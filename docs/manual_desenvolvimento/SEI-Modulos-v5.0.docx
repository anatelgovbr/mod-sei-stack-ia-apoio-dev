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Layout w:type="fixed"/>
        <w:tblCellMar>
          <w:left w:w="10" w:type="dxa"/>
          <w:right w:w="10" w:type="dxa"/>
        </w:tblCellMar>
        <w:tblLook w:val="0000" w:firstRow="0" w:lastRow="0" w:firstColumn="0" w:lastColumn="0" w:noHBand="0" w:noVBand="0"/>
      </w:tblPr>
      <w:tblGrid>
        <w:gridCol w:w="1753"/>
        <w:gridCol w:w="8312"/>
      </w:tblGrid>
      <w:tr w:rsidR="00A82183" w14:paraId="509DEE41" w14:textId="77777777">
        <w:tblPrEx>
          <w:tblCellMar>
            <w:top w:w="0" w:type="dxa"/>
            <w:bottom w:w="0" w:type="dxa"/>
          </w:tblCellMar>
        </w:tblPrEx>
        <w:trPr>
          <w:trHeight w:val="730"/>
        </w:trPr>
        <w:tc>
          <w:tcPr>
            <w:tcW w:w="1753" w:type="dxa"/>
            <w:tcMar>
              <w:top w:w="0" w:type="dxa"/>
              <w:left w:w="70" w:type="dxa"/>
              <w:bottom w:w="0" w:type="dxa"/>
              <w:right w:w="70" w:type="dxa"/>
            </w:tcMar>
            <w:vAlign w:val="bottom"/>
          </w:tcPr>
          <w:p w14:paraId="69CD97DC" w14:textId="77777777" w:rsidR="00A82183" w:rsidRDefault="00000000">
            <w:pPr>
              <w:pStyle w:val="Standard"/>
              <w:spacing w:after="0"/>
              <w:jc w:val="left"/>
            </w:pPr>
            <w:r>
              <w:rPr>
                <w:noProof/>
              </w:rPr>
              <w:drawing>
                <wp:inline distT="0" distB="0" distL="0" distR="0" wp14:anchorId="697CC918" wp14:editId="733B8A23">
                  <wp:extent cx="774719" cy="520560"/>
                  <wp:effectExtent l="0" t="0" r="6331" b="0"/>
                  <wp:docPr id="86673864"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774719" cy="520560"/>
                          </a:xfrm>
                          <a:prstGeom prst="rect">
                            <a:avLst/>
                          </a:prstGeom>
                          <a:noFill/>
                          <a:ln>
                            <a:noFill/>
                            <a:prstDash/>
                          </a:ln>
                        </pic:spPr>
                      </pic:pic>
                    </a:graphicData>
                  </a:graphic>
                </wp:inline>
              </w:drawing>
            </w:r>
          </w:p>
        </w:tc>
        <w:tc>
          <w:tcPr>
            <w:tcW w:w="8312" w:type="dxa"/>
            <w:tcBorders>
              <w:bottom w:val="single" w:sz="4" w:space="0" w:color="000000"/>
            </w:tcBorders>
            <w:tcMar>
              <w:top w:w="0" w:type="dxa"/>
              <w:left w:w="70" w:type="dxa"/>
              <w:bottom w:w="0" w:type="dxa"/>
              <w:right w:w="70" w:type="dxa"/>
            </w:tcMar>
            <w:vAlign w:val="bottom"/>
          </w:tcPr>
          <w:p w14:paraId="0F47CD5C" w14:textId="77777777" w:rsidR="00A82183" w:rsidRDefault="00000000">
            <w:pPr>
              <w:pStyle w:val="Standard"/>
              <w:widowControl w:val="0"/>
              <w:spacing w:after="120"/>
              <w:ind w:left="-57"/>
              <w:rPr>
                <w:rFonts w:cs="Arial"/>
                <w:b/>
                <w:sz w:val="40"/>
                <w:szCs w:val="40"/>
              </w:rPr>
            </w:pPr>
            <w:r>
              <w:rPr>
                <w:rFonts w:cs="Arial"/>
                <w:b/>
                <w:sz w:val="40"/>
                <w:szCs w:val="40"/>
              </w:rPr>
              <w:t>Módulos - Versão 5.0</w:t>
            </w:r>
          </w:p>
        </w:tc>
      </w:tr>
    </w:tbl>
    <w:p w14:paraId="55CA176B" w14:textId="77777777" w:rsidR="00A82183" w:rsidRDefault="00A82183">
      <w:pPr>
        <w:pStyle w:val="Standard"/>
      </w:pPr>
    </w:p>
    <w:p w14:paraId="52CCBF6B" w14:textId="3B3CE0F9" w:rsidR="00DB71AC" w:rsidRDefault="00000000">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r>
        <w:rPr>
          <w:szCs w:val="24"/>
        </w:rPr>
        <w:fldChar w:fldCharType="begin"/>
      </w:r>
      <w:r>
        <w:instrText xml:space="preserve"> TOC \t "Título 1;1;Título 2;2" \h </w:instrText>
      </w:r>
      <w:r>
        <w:rPr>
          <w:szCs w:val="24"/>
        </w:rPr>
        <w:fldChar w:fldCharType="separate"/>
      </w:r>
      <w:hyperlink w:anchor="_Toc231601008" w:history="1">
        <w:r w:rsidR="00DB71AC" w:rsidRPr="00D7672B">
          <w:rPr>
            <w:rStyle w:val="Hyperlink"/>
            <w:rFonts w:ascii="Arial" w:hAnsi="Arial" w:cs="Arial"/>
            <w:b/>
            <w:noProof/>
            <w:kern w:val="3"/>
            <w:lang w:eastAsia="zh-CN"/>
          </w:rPr>
          <w:t>1.</w:t>
        </w:r>
        <w:r w:rsidR="00DB71AC">
          <w:rPr>
            <w:rFonts w:asciiTheme="minorHAnsi" w:eastAsiaTheme="minorEastAsia" w:hAnsiTheme="minorHAnsi" w:cstheme="minorBidi"/>
            <w:noProof/>
            <w:kern w:val="2"/>
            <w:sz w:val="24"/>
            <w:szCs w:val="24"/>
            <w14:ligatures w14:val="standardContextual"/>
          </w:rPr>
          <w:tab/>
        </w:r>
        <w:r w:rsidR="00DB71AC" w:rsidRPr="00D7672B">
          <w:rPr>
            <w:rStyle w:val="Hyperlink"/>
            <w:rFonts w:ascii="Arial" w:hAnsi="Arial" w:cs="Arial"/>
            <w:noProof/>
            <w:kern w:val="3"/>
            <w:lang w:eastAsia="zh-CN"/>
          </w:rPr>
          <w:t>Introdução</w:t>
        </w:r>
        <w:r w:rsidR="00DB71AC">
          <w:rPr>
            <w:noProof/>
          </w:rPr>
          <w:tab/>
        </w:r>
        <w:r w:rsidR="00DB71AC">
          <w:rPr>
            <w:noProof/>
          </w:rPr>
          <w:fldChar w:fldCharType="begin"/>
        </w:r>
        <w:r w:rsidR="00DB71AC">
          <w:rPr>
            <w:noProof/>
          </w:rPr>
          <w:instrText xml:space="preserve"> PAGEREF _Toc231601008 \h </w:instrText>
        </w:r>
        <w:r w:rsidR="00DB71AC">
          <w:rPr>
            <w:noProof/>
          </w:rPr>
        </w:r>
        <w:r w:rsidR="00DB71AC">
          <w:rPr>
            <w:noProof/>
          </w:rPr>
          <w:fldChar w:fldCharType="separate"/>
        </w:r>
        <w:r w:rsidR="00DB71AC">
          <w:rPr>
            <w:noProof/>
          </w:rPr>
          <w:t>10</w:t>
        </w:r>
        <w:r w:rsidR="00DB71AC">
          <w:rPr>
            <w:noProof/>
          </w:rPr>
          <w:fldChar w:fldCharType="end"/>
        </w:r>
      </w:hyperlink>
    </w:p>
    <w:p w14:paraId="13D84929" w14:textId="002CD4A4"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09" w:history="1">
        <w:r w:rsidRPr="00D7672B">
          <w:rPr>
            <w:rStyle w:val="Hyperlink"/>
            <w:rFonts w:ascii="Arial" w:hAnsi="Arial" w:cs="Arial"/>
            <w:b/>
            <w:noProof/>
            <w:kern w:val="3"/>
            <w:lang w:eastAsia="zh-CN"/>
          </w:rPr>
          <w:t>2.</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Criação e Ativação</w:t>
        </w:r>
        <w:r>
          <w:rPr>
            <w:noProof/>
          </w:rPr>
          <w:tab/>
        </w:r>
        <w:r>
          <w:rPr>
            <w:noProof/>
          </w:rPr>
          <w:fldChar w:fldCharType="begin"/>
        </w:r>
        <w:r>
          <w:rPr>
            <w:noProof/>
          </w:rPr>
          <w:instrText xml:space="preserve"> PAGEREF _Toc231601009 \h </w:instrText>
        </w:r>
        <w:r>
          <w:rPr>
            <w:noProof/>
          </w:rPr>
        </w:r>
        <w:r>
          <w:rPr>
            <w:noProof/>
          </w:rPr>
          <w:fldChar w:fldCharType="separate"/>
        </w:r>
        <w:r>
          <w:rPr>
            <w:noProof/>
          </w:rPr>
          <w:t>10</w:t>
        </w:r>
        <w:r>
          <w:rPr>
            <w:noProof/>
          </w:rPr>
          <w:fldChar w:fldCharType="end"/>
        </w:r>
      </w:hyperlink>
    </w:p>
    <w:p w14:paraId="6B7B62D6" w14:textId="69FF310E"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10" w:history="1">
        <w:r w:rsidRPr="00D7672B">
          <w:rPr>
            <w:rStyle w:val="Hyperlink"/>
            <w:rFonts w:ascii="Arial" w:hAnsi="Arial" w:cs="Arial"/>
            <w:b/>
            <w:noProof/>
            <w:kern w:val="3"/>
            <w:lang w:eastAsia="zh-CN"/>
          </w:rPr>
          <w:t>3.</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Considerações Prévias</w:t>
        </w:r>
        <w:r>
          <w:rPr>
            <w:noProof/>
          </w:rPr>
          <w:tab/>
        </w:r>
        <w:r>
          <w:rPr>
            <w:noProof/>
          </w:rPr>
          <w:fldChar w:fldCharType="begin"/>
        </w:r>
        <w:r>
          <w:rPr>
            <w:noProof/>
          </w:rPr>
          <w:instrText xml:space="preserve"> PAGEREF _Toc231601010 \h </w:instrText>
        </w:r>
        <w:r>
          <w:rPr>
            <w:noProof/>
          </w:rPr>
        </w:r>
        <w:r>
          <w:rPr>
            <w:noProof/>
          </w:rPr>
          <w:fldChar w:fldCharType="separate"/>
        </w:r>
        <w:r>
          <w:rPr>
            <w:noProof/>
          </w:rPr>
          <w:t>11</w:t>
        </w:r>
        <w:r>
          <w:rPr>
            <w:noProof/>
          </w:rPr>
          <w:fldChar w:fldCharType="end"/>
        </w:r>
      </w:hyperlink>
    </w:p>
    <w:p w14:paraId="778BADBD" w14:textId="5BF160C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1" w:history="1">
        <w:r w:rsidRPr="00D7672B">
          <w:rPr>
            <w:rStyle w:val="Hyperlink"/>
            <w:noProof/>
          </w:rPr>
          <w:t>Restrições do Ambiente</w:t>
        </w:r>
        <w:r>
          <w:rPr>
            <w:noProof/>
          </w:rPr>
          <w:tab/>
        </w:r>
        <w:r>
          <w:rPr>
            <w:noProof/>
          </w:rPr>
          <w:fldChar w:fldCharType="begin"/>
        </w:r>
        <w:r>
          <w:rPr>
            <w:noProof/>
          </w:rPr>
          <w:instrText xml:space="preserve"> PAGEREF _Toc231601011 \h </w:instrText>
        </w:r>
        <w:r>
          <w:rPr>
            <w:noProof/>
          </w:rPr>
        </w:r>
        <w:r>
          <w:rPr>
            <w:noProof/>
          </w:rPr>
          <w:fldChar w:fldCharType="separate"/>
        </w:r>
        <w:r>
          <w:rPr>
            <w:noProof/>
          </w:rPr>
          <w:t>11</w:t>
        </w:r>
        <w:r>
          <w:rPr>
            <w:noProof/>
          </w:rPr>
          <w:fldChar w:fldCharType="end"/>
        </w:r>
      </w:hyperlink>
    </w:p>
    <w:p w14:paraId="4495318F" w14:textId="4ABCAAE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2" w:history="1">
        <w:r w:rsidRPr="00D7672B">
          <w:rPr>
            <w:rStyle w:val="Hyperlink"/>
            <w:noProof/>
          </w:rPr>
          <w:t>Perfis, Recursos e Menus</w:t>
        </w:r>
        <w:r>
          <w:rPr>
            <w:noProof/>
          </w:rPr>
          <w:tab/>
        </w:r>
        <w:r>
          <w:rPr>
            <w:noProof/>
          </w:rPr>
          <w:fldChar w:fldCharType="begin"/>
        </w:r>
        <w:r>
          <w:rPr>
            <w:noProof/>
          </w:rPr>
          <w:instrText xml:space="preserve"> PAGEREF _Toc231601012 \h </w:instrText>
        </w:r>
        <w:r>
          <w:rPr>
            <w:noProof/>
          </w:rPr>
        </w:r>
        <w:r>
          <w:rPr>
            <w:noProof/>
          </w:rPr>
          <w:fldChar w:fldCharType="separate"/>
        </w:r>
        <w:r>
          <w:rPr>
            <w:noProof/>
          </w:rPr>
          <w:t>12</w:t>
        </w:r>
        <w:r>
          <w:rPr>
            <w:noProof/>
          </w:rPr>
          <w:fldChar w:fldCharType="end"/>
        </w:r>
      </w:hyperlink>
    </w:p>
    <w:p w14:paraId="2A9B0534" w14:textId="4DAE2A1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3" w:history="1">
        <w:r w:rsidRPr="00D7672B">
          <w:rPr>
            <w:rStyle w:val="Hyperlink"/>
            <w:noProof/>
          </w:rPr>
          <w:t>Auditoria</w:t>
        </w:r>
        <w:r>
          <w:rPr>
            <w:noProof/>
          </w:rPr>
          <w:tab/>
        </w:r>
        <w:r>
          <w:rPr>
            <w:noProof/>
          </w:rPr>
          <w:fldChar w:fldCharType="begin"/>
        </w:r>
        <w:r>
          <w:rPr>
            <w:noProof/>
          </w:rPr>
          <w:instrText xml:space="preserve"> PAGEREF _Toc231601013 \h </w:instrText>
        </w:r>
        <w:r>
          <w:rPr>
            <w:noProof/>
          </w:rPr>
        </w:r>
        <w:r>
          <w:rPr>
            <w:noProof/>
          </w:rPr>
          <w:fldChar w:fldCharType="separate"/>
        </w:r>
        <w:r>
          <w:rPr>
            <w:noProof/>
          </w:rPr>
          <w:t>14</w:t>
        </w:r>
        <w:r>
          <w:rPr>
            <w:noProof/>
          </w:rPr>
          <w:fldChar w:fldCharType="end"/>
        </w:r>
      </w:hyperlink>
    </w:p>
    <w:p w14:paraId="182375F5" w14:textId="5C60CD7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4" w:history="1">
        <w:r w:rsidRPr="00D7672B">
          <w:rPr>
            <w:rStyle w:val="Hyperlink"/>
            <w:noProof/>
          </w:rPr>
          <w:t>Conexões e Transações</w:t>
        </w:r>
        <w:r>
          <w:rPr>
            <w:noProof/>
          </w:rPr>
          <w:tab/>
        </w:r>
        <w:r>
          <w:rPr>
            <w:noProof/>
          </w:rPr>
          <w:fldChar w:fldCharType="begin"/>
        </w:r>
        <w:r>
          <w:rPr>
            <w:noProof/>
          </w:rPr>
          <w:instrText xml:space="preserve"> PAGEREF _Toc231601014 \h </w:instrText>
        </w:r>
        <w:r>
          <w:rPr>
            <w:noProof/>
          </w:rPr>
        </w:r>
        <w:r>
          <w:rPr>
            <w:noProof/>
          </w:rPr>
          <w:fldChar w:fldCharType="separate"/>
        </w:r>
        <w:r>
          <w:rPr>
            <w:noProof/>
          </w:rPr>
          <w:t>15</w:t>
        </w:r>
        <w:r>
          <w:rPr>
            <w:noProof/>
          </w:rPr>
          <w:fldChar w:fldCharType="end"/>
        </w:r>
      </w:hyperlink>
    </w:p>
    <w:p w14:paraId="2370F838" w14:textId="6A994A2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5" w:history="1">
        <w:r w:rsidRPr="00D7672B">
          <w:rPr>
            <w:rStyle w:val="Hyperlink"/>
            <w:noProof/>
          </w:rPr>
          <w:t>Andamentos</w:t>
        </w:r>
        <w:r>
          <w:rPr>
            <w:noProof/>
          </w:rPr>
          <w:tab/>
        </w:r>
        <w:r>
          <w:rPr>
            <w:noProof/>
          </w:rPr>
          <w:fldChar w:fldCharType="begin"/>
        </w:r>
        <w:r>
          <w:rPr>
            <w:noProof/>
          </w:rPr>
          <w:instrText xml:space="preserve"> PAGEREF _Toc231601015 \h </w:instrText>
        </w:r>
        <w:r>
          <w:rPr>
            <w:noProof/>
          </w:rPr>
        </w:r>
        <w:r>
          <w:rPr>
            <w:noProof/>
          </w:rPr>
          <w:fldChar w:fldCharType="separate"/>
        </w:r>
        <w:r>
          <w:rPr>
            <w:noProof/>
          </w:rPr>
          <w:t>17</w:t>
        </w:r>
        <w:r>
          <w:rPr>
            <w:noProof/>
          </w:rPr>
          <w:fldChar w:fldCharType="end"/>
        </w:r>
      </w:hyperlink>
    </w:p>
    <w:p w14:paraId="3FEF495F" w14:textId="6B8BEE7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6" w:history="1">
        <w:r w:rsidRPr="00D7672B">
          <w:rPr>
            <w:rStyle w:val="Hyperlink"/>
            <w:noProof/>
          </w:rPr>
          <w:t>Classes do Sistema</w:t>
        </w:r>
        <w:r>
          <w:rPr>
            <w:noProof/>
          </w:rPr>
          <w:tab/>
        </w:r>
        <w:r>
          <w:rPr>
            <w:noProof/>
          </w:rPr>
          <w:fldChar w:fldCharType="begin"/>
        </w:r>
        <w:r>
          <w:rPr>
            <w:noProof/>
          </w:rPr>
          <w:instrText xml:space="preserve"> PAGEREF _Toc231601016 \h </w:instrText>
        </w:r>
        <w:r>
          <w:rPr>
            <w:noProof/>
          </w:rPr>
        </w:r>
        <w:r>
          <w:rPr>
            <w:noProof/>
          </w:rPr>
          <w:fldChar w:fldCharType="separate"/>
        </w:r>
        <w:r>
          <w:rPr>
            <w:noProof/>
          </w:rPr>
          <w:t>20</w:t>
        </w:r>
        <w:r>
          <w:rPr>
            <w:noProof/>
          </w:rPr>
          <w:fldChar w:fldCharType="end"/>
        </w:r>
      </w:hyperlink>
    </w:p>
    <w:p w14:paraId="59DE90DC" w14:textId="4982B6DF"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17" w:history="1">
        <w:r w:rsidRPr="00D7672B">
          <w:rPr>
            <w:rStyle w:val="Hyperlink"/>
            <w:rFonts w:ascii="Arial" w:hAnsi="Arial" w:cs="Arial"/>
            <w:b/>
            <w:noProof/>
            <w:kern w:val="3"/>
            <w:lang w:eastAsia="zh-CN"/>
          </w:rPr>
          <w:t>4.</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InfraPHP</w:t>
        </w:r>
        <w:r>
          <w:rPr>
            <w:noProof/>
          </w:rPr>
          <w:tab/>
        </w:r>
        <w:r>
          <w:rPr>
            <w:noProof/>
          </w:rPr>
          <w:fldChar w:fldCharType="begin"/>
        </w:r>
        <w:r>
          <w:rPr>
            <w:noProof/>
          </w:rPr>
          <w:instrText xml:space="preserve"> PAGEREF _Toc231601017 \h </w:instrText>
        </w:r>
        <w:r>
          <w:rPr>
            <w:noProof/>
          </w:rPr>
        </w:r>
        <w:r>
          <w:rPr>
            <w:noProof/>
          </w:rPr>
          <w:fldChar w:fldCharType="separate"/>
        </w:r>
        <w:r>
          <w:rPr>
            <w:noProof/>
          </w:rPr>
          <w:t>27</w:t>
        </w:r>
        <w:r>
          <w:rPr>
            <w:noProof/>
          </w:rPr>
          <w:fldChar w:fldCharType="end"/>
        </w:r>
      </w:hyperlink>
    </w:p>
    <w:p w14:paraId="4A682F79" w14:textId="59F9638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8" w:history="1">
        <w:r w:rsidRPr="00D7672B">
          <w:rPr>
            <w:rStyle w:val="Hyperlink"/>
            <w:noProof/>
          </w:rPr>
          <w:t>Visão Geral</w:t>
        </w:r>
        <w:r>
          <w:rPr>
            <w:noProof/>
          </w:rPr>
          <w:tab/>
        </w:r>
        <w:r>
          <w:rPr>
            <w:noProof/>
          </w:rPr>
          <w:fldChar w:fldCharType="begin"/>
        </w:r>
        <w:r>
          <w:rPr>
            <w:noProof/>
          </w:rPr>
          <w:instrText xml:space="preserve"> PAGEREF _Toc231601018 \h </w:instrText>
        </w:r>
        <w:r>
          <w:rPr>
            <w:noProof/>
          </w:rPr>
        </w:r>
        <w:r>
          <w:rPr>
            <w:noProof/>
          </w:rPr>
          <w:fldChar w:fldCharType="separate"/>
        </w:r>
        <w:r>
          <w:rPr>
            <w:noProof/>
          </w:rPr>
          <w:t>27</w:t>
        </w:r>
        <w:r>
          <w:rPr>
            <w:noProof/>
          </w:rPr>
          <w:fldChar w:fldCharType="end"/>
        </w:r>
      </w:hyperlink>
    </w:p>
    <w:p w14:paraId="19F20FD9" w14:textId="1346C5F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19" w:history="1">
        <w:r w:rsidRPr="00D7672B">
          <w:rPr>
            <w:rStyle w:val="Hyperlink"/>
            <w:noProof/>
          </w:rPr>
          <w:t>InfraDTO</w:t>
        </w:r>
        <w:r>
          <w:rPr>
            <w:noProof/>
          </w:rPr>
          <w:tab/>
        </w:r>
        <w:r>
          <w:rPr>
            <w:noProof/>
          </w:rPr>
          <w:fldChar w:fldCharType="begin"/>
        </w:r>
        <w:r>
          <w:rPr>
            <w:noProof/>
          </w:rPr>
          <w:instrText xml:space="preserve"> PAGEREF _Toc231601019 \h </w:instrText>
        </w:r>
        <w:r>
          <w:rPr>
            <w:noProof/>
          </w:rPr>
        </w:r>
        <w:r>
          <w:rPr>
            <w:noProof/>
          </w:rPr>
          <w:fldChar w:fldCharType="separate"/>
        </w:r>
        <w:r>
          <w:rPr>
            <w:noProof/>
          </w:rPr>
          <w:t>27</w:t>
        </w:r>
        <w:r>
          <w:rPr>
            <w:noProof/>
          </w:rPr>
          <w:fldChar w:fldCharType="end"/>
        </w:r>
      </w:hyperlink>
    </w:p>
    <w:p w14:paraId="7656B7F8" w14:textId="606BF3F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0" w:history="1">
        <w:r w:rsidRPr="00D7672B">
          <w:rPr>
            <w:rStyle w:val="Hyperlink"/>
            <w:noProof/>
          </w:rPr>
          <w:t>InfraPagina (1ª Camada)</w:t>
        </w:r>
        <w:r>
          <w:rPr>
            <w:noProof/>
          </w:rPr>
          <w:tab/>
        </w:r>
        <w:r>
          <w:rPr>
            <w:noProof/>
          </w:rPr>
          <w:fldChar w:fldCharType="begin"/>
        </w:r>
        <w:r>
          <w:rPr>
            <w:noProof/>
          </w:rPr>
          <w:instrText xml:space="preserve"> PAGEREF _Toc231601020 \h </w:instrText>
        </w:r>
        <w:r>
          <w:rPr>
            <w:noProof/>
          </w:rPr>
        </w:r>
        <w:r>
          <w:rPr>
            <w:noProof/>
          </w:rPr>
          <w:fldChar w:fldCharType="separate"/>
        </w:r>
        <w:r>
          <w:rPr>
            <w:noProof/>
          </w:rPr>
          <w:t>31</w:t>
        </w:r>
        <w:r>
          <w:rPr>
            <w:noProof/>
          </w:rPr>
          <w:fldChar w:fldCharType="end"/>
        </w:r>
      </w:hyperlink>
    </w:p>
    <w:p w14:paraId="77DC9183" w14:textId="41BF5CD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1" w:history="1">
        <w:r w:rsidRPr="00D7672B">
          <w:rPr>
            <w:rStyle w:val="Hyperlink"/>
            <w:noProof/>
          </w:rPr>
          <w:t>InfraRN (2ª Camada)</w:t>
        </w:r>
        <w:r>
          <w:rPr>
            <w:noProof/>
          </w:rPr>
          <w:tab/>
        </w:r>
        <w:r>
          <w:rPr>
            <w:noProof/>
          </w:rPr>
          <w:fldChar w:fldCharType="begin"/>
        </w:r>
        <w:r>
          <w:rPr>
            <w:noProof/>
          </w:rPr>
          <w:instrText xml:space="preserve"> PAGEREF _Toc231601021 \h </w:instrText>
        </w:r>
        <w:r>
          <w:rPr>
            <w:noProof/>
          </w:rPr>
        </w:r>
        <w:r>
          <w:rPr>
            <w:noProof/>
          </w:rPr>
          <w:fldChar w:fldCharType="separate"/>
        </w:r>
        <w:r>
          <w:rPr>
            <w:noProof/>
          </w:rPr>
          <w:t>34</w:t>
        </w:r>
        <w:r>
          <w:rPr>
            <w:noProof/>
          </w:rPr>
          <w:fldChar w:fldCharType="end"/>
        </w:r>
      </w:hyperlink>
    </w:p>
    <w:p w14:paraId="63C7487F" w14:textId="1EAFC28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2" w:history="1">
        <w:r w:rsidRPr="00D7672B">
          <w:rPr>
            <w:rStyle w:val="Hyperlink"/>
            <w:noProof/>
          </w:rPr>
          <w:t>InfraBD (3ª camada)</w:t>
        </w:r>
        <w:r>
          <w:rPr>
            <w:noProof/>
          </w:rPr>
          <w:tab/>
        </w:r>
        <w:r>
          <w:rPr>
            <w:noProof/>
          </w:rPr>
          <w:fldChar w:fldCharType="begin"/>
        </w:r>
        <w:r>
          <w:rPr>
            <w:noProof/>
          </w:rPr>
          <w:instrText xml:space="preserve"> PAGEREF _Toc231601022 \h </w:instrText>
        </w:r>
        <w:r>
          <w:rPr>
            <w:noProof/>
          </w:rPr>
        </w:r>
        <w:r>
          <w:rPr>
            <w:noProof/>
          </w:rPr>
          <w:fldChar w:fldCharType="separate"/>
        </w:r>
        <w:r>
          <w:rPr>
            <w:noProof/>
          </w:rPr>
          <w:t>34</w:t>
        </w:r>
        <w:r>
          <w:rPr>
            <w:noProof/>
          </w:rPr>
          <w:fldChar w:fldCharType="end"/>
        </w:r>
      </w:hyperlink>
    </w:p>
    <w:p w14:paraId="6F351E5B" w14:textId="7C9A09C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3" w:history="1">
        <w:r w:rsidRPr="00D7672B">
          <w:rPr>
            <w:rStyle w:val="Hyperlink"/>
            <w:noProof/>
          </w:rPr>
          <w:t>Métodos Padronizados</w:t>
        </w:r>
        <w:r>
          <w:rPr>
            <w:noProof/>
          </w:rPr>
          <w:tab/>
        </w:r>
        <w:r>
          <w:rPr>
            <w:noProof/>
          </w:rPr>
          <w:fldChar w:fldCharType="begin"/>
        </w:r>
        <w:r>
          <w:rPr>
            <w:noProof/>
          </w:rPr>
          <w:instrText xml:space="preserve"> PAGEREF _Toc231601023 \h </w:instrText>
        </w:r>
        <w:r>
          <w:rPr>
            <w:noProof/>
          </w:rPr>
        </w:r>
        <w:r>
          <w:rPr>
            <w:noProof/>
          </w:rPr>
          <w:fldChar w:fldCharType="separate"/>
        </w:r>
        <w:r>
          <w:rPr>
            <w:noProof/>
          </w:rPr>
          <w:t>35</w:t>
        </w:r>
        <w:r>
          <w:rPr>
            <w:noProof/>
          </w:rPr>
          <w:fldChar w:fldCharType="end"/>
        </w:r>
      </w:hyperlink>
    </w:p>
    <w:p w14:paraId="63DA6A50" w14:textId="0345F42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4" w:history="1">
        <w:r w:rsidRPr="00D7672B">
          <w:rPr>
            <w:rStyle w:val="Hyperlink"/>
            <w:noProof/>
          </w:rPr>
          <w:t>InfraException</w:t>
        </w:r>
        <w:r>
          <w:rPr>
            <w:noProof/>
          </w:rPr>
          <w:tab/>
        </w:r>
        <w:r>
          <w:rPr>
            <w:noProof/>
          </w:rPr>
          <w:fldChar w:fldCharType="begin"/>
        </w:r>
        <w:r>
          <w:rPr>
            <w:noProof/>
          </w:rPr>
          <w:instrText xml:space="preserve"> PAGEREF _Toc231601024 \h </w:instrText>
        </w:r>
        <w:r>
          <w:rPr>
            <w:noProof/>
          </w:rPr>
        </w:r>
        <w:r>
          <w:rPr>
            <w:noProof/>
          </w:rPr>
          <w:fldChar w:fldCharType="separate"/>
        </w:r>
        <w:r>
          <w:rPr>
            <w:noProof/>
          </w:rPr>
          <w:t>37</w:t>
        </w:r>
        <w:r>
          <w:rPr>
            <w:noProof/>
          </w:rPr>
          <w:fldChar w:fldCharType="end"/>
        </w:r>
      </w:hyperlink>
    </w:p>
    <w:p w14:paraId="4D2D7693" w14:textId="1857E2B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5" w:history="1">
        <w:r w:rsidRPr="00D7672B">
          <w:rPr>
            <w:rStyle w:val="Hyperlink"/>
            <w:noProof/>
          </w:rPr>
          <w:t>Estrutura de Diretórios</w:t>
        </w:r>
        <w:r>
          <w:rPr>
            <w:noProof/>
          </w:rPr>
          <w:tab/>
        </w:r>
        <w:r>
          <w:rPr>
            <w:noProof/>
          </w:rPr>
          <w:fldChar w:fldCharType="begin"/>
        </w:r>
        <w:r>
          <w:rPr>
            <w:noProof/>
          </w:rPr>
          <w:instrText xml:space="preserve"> PAGEREF _Toc231601025 \h </w:instrText>
        </w:r>
        <w:r>
          <w:rPr>
            <w:noProof/>
          </w:rPr>
        </w:r>
        <w:r>
          <w:rPr>
            <w:noProof/>
          </w:rPr>
          <w:fldChar w:fldCharType="separate"/>
        </w:r>
        <w:r>
          <w:rPr>
            <w:noProof/>
          </w:rPr>
          <w:t>38</w:t>
        </w:r>
        <w:r>
          <w:rPr>
            <w:noProof/>
          </w:rPr>
          <w:fldChar w:fldCharType="end"/>
        </w:r>
      </w:hyperlink>
    </w:p>
    <w:p w14:paraId="642AB460" w14:textId="0CCE5FEF"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26" w:history="1">
        <w:r w:rsidRPr="00D7672B">
          <w:rPr>
            <w:rStyle w:val="Hyperlink"/>
            <w:rFonts w:ascii="Arial" w:hAnsi="Arial" w:cs="Arial"/>
            <w:b/>
            <w:noProof/>
            <w:kern w:val="3"/>
            <w:lang w:eastAsia="zh-CN"/>
          </w:rPr>
          <w:t>5.</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Padrão de Modelagem de Dados</w:t>
        </w:r>
        <w:r>
          <w:rPr>
            <w:noProof/>
          </w:rPr>
          <w:tab/>
        </w:r>
        <w:r>
          <w:rPr>
            <w:noProof/>
          </w:rPr>
          <w:fldChar w:fldCharType="begin"/>
        </w:r>
        <w:r>
          <w:rPr>
            <w:noProof/>
          </w:rPr>
          <w:instrText xml:space="preserve"> PAGEREF _Toc231601026 \h </w:instrText>
        </w:r>
        <w:r>
          <w:rPr>
            <w:noProof/>
          </w:rPr>
        </w:r>
        <w:r>
          <w:rPr>
            <w:noProof/>
          </w:rPr>
          <w:fldChar w:fldCharType="separate"/>
        </w:r>
        <w:r>
          <w:rPr>
            <w:noProof/>
          </w:rPr>
          <w:t>39</w:t>
        </w:r>
        <w:r>
          <w:rPr>
            <w:noProof/>
          </w:rPr>
          <w:fldChar w:fldCharType="end"/>
        </w:r>
      </w:hyperlink>
    </w:p>
    <w:p w14:paraId="5556B1F2" w14:textId="7C19D40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7" w:history="1">
        <w:r w:rsidRPr="00D7672B">
          <w:rPr>
            <w:rStyle w:val="Hyperlink"/>
            <w:noProof/>
          </w:rPr>
          <w:t>Regras Gerais</w:t>
        </w:r>
        <w:r>
          <w:rPr>
            <w:noProof/>
          </w:rPr>
          <w:tab/>
        </w:r>
        <w:r>
          <w:rPr>
            <w:noProof/>
          </w:rPr>
          <w:fldChar w:fldCharType="begin"/>
        </w:r>
        <w:r>
          <w:rPr>
            <w:noProof/>
          </w:rPr>
          <w:instrText xml:space="preserve"> PAGEREF _Toc231601027 \h </w:instrText>
        </w:r>
        <w:r>
          <w:rPr>
            <w:noProof/>
          </w:rPr>
        </w:r>
        <w:r>
          <w:rPr>
            <w:noProof/>
          </w:rPr>
          <w:fldChar w:fldCharType="separate"/>
        </w:r>
        <w:r>
          <w:rPr>
            <w:noProof/>
          </w:rPr>
          <w:t>39</w:t>
        </w:r>
        <w:r>
          <w:rPr>
            <w:noProof/>
          </w:rPr>
          <w:fldChar w:fldCharType="end"/>
        </w:r>
      </w:hyperlink>
    </w:p>
    <w:p w14:paraId="79F58067" w14:textId="2494A56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8" w:history="1">
        <w:r w:rsidRPr="00D7672B">
          <w:rPr>
            <w:rStyle w:val="Hyperlink"/>
            <w:noProof/>
          </w:rPr>
          <w:t>Tabelas</w:t>
        </w:r>
        <w:r>
          <w:rPr>
            <w:noProof/>
          </w:rPr>
          <w:tab/>
        </w:r>
        <w:r>
          <w:rPr>
            <w:noProof/>
          </w:rPr>
          <w:fldChar w:fldCharType="begin"/>
        </w:r>
        <w:r>
          <w:rPr>
            <w:noProof/>
          </w:rPr>
          <w:instrText xml:space="preserve"> PAGEREF _Toc231601028 \h </w:instrText>
        </w:r>
        <w:r>
          <w:rPr>
            <w:noProof/>
          </w:rPr>
        </w:r>
        <w:r>
          <w:rPr>
            <w:noProof/>
          </w:rPr>
          <w:fldChar w:fldCharType="separate"/>
        </w:r>
        <w:r>
          <w:rPr>
            <w:noProof/>
          </w:rPr>
          <w:t>39</w:t>
        </w:r>
        <w:r>
          <w:rPr>
            <w:noProof/>
          </w:rPr>
          <w:fldChar w:fldCharType="end"/>
        </w:r>
      </w:hyperlink>
    </w:p>
    <w:p w14:paraId="5A4BFA69" w14:textId="13E84FB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29" w:history="1">
        <w:r w:rsidRPr="00D7672B">
          <w:rPr>
            <w:rStyle w:val="Hyperlink"/>
            <w:noProof/>
          </w:rPr>
          <w:t>Colunas</w:t>
        </w:r>
        <w:r>
          <w:rPr>
            <w:noProof/>
          </w:rPr>
          <w:tab/>
        </w:r>
        <w:r>
          <w:rPr>
            <w:noProof/>
          </w:rPr>
          <w:fldChar w:fldCharType="begin"/>
        </w:r>
        <w:r>
          <w:rPr>
            <w:noProof/>
          </w:rPr>
          <w:instrText xml:space="preserve"> PAGEREF _Toc231601029 \h </w:instrText>
        </w:r>
        <w:r>
          <w:rPr>
            <w:noProof/>
          </w:rPr>
        </w:r>
        <w:r>
          <w:rPr>
            <w:noProof/>
          </w:rPr>
          <w:fldChar w:fldCharType="separate"/>
        </w:r>
        <w:r>
          <w:rPr>
            <w:noProof/>
          </w:rPr>
          <w:t>40</w:t>
        </w:r>
        <w:r>
          <w:rPr>
            <w:noProof/>
          </w:rPr>
          <w:fldChar w:fldCharType="end"/>
        </w:r>
      </w:hyperlink>
    </w:p>
    <w:p w14:paraId="2FD265E3" w14:textId="7DA585E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0" w:history="1">
        <w:r w:rsidRPr="00D7672B">
          <w:rPr>
            <w:rStyle w:val="Hyperlink"/>
            <w:noProof/>
          </w:rPr>
          <w:t>Tipos de Dados</w:t>
        </w:r>
        <w:r>
          <w:rPr>
            <w:noProof/>
          </w:rPr>
          <w:tab/>
        </w:r>
        <w:r>
          <w:rPr>
            <w:noProof/>
          </w:rPr>
          <w:fldChar w:fldCharType="begin"/>
        </w:r>
        <w:r>
          <w:rPr>
            <w:noProof/>
          </w:rPr>
          <w:instrText xml:space="preserve"> PAGEREF _Toc231601030 \h </w:instrText>
        </w:r>
        <w:r>
          <w:rPr>
            <w:noProof/>
          </w:rPr>
        </w:r>
        <w:r>
          <w:rPr>
            <w:noProof/>
          </w:rPr>
          <w:fldChar w:fldCharType="separate"/>
        </w:r>
        <w:r>
          <w:rPr>
            <w:noProof/>
          </w:rPr>
          <w:t>40</w:t>
        </w:r>
        <w:r>
          <w:rPr>
            <w:noProof/>
          </w:rPr>
          <w:fldChar w:fldCharType="end"/>
        </w:r>
      </w:hyperlink>
    </w:p>
    <w:p w14:paraId="359B83D7" w14:textId="0841B22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1" w:history="1">
        <w:r w:rsidRPr="00D7672B">
          <w:rPr>
            <w:rStyle w:val="Hyperlink"/>
            <w:noProof/>
          </w:rPr>
          <w:t>Chave Primária</w:t>
        </w:r>
        <w:r>
          <w:rPr>
            <w:noProof/>
          </w:rPr>
          <w:tab/>
        </w:r>
        <w:r>
          <w:rPr>
            <w:noProof/>
          </w:rPr>
          <w:fldChar w:fldCharType="begin"/>
        </w:r>
        <w:r>
          <w:rPr>
            <w:noProof/>
          </w:rPr>
          <w:instrText xml:space="preserve"> PAGEREF _Toc231601031 \h </w:instrText>
        </w:r>
        <w:r>
          <w:rPr>
            <w:noProof/>
          </w:rPr>
        </w:r>
        <w:r>
          <w:rPr>
            <w:noProof/>
          </w:rPr>
          <w:fldChar w:fldCharType="separate"/>
        </w:r>
        <w:r>
          <w:rPr>
            <w:noProof/>
          </w:rPr>
          <w:t>41</w:t>
        </w:r>
        <w:r>
          <w:rPr>
            <w:noProof/>
          </w:rPr>
          <w:fldChar w:fldCharType="end"/>
        </w:r>
      </w:hyperlink>
    </w:p>
    <w:p w14:paraId="2A1DA8CC" w14:textId="137618C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2" w:history="1">
        <w:r w:rsidRPr="00D7672B">
          <w:rPr>
            <w:rStyle w:val="Hyperlink"/>
            <w:noProof/>
          </w:rPr>
          <w:t>Chave Alternativa</w:t>
        </w:r>
        <w:r>
          <w:rPr>
            <w:noProof/>
          </w:rPr>
          <w:tab/>
        </w:r>
        <w:r>
          <w:rPr>
            <w:noProof/>
          </w:rPr>
          <w:fldChar w:fldCharType="begin"/>
        </w:r>
        <w:r>
          <w:rPr>
            <w:noProof/>
          </w:rPr>
          <w:instrText xml:space="preserve"> PAGEREF _Toc231601032 \h </w:instrText>
        </w:r>
        <w:r>
          <w:rPr>
            <w:noProof/>
          </w:rPr>
        </w:r>
        <w:r>
          <w:rPr>
            <w:noProof/>
          </w:rPr>
          <w:fldChar w:fldCharType="separate"/>
        </w:r>
        <w:r>
          <w:rPr>
            <w:noProof/>
          </w:rPr>
          <w:t>41</w:t>
        </w:r>
        <w:r>
          <w:rPr>
            <w:noProof/>
          </w:rPr>
          <w:fldChar w:fldCharType="end"/>
        </w:r>
      </w:hyperlink>
    </w:p>
    <w:p w14:paraId="4EE15DD8" w14:textId="16BA705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3" w:history="1">
        <w:r w:rsidRPr="00D7672B">
          <w:rPr>
            <w:rStyle w:val="Hyperlink"/>
            <w:noProof/>
          </w:rPr>
          <w:t>Chave Estrangeira</w:t>
        </w:r>
        <w:r>
          <w:rPr>
            <w:noProof/>
          </w:rPr>
          <w:tab/>
        </w:r>
        <w:r>
          <w:rPr>
            <w:noProof/>
          </w:rPr>
          <w:fldChar w:fldCharType="begin"/>
        </w:r>
        <w:r>
          <w:rPr>
            <w:noProof/>
          </w:rPr>
          <w:instrText xml:space="preserve"> PAGEREF _Toc231601033 \h </w:instrText>
        </w:r>
        <w:r>
          <w:rPr>
            <w:noProof/>
          </w:rPr>
        </w:r>
        <w:r>
          <w:rPr>
            <w:noProof/>
          </w:rPr>
          <w:fldChar w:fldCharType="separate"/>
        </w:r>
        <w:r>
          <w:rPr>
            <w:noProof/>
          </w:rPr>
          <w:t>41</w:t>
        </w:r>
        <w:r>
          <w:rPr>
            <w:noProof/>
          </w:rPr>
          <w:fldChar w:fldCharType="end"/>
        </w:r>
      </w:hyperlink>
    </w:p>
    <w:p w14:paraId="36DA091A" w14:textId="4050423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4" w:history="1">
        <w:r w:rsidRPr="00D7672B">
          <w:rPr>
            <w:rStyle w:val="Hyperlink"/>
            <w:noProof/>
          </w:rPr>
          <w:t>Índices</w:t>
        </w:r>
        <w:r>
          <w:rPr>
            <w:noProof/>
          </w:rPr>
          <w:tab/>
        </w:r>
        <w:r>
          <w:rPr>
            <w:noProof/>
          </w:rPr>
          <w:fldChar w:fldCharType="begin"/>
        </w:r>
        <w:r>
          <w:rPr>
            <w:noProof/>
          </w:rPr>
          <w:instrText xml:space="preserve"> PAGEREF _Toc231601034 \h </w:instrText>
        </w:r>
        <w:r>
          <w:rPr>
            <w:noProof/>
          </w:rPr>
        </w:r>
        <w:r>
          <w:rPr>
            <w:noProof/>
          </w:rPr>
          <w:fldChar w:fldCharType="separate"/>
        </w:r>
        <w:r>
          <w:rPr>
            <w:noProof/>
          </w:rPr>
          <w:t>41</w:t>
        </w:r>
        <w:r>
          <w:rPr>
            <w:noProof/>
          </w:rPr>
          <w:fldChar w:fldCharType="end"/>
        </w:r>
      </w:hyperlink>
    </w:p>
    <w:p w14:paraId="659BF7EB" w14:textId="762A4BE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5" w:history="1">
        <w:r w:rsidRPr="00D7672B">
          <w:rPr>
            <w:rStyle w:val="Hyperlink"/>
            <w:noProof/>
          </w:rPr>
          <w:t>Sequências</w:t>
        </w:r>
        <w:r>
          <w:rPr>
            <w:noProof/>
          </w:rPr>
          <w:tab/>
        </w:r>
        <w:r>
          <w:rPr>
            <w:noProof/>
          </w:rPr>
          <w:fldChar w:fldCharType="begin"/>
        </w:r>
        <w:r>
          <w:rPr>
            <w:noProof/>
          </w:rPr>
          <w:instrText xml:space="preserve"> PAGEREF _Toc231601035 \h </w:instrText>
        </w:r>
        <w:r>
          <w:rPr>
            <w:noProof/>
          </w:rPr>
        </w:r>
        <w:r>
          <w:rPr>
            <w:noProof/>
          </w:rPr>
          <w:fldChar w:fldCharType="separate"/>
        </w:r>
        <w:r>
          <w:rPr>
            <w:noProof/>
          </w:rPr>
          <w:t>41</w:t>
        </w:r>
        <w:r>
          <w:rPr>
            <w:noProof/>
          </w:rPr>
          <w:fldChar w:fldCharType="end"/>
        </w:r>
      </w:hyperlink>
    </w:p>
    <w:p w14:paraId="2B82EB88" w14:textId="1734304C"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36" w:history="1">
        <w:r w:rsidRPr="00D7672B">
          <w:rPr>
            <w:rStyle w:val="Hyperlink"/>
            <w:rFonts w:ascii="Arial" w:hAnsi="Arial" w:cs="Arial"/>
            <w:b/>
            <w:noProof/>
            <w:kern w:val="3"/>
            <w:lang w:eastAsia="zh-CN"/>
          </w:rPr>
          <w:t>6.</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Padrão de Codificação PHP</w:t>
        </w:r>
        <w:r>
          <w:rPr>
            <w:noProof/>
          </w:rPr>
          <w:tab/>
        </w:r>
        <w:r>
          <w:rPr>
            <w:noProof/>
          </w:rPr>
          <w:fldChar w:fldCharType="begin"/>
        </w:r>
        <w:r>
          <w:rPr>
            <w:noProof/>
          </w:rPr>
          <w:instrText xml:space="preserve"> PAGEREF _Toc231601036 \h </w:instrText>
        </w:r>
        <w:r>
          <w:rPr>
            <w:noProof/>
          </w:rPr>
        </w:r>
        <w:r>
          <w:rPr>
            <w:noProof/>
          </w:rPr>
          <w:fldChar w:fldCharType="separate"/>
        </w:r>
        <w:r>
          <w:rPr>
            <w:noProof/>
          </w:rPr>
          <w:t>42</w:t>
        </w:r>
        <w:r>
          <w:rPr>
            <w:noProof/>
          </w:rPr>
          <w:fldChar w:fldCharType="end"/>
        </w:r>
      </w:hyperlink>
    </w:p>
    <w:p w14:paraId="58928F3B" w14:textId="15454CE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7" w:history="1">
        <w:r w:rsidRPr="00D7672B">
          <w:rPr>
            <w:rStyle w:val="Hyperlink"/>
            <w:noProof/>
          </w:rPr>
          <w:t>Nomes de Arquivos</w:t>
        </w:r>
        <w:r>
          <w:rPr>
            <w:noProof/>
          </w:rPr>
          <w:tab/>
        </w:r>
        <w:r>
          <w:rPr>
            <w:noProof/>
          </w:rPr>
          <w:fldChar w:fldCharType="begin"/>
        </w:r>
        <w:r>
          <w:rPr>
            <w:noProof/>
          </w:rPr>
          <w:instrText xml:space="preserve"> PAGEREF _Toc231601037 \h </w:instrText>
        </w:r>
        <w:r>
          <w:rPr>
            <w:noProof/>
          </w:rPr>
        </w:r>
        <w:r>
          <w:rPr>
            <w:noProof/>
          </w:rPr>
          <w:fldChar w:fldCharType="separate"/>
        </w:r>
        <w:r>
          <w:rPr>
            <w:noProof/>
          </w:rPr>
          <w:t>42</w:t>
        </w:r>
        <w:r>
          <w:rPr>
            <w:noProof/>
          </w:rPr>
          <w:fldChar w:fldCharType="end"/>
        </w:r>
      </w:hyperlink>
    </w:p>
    <w:p w14:paraId="098DA793" w14:textId="42E5B85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8" w:history="1">
        <w:r w:rsidRPr="00D7672B">
          <w:rPr>
            <w:rStyle w:val="Hyperlink"/>
            <w:noProof/>
          </w:rPr>
          <w:t>Indentação</w:t>
        </w:r>
        <w:r>
          <w:rPr>
            <w:noProof/>
          </w:rPr>
          <w:tab/>
        </w:r>
        <w:r>
          <w:rPr>
            <w:noProof/>
          </w:rPr>
          <w:fldChar w:fldCharType="begin"/>
        </w:r>
        <w:r>
          <w:rPr>
            <w:noProof/>
          </w:rPr>
          <w:instrText xml:space="preserve"> PAGEREF _Toc231601038 \h </w:instrText>
        </w:r>
        <w:r>
          <w:rPr>
            <w:noProof/>
          </w:rPr>
        </w:r>
        <w:r>
          <w:rPr>
            <w:noProof/>
          </w:rPr>
          <w:fldChar w:fldCharType="separate"/>
        </w:r>
        <w:r>
          <w:rPr>
            <w:noProof/>
          </w:rPr>
          <w:t>42</w:t>
        </w:r>
        <w:r>
          <w:rPr>
            <w:noProof/>
          </w:rPr>
          <w:fldChar w:fldCharType="end"/>
        </w:r>
      </w:hyperlink>
    </w:p>
    <w:p w14:paraId="1A625D6A" w14:textId="307B8C7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39" w:history="1">
        <w:r w:rsidRPr="00D7672B">
          <w:rPr>
            <w:rStyle w:val="Hyperlink"/>
            <w:noProof/>
          </w:rPr>
          <w:t>Classes e Interfaces</w:t>
        </w:r>
        <w:r>
          <w:rPr>
            <w:noProof/>
          </w:rPr>
          <w:tab/>
        </w:r>
        <w:r>
          <w:rPr>
            <w:noProof/>
          </w:rPr>
          <w:fldChar w:fldCharType="begin"/>
        </w:r>
        <w:r>
          <w:rPr>
            <w:noProof/>
          </w:rPr>
          <w:instrText xml:space="preserve"> PAGEREF _Toc231601039 \h </w:instrText>
        </w:r>
        <w:r>
          <w:rPr>
            <w:noProof/>
          </w:rPr>
        </w:r>
        <w:r>
          <w:rPr>
            <w:noProof/>
          </w:rPr>
          <w:fldChar w:fldCharType="separate"/>
        </w:r>
        <w:r>
          <w:rPr>
            <w:noProof/>
          </w:rPr>
          <w:t>42</w:t>
        </w:r>
        <w:r>
          <w:rPr>
            <w:noProof/>
          </w:rPr>
          <w:fldChar w:fldCharType="end"/>
        </w:r>
      </w:hyperlink>
    </w:p>
    <w:p w14:paraId="4AA66906" w14:textId="3656D8C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0" w:history="1">
        <w:r w:rsidRPr="00D7672B">
          <w:rPr>
            <w:rStyle w:val="Hyperlink"/>
            <w:noProof/>
          </w:rPr>
          <w:t>Instâncias de Classes</w:t>
        </w:r>
        <w:r>
          <w:rPr>
            <w:noProof/>
          </w:rPr>
          <w:tab/>
        </w:r>
        <w:r>
          <w:rPr>
            <w:noProof/>
          </w:rPr>
          <w:fldChar w:fldCharType="begin"/>
        </w:r>
        <w:r>
          <w:rPr>
            <w:noProof/>
          </w:rPr>
          <w:instrText xml:space="preserve"> PAGEREF _Toc231601040 \h </w:instrText>
        </w:r>
        <w:r>
          <w:rPr>
            <w:noProof/>
          </w:rPr>
        </w:r>
        <w:r>
          <w:rPr>
            <w:noProof/>
          </w:rPr>
          <w:fldChar w:fldCharType="separate"/>
        </w:r>
        <w:r>
          <w:rPr>
            <w:noProof/>
          </w:rPr>
          <w:t>42</w:t>
        </w:r>
        <w:r>
          <w:rPr>
            <w:noProof/>
          </w:rPr>
          <w:fldChar w:fldCharType="end"/>
        </w:r>
      </w:hyperlink>
    </w:p>
    <w:p w14:paraId="6D17E9E3" w14:textId="181BFB2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1" w:history="1">
        <w:r w:rsidRPr="00D7672B">
          <w:rPr>
            <w:rStyle w:val="Hyperlink"/>
            <w:noProof/>
          </w:rPr>
          <w:t>Constantes</w:t>
        </w:r>
        <w:r>
          <w:rPr>
            <w:noProof/>
          </w:rPr>
          <w:tab/>
        </w:r>
        <w:r>
          <w:rPr>
            <w:noProof/>
          </w:rPr>
          <w:fldChar w:fldCharType="begin"/>
        </w:r>
        <w:r>
          <w:rPr>
            <w:noProof/>
          </w:rPr>
          <w:instrText xml:space="preserve"> PAGEREF _Toc231601041 \h </w:instrText>
        </w:r>
        <w:r>
          <w:rPr>
            <w:noProof/>
          </w:rPr>
        </w:r>
        <w:r>
          <w:rPr>
            <w:noProof/>
          </w:rPr>
          <w:fldChar w:fldCharType="separate"/>
        </w:r>
        <w:r>
          <w:rPr>
            <w:noProof/>
          </w:rPr>
          <w:t>42</w:t>
        </w:r>
        <w:r>
          <w:rPr>
            <w:noProof/>
          </w:rPr>
          <w:fldChar w:fldCharType="end"/>
        </w:r>
      </w:hyperlink>
    </w:p>
    <w:p w14:paraId="49749A15" w14:textId="2243265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2" w:history="1">
        <w:r w:rsidRPr="00D7672B">
          <w:rPr>
            <w:rStyle w:val="Hyperlink"/>
            <w:noProof/>
          </w:rPr>
          <w:t>Atributos e Variáveis de Métodos</w:t>
        </w:r>
        <w:r>
          <w:rPr>
            <w:noProof/>
          </w:rPr>
          <w:tab/>
        </w:r>
        <w:r>
          <w:rPr>
            <w:noProof/>
          </w:rPr>
          <w:fldChar w:fldCharType="begin"/>
        </w:r>
        <w:r>
          <w:rPr>
            <w:noProof/>
          </w:rPr>
          <w:instrText xml:space="preserve"> PAGEREF _Toc231601042 \h </w:instrText>
        </w:r>
        <w:r>
          <w:rPr>
            <w:noProof/>
          </w:rPr>
        </w:r>
        <w:r>
          <w:rPr>
            <w:noProof/>
          </w:rPr>
          <w:fldChar w:fldCharType="separate"/>
        </w:r>
        <w:r>
          <w:rPr>
            <w:noProof/>
          </w:rPr>
          <w:t>43</w:t>
        </w:r>
        <w:r>
          <w:rPr>
            <w:noProof/>
          </w:rPr>
          <w:fldChar w:fldCharType="end"/>
        </w:r>
      </w:hyperlink>
    </w:p>
    <w:p w14:paraId="1947F1C5" w14:textId="226DCC8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3" w:history="1">
        <w:r w:rsidRPr="00D7672B">
          <w:rPr>
            <w:rStyle w:val="Hyperlink"/>
            <w:noProof/>
          </w:rPr>
          <w:t>Métodos</w:t>
        </w:r>
        <w:r>
          <w:rPr>
            <w:noProof/>
          </w:rPr>
          <w:tab/>
        </w:r>
        <w:r>
          <w:rPr>
            <w:noProof/>
          </w:rPr>
          <w:fldChar w:fldCharType="begin"/>
        </w:r>
        <w:r>
          <w:rPr>
            <w:noProof/>
          </w:rPr>
          <w:instrText xml:space="preserve"> PAGEREF _Toc231601043 \h </w:instrText>
        </w:r>
        <w:r>
          <w:rPr>
            <w:noProof/>
          </w:rPr>
        </w:r>
        <w:r>
          <w:rPr>
            <w:noProof/>
          </w:rPr>
          <w:fldChar w:fldCharType="separate"/>
        </w:r>
        <w:r>
          <w:rPr>
            <w:noProof/>
          </w:rPr>
          <w:t>43</w:t>
        </w:r>
        <w:r>
          <w:rPr>
            <w:noProof/>
          </w:rPr>
          <w:fldChar w:fldCharType="end"/>
        </w:r>
      </w:hyperlink>
    </w:p>
    <w:p w14:paraId="7812D9BF" w14:textId="14A9A0E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4" w:history="1">
        <w:r w:rsidRPr="00D7672B">
          <w:rPr>
            <w:rStyle w:val="Hyperlink"/>
            <w:noProof/>
          </w:rPr>
          <w:t>Elementos HTML</w:t>
        </w:r>
        <w:r>
          <w:rPr>
            <w:noProof/>
          </w:rPr>
          <w:tab/>
        </w:r>
        <w:r>
          <w:rPr>
            <w:noProof/>
          </w:rPr>
          <w:fldChar w:fldCharType="begin"/>
        </w:r>
        <w:r>
          <w:rPr>
            <w:noProof/>
          </w:rPr>
          <w:instrText xml:space="preserve"> PAGEREF _Toc231601044 \h </w:instrText>
        </w:r>
        <w:r>
          <w:rPr>
            <w:noProof/>
          </w:rPr>
        </w:r>
        <w:r>
          <w:rPr>
            <w:noProof/>
          </w:rPr>
          <w:fldChar w:fldCharType="separate"/>
        </w:r>
        <w:r>
          <w:rPr>
            <w:noProof/>
          </w:rPr>
          <w:t>43</w:t>
        </w:r>
        <w:r>
          <w:rPr>
            <w:noProof/>
          </w:rPr>
          <w:fldChar w:fldCharType="end"/>
        </w:r>
      </w:hyperlink>
    </w:p>
    <w:p w14:paraId="063863A9" w14:textId="3081ECEA"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45" w:history="1">
        <w:r w:rsidRPr="00D7672B">
          <w:rPr>
            <w:rStyle w:val="Hyperlink"/>
            <w:rFonts w:ascii="Arial" w:hAnsi="Arial" w:cs="Arial"/>
            <w:b/>
            <w:noProof/>
            <w:kern w:val="3"/>
            <w:lang w:eastAsia="zh-CN"/>
          </w:rPr>
          <w:t>7.</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Gerador de Código</w:t>
        </w:r>
        <w:r>
          <w:rPr>
            <w:noProof/>
          </w:rPr>
          <w:tab/>
        </w:r>
        <w:r>
          <w:rPr>
            <w:noProof/>
          </w:rPr>
          <w:fldChar w:fldCharType="begin"/>
        </w:r>
        <w:r>
          <w:rPr>
            <w:noProof/>
          </w:rPr>
          <w:instrText xml:space="preserve"> PAGEREF _Toc231601045 \h </w:instrText>
        </w:r>
        <w:r>
          <w:rPr>
            <w:noProof/>
          </w:rPr>
        </w:r>
        <w:r>
          <w:rPr>
            <w:noProof/>
          </w:rPr>
          <w:fldChar w:fldCharType="separate"/>
        </w:r>
        <w:r>
          <w:rPr>
            <w:noProof/>
          </w:rPr>
          <w:t>43</w:t>
        </w:r>
        <w:r>
          <w:rPr>
            <w:noProof/>
          </w:rPr>
          <w:fldChar w:fldCharType="end"/>
        </w:r>
      </w:hyperlink>
    </w:p>
    <w:p w14:paraId="3C53F3D5" w14:textId="2E479C3A"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046" w:history="1">
        <w:r w:rsidRPr="00D7672B">
          <w:rPr>
            <w:rStyle w:val="Hyperlink"/>
            <w:rFonts w:ascii="Arial" w:hAnsi="Arial" w:cs="Arial"/>
            <w:b/>
            <w:noProof/>
            <w:kern w:val="3"/>
            <w:lang w:eastAsia="zh-CN"/>
          </w:rPr>
          <w:t>8.</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Classes API</w:t>
        </w:r>
        <w:r>
          <w:rPr>
            <w:noProof/>
          </w:rPr>
          <w:tab/>
        </w:r>
        <w:r>
          <w:rPr>
            <w:noProof/>
          </w:rPr>
          <w:fldChar w:fldCharType="begin"/>
        </w:r>
        <w:r>
          <w:rPr>
            <w:noProof/>
          </w:rPr>
          <w:instrText xml:space="preserve"> PAGEREF _Toc231601046 \h </w:instrText>
        </w:r>
        <w:r>
          <w:rPr>
            <w:noProof/>
          </w:rPr>
        </w:r>
        <w:r>
          <w:rPr>
            <w:noProof/>
          </w:rPr>
          <w:fldChar w:fldCharType="separate"/>
        </w:r>
        <w:r>
          <w:rPr>
            <w:noProof/>
          </w:rPr>
          <w:t>46</w:t>
        </w:r>
        <w:r>
          <w:rPr>
            <w:noProof/>
          </w:rPr>
          <w:fldChar w:fldCharType="end"/>
        </w:r>
      </w:hyperlink>
    </w:p>
    <w:p w14:paraId="7BBDF703" w14:textId="3D8B12D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7" w:history="1">
        <w:r w:rsidRPr="00D7672B">
          <w:rPr>
            <w:rStyle w:val="Hyperlink"/>
            <w:noProof/>
          </w:rPr>
          <w:t>AcessoExternoAPI</w:t>
        </w:r>
        <w:r>
          <w:rPr>
            <w:noProof/>
          </w:rPr>
          <w:tab/>
        </w:r>
        <w:r>
          <w:rPr>
            <w:noProof/>
          </w:rPr>
          <w:fldChar w:fldCharType="begin"/>
        </w:r>
        <w:r>
          <w:rPr>
            <w:noProof/>
          </w:rPr>
          <w:instrText xml:space="preserve"> PAGEREF _Toc231601047 \h </w:instrText>
        </w:r>
        <w:r>
          <w:rPr>
            <w:noProof/>
          </w:rPr>
        </w:r>
        <w:r>
          <w:rPr>
            <w:noProof/>
          </w:rPr>
          <w:fldChar w:fldCharType="separate"/>
        </w:r>
        <w:r>
          <w:rPr>
            <w:noProof/>
          </w:rPr>
          <w:t>46</w:t>
        </w:r>
        <w:r>
          <w:rPr>
            <w:noProof/>
          </w:rPr>
          <w:fldChar w:fldCharType="end"/>
        </w:r>
      </w:hyperlink>
    </w:p>
    <w:p w14:paraId="41BA169D" w14:textId="73AE81E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8" w:history="1">
        <w:r w:rsidRPr="00D7672B">
          <w:rPr>
            <w:rStyle w:val="Hyperlink"/>
            <w:noProof/>
          </w:rPr>
          <w:t>AndamentoAPI</w:t>
        </w:r>
        <w:r>
          <w:rPr>
            <w:noProof/>
          </w:rPr>
          <w:tab/>
        </w:r>
        <w:r>
          <w:rPr>
            <w:noProof/>
          </w:rPr>
          <w:fldChar w:fldCharType="begin"/>
        </w:r>
        <w:r>
          <w:rPr>
            <w:noProof/>
          </w:rPr>
          <w:instrText xml:space="preserve"> PAGEREF _Toc231601048 \h </w:instrText>
        </w:r>
        <w:r>
          <w:rPr>
            <w:noProof/>
          </w:rPr>
        </w:r>
        <w:r>
          <w:rPr>
            <w:noProof/>
          </w:rPr>
          <w:fldChar w:fldCharType="separate"/>
        </w:r>
        <w:r>
          <w:rPr>
            <w:noProof/>
          </w:rPr>
          <w:t>46</w:t>
        </w:r>
        <w:r>
          <w:rPr>
            <w:noProof/>
          </w:rPr>
          <w:fldChar w:fldCharType="end"/>
        </w:r>
      </w:hyperlink>
    </w:p>
    <w:p w14:paraId="1B026DDD" w14:textId="7C980F5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49" w:history="1">
        <w:r w:rsidRPr="00D7672B">
          <w:rPr>
            <w:rStyle w:val="Hyperlink"/>
            <w:noProof/>
          </w:rPr>
          <w:t>AnexoAPI</w:t>
        </w:r>
        <w:r>
          <w:rPr>
            <w:noProof/>
          </w:rPr>
          <w:tab/>
        </w:r>
        <w:r>
          <w:rPr>
            <w:noProof/>
          </w:rPr>
          <w:fldChar w:fldCharType="begin"/>
        </w:r>
        <w:r>
          <w:rPr>
            <w:noProof/>
          </w:rPr>
          <w:instrText xml:space="preserve"> PAGEREF _Toc231601049 \h </w:instrText>
        </w:r>
        <w:r>
          <w:rPr>
            <w:noProof/>
          </w:rPr>
        </w:r>
        <w:r>
          <w:rPr>
            <w:noProof/>
          </w:rPr>
          <w:fldChar w:fldCharType="separate"/>
        </w:r>
        <w:r>
          <w:rPr>
            <w:noProof/>
          </w:rPr>
          <w:t>47</w:t>
        </w:r>
        <w:r>
          <w:rPr>
            <w:noProof/>
          </w:rPr>
          <w:fldChar w:fldCharType="end"/>
        </w:r>
      </w:hyperlink>
    </w:p>
    <w:p w14:paraId="473D6F2E" w14:textId="308F2CF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0" w:history="1">
        <w:r w:rsidRPr="00D7672B">
          <w:rPr>
            <w:rStyle w:val="Hyperlink"/>
            <w:noProof/>
          </w:rPr>
          <w:t>AndamentoMarcadorAPI</w:t>
        </w:r>
        <w:r>
          <w:rPr>
            <w:noProof/>
          </w:rPr>
          <w:tab/>
        </w:r>
        <w:r>
          <w:rPr>
            <w:noProof/>
          </w:rPr>
          <w:fldChar w:fldCharType="begin"/>
        </w:r>
        <w:r>
          <w:rPr>
            <w:noProof/>
          </w:rPr>
          <w:instrText xml:space="preserve"> PAGEREF _Toc231601050 \h </w:instrText>
        </w:r>
        <w:r>
          <w:rPr>
            <w:noProof/>
          </w:rPr>
        </w:r>
        <w:r>
          <w:rPr>
            <w:noProof/>
          </w:rPr>
          <w:fldChar w:fldCharType="separate"/>
        </w:r>
        <w:r>
          <w:rPr>
            <w:noProof/>
          </w:rPr>
          <w:t>47</w:t>
        </w:r>
        <w:r>
          <w:rPr>
            <w:noProof/>
          </w:rPr>
          <w:fldChar w:fldCharType="end"/>
        </w:r>
      </w:hyperlink>
    </w:p>
    <w:p w14:paraId="1ADF24E2" w14:textId="74C3874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1" w:history="1">
        <w:r w:rsidRPr="00D7672B">
          <w:rPr>
            <w:rStyle w:val="Hyperlink"/>
            <w:noProof/>
          </w:rPr>
          <w:t>ArquivoExtensaoAPI</w:t>
        </w:r>
        <w:r>
          <w:rPr>
            <w:noProof/>
          </w:rPr>
          <w:tab/>
        </w:r>
        <w:r>
          <w:rPr>
            <w:noProof/>
          </w:rPr>
          <w:fldChar w:fldCharType="begin"/>
        </w:r>
        <w:r>
          <w:rPr>
            <w:noProof/>
          </w:rPr>
          <w:instrText xml:space="preserve"> PAGEREF _Toc231601051 \h </w:instrText>
        </w:r>
        <w:r>
          <w:rPr>
            <w:noProof/>
          </w:rPr>
        </w:r>
        <w:r>
          <w:rPr>
            <w:noProof/>
          </w:rPr>
          <w:fldChar w:fldCharType="separate"/>
        </w:r>
        <w:r>
          <w:rPr>
            <w:noProof/>
          </w:rPr>
          <w:t>47</w:t>
        </w:r>
        <w:r>
          <w:rPr>
            <w:noProof/>
          </w:rPr>
          <w:fldChar w:fldCharType="end"/>
        </w:r>
      </w:hyperlink>
    </w:p>
    <w:p w14:paraId="7D96BE86" w14:textId="15283A9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2" w:history="1">
        <w:r w:rsidRPr="00D7672B">
          <w:rPr>
            <w:rStyle w:val="Hyperlink"/>
            <w:noProof/>
          </w:rPr>
          <w:t>ArvoreAcaoItemAPI</w:t>
        </w:r>
        <w:r>
          <w:rPr>
            <w:noProof/>
          </w:rPr>
          <w:tab/>
        </w:r>
        <w:r>
          <w:rPr>
            <w:noProof/>
          </w:rPr>
          <w:fldChar w:fldCharType="begin"/>
        </w:r>
        <w:r>
          <w:rPr>
            <w:noProof/>
          </w:rPr>
          <w:instrText xml:space="preserve"> PAGEREF _Toc231601052 \h </w:instrText>
        </w:r>
        <w:r>
          <w:rPr>
            <w:noProof/>
          </w:rPr>
        </w:r>
        <w:r>
          <w:rPr>
            <w:noProof/>
          </w:rPr>
          <w:fldChar w:fldCharType="separate"/>
        </w:r>
        <w:r>
          <w:rPr>
            <w:noProof/>
          </w:rPr>
          <w:t>47</w:t>
        </w:r>
        <w:r>
          <w:rPr>
            <w:noProof/>
          </w:rPr>
          <w:fldChar w:fldCharType="end"/>
        </w:r>
      </w:hyperlink>
    </w:p>
    <w:p w14:paraId="1B182560" w14:textId="61BF345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3" w:history="1">
        <w:r w:rsidRPr="00D7672B">
          <w:rPr>
            <w:rStyle w:val="Hyperlink"/>
            <w:noProof/>
          </w:rPr>
          <w:t>AssinaturaAPI</w:t>
        </w:r>
        <w:r>
          <w:rPr>
            <w:noProof/>
          </w:rPr>
          <w:tab/>
        </w:r>
        <w:r>
          <w:rPr>
            <w:noProof/>
          </w:rPr>
          <w:fldChar w:fldCharType="begin"/>
        </w:r>
        <w:r>
          <w:rPr>
            <w:noProof/>
          </w:rPr>
          <w:instrText xml:space="preserve"> PAGEREF _Toc231601053 \h </w:instrText>
        </w:r>
        <w:r>
          <w:rPr>
            <w:noProof/>
          </w:rPr>
        </w:r>
        <w:r>
          <w:rPr>
            <w:noProof/>
          </w:rPr>
          <w:fldChar w:fldCharType="separate"/>
        </w:r>
        <w:r>
          <w:rPr>
            <w:noProof/>
          </w:rPr>
          <w:t>48</w:t>
        </w:r>
        <w:r>
          <w:rPr>
            <w:noProof/>
          </w:rPr>
          <w:fldChar w:fldCharType="end"/>
        </w:r>
      </w:hyperlink>
    </w:p>
    <w:p w14:paraId="085E8FBF" w14:textId="7D00B18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4" w:history="1">
        <w:r w:rsidRPr="00D7672B">
          <w:rPr>
            <w:rStyle w:val="Hyperlink"/>
            <w:noProof/>
          </w:rPr>
          <w:t>AssuntoAPI</w:t>
        </w:r>
        <w:r>
          <w:rPr>
            <w:noProof/>
          </w:rPr>
          <w:tab/>
        </w:r>
        <w:r>
          <w:rPr>
            <w:noProof/>
          </w:rPr>
          <w:fldChar w:fldCharType="begin"/>
        </w:r>
        <w:r>
          <w:rPr>
            <w:noProof/>
          </w:rPr>
          <w:instrText xml:space="preserve"> PAGEREF _Toc231601054 \h </w:instrText>
        </w:r>
        <w:r>
          <w:rPr>
            <w:noProof/>
          </w:rPr>
        </w:r>
        <w:r>
          <w:rPr>
            <w:noProof/>
          </w:rPr>
          <w:fldChar w:fldCharType="separate"/>
        </w:r>
        <w:r>
          <w:rPr>
            <w:noProof/>
          </w:rPr>
          <w:t>48</w:t>
        </w:r>
        <w:r>
          <w:rPr>
            <w:noProof/>
          </w:rPr>
          <w:fldChar w:fldCharType="end"/>
        </w:r>
      </w:hyperlink>
    </w:p>
    <w:p w14:paraId="2EBD4AE2" w14:textId="7FEDEF7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5" w:history="1">
        <w:r w:rsidRPr="00D7672B">
          <w:rPr>
            <w:rStyle w:val="Hyperlink"/>
            <w:noProof/>
          </w:rPr>
          <w:t>AtributoAndamentoAPI</w:t>
        </w:r>
        <w:r>
          <w:rPr>
            <w:noProof/>
          </w:rPr>
          <w:tab/>
        </w:r>
        <w:r>
          <w:rPr>
            <w:noProof/>
          </w:rPr>
          <w:fldChar w:fldCharType="begin"/>
        </w:r>
        <w:r>
          <w:rPr>
            <w:noProof/>
          </w:rPr>
          <w:instrText xml:space="preserve"> PAGEREF _Toc231601055 \h </w:instrText>
        </w:r>
        <w:r>
          <w:rPr>
            <w:noProof/>
          </w:rPr>
        </w:r>
        <w:r>
          <w:rPr>
            <w:noProof/>
          </w:rPr>
          <w:fldChar w:fldCharType="separate"/>
        </w:r>
        <w:r>
          <w:rPr>
            <w:noProof/>
          </w:rPr>
          <w:t>48</w:t>
        </w:r>
        <w:r>
          <w:rPr>
            <w:noProof/>
          </w:rPr>
          <w:fldChar w:fldCharType="end"/>
        </w:r>
      </w:hyperlink>
    </w:p>
    <w:p w14:paraId="2EEE984B" w14:textId="2344898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6" w:history="1">
        <w:r w:rsidRPr="00D7672B">
          <w:rPr>
            <w:rStyle w:val="Hyperlink"/>
            <w:noProof/>
          </w:rPr>
          <w:t>AtributoOuvidoriaAPI</w:t>
        </w:r>
        <w:r>
          <w:rPr>
            <w:noProof/>
          </w:rPr>
          <w:tab/>
        </w:r>
        <w:r>
          <w:rPr>
            <w:noProof/>
          </w:rPr>
          <w:fldChar w:fldCharType="begin"/>
        </w:r>
        <w:r>
          <w:rPr>
            <w:noProof/>
          </w:rPr>
          <w:instrText xml:space="preserve"> PAGEREF _Toc231601056 \h </w:instrText>
        </w:r>
        <w:r>
          <w:rPr>
            <w:noProof/>
          </w:rPr>
        </w:r>
        <w:r>
          <w:rPr>
            <w:noProof/>
          </w:rPr>
          <w:fldChar w:fldCharType="separate"/>
        </w:r>
        <w:r>
          <w:rPr>
            <w:noProof/>
          </w:rPr>
          <w:t>48</w:t>
        </w:r>
        <w:r>
          <w:rPr>
            <w:noProof/>
          </w:rPr>
          <w:fldChar w:fldCharType="end"/>
        </w:r>
      </w:hyperlink>
    </w:p>
    <w:p w14:paraId="12554712" w14:textId="5812818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7" w:history="1">
        <w:r w:rsidRPr="00D7672B">
          <w:rPr>
            <w:rStyle w:val="Hyperlink"/>
            <w:noProof/>
          </w:rPr>
          <w:t>BlocoAPI</w:t>
        </w:r>
        <w:r>
          <w:rPr>
            <w:noProof/>
          </w:rPr>
          <w:tab/>
        </w:r>
        <w:r>
          <w:rPr>
            <w:noProof/>
          </w:rPr>
          <w:fldChar w:fldCharType="begin"/>
        </w:r>
        <w:r>
          <w:rPr>
            <w:noProof/>
          </w:rPr>
          <w:instrText xml:space="preserve"> PAGEREF _Toc231601057 \h </w:instrText>
        </w:r>
        <w:r>
          <w:rPr>
            <w:noProof/>
          </w:rPr>
        </w:r>
        <w:r>
          <w:rPr>
            <w:noProof/>
          </w:rPr>
          <w:fldChar w:fldCharType="separate"/>
        </w:r>
        <w:r>
          <w:rPr>
            <w:noProof/>
          </w:rPr>
          <w:t>49</w:t>
        </w:r>
        <w:r>
          <w:rPr>
            <w:noProof/>
          </w:rPr>
          <w:fldChar w:fldCharType="end"/>
        </w:r>
      </w:hyperlink>
    </w:p>
    <w:p w14:paraId="6C943E80" w14:textId="45BF6BA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8" w:history="1">
        <w:r w:rsidRPr="00D7672B">
          <w:rPr>
            <w:rStyle w:val="Hyperlink"/>
            <w:noProof/>
          </w:rPr>
          <w:t>CampoAPI</w:t>
        </w:r>
        <w:r>
          <w:rPr>
            <w:noProof/>
          </w:rPr>
          <w:tab/>
        </w:r>
        <w:r>
          <w:rPr>
            <w:noProof/>
          </w:rPr>
          <w:fldChar w:fldCharType="begin"/>
        </w:r>
        <w:r>
          <w:rPr>
            <w:noProof/>
          </w:rPr>
          <w:instrText xml:space="preserve"> PAGEREF _Toc231601058 \h </w:instrText>
        </w:r>
        <w:r>
          <w:rPr>
            <w:noProof/>
          </w:rPr>
        </w:r>
        <w:r>
          <w:rPr>
            <w:noProof/>
          </w:rPr>
          <w:fldChar w:fldCharType="separate"/>
        </w:r>
        <w:r>
          <w:rPr>
            <w:noProof/>
          </w:rPr>
          <w:t>49</w:t>
        </w:r>
        <w:r>
          <w:rPr>
            <w:noProof/>
          </w:rPr>
          <w:fldChar w:fldCharType="end"/>
        </w:r>
      </w:hyperlink>
    </w:p>
    <w:p w14:paraId="0E2EA0DA" w14:textId="61863F5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59" w:history="1">
        <w:r w:rsidRPr="00D7672B">
          <w:rPr>
            <w:rStyle w:val="Hyperlink"/>
            <w:noProof/>
          </w:rPr>
          <w:t>CargoAPI</w:t>
        </w:r>
        <w:r>
          <w:rPr>
            <w:noProof/>
          </w:rPr>
          <w:tab/>
        </w:r>
        <w:r>
          <w:rPr>
            <w:noProof/>
          </w:rPr>
          <w:fldChar w:fldCharType="begin"/>
        </w:r>
        <w:r>
          <w:rPr>
            <w:noProof/>
          </w:rPr>
          <w:instrText xml:space="preserve"> PAGEREF _Toc231601059 \h </w:instrText>
        </w:r>
        <w:r>
          <w:rPr>
            <w:noProof/>
          </w:rPr>
        </w:r>
        <w:r>
          <w:rPr>
            <w:noProof/>
          </w:rPr>
          <w:fldChar w:fldCharType="separate"/>
        </w:r>
        <w:r>
          <w:rPr>
            <w:noProof/>
          </w:rPr>
          <w:t>49</w:t>
        </w:r>
        <w:r>
          <w:rPr>
            <w:noProof/>
          </w:rPr>
          <w:fldChar w:fldCharType="end"/>
        </w:r>
      </w:hyperlink>
    </w:p>
    <w:p w14:paraId="2DDD717C" w14:textId="53E3791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0" w:history="1">
        <w:r w:rsidRPr="00D7672B">
          <w:rPr>
            <w:rStyle w:val="Hyperlink"/>
            <w:noProof/>
          </w:rPr>
          <w:t>CidadeAPI</w:t>
        </w:r>
        <w:r>
          <w:rPr>
            <w:noProof/>
          </w:rPr>
          <w:tab/>
        </w:r>
        <w:r>
          <w:rPr>
            <w:noProof/>
          </w:rPr>
          <w:fldChar w:fldCharType="begin"/>
        </w:r>
        <w:r>
          <w:rPr>
            <w:noProof/>
          </w:rPr>
          <w:instrText xml:space="preserve"> PAGEREF _Toc231601060 \h </w:instrText>
        </w:r>
        <w:r>
          <w:rPr>
            <w:noProof/>
          </w:rPr>
        </w:r>
        <w:r>
          <w:rPr>
            <w:noProof/>
          </w:rPr>
          <w:fldChar w:fldCharType="separate"/>
        </w:r>
        <w:r>
          <w:rPr>
            <w:noProof/>
          </w:rPr>
          <w:t>49</w:t>
        </w:r>
        <w:r>
          <w:rPr>
            <w:noProof/>
          </w:rPr>
          <w:fldChar w:fldCharType="end"/>
        </w:r>
      </w:hyperlink>
    </w:p>
    <w:p w14:paraId="235774EB" w14:textId="6170170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1" w:history="1">
        <w:r w:rsidRPr="00D7672B">
          <w:rPr>
            <w:rStyle w:val="Hyperlink"/>
            <w:noProof/>
          </w:rPr>
          <w:t>ConfiguracoesAssinaturaAPI</w:t>
        </w:r>
        <w:r>
          <w:rPr>
            <w:noProof/>
          </w:rPr>
          <w:tab/>
        </w:r>
        <w:r>
          <w:rPr>
            <w:noProof/>
          </w:rPr>
          <w:fldChar w:fldCharType="begin"/>
        </w:r>
        <w:r>
          <w:rPr>
            <w:noProof/>
          </w:rPr>
          <w:instrText xml:space="preserve"> PAGEREF _Toc231601061 \h </w:instrText>
        </w:r>
        <w:r>
          <w:rPr>
            <w:noProof/>
          </w:rPr>
        </w:r>
        <w:r>
          <w:rPr>
            <w:noProof/>
          </w:rPr>
          <w:fldChar w:fldCharType="separate"/>
        </w:r>
        <w:r>
          <w:rPr>
            <w:noProof/>
          </w:rPr>
          <w:t>49</w:t>
        </w:r>
        <w:r>
          <w:rPr>
            <w:noProof/>
          </w:rPr>
          <w:fldChar w:fldCharType="end"/>
        </w:r>
      </w:hyperlink>
    </w:p>
    <w:p w14:paraId="6D2D3129" w14:textId="6C5446B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2" w:history="1">
        <w:r w:rsidRPr="00D7672B">
          <w:rPr>
            <w:rStyle w:val="Hyperlink"/>
            <w:noProof/>
          </w:rPr>
          <w:t>ContatoAPI</w:t>
        </w:r>
        <w:r>
          <w:rPr>
            <w:noProof/>
          </w:rPr>
          <w:tab/>
        </w:r>
        <w:r>
          <w:rPr>
            <w:noProof/>
          </w:rPr>
          <w:fldChar w:fldCharType="begin"/>
        </w:r>
        <w:r>
          <w:rPr>
            <w:noProof/>
          </w:rPr>
          <w:instrText xml:space="preserve"> PAGEREF _Toc231601062 \h </w:instrText>
        </w:r>
        <w:r>
          <w:rPr>
            <w:noProof/>
          </w:rPr>
        </w:r>
        <w:r>
          <w:rPr>
            <w:noProof/>
          </w:rPr>
          <w:fldChar w:fldCharType="separate"/>
        </w:r>
        <w:r>
          <w:rPr>
            <w:noProof/>
          </w:rPr>
          <w:t>50</w:t>
        </w:r>
        <w:r>
          <w:rPr>
            <w:noProof/>
          </w:rPr>
          <w:fldChar w:fldCharType="end"/>
        </w:r>
      </w:hyperlink>
    </w:p>
    <w:p w14:paraId="79C3F145" w14:textId="123A177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3" w:history="1">
        <w:r w:rsidRPr="00D7672B">
          <w:rPr>
            <w:rStyle w:val="Hyperlink"/>
            <w:noProof/>
          </w:rPr>
          <w:t>DefinicaoMarcadorAPI</w:t>
        </w:r>
        <w:r>
          <w:rPr>
            <w:noProof/>
          </w:rPr>
          <w:tab/>
        </w:r>
        <w:r>
          <w:rPr>
            <w:noProof/>
          </w:rPr>
          <w:fldChar w:fldCharType="begin"/>
        </w:r>
        <w:r>
          <w:rPr>
            <w:noProof/>
          </w:rPr>
          <w:instrText xml:space="preserve"> PAGEREF _Toc231601063 \h </w:instrText>
        </w:r>
        <w:r>
          <w:rPr>
            <w:noProof/>
          </w:rPr>
        </w:r>
        <w:r>
          <w:rPr>
            <w:noProof/>
          </w:rPr>
          <w:fldChar w:fldCharType="separate"/>
        </w:r>
        <w:r>
          <w:rPr>
            <w:noProof/>
          </w:rPr>
          <w:t>51</w:t>
        </w:r>
        <w:r>
          <w:rPr>
            <w:noProof/>
          </w:rPr>
          <w:fldChar w:fldCharType="end"/>
        </w:r>
      </w:hyperlink>
    </w:p>
    <w:p w14:paraId="6D0BDC2D" w14:textId="07A54F7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4" w:history="1">
        <w:r w:rsidRPr="00D7672B">
          <w:rPr>
            <w:rStyle w:val="Hyperlink"/>
            <w:noProof/>
          </w:rPr>
          <w:t>DestinatarioAPI</w:t>
        </w:r>
        <w:r>
          <w:rPr>
            <w:noProof/>
          </w:rPr>
          <w:tab/>
        </w:r>
        <w:r>
          <w:rPr>
            <w:noProof/>
          </w:rPr>
          <w:fldChar w:fldCharType="begin"/>
        </w:r>
        <w:r>
          <w:rPr>
            <w:noProof/>
          </w:rPr>
          <w:instrText xml:space="preserve"> PAGEREF _Toc231601064 \h </w:instrText>
        </w:r>
        <w:r>
          <w:rPr>
            <w:noProof/>
          </w:rPr>
        </w:r>
        <w:r>
          <w:rPr>
            <w:noProof/>
          </w:rPr>
          <w:fldChar w:fldCharType="separate"/>
        </w:r>
        <w:r>
          <w:rPr>
            <w:noProof/>
          </w:rPr>
          <w:t>51</w:t>
        </w:r>
        <w:r>
          <w:rPr>
            <w:noProof/>
          </w:rPr>
          <w:fldChar w:fldCharType="end"/>
        </w:r>
      </w:hyperlink>
    </w:p>
    <w:p w14:paraId="7B0A8AC7" w14:textId="0024E00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5" w:history="1">
        <w:r w:rsidRPr="00D7672B">
          <w:rPr>
            <w:rStyle w:val="Hyperlink"/>
            <w:noProof/>
          </w:rPr>
          <w:t>DocumentoAPI</w:t>
        </w:r>
        <w:r>
          <w:rPr>
            <w:noProof/>
          </w:rPr>
          <w:tab/>
        </w:r>
        <w:r>
          <w:rPr>
            <w:noProof/>
          </w:rPr>
          <w:fldChar w:fldCharType="begin"/>
        </w:r>
        <w:r>
          <w:rPr>
            <w:noProof/>
          </w:rPr>
          <w:instrText xml:space="preserve"> PAGEREF _Toc231601065 \h </w:instrText>
        </w:r>
        <w:r>
          <w:rPr>
            <w:noProof/>
          </w:rPr>
        </w:r>
        <w:r>
          <w:rPr>
            <w:noProof/>
          </w:rPr>
          <w:fldChar w:fldCharType="separate"/>
        </w:r>
        <w:r>
          <w:rPr>
            <w:noProof/>
          </w:rPr>
          <w:t>51</w:t>
        </w:r>
        <w:r>
          <w:rPr>
            <w:noProof/>
          </w:rPr>
          <w:fldChar w:fldCharType="end"/>
        </w:r>
      </w:hyperlink>
    </w:p>
    <w:p w14:paraId="5E7AEBCD" w14:textId="6CF4D31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6" w:history="1">
        <w:r w:rsidRPr="00D7672B">
          <w:rPr>
            <w:rStyle w:val="Hyperlink"/>
            <w:noProof/>
          </w:rPr>
          <w:t>EntradaAdicionarArquivoAPI</w:t>
        </w:r>
        <w:r>
          <w:rPr>
            <w:noProof/>
          </w:rPr>
          <w:tab/>
        </w:r>
        <w:r>
          <w:rPr>
            <w:noProof/>
          </w:rPr>
          <w:fldChar w:fldCharType="begin"/>
        </w:r>
        <w:r>
          <w:rPr>
            <w:noProof/>
          </w:rPr>
          <w:instrText xml:space="preserve"> PAGEREF _Toc231601066 \h </w:instrText>
        </w:r>
        <w:r>
          <w:rPr>
            <w:noProof/>
          </w:rPr>
        </w:r>
        <w:r>
          <w:rPr>
            <w:noProof/>
          </w:rPr>
          <w:fldChar w:fldCharType="separate"/>
        </w:r>
        <w:r>
          <w:rPr>
            <w:noProof/>
          </w:rPr>
          <w:t>53</w:t>
        </w:r>
        <w:r>
          <w:rPr>
            <w:noProof/>
          </w:rPr>
          <w:fldChar w:fldCharType="end"/>
        </w:r>
      </w:hyperlink>
    </w:p>
    <w:p w14:paraId="2CB50CE3" w14:textId="3876363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7" w:history="1">
        <w:r w:rsidRPr="00D7672B">
          <w:rPr>
            <w:rStyle w:val="Hyperlink"/>
            <w:noProof/>
          </w:rPr>
          <w:t>EntradaAdicionarConteudoArquivoAPI</w:t>
        </w:r>
        <w:r>
          <w:rPr>
            <w:noProof/>
          </w:rPr>
          <w:tab/>
        </w:r>
        <w:r>
          <w:rPr>
            <w:noProof/>
          </w:rPr>
          <w:fldChar w:fldCharType="begin"/>
        </w:r>
        <w:r>
          <w:rPr>
            <w:noProof/>
          </w:rPr>
          <w:instrText xml:space="preserve"> PAGEREF _Toc231601067 \h </w:instrText>
        </w:r>
        <w:r>
          <w:rPr>
            <w:noProof/>
          </w:rPr>
        </w:r>
        <w:r>
          <w:rPr>
            <w:noProof/>
          </w:rPr>
          <w:fldChar w:fldCharType="separate"/>
        </w:r>
        <w:r>
          <w:rPr>
            <w:noProof/>
          </w:rPr>
          <w:t>53</w:t>
        </w:r>
        <w:r>
          <w:rPr>
            <w:noProof/>
          </w:rPr>
          <w:fldChar w:fldCharType="end"/>
        </w:r>
      </w:hyperlink>
    </w:p>
    <w:p w14:paraId="38BC2C25" w14:textId="03C0E2C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8" w:history="1">
        <w:r w:rsidRPr="00D7672B">
          <w:rPr>
            <w:rStyle w:val="Hyperlink"/>
            <w:noProof/>
          </w:rPr>
          <w:t>EntradaAgendarPublicacaoAPI</w:t>
        </w:r>
        <w:r>
          <w:rPr>
            <w:noProof/>
          </w:rPr>
          <w:tab/>
        </w:r>
        <w:r>
          <w:rPr>
            <w:noProof/>
          </w:rPr>
          <w:fldChar w:fldCharType="begin"/>
        </w:r>
        <w:r>
          <w:rPr>
            <w:noProof/>
          </w:rPr>
          <w:instrText xml:space="preserve"> PAGEREF _Toc231601068 \h </w:instrText>
        </w:r>
        <w:r>
          <w:rPr>
            <w:noProof/>
          </w:rPr>
        </w:r>
        <w:r>
          <w:rPr>
            <w:noProof/>
          </w:rPr>
          <w:fldChar w:fldCharType="separate"/>
        </w:r>
        <w:r>
          <w:rPr>
            <w:noProof/>
          </w:rPr>
          <w:t>53</w:t>
        </w:r>
        <w:r>
          <w:rPr>
            <w:noProof/>
          </w:rPr>
          <w:fldChar w:fldCharType="end"/>
        </w:r>
      </w:hyperlink>
    </w:p>
    <w:p w14:paraId="25F64C74" w14:textId="4B6ABE3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69" w:history="1">
        <w:r w:rsidRPr="00D7672B">
          <w:rPr>
            <w:rStyle w:val="Hyperlink"/>
            <w:noProof/>
          </w:rPr>
          <w:t>EntradaAlterarPublicacaoAPI</w:t>
        </w:r>
        <w:r>
          <w:rPr>
            <w:noProof/>
          </w:rPr>
          <w:tab/>
        </w:r>
        <w:r>
          <w:rPr>
            <w:noProof/>
          </w:rPr>
          <w:fldChar w:fldCharType="begin"/>
        </w:r>
        <w:r>
          <w:rPr>
            <w:noProof/>
          </w:rPr>
          <w:instrText xml:space="preserve"> PAGEREF _Toc231601069 \h </w:instrText>
        </w:r>
        <w:r>
          <w:rPr>
            <w:noProof/>
          </w:rPr>
        </w:r>
        <w:r>
          <w:rPr>
            <w:noProof/>
          </w:rPr>
          <w:fldChar w:fldCharType="separate"/>
        </w:r>
        <w:r>
          <w:rPr>
            <w:noProof/>
          </w:rPr>
          <w:t>53</w:t>
        </w:r>
        <w:r>
          <w:rPr>
            <w:noProof/>
          </w:rPr>
          <w:fldChar w:fldCharType="end"/>
        </w:r>
      </w:hyperlink>
    </w:p>
    <w:p w14:paraId="74DFBCC7" w14:textId="5A29B4E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0" w:history="1">
        <w:r w:rsidRPr="00D7672B">
          <w:rPr>
            <w:rStyle w:val="Hyperlink"/>
            <w:noProof/>
          </w:rPr>
          <w:t>EntradaAnexarProcessoAPI</w:t>
        </w:r>
        <w:r>
          <w:rPr>
            <w:noProof/>
          </w:rPr>
          <w:tab/>
        </w:r>
        <w:r>
          <w:rPr>
            <w:noProof/>
          </w:rPr>
          <w:fldChar w:fldCharType="begin"/>
        </w:r>
        <w:r>
          <w:rPr>
            <w:noProof/>
          </w:rPr>
          <w:instrText xml:space="preserve"> PAGEREF _Toc231601070 \h </w:instrText>
        </w:r>
        <w:r>
          <w:rPr>
            <w:noProof/>
          </w:rPr>
        </w:r>
        <w:r>
          <w:rPr>
            <w:noProof/>
          </w:rPr>
          <w:fldChar w:fldCharType="separate"/>
        </w:r>
        <w:r>
          <w:rPr>
            <w:noProof/>
          </w:rPr>
          <w:t>54</w:t>
        </w:r>
        <w:r>
          <w:rPr>
            <w:noProof/>
          </w:rPr>
          <w:fldChar w:fldCharType="end"/>
        </w:r>
      </w:hyperlink>
    </w:p>
    <w:p w14:paraId="465A18CD" w14:textId="65672DA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1" w:history="1">
        <w:r w:rsidRPr="00D7672B">
          <w:rPr>
            <w:rStyle w:val="Hyperlink"/>
            <w:noProof/>
          </w:rPr>
          <w:t>EntradaAtribuirProcessoAPI</w:t>
        </w:r>
        <w:r>
          <w:rPr>
            <w:noProof/>
          </w:rPr>
          <w:tab/>
        </w:r>
        <w:r>
          <w:rPr>
            <w:noProof/>
          </w:rPr>
          <w:fldChar w:fldCharType="begin"/>
        </w:r>
        <w:r>
          <w:rPr>
            <w:noProof/>
          </w:rPr>
          <w:instrText xml:space="preserve"> PAGEREF _Toc231601071 \h </w:instrText>
        </w:r>
        <w:r>
          <w:rPr>
            <w:noProof/>
          </w:rPr>
        </w:r>
        <w:r>
          <w:rPr>
            <w:noProof/>
          </w:rPr>
          <w:fldChar w:fldCharType="separate"/>
        </w:r>
        <w:r>
          <w:rPr>
            <w:noProof/>
          </w:rPr>
          <w:t>54</w:t>
        </w:r>
        <w:r>
          <w:rPr>
            <w:noProof/>
          </w:rPr>
          <w:fldChar w:fldCharType="end"/>
        </w:r>
      </w:hyperlink>
    </w:p>
    <w:p w14:paraId="097649B7" w14:textId="7FEBDCD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2" w:history="1">
        <w:r w:rsidRPr="00D7672B">
          <w:rPr>
            <w:rStyle w:val="Hyperlink"/>
            <w:noProof/>
          </w:rPr>
          <w:t>EntradaBloquearDocumentoAPI</w:t>
        </w:r>
        <w:r>
          <w:rPr>
            <w:noProof/>
          </w:rPr>
          <w:tab/>
        </w:r>
        <w:r>
          <w:rPr>
            <w:noProof/>
          </w:rPr>
          <w:fldChar w:fldCharType="begin"/>
        </w:r>
        <w:r>
          <w:rPr>
            <w:noProof/>
          </w:rPr>
          <w:instrText xml:space="preserve"> PAGEREF _Toc231601072 \h </w:instrText>
        </w:r>
        <w:r>
          <w:rPr>
            <w:noProof/>
          </w:rPr>
        </w:r>
        <w:r>
          <w:rPr>
            <w:noProof/>
          </w:rPr>
          <w:fldChar w:fldCharType="separate"/>
        </w:r>
        <w:r>
          <w:rPr>
            <w:noProof/>
          </w:rPr>
          <w:t>54</w:t>
        </w:r>
        <w:r>
          <w:rPr>
            <w:noProof/>
          </w:rPr>
          <w:fldChar w:fldCharType="end"/>
        </w:r>
      </w:hyperlink>
    </w:p>
    <w:p w14:paraId="19F6B1C6" w14:textId="468B4BF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3" w:history="1">
        <w:r w:rsidRPr="00D7672B">
          <w:rPr>
            <w:rStyle w:val="Hyperlink"/>
            <w:noProof/>
          </w:rPr>
          <w:t>EntradaBloquearProcessoAPI</w:t>
        </w:r>
        <w:r>
          <w:rPr>
            <w:noProof/>
          </w:rPr>
          <w:tab/>
        </w:r>
        <w:r>
          <w:rPr>
            <w:noProof/>
          </w:rPr>
          <w:fldChar w:fldCharType="begin"/>
        </w:r>
        <w:r>
          <w:rPr>
            <w:noProof/>
          </w:rPr>
          <w:instrText xml:space="preserve"> PAGEREF _Toc231601073 \h </w:instrText>
        </w:r>
        <w:r>
          <w:rPr>
            <w:noProof/>
          </w:rPr>
        </w:r>
        <w:r>
          <w:rPr>
            <w:noProof/>
          </w:rPr>
          <w:fldChar w:fldCharType="separate"/>
        </w:r>
        <w:r>
          <w:rPr>
            <w:noProof/>
          </w:rPr>
          <w:t>54</w:t>
        </w:r>
        <w:r>
          <w:rPr>
            <w:noProof/>
          </w:rPr>
          <w:fldChar w:fldCharType="end"/>
        </w:r>
      </w:hyperlink>
    </w:p>
    <w:p w14:paraId="280EA690" w14:textId="66E36CD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4" w:history="1">
        <w:r w:rsidRPr="00D7672B">
          <w:rPr>
            <w:rStyle w:val="Hyperlink"/>
            <w:noProof/>
          </w:rPr>
          <w:t>EntradaCancelarAgendamentoPublicacaoAPI</w:t>
        </w:r>
        <w:r>
          <w:rPr>
            <w:noProof/>
          </w:rPr>
          <w:tab/>
        </w:r>
        <w:r>
          <w:rPr>
            <w:noProof/>
          </w:rPr>
          <w:fldChar w:fldCharType="begin"/>
        </w:r>
        <w:r>
          <w:rPr>
            <w:noProof/>
          </w:rPr>
          <w:instrText xml:space="preserve"> PAGEREF _Toc231601074 \h </w:instrText>
        </w:r>
        <w:r>
          <w:rPr>
            <w:noProof/>
          </w:rPr>
        </w:r>
        <w:r>
          <w:rPr>
            <w:noProof/>
          </w:rPr>
          <w:fldChar w:fldCharType="separate"/>
        </w:r>
        <w:r>
          <w:rPr>
            <w:noProof/>
          </w:rPr>
          <w:t>54</w:t>
        </w:r>
        <w:r>
          <w:rPr>
            <w:noProof/>
          </w:rPr>
          <w:fldChar w:fldCharType="end"/>
        </w:r>
      </w:hyperlink>
    </w:p>
    <w:p w14:paraId="5518AD8A" w14:textId="1372C3A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5" w:history="1">
        <w:r w:rsidRPr="00D7672B">
          <w:rPr>
            <w:rStyle w:val="Hyperlink"/>
            <w:noProof/>
          </w:rPr>
          <w:t>EntradaCancelarDisponibilizacaoBlocoAPI</w:t>
        </w:r>
        <w:r>
          <w:rPr>
            <w:noProof/>
          </w:rPr>
          <w:tab/>
        </w:r>
        <w:r>
          <w:rPr>
            <w:noProof/>
          </w:rPr>
          <w:fldChar w:fldCharType="begin"/>
        </w:r>
        <w:r>
          <w:rPr>
            <w:noProof/>
          </w:rPr>
          <w:instrText xml:space="preserve"> PAGEREF _Toc231601075 \h </w:instrText>
        </w:r>
        <w:r>
          <w:rPr>
            <w:noProof/>
          </w:rPr>
        </w:r>
        <w:r>
          <w:rPr>
            <w:noProof/>
          </w:rPr>
          <w:fldChar w:fldCharType="separate"/>
        </w:r>
        <w:r>
          <w:rPr>
            <w:noProof/>
          </w:rPr>
          <w:t>54</w:t>
        </w:r>
        <w:r>
          <w:rPr>
            <w:noProof/>
          </w:rPr>
          <w:fldChar w:fldCharType="end"/>
        </w:r>
      </w:hyperlink>
    </w:p>
    <w:p w14:paraId="2EC66F0F" w14:textId="3DAEFEA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6" w:history="1">
        <w:r w:rsidRPr="00D7672B">
          <w:rPr>
            <w:rStyle w:val="Hyperlink"/>
            <w:noProof/>
          </w:rPr>
          <w:t>EntradaCancelarDocumentoAPI</w:t>
        </w:r>
        <w:r>
          <w:rPr>
            <w:noProof/>
          </w:rPr>
          <w:tab/>
        </w:r>
        <w:r>
          <w:rPr>
            <w:noProof/>
          </w:rPr>
          <w:fldChar w:fldCharType="begin"/>
        </w:r>
        <w:r>
          <w:rPr>
            <w:noProof/>
          </w:rPr>
          <w:instrText xml:space="preserve"> PAGEREF _Toc231601076 \h </w:instrText>
        </w:r>
        <w:r>
          <w:rPr>
            <w:noProof/>
          </w:rPr>
        </w:r>
        <w:r>
          <w:rPr>
            <w:noProof/>
          </w:rPr>
          <w:fldChar w:fldCharType="separate"/>
        </w:r>
        <w:r>
          <w:rPr>
            <w:noProof/>
          </w:rPr>
          <w:t>54</w:t>
        </w:r>
        <w:r>
          <w:rPr>
            <w:noProof/>
          </w:rPr>
          <w:fldChar w:fldCharType="end"/>
        </w:r>
      </w:hyperlink>
    </w:p>
    <w:p w14:paraId="0D9F69D2" w14:textId="4251903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7" w:history="1">
        <w:r w:rsidRPr="00D7672B">
          <w:rPr>
            <w:rStyle w:val="Hyperlink"/>
            <w:noProof/>
          </w:rPr>
          <w:t>EntradaConcluirBlocoAPI</w:t>
        </w:r>
        <w:r>
          <w:rPr>
            <w:noProof/>
          </w:rPr>
          <w:tab/>
        </w:r>
        <w:r>
          <w:rPr>
            <w:noProof/>
          </w:rPr>
          <w:fldChar w:fldCharType="begin"/>
        </w:r>
        <w:r>
          <w:rPr>
            <w:noProof/>
          </w:rPr>
          <w:instrText xml:space="preserve"> PAGEREF _Toc231601077 \h </w:instrText>
        </w:r>
        <w:r>
          <w:rPr>
            <w:noProof/>
          </w:rPr>
        </w:r>
        <w:r>
          <w:rPr>
            <w:noProof/>
          </w:rPr>
          <w:fldChar w:fldCharType="separate"/>
        </w:r>
        <w:r>
          <w:rPr>
            <w:noProof/>
          </w:rPr>
          <w:t>54</w:t>
        </w:r>
        <w:r>
          <w:rPr>
            <w:noProof/>
          </w:rPr>
          <w:fldChar w:fldCharType="end"/>
        </w:r>
      </w:hyperlink>
    </w:p>
    <w:p w14:paraId="37AB48D3" w14:textId="3D76E34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8" w:history="1">
        <w:r w:rsidRPr="00D7672B">
          <w:rPr>
            <w:rStyle w:val="Hyperlink"/>
            <w:noProof/>
          </w:rPr>
          <w:t>EntradaConcluirControlePrazoAPI</w:t>
        </w:r>
        <w:r>
          <w:rPr>
            <w:noProof/>
          </w:rPr>
          <w:tab/>
        </w:r>
        <w:r>
          <w:rPr>
            <w:noProof/>
          </w:rPr>
          <w:fldChar w:fldCharType="begin"/>
        </w:r>
        <w:r>
          <w:rPr>
            <w:noProof/>
          </w:rPr>
          <w:instrText xml:space="preserve"> PAGEREF _Toc231601078 \h </w:instrText>
        </w:r>
        <w:r>
          <w:rPr>
            <w:noProof/>
          </w:rPr>
        </w:r>
        <w:r>
          <w:rPr>
            <w:noProof/>
          </w:rPr>
          <w:fldChar w:fldCharType="separate"/>
        </w:r>
        <w:r>
          <w:rPr>
            <w:noProof/>
          </w:rPr>
          <w:t>54</w:t>
        </w:r>
        <w:r>
          <w:rPr>
            <w:noProof/>
          </w:rPr>
          <w:fldChar w:fldCharType="end"/>
        </w:r>
      </w:hyperlink>
    </w:p>
    <w:p w14:paraId="41158E95" w14:textId="69F9015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79" w:history="1">
        <w:r w:rsidRPr="00D7672B">
          <w:rPr>
            <w:rStyle w:val="Hyperlink"/>
            <w:noProof/>
          </w:rPr>
          <w:t>EntradaConcluirProcessoAPI</w:t>
        </w:r>
        <w:r>
          <w:rPr>
            <w:noProof/>
          </w:rPr>
          <w:tab/>
        </w:r>
        <w:r>
          <w:rPr>
            <w:noProof/>
          </w:rPr>
          <w:fldChar w:fldCharType="begin"/>
        </w:r>
        <w:r>
          <w:rPr>
            <w:noProof/>
          </w:rPr>
          <w:instrText xml:space="preserve"> PAGEREF _Toc231601079 \h </w:instrText>
        </w:r>
        <w:r>
          <w:rPr>
            <w:noProof/>
          </w:rPr>
        </w:r>
        <w:r>
          <w:rPr>
            <w:noProof/>
          </w:rPr>
          <w:fldChar w:fldCharType="separate"/>
        </w:r>
        <w:r>
          <w:rPr>
            <w:noProof/>
          </w:rPr>
          <w:t>55</w:t>
        </w:r>
        <w:r>
          <w:rPr>
            <w:noProof/>
          </w:rPr>
          <w:fldChar w:fldCharType="end"/>
        </w:r>
      </w:hyperlink>
    </w:p>
    <w:p w14:paraId="730BD25A" w14:textId="449BFC8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0" w:history="1">
        <w:r w:rsidRPr="00D7672B">
          <w:rPr>
            <w:rStyle w:val="Hyperlink"/>
            <w:noProof/>
          </w:rPr>
          <w:t>EntradaConfirmarDisponibilizacaoPublicacaoAPI</w:t>
        </w:r>
        <w:r>
          <w:rPr>
            <w:noProof/>
          </w:rPr>
          <w:tab/>
        </w:r>
        <w:r>
          <w:rPr>
            <w:noProof/>
          </w:rPr>
          <w:fldChar w:fldCharType="begin"/>
        </w:r>
        <w:r>
          <w:rPr>
            <w:noProof/>
          </w:rPr>
          <w:instrText xml:space="preserve"> PAGEREF _Toc231601080 \h </w:instrText>
        </w:r>
        <w:r>
          <w:rPr>
            <w:noProof/>
          </w:rPr>
        </w:r>
        <w:r>
          <w:rPr>
            <w:noProof/>
          </w:rPr>
          <w:fldChar w:fldCharType="separate"/>
        </w:r>
        <w:r>
          <w:rPr>
            <w:noProof/>
          </w:rPr>
          <w:t>55</w:t>
        </w:r>
        <w:r>
          <w:rPr>
            <w:noProof/>
          </w:rPr>
          <w:fldChar w:fldCharType="end"/>
        </w:r>
      </w:hyperlink>
    </w:p>
    <w:p w14:paraId="2791B9F0" w14:textId="7845F34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1" w:history="1">
        <w:r w:rsidRPr="00D7672B">
          <w:rPr>
            <w:rStyle w:val="Hyperlink"/>
            <w:noProof/>
          </w:rPr>
          <w:t>EntradaConsultarBlocoAPI</w:t>
        </w:r>
        <w:r>
          <w:rPr>
            <w:noProof/>
          </w:rPr>
          <w:tab/>
        </w:r>
        <w:r>
          <w:rPr>
            <w:noProof/>
          </w:rPr>
          <w:fldChar w:fldCharType="begin"/>
        </w:r>
        <w:r>
          <w:rPr>
            <w:noProof/>
          </w:rPr>
          <w:instrText xml:space="preserve"> PAGEREF _Toc231601081 \h </w:instrText>
        </w:r>
        <w:r>
          <w:rPr>
            <w:noProof/>
          </w:rPr>
        </w:r>
        <w:r>
          <w:rPr>
            <w:noProof/>
          </w:rPr>
          <w:fldChar w:fldCharType="separate"/>
        </w:r>
        <w:r>
          <w:rPr>
            <w:noProof/>
          </w:rPr>
          <w:t>55</w:t>
        </w:r>
        <w:r>
          <w:rPr>
            <w:noProof/>
          </w:rPr>
          <w:fldChar w:fldCharType="end"/>
        </w:r>
      </w:hyperlink>
    </w:p>
    <w:p w14:paraId="1C96EDC1" w14:textId="60D9056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2" w:history="1">
        <w:r w:rsidRPr="00D7672B">
          <w:rPr>
            <w:rStyle w:val="Hyperlink"/>
            <w:noProof/>
          </w:rPr>
          <w:t>EntradaConsultarDocumentoAPI</w:t>
        </w:r>
        <w:r>
          <w:rPr>
            <w:noProof/>
          </w:rPr>
          <w:tab/>
        </w:r>
        <w:r>
          <w:rPr>
            <w:noProof/>
          </w:rPr>
          <w:fldChar w:fldCharType="begin"/>
        </w:r>
        <w:r>
          <w:rPr>
            <w:noProof/>
          </w:rPr>
          <w:instrText xml:space="preserve"> PAGEREF _Toc231601082 \h </w:instrText>
        </w:r>
        <w:r>
          <w:rPr>
            <w:noProof/>
          </w:rPr>
        </w:r>
        <w:r>
          <w:rPr>
            <w:noProof/>
          </w:rPr>
          <w:fldChar w:fldCharType="separate"/>
        </w:r>
        <w:r>
          <w:rPr>
            <w:noProof/>
          </w:rPr>
          <w:t>55</w:t>
        </w:r>
        <w:r>
          <w:rPr>
            <w:noProof/>
          </w:rPr>
          <w:fldChar w:fldCharType="end"/>
        </w:r>
      </w:hyperlink>
    </w:p>
    <w:p w14:paraId="652BB61D" w14:textId="578884E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3" w:history="1">
        <w:r w:rsidRPr="00D7672B">
          <w:rPr>
            <w:rStyle w:val="Hyperlink"/>
            <w:noProof/>
          </w:rPr>
          <w:t>EntradaConsultarProcedimentoAPI</w:t>
        </w:r>
        <w:r>
          <w:rPr>
            <w:noProof/>
          </w:rPr>
          <w:tab/>
        </w:r>
        <w:r>
          <w:rPr>
            <w:noProof/>
          </w:rPr>
          <w:fldChar w:fldCharType="begin"/>
        </w:r>
        <w:r>
          <w:rPr>
            <w:noProof/>
          </w:rPr>
          <w:instrText xml:space="preserve"> PAGEREF _Toc231601083 \h </w:instrText>
        </w:r>
        <w:r>
          <w:rPr>
            <w:noProof/>
          </w:rPr>
        </w:r>
        <w:r>
          <w:rPr>
            <w:noProof/>
          </w:rPr>
          <w:fldChar w:fldCharType="separate"/>
        </w:r>
        <w:r>
          <w:rPr>
            <w:noProof/>
          </w:rPr>
          <w:t>55</w:t>
        </w:r>
        <w:r>
          <w:rPr>
            <w:noProof/>
          </w:rPr>
          <w:fldChar w:fldCharType="end"/>
        </w:r>
      </w:hyperlink>
    </w:p>
    <w:p w14:paraId="58F66ECB" w14:textId="198A55B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4" w:history="1">
        <w:r w:rsidRPr="00D7672B">
          <w:rPr>
            <w:rStyle w:val="Hyperlink"/>
            <w:noProof/>
          </w:rPr>
          <w:t>EntradaConsultarProcedimentoIndividualAPI</w:t>
        </w:r>
        <w:r>
          <w:rPr>
            <w:noProof/>
          </w:rPr>
          <w:tab/>
        </w:r>
        <w:r>
          <w:rPr>
            <w:noProof/>
          </w:rPr>
          <w:fldChar w:fldCharType="begin"/>
        </w:r>
        <w:r>
          <w:rPr>
            <w:noProof/>
          </w:rPr>
          <w:instrText xml:space="preserve"> PAGEREF _Toc231601084 \h </w:instrText>
        </w:r>
        <w:r>
          <w:rPr>
            <w:noProof/>
          </w:rPr>
        </w:r>
        <w:r>
          <w:rPr>
            <w:noProof/>
          </w:rPr>
          <w:fldChar w:fldCharType="separate"/>
        </w:r>
        <w:r>
          <w:rPr>
            <w:noProof/>
          </w:rPr>
          <w:t>56</w:t>
        </w:r>
        <w:r>
          <w:rPr>
            <w:noProof/>
          </w:rPr>
          <w:fldChar w:fldCharType="end"/>
        </w:r>
      </w:hyperlink>
    </w:p>
    <w:p w14:paraId="0105500B" w14:textId="271E93B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5" w:history="1">
        <w:r w:rsidRPr="00D7672B">
          <w:rPr>
            <w:rStyle w:val="Hyperlink"/>
            <w:noProof/>
          </w:rPr>
          <w:t>EntradaConsultarPublicacaoAPI</w:t>
        </w:r>
        <w:r>
          <w:rPr>
            <w:noProof/>
          </w:rPr>
          <w:tab/>
        </w:r>
        <w:r>
          <w:rPr>
            <w:noProof/>
          </w:rPr>
          <w:fldChar w:fldCharType="begin"/>
        </w:r>
        <w:r>
          <w:rPr>
            <w:noProof/>
          </w:rPr>
          <w:instrText xml:space="preserve"> PAGEREF _Toc231601085 \h </w:instrText>
        </w:r>
        <w:r>
          <w:rPr>
            <w:noProof/>
          </w:rPr>
        </w:r>
        <w:r>
          <w:rPr>
            <w:noProof/>
          </w:rPr>
          <w:fldChar w:fldCharType="separate"/>
        </w:r>
        <w:r>
          <w:rPr>
            <w:noProof/>
          </w:rPr>
          <w:t>56</w:t>
        </w:r>
        <w:r>
          <w:rPr>
            <w:noProof/>
          </w:rPr>
          <w:fldChar w:fldCharType="end"/>
        </w:r>
      </w:hyperlink>
    </w:p>
    <w:p w14:paraId="43DC77DC" w14:textId="53BBF0E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6" w:history="1">
        <w:r w:rsidRPr="00D7672B">
          <w:rPr>
            <w:rStyle w:val="Hyperlink"/>
            <w:noProof/>
          </w:rPr>
          <w:t>EntradaDefinirControlePrazoAPI</w:t>
        </w:r>
        <w:r>
          <w:rPr>
            <w:noProof/>
          </w:rPr>
          <w:tab/>
        </w:r>
        <w:r>
          <w:rPr>
            <w:noProof/>
          </w:rPr>
          <w:fldChar w:fldCharType="begin"/>
        </w:r>
        <w:r>
          <w:rPr>
            <w:noProof/>
          </w:rPr>
          <w:instrText xml:space="preserve"> PAGEREF _Toc231601086 \h </w:instrText>
        </w:r>
        <w:r>
          <w:rPr>
            <w:noProof/>
          </w:rPr>
        </w:r>
        <w:r>
          <w:rPr>
            <w:noProof/>
          </w:rPr>
          <w:fldChar w:fldCharType="separate"/>
        </w:r>
        <w:r>
          <w:rPr>
            <w:noProof/>
          </w:rPr>
          <w:t>56</w:t>
        </w:r>
        <w:r>
          <w:rPr>
            <w:noProof/>
          </w:rPr>
          <w:fldChar w:fldCharType="end"/>
        </w:r>
      </w:hyperlink>
    </w:p>
    <w:p w14:paraId="7BEEFFCC" w14:textId="19B4226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7" w:history="1">
        <w:r w:rsidRPr="00D7672B">
          <w:rPr>
            <w:rStyle w:val="Hyperlink"/>
            <w:noProof/>
          </w:rPr>
          <w:t>EntradaDesanexarProcessoAPI</w:t>
        </w:r>
        <w:r>
          <w:rPr>
            <w:noProof/>
          </w:rPr>
          <w:tab/>
        </w:r>
        <w:r>
          <w:rPr>
            <w:noProof/>
          </w:rPr>
          <w:fldChar w:fldCharType="begin"/>
        </w:r>
        <w:r>
          <w:rPr>
            <w:noProof/>
          </w:rPr>
          <w:instrText xml:space="preserve"> PAGEREF _Toc231601087 \h </w:instrText>
        </w:r>
        <w:r>
          <w:rPr>
            <w:noProof/>
          </w:rPr>
        </w:r>
        <w:r>
          <w:rPr>
            <w:noProof/>
          </w:rPr>
          <w:fldChar w:fldCharType="separate"/>
        </w:r>
        <w:r>
          <w:rPr>
            <w:noProof/>
          </w:rPr>
          <w:t>56</w:t>
        </w:r>
        <w:r>
          <w:rPr>
            <w:noProof/>
          </w:rPr>
          <w:fldChar w:fldCharType="end"/>
        </w:r>
      </w:hyperlink>
    </w:p>
    <w:p w14:paraId="1AD8285A" w14:textId="2FB3788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8" w:history="1">
        <w:r w:rsidRPr="00D7672B">
          <w:rPr>
            <w:rStyle w:val="Hyperlink"/>
            <w:noProof/>
          </w:rPr>
          <w:t>EntradaDesbloquearProcessoAPI</w:t>
        </w:r>
        <w:r>
          <w:rPr>
            <w:noProof/>
          </w:rPr>
          <w:tab/>
        </w:r>
        <w:r>
          <w:rPr>
            <w:noProof/>
          </w:rPr>
          <w:fldChar w:fldCharType="begin"/>
        </w:r>
        <w:r>
          <w:rPr>
            <w:noProof/>
          </w:rPr>
          <w:instrText xml:space="preserve"> PAGEREF _Toc231601088 \h </w:instrText>
        </w:r>
        <w:r>
          <w:rPr>
            <w:noProof/>
          </w:rPr>
        </w:r>
        <w:r>
          <w:rPr>
            <w:noProof/>
          </w:rPr>
          <w:fldChar w:fldCharType="separate"/>
        </w:r>
        <w:r>
          <w:rPr>
            <w:noProof/>
          </w:rPr>
          <w:t>56</w:t>
        </w:r>
        <w:r>
          <w:rPr>
            <w:noProof/>
          </w:rPr>
          <w:fldChar w:fldCharType="end"/>
        </w:r>
      </w:hyperlink>
    </w:p>
    <w:p w14:paraId="7190C641" w14:textId="76AD293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89" w:history="1">
        <w:r w:rsidRPr="00D7672B">
          <w:rPr>
            <w:rStyle w:val="Hyperlink"/>
            <w:noProof/>
          </w:rPr>
          <w:t>EntradaDevolverBlocoAPI</w:t>
        </w:r>
        <w:r>
          <w:rPr>
            <w:noProof/>
          </w:rPr>
          <w:tab/>
        </w:r>
        <w:r>
          <w:rPr>
            <w:noProof/>
          </w:rPr>
          <w:fldChar w:fldCharType="begin"/>
        </w:r>
        <w:r>
          <w:rPr>
            <w:noProof/>
          </w:rPr>
          <w:instrText xml:space="preserve"> PAGEREF _Toc231601089 \h </w:instrText>
        </w:r>
        <w:r>
          <w:rPr>
            <w:noProof/>
          </w:rPr>
        </w:r>
        <w:r>
          <w:rPr>
            <w:noProof/>
          </w:rPr>
          <w:fldChar w:fldCharType="separate"/>
        </w:r>
        <w:r>
          <w:rPr>
            <w:noProof/>
          </w:rPr>
          <w:t>56</w:t>
        </w:r>
        <w:r>
          <w:rPr>
            <w:noProof/>
          </w:rPr>
          <w:fldChar w:fldCharType="end"/>
        </w:r>
      </w:hyperlink>
    </w:p>
    <w:p w14:paraId="5A12A957" w14:textId="4CAB85C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0" w:history="1">
        <w:r w:rsidRPr="00D7672B">
          <w:rPr>
            <w:rStyle w:val="Hyperlink"/>
            <w:noProof/>
          </w:rPr>
          <w:t>EntradaDisponibilizarBlocoAPI</w:t>
        </w:r>
        <w:r>
          <w:rPr>
            <w:noProof/>
          </w:rPr>
          <w:tab/>
        </w:r>
        <w:r>
          <w:rPr>
            <w:noProof/>
          </w:rPr>
          <w:fldChar w:fldCharType="begin"/>
        </w:r>
        <w:r>
          <w:rPr>
            <w:noProof/>
          </w:rPr>
          <w:instrText xml:space="preserve"> PAGEREF _Toc231601090 \h </w:instrText>
        </w:r>
        <w:r>
          <w:rPr>
            <w:noProof/>
          </w:rPr>
        </w:r>
        <w:r>
          <w:rPr>
            <w:noProof/>
          </w:rPr>
          <w:fldChar w:fldCharType="separate"/>
        </w:r>
        <w:r>
          <w:rPr>
            <w:noProof/>
          </w:rPr>
          <w:t>56</w:t>
        </w:r>
        <w:r>
          <w:rPr>
            <w:noProof/>
          </w:rPr>
          <w:fldChar w:fldCharType="end"/>
        </w:r>
      </w:hyperlink>
    </w:p>
    <w:p w14:paraId="18F76705" w14:textId="6E7E14A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1" w:history="1">
        <w:r w:rsidRPr="00D7672B">
          <w:rPr>
            <w:rStyle w:val="Hyperlink"/>
            <w:noProof/>
          </w:rPr>
          <w:t>EntradaEnviarEmailAPI</w:t>
        </w:r>
        <w:r>
          <w:rPr>
            <w:noProof/>
          </w:rPr>
          <w:tab/>
        </w:r>
        <w:r>
          <w:rPr>
            <w:noProof/>
          </w:rPr>
          <w:fldChar w:fldCharType="begin"/>
        </w:r>
        <w:r>
          <w:rPr>
            <w:noProof/>
          </w:rPr>
          <w:instrText xml:space="preserve"> PAGEREF _Toc231601091 \h </w:instrText>
        </w:r>
        <w:r>
          <w:rPr>
            <w:noProof/>
          </w:rPr>
        </w:r>
        <w:r>
          <w:rPr>
            <w:noProof/>
          </w:rPr>
          <w:fldChar w:fldCharType="separate"/>
        </w:r>
        <w:r>
          <w:rPr>
            <w:noProof/>
          </w:rPr>
          <w:t>56</w:t>
        </w:r>
        <w:r>
          <w:rPr>
            <w:noProof/>
          </w:rPr>
          <w:fldChar w:fldCharType="end"/>
        </w:r>
      </w:hyperlink>
    </w:p>
    <w:p w14:paraId="6637DA52" w14:textId="5DE0A78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2" w:history="1">
        <w:r w:rsidRPr="00D7672B">
          <w:rPr>
            <w:rStyle w:val="Hyperlink"/>
            <w:noProof/>
          </w:rPr>
          <w:t>EntradaEnviarProcessoAPI</w:t>
        </w:r>
        <w:r>
          <w:rPr>
            <w:noProof/>
          </w:rPr>
          <w:tab/>
        </w:r>
        <w:r>
          <w:rPr>
            <w:noProof/>
          </w:rPr>
          <w:fldChar w:fldCharType="begin"/>
        </w:r>
        <w:r>
          <w:rPr>
            <w:noProof/>
          </w:rPr>
          <w:instrText xml:space="preserve"> PAGEREF _Toc231601092 \h </w:instrText>
        </w:r>
        <w:r>
          <w:rPr>
            <w:noProof/>
          </w:rPr>
        </w:r>
        <w:r>
          <w:rPr>
            <w:noProof/>
          </w:rPr>
          <w:fldChar w:fldCharType="separate"/>
        </w:r>
        <w:r>
          <w:rPr>
            <w:noProof/>
          </w:rPr>
          <w:t>57</w:t>
        </w:r>
        <w:r>
          <w:rPr>
            <w:noProof/>
          </w:rPr>
          <w:fldChar w:fldCharType="end"/>
        </w:r>
      </w:hyperlink>
    </w:p>
    <w:p w14:paraId="07BF5BC7" w14:textId="2E14E5E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3" w:history="1">
        <w:r w:rsidRPr="00D7672B">
          <w:rPr>
            <w:rStyle w:val="Hyperlink"/>
            <w:noProof/>
          </w:rPr>
          <w:t>EntradaExcluirBlocoAPI</w:t>
        </w:r>
        <w:r>
          <w:rPr>
            <w:noProof/>
          </w:rPr>
          <w:tab/>
        </w:r>
        <w:r>
          <w:rPr>
            <w:noProof/>
          </w:rPr>
          <w:fldChar w:fldCharType="begin"/>
        </w:r>
        <w:r>
          <w:rPr>
            <w:noProof/>
          </w:rPr>
          <w:instrText xml:space="preserve"> PAGEREF _Toc231601093 \h </w:instrText>
        </w:r>
        <w:r>
          <w:rPr>
            <w:noProof/>
          </w:rPr>
        </w:r>
        <w:r>
          <w:rPr>
            <w:noProof/>
          </w:rPr>
          <w:fldChar w:fldCharType="separate"/>
        </w:r>
        <w:r>
          <w:rPr>
            <w:noProof/>
          </w:rPr>
          <w:t>57</w:t>
        </w:r>
        <w:r>
          <w:rPr>
            <w:noProof/>
          </w:rPr>
          <w:fldChar w:fldCharType="end"/>
        </w:r>
      </w:hyperlink>
    </w:p>
    <w:p w14:paraId="5330888E" w14:textId="24816B6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4" w:history="1">
        <w:r w:rsidRPr="00D7672B">
          <w:rPr>
            <w:rStyle w:val="Hyperlink"/>
            <w:noProof/>
          </w:rPr>
          <w:t>EntradaExcluirDocumentoAPI</w:t>
        </w:r>
        <w:r>
          <w:rPr>
            <w:noProof/>
          </w:rPr>
          <w:tab/>
        </w:r>
        <w:r>
          <w:rPr>
            <w:noProof/>
          </w:rPr>
          <w:fldChar w:fldCharType="begin"/>
        </w:r>
        <w:r>
          <w:rPr>
            <w:noProof/>
          </w:rPr>
          <w:instrText xml:space="preserve"> PAGEREF _Toc231601094 \h </w:instrText>
        </w:r>
        <w:r>
          <w:rPr>
            <w:noProof/>
          </w:rPr>
        </w:r>
        <w:r>
          <w:rPr>
            <w:noProof/>
          </w:rPr>
          <w:fldChar w:fldCharType="separate"/>
        </w:r>
        <w:r>
          <w:rPr>
            <w:noProof/>
          </w:rPr>
          <w:t>57</w:t>
        </w:r>
        <w:r>
          <w:rPr>
            <w:noProof/>
          </w:rPr>
          <w:fldChar w:fldCharType="end"/>
        </w:r>
      </w:hyperlink>
    </w:p>
    <w:p w14:paraId="07F39052" w14:textId="1C2936F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5" w:history="1">
        <w:r w:rsidRPr="00D7672B">
          <w:rPr>
            <w:rStyle w:val="Hyperlink"/>
            <w:noProof/>
          </w:rPr>
          <w:t>EntradaExcluirProcessoAPI</w:t>
        </w:r>
        <w:r>
          <w:rPr>
            <w:noProof/>
          </w:rPr>
          <w:tab/>
        </w:r>
        <w:r>
          <w:rPr>
            <w:noProof/>
          </w:rPr>
          <w:fldChar w:fldCharType="begin"/>
        </w:r>
        <w:r>
          <w:rPr>
            <w:noProof/>
          </w:rPr>
          <w:instrText xml:space="preserve"> PAGEREF _Toc231601095 \h </w:instrText>
        </w:r>
        <w:r>
          <w:rPr>
            <w:noProof/>
          </w:rPr>
        </w:r>
        <w:r>
          <w:rPr>
            <w:noProof/>
          </w:rPr>
          <w:fldChar w:fldCharType="separate"/>
        </w:r>
        <w:r>
          <w:rPr>
            <w:noProof/>
          </w:rPr>
          <w:t>57</w:t>
        </w:r>
        <w:r>
          <w:rPr>
            <w:noProof/>
          </w:rPr>
          <w:fldChar w:fldCharType="end"/>
        </w:r>
      </w:hyperlink>
    </w:p>
    <w:p w14:paraId="25F46060" w14:textId="59558DF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6" w:history="1">
        <w:r w:rsidRPr="00D7672B">
          <w:rPr>
            <w:rStyle w:val="Hyperlink"/>
            <w:noProof/>
          </w:rPr>
          <w:t>EntradaGerarBlocoAPI</w:t>
        </w:r>
        <w:r>
          <w:rPr>
            <w:noProof/>
          </w:rPr>
          <w:tab/>
        </w:r>
        <w:r>
          <w:rPr>
            <w:noProof/>
          </w:rPr>
          <w:fldChar w:fldCharType="begin"/>
        </w:r>
        <w:r>
          <w:rPr>
            <w:noProof/>
          </w:rPr>
          <w:instrText xml:space="preserve"> PAGEREF _Toc231601096 \h </w:instrText>
        </w:r>
        <w:r>
          <w:rPr>
            <w:noProof/>
          </w:rPr>
        </w:r>
        <w:r>
          <w:rPr>
            <w:noProof/>
          </w:rPr>
          <w:fldChar w:fldCharType="separate"/>
        </w:r>
        <w:r>
          <w:rPr>
            <w:noProof/>
          </w:rPr>
          <w:t>57</w:t>
        </w:r>
        <w:r>
          <w:rPr>
            <w:noProof/>
          </w:rPr>
          <w:fldChar w:fldCharType="end"/>
        </w:r>
      </w:hyperlink>
    </w:p>
    <w:p w14:paraId="2B21FA66" w14:textId="559FCE7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7" w:history="1">
        <w:r w:rsidRPr="00D7672B">
          <w:rPr>
            <w:rStyle w:val="Hyperlink"/>
            <w:noProof/>
          </w:rPr>
          <w:t>EntradaGerarProcedimentoAPI</w:t>
        </w:r>
        <w:r>
          <w:rPr>
            <w:noProof/>
          </w:rPr>
          <w:tab/>
        </w:r>
        <w:r>
          <w:rPr>
            <w:noProof/>
          </w:rPr>
          <w:fldChar w:fldCharType="begin"/>
        </w:r>
        <w:r>
          <w:rPr>
            <w:noProof/>
          </w:rPr>
          <w:instrText xml:space="preserve"> PAGEREF _Toc231601097 \h </w:instrText>
        </w:r>
        <w:r>
          <w:rPr>
            <w:noProof/>
          </w:rPr>
        </w:r>
        <w:r>
          <w:rPr>
            <w:noProof/>
          </w:rPr>
          <w:fldChar w:fldCharType="separate"/>
        </w:r>
        <w:r>
          <w:rPr>
            <w:noProof/>
          </w:rPr>
          <w:t>58</w:t>
        </w:r>
        <w:r>
          <w:rPr>
            <w:noProof/>
          </w:rPr>
          <w:fldChar w:fldCharType="end"/>
        </w:r>
      </w:hyperlink>
    </w:p>
    <w:p w14:paraId="518FE562" w14:textId="0D7B851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8" w:history="1">
        <w:r w:rsidRPr="00D7672B">
          <w:rPr>
            <w:rStyle w:val="Hyperlink"/>
            <w:noProof/>
          </w:rPr>
          <w:t>EntradaIncluirDocumentoBlocoAPI</w:t>
        </w:r>
        <w:r>
          <w:rPr>
            <w:noProof/>
          </w:rPr>
          <w:tab/>
        </w:r>
        <w:r>
          <w:rPr>
            <w:noProof/>
          </w:rPr>
          <w:fldChar w:fldCharType="begin"/>
        </w:r>
        <w:r>
          <w:rPr>
            <w:noProof/>
          </w:rPr>
          <w:instrText xml:space="preserve"> PAGEREF _Toc231601098 \h </w:instrText>
        </w:r>
        <w:r>
          <w:rPr>
            <w:noProof/>
          </w:rPr>
        </w:r>
        <w:r>
          <w:rPr>
            <w:noProof/>
          </w:rPr>
          <w:fldChar w:fldCharType="separate"/>
        </w:r>
        <w:r>
          <w:rPr>
            <w:noProof/>
          </w:rPr>
          <w:t>58</w:t>
        </w:r>
        <w:r>
          <w:rPr>
            <w:noProof/>
          </w:rPr>
          <w:fldChar w:fldCharType="end"/>
        </w:r>
      </w:hyperlink>
    </w:p>
    <w:p w14:paraId="185FC1A3" w14:textId="4A0D385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099" w:history="1">
        <w:r w:rsidRPr="00D7672B">
          <w:rPr>
            <w:rStyle w:val="Hyperlink"/>
            <w:noProof/>
          </w:rPr>
          <w:t>EntradaIncluirProcessoBlocoAPI</w:t>
        </w:r>
        <w:r>
          <w:rPr>
            <w:noProof/>
          </w:rPr>
          <w:tab/>
        </w:r>
        <w:r>
          <w:rPr>
            <w:noProof/>
          </w:rPr>
          <w:fldChar w:fldCharType="begin"/>
        </w:r>
        <w:r>
          <w:rPr>
            <w:noProof/>
          </w:rPr>
          <w:instrText xml:space="preserve"> PAGEREF _Toc231601099 \h </w:instrText>
        </w:r>
        <w:r>
          <w:rPr>
            <w:noProof/>
          </w:rPr>
        </w:r>
        <w:r>
          <w:rPr>
            <w:noProof/>
          </w:rPr>
          <w:fldChar w:fldCharType="separate"/>
        </w:r>
        <w:r>
          <w:rPr>
            <w:noProof/>
          </w:rPr>
          <w:t>58</w:t>
        </w:r>
        <w:r>
          <w:rPr>
            <w:noProof/>
          </w:rPr>
          <w:fldChar w:fldCharType="end"/>
        </w:r>
      </w:hyperlink>
    </w:p>
    <w:p w14:paraId="2C94464F" w14:textId="4F78FF3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0" w:history="1">
        <w:r w:rsidRPr="00D7672B">
          <w:rPr>
            <w:rStyle w:val="Hyperlink"/>
            <w:noProof/>
          </w:rPr>
          <w:t>EntradaLancarAndamentoAPI</w:t>
        </w:r>
        <w:r>
          <w:rPr>
            <w:noProof/>
          </w:rPr>
          <w:tab/>
        </w:r>
        <w:r>
          <w:rPr>
            <w:noProof/>
          </w:rPr>
          <w:fldChar w:fldCharType="begin"/>
        </w:r>
        <w:r>
          <w:rPr>
            <w:noProof/>
          </w:rPr>
          <w:instrText xml:space="preserve"> PAGEREF _Toc231601100 \h </w:instrText>
        </w:r>
        <w:r>
          <w:rPr>
            <w:noProof/>
          </w:rPr>
        </w:r>
        <w:r>
          <w:rPr>
            <w:noProof/>
          </w:rPr>
          <w:fldChar w:fldCharType="separate"/>
        </w:r>
        <w:r>
          <w:rPr>
            <w:noProof/>
          </w:rPr>
          <w:t>59</w:t>
        </w:r>
        <w:r>
          <w:rPr>
            <w:noProof/>
          </w:rPr>
          <w:fldChar w:fldCharType="end"/>
        </w:r>
      </w:hyperlink>
    </w:p>
    <w:p w14:paraId="4F5A1219" w14:textId="733F95F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1" w:history="1">
        <w:r w:rsidRPr="00D7672B">
          <w:rPr>
            <w:rStyle w:val="Hyperlink"/>
            <w:noProof/>
          </w:rPr>
          <w:t>EntradaListarAndamentosAPI</w:t>
        </w:r>
        <w:r>
          <w:rPr>
            <w:noProof/>
          </w:rPr>
          <w:tab/>
        </w:r>
        <w:r>
          <w:rPr>
            <w:noProof/>
          </w:rPr>
          <w:fldChar w:fldCharType="begin"/>
        </w:r>
        <w:r>
          <w:rPr>
            <w:noProof/>
          </w:rPr>
          <w:instrText xml:space="preserve"> PAGEREF _Toc231601101 \h </w:instrText>
        </w:r>
        <w:r>
          <w:rPr>
            <w:noProof/>
          </w:rPr>
        </w:r>
        <w:r>
          <w:rPr>
            <w:noProof/>
          </w:rPr>
          <w:fldChar w:fldCharType="separate"/>
        </w:r>
        <w:r>
          <w:rPr>
            <w:noProof/>
          </w:rPr>
          <w:t>59</w:t>
        </w:r>
        <w:r>
          <w:rPr>
            <w:noProof/>
          </w:rPr>
          <w:fldChar w:fldCharType="end"/>
        </w:r>
      </w:hyperlink>
    </w:p>
    <w:p w14:paraId="4D753B46" w14:textId="7AE7053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2" w:history="1">
        <w:r w:rsidRPr="00D7672B">
          <w:rPr>
            <w:rStyle w:val="Hyperlink"/>
            <w:noProof/>
          </w:rPr>
          <w:t>EntradaListarAndamentosMarcadoresAPI</w:t>
        </w:r>
        <w:r>
          <w:rPr>
            <w:noProof/>
          </w:rPr>
          <w:tab/>
        </w:r>
        <w:r>
          <w:rPr>
            <w:noProof/>
          </w:rPr>
          <w:fldChar w:fldCharType="begin"/>
        </w:r>
        <w:r>
          <w:rPr>
            <w:noProof/>
          </w:rPr>
          <w:instrText xml:space="preserve"> PAGEREF _Toc231601102 \h </w:instrText>
        </w:r>
        <w:r>
          <w:rPr>
            <w:noProof/>
          </w:rPr>
        </w:r>
        <w:r>
          <w:rPr>
            <w:noProof/>
          </w:rPr>
          <w:fldChar w:fldCharType="separate"/>
        </w:r>
        <w:r>
          <w:rPr>
            <w:noProof/>
          </w:rPr>
          <w:t>59</w:t>
        </w:r>
        <w:r>
          <w:rPr>
            <w:noProof/>
          </w:rPr>
          <w:fldChar w:fldCharType="end"/>
        </w:r>
      </w:hyperlink>
    </w:p>
    <w:p w14:paraId="256FBF61" w14:textId="481A9B0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3" w:history="1">
        <w:r w:rsidRPr="00D7672B">
          <w:rPr>
            <w:rStyle w:val="Hyperlink"/>
            <w:noProof/>
          </w:rPr>
          <w:t>EntradaListarCargosAPI</w:t>
        </w:r>
        <w:r>
          <w:rPr>
            <w:noProof/>
          </w:rPr>
          <w:tab/>
        </w:r>
        <w:r>
          <w:rPr>
            <w:noProof/>
          </w:rPr>
          <w:fldChar w:fldCharType="begin"/>
        </w:r>
        <w:r>
          <w:rPr>
            <w:noProof/>
          </w:rPr>
          <w:instrText xml:space="preserve"> PAGEREF _Toc231601103 \h </w:instrText>
        </w:r>
        <w:r>
          <w:rPr>
            <w:noProof/>
          </w:rPr>
        </w:r>
        <w:r>
          <w:rPr>
            <w:noProof/>
          </w:rPr>
          <w:fldChar w:fldCharType="separate"/>
        </w:r>
        <w:r>
          <w:rPr>
            <w:noProof/>
          </w:rPr>
          <w:t>59</w:t>
        </w:r>
        <w:r>
          <w:rPr>
            <w:noProof/>
          </w:rPr>
          <w:fldChar w:fldCharType="end"/>
        </w:r>
      </w:hyperlink>
    </w:p>
    <w:p w14:paraId="4B0DA2A3" w14:textId="64936E4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4" w:history="1">
        <w:r w:rsidRPr="00D7672B">
          <w:rPr>
            <w:rStyle w:val="Hyperlink"/>
            <w:noProof/>
          </w:rPr>
          <w:t>EntradaListarCidadesAPI</w:t>
        </w:r>
        <w:r>
          <w:rPr>
            <w:noProof/>
          </w:rPr>
          <w:tab/>
        </w:r>
        <w:r>
          <w:rPr>
            <w:noProof/>
          </w:rPr>
          <w:fldChar w:fldCharType="begin"/>
        </w:r>
        <w:r>
          <w:rPr>
            <w:noProof/>
          </w:rPr>
          <w:instrText xml:space="preserve"> PAGEREF _Toc231601104 \h </w:instrText>
        </w:r>
        <w:r>
          <w:rPr>
            <w:noProof/>
          </w:rPr>
        </w:r>
        <w:r>
          <w:rPr>
            <w:noProof/>
          </w:rPr>
          <w:fldChar w:fldCharType="separate"/>
        </w:r>
        <w:r>
          <w:rPr>
            <w:noProof/>
          </w:rPr>
          <w:t>59</w:t>
        </w:r>
        <w:r>
          <w:rPr>
            <w:noProof/>
          </w:rPr>
          <w:fldChar w:fldCharType="end"/>
        </w:r>
      </w:hyperlink>
    </w:p>
    <w:p w14:paraId="65251C1B" w14:textId="7391B3A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5" w:history="1">
        <w:r w:rsidRPr="00D7672B">
          <w:rPr>
            <w:rStyle w:val="Hyperlink"/>
            <w:noProof/>
          </w:rPr>
          <w:t>EntradaListarContatosAPI</w:t>
        </w:r>
        <w:r>
          <w:rPr>
            <w:noProof/>
          </w:rPr>
          <w:tab/>
        </w:r>
        <w:r>
          <w:rPr>
            <w:noProof/>
          </w:rPr>
          <w:fldChar w:fldCharType="begin"/>
        </w:r>
        <w:r>
          <w:rPr>
            <w:noProof/>
          </w:rPr>
          <w:instrText xml:space="preserve"> PAGEREF _Toc231601105 \h </w:instrText>
        </w:r>
        <w:r>
          <w:rPr>
            <w:noProof/>
          </w:rPr>
        </w:r>
        <w:r>
          <w:rPr>
            <w:noProof/>
          </w:rPr>
          <w:fldChar w:fldCharType="separate"/>
        </w:r>
        <w:r>
          <w:rPr>
            <w:noProof/>
          </w:rPr>
          <w:t>59</w:t>
        </w:r>
        <w:r>
          <w:rPr>
            <w:noProof/>
          </w:rPr>
          <w:fldChar w:fldCharType="end"/>
        </w:r>
      </w:hyperlink>
    </w:p>
    <w:p w14:paraId="5BB4304B" w14:textId="79690A9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6" w:history="1">
        <w:r w:rsidRPr="00D7672B">
          <w:rPr>
            <w:rStyle w:val="Hyperlink"/>
            <w:noProof/>
          </w:rPr>
          <w:t>EntradaListarEstadosAPI</w:t>
        </w:r>
        <w:r>
          <w:rPr>
            <w:noProof/>
          </w:rPr>
          <w:tab/>
        </w:r>
        <w:r>
          <w:rPr>
            <w:noProof/>
          </w:rPr>
          <w:fldChar w:fldCharType="begin"/>
        </w:r>
        <w:r>
          <w:rPr>
            <w:noProof/>
          </w:rPr>
          <w:instrText xml:space="preserve"> PAGEREF _Toc231601106 \h </w:instrText>
        </w:r>
        <w:r>
          <w:rPr>
            <w:noProof/>
          </w:rPr>
        </w:r>
        <w:r>
          <w:rPr>
            <w:noProof/>
          </w:rPr>
          <w:fldChar w:fldCharType="separate"/>
        </w:r>
        <w:r>
          <w:rPr>
            <w:noProof/>
          </w:rPr>
          <w:t>59</w:t>
        </w:r>
        <w:r>
          <w:rPr>
            <w:noProof/>
          </w:rPr>
          <w:fldChar w:fldCharType="end"/>
        </w:r>
      </w:hyperlink>
    </w:p>
    <w:p w14:paraId="2AAD8A15" w14:textId="058ACE8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7" w:history="1">
        <w:r w:rsidRPr="00D7672B">
          <w:rPr>
            <w:rStyle w:val="Hyperlink"/>
            <w:noProof/>
          </w:rPr>
          <w:t>EntradaListarExtensoesPermitidasAPI</w:t>
        </w:r>
        <w:r>
          <w:rPr>
            <w:noProof/>
          </w:rPr>
          <w:tab/>
        </w:r>
        <w:r>
          <w:rPr>
            <w:noProof/>
          </w:rPr>
          <w:fldChar w:fldCharType="begin"/>
        </w:r>
        <w:r>
          <w:rPr>
            <w:noProof/>
          </w:rPr>
          <w:instrText xml:space="preserve"> PAGEREF _Toc231601107 \h </w:instrText>
        </w:r>
        <w:r>
          <w:rPr>
            <w:noProof/>
          </w:rPr>
        </w:r>
        <w:r>
          <w:rPr>
            <w:noProof/>
          </w:rPr>
          <w:fldChar w:fldCharType="separate"/>
        </w:r>
        <w:r>
          <w:rPr>
            <w:noProof/>
          </w:rPr>
          <w:t>60</w:t>
        </w:r>
        <w:r>
          <w:rPr>
            <w:noProof/>
          </w:rPr>
          <w:fldChar w:fldCharType="end"/>
        </w:r>
      </w:hyperlink>
    </w:p>
    <w:p w14:paraId="5E97237D" w14:textId="6567CFD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8" w:history="1">
        <w:r w:rsidRPr="00D7672B">
          <w:rPr>
            <w:rStyle w:val="Hyperlink"/>
            <w:noProof/>
          </w:rPr>
          <w:t>EntradaListarFeriadosAPI</w:t>
        </w:r>
        <w:r>
          <w:rPr>
            <w:noProof/>
          </w:rPr>
          <w:tab/>
        </w:r>
        <w:r>
          <w:rPr>
            <w:noProof/>
          </w:rPr>
          <w:fldChar w:fldCharType="begin"/>
        </w:r>
        <w:r>
          <w:rPr>
            <w:noProof/>
          </w:rPr>
          <w:instrText xml:space="preserve"> PAGEREF _Toc231601108 \h </w:instrText>
        </w:r>
        <w:r>
          <w:rPr>
            <w:noProof/>
          </w:rPr>
        </w:r>
        <w:r>
          <w:rPr>
            <w:noProof/>
          </w:rPr>
          <w:fldChar w:fldCharType="separate"/>
        </w:r>
        <w:r>
          <w:rPr>
            <w:noProof/>
          </w:rPr>
          <w:t>60</w:t>
        </w:r>
        <w:r>
          <w:rPr>
            <w:noProof/>
          </w:rPr>
          <w:fldChar w:fldCharType="end"/>
        </w:r>
      </w:hyperlink>
    </w:p>
    <w:p w14:paraId="673966C6" w14:textId="5516150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09" w:history="1">
        <w:r w:rsidRPr="00D7672B">
          <w:rPr>
            <w:rStyle w:val="Hyperlink"/>
            <w:noProof/>
          </w:rPr>
          <w:t>EntradaListarHipotesesLegaisAPI</w:t>
        </w:r>
        <w:r>
          <w:rPr>
            <w:noProof/>
          </w:rPr>
          <w:tab/>
        </w:r>
        <w:r>
          <w:rPr>
            <w:noProof/>
          </w:rPr>
          <w:fldChar w:fldCharType="begin"/>
        </w:r>
        <w:r>
          <w:rPr>
            <w:noProof/>
          </w:rPr>
          <w:instrText xml:space="preserve"> PAGEREF _Toc231601109 \h </w:instrText>
        </w:r>
        <w:r>
          <w:rPr>
            <w:noProof/>
          </w:rPr>
        </w:r>
        <w:r>
          <w:rPr>
            <w:noProof/>
          </w:rPr>
          <w:fldChar w:fldCharType="separate"/>
        </w:r>
        <w:r>
          <w:rPr>
            <w:noProof/>
          </w:rPr>
          <w:t>60</w:t>
        </w:r>
        <w:r>
          <w:rPr>
            <w:noProof/>
          </w:rPr>
          <w:fldChar w:fldCharType="end"/>
        </w:r>
      </w:hyperlink>
    </w:p>
    <w:p w14:paraId="20289725" w14:textId="6FDA4BD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0" w:history="1">
        <w:r w:rsidRPr="00D7672B">
          <w:rPr>
            <w:rStyle w:val="Hyperlink"/>
            <w:noProof/>
          </w:rPr>
          <w:t>EntradaListarUnidadesAPI</w:t>
        </w:r>
        <w:r>
          <w:rPr>
            <w:noProof/>
          </w:rPr>
          <w:tab/>
        </w:r>
        <w:r>
          <w:rPr>
            <w:noProof/>
          </w:rPr>
          <w:fldChar w:fldCharType="begin"/>
        </w:r>
        <w:r>
          <w:rPr>
            <w:noProof/>
          </w:rPr>
          <w:instrText xml:space="preserve"> PAGEREF _Toc231601110 \h </w:instrText>
        </w:r>
        <w:r>
          <w:rPr>
            <w:noProof/>
          </w:rPr>
        </w:r>
        <w:r>
          <w:rPr>
            <w:noProof/>
          </w:rPr>
          <w:fldChar w:fldCharType="separate"/>
        </w:r>
        <w:r>
          <w:rPr>
            <w:noProof/>
          </w:rPr>
          <w:t>60</w:t>
        </w:r>
        <w:r>
          <w:rPr>
            <w:noProof/>
          </w:rPr>
          <w:fldChar w:fldCharType="end"/>
        </w:r>
      </w:hyperlink>
    </w:p>
    <w:p w14:paraId="503B186B" w14:textId="0A1F51C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1" w:history="1">
        <w:r w:rsidRPr="00D7672B">
          <w:rPr>
            <w:rStyle w:val="Hyperlink"/>
            <w:noProof/>
          </w:rPr>
          <w:t>EntradaListarUsuariosAPI</w:t>
        </w:r>
        <w:r>
          <w:rPr>
            <w:noProof/>
          </w:rPr>
          <w:tab/>
        </w:r>
        <w:r>
          <w:rPr>
            <w:noProof/>
          </w:rPr>
          <w:fldChar w:fldCharType="begin"/>
        </w:r>
        <w:r>
          <w:rPr>
            <w:noProof/>
          </w:rPr>
          <w:instrText xml:space="preserve"> PAGEREF _Toc231601111 \h </w:instrText>
        </w:r>
        <w:r>
          <w:rPr>
            <w:noProof/>
          </w:rPr>
        </w:r>
        <w:r>
          <w:rPr>
            <w:noProof/>
          </w:rPr>
          <w:fldChar w:fldCharType="separate"/>
        </w:r>
        <w:r>
          <w:rPr>
            <w:noProof/>
          </w:rPr>
          <w:t>60</w:t>
        </w:r>
        <w:r>
          <w:rPr>
            <w:noProof/>
          </w:rPr>
          <w:fldChar w:fldCharType="end"/>
        </w:r>
      </w:hyperlink>
    </w:p>
    <w:p w14:paraId="0624A0A2" w14:textId="643B302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2" w:history="1">
        <w:r w:rsidRPr="00D7672B">
          <w:rPr>
            <w:rStyle w:val="Hyperlink"/>
            <w:noProof/>
          </w:rPr>
          <w:t>EntradaReabrirBlocoAPI</w:t>
        </w:r>
        <w:r>
          <w:rPr>
            <w:noProof/>
          </w:rPr>
          <w:tab/>
        </w:r>
        <w:r>
          <w:rPr>
            <w:noProof/>
          </w:rPr>
          <w:fldChar w:fldCharType="begin"/>
        </w:r>
        <w:r>
          <w:rPr>
            <w:noProof/>
          </w:rPr>
          <w:instrText xml:space="preserve"> PAGEREF _Toc231601112 \h </w:instrText>
        </w:r>
        <w:r>
          <w:rPr>
            <w:noProof/>
          </w:rPr>
        </w:r>
        <w:r>
          <w:rPr>
            <w:noProof/>
          </w:rPr>
          <w:fldChar w:fldCharType="separate"/>
        </w:r>
        <w:r>
          <w:rPr>
            <w:noProof/>
          </w:rPr>
          <w:t>60</w:t>
        </w:r>
        <w:r>
          <w:rPr>
            <w:noProof/>
          </w:rPr>
          <w:fldChar w:fldCharType="end"/>
        </w:r>
      </w:hyperlink>
    </w:p>
    <w:p w14:paraId="46331F92" w14:textId="7544CFA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3" w:history="1">
        <w:r w:rsidRPr="00D7672B">
          <w:rPr>
            <w:rStyle w:val="Hyperlink"/>
            <w:noProof/>
          </w:rPr>
          <w:t>EntradaReabrirProcessoAPI</w:t>
        </w:r>
        <w:r>
          <w:rPr>
            <w:noProof/>
          </w:rPr>
          <w:tab/>
        </w:r>
        <w:r>
          <w:rPr>
            <w:noProof/>
          </w:rPr>
          <w:fldChar w:fldCharType="begin"/>
        </w:r>
        <w:r>
          <w:rPr>
            <w:noProof/>
          </w:rPr>
          <w:instrText xml:space="preserve"> PAGEREF _Toc231601113 \h </w:instrText>
        </w:r>
        <w:r>
          <w:rPr>
            <w:noProof/>
          </w:rPr>
        </w:r>
        <w:r>
          <w:rPr>
            <w:noProof/>
          </w:rPr>
          <w:fldChar w:fldCharType="separate"/>
        </w:r>
        <w:r>
          <w:rPr>
            <w:noProof/>
          </w:rPr>
          <w:t>60</w:t>
        </w:r>
        <w:r>
          <w:rPr>
            <w:noProof/>
          </w:rPr>
          <w:fldChar w:fldCharType="end"/>
        </w:r>
      </w:hyperlink>
    </w:p>
    <w:p w14:paraId="324F1123" w14:textId="5C5A39F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4" w:history="1">
        <w:r w:rsidRPr="00D7672B">
          <w:rPr>
            <w:rStyle w:val="Hyperlink"/>
            <w:noProof/>
          </w:rPr>
          <w:t>EntradaRegistrarAnotacaoAPI</w:t>
        </w:r>
        <w:r>
          <w:rPr>
            <w:noProof/>
          </w:rPr>
          <w:tab/>
        </w:r>
        <w:r>
          <w:rPr>
            <w:noProof/>
          </w:rPr>
          <w:fldChar w:fldCharType="begin"/>
        </w:r>
        <w:r>
          <w:rPr>
            <w:noProof/>
          </w:rPr>
          <w:instrText xml:space="preserve"> PAGEREF _Toc231601114 \h </w:instrText>
        </w:r>
        <w:r>
          <w:rPr>
            <w:noProof/>
          </w:rPr>
        </w:r>
        <w:r>
          <w:rPr>
            <w:noProof/>
          </w:rPr>
          <w:fldChar w:fldCharType="separate"/>
        </w:r>
        <w:r>
          <w:rPr>
            <w:noProof/>
          </w:rPr>
          <w:t>60</w:t>
        </w:r>
        <w:r>
          <w:rPr>
            <w:noProof/>
          </w:rPr>
          <w:fldChar w:fldCharType="end"/>
        </w:r>
      </w:hyperlink>
    </w:p>
    <w:p w14:paraId="1E51312D" w14:textId="7A60E4D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5" w:history="1">
        <w:r w:rsidRPr="00D7672B">
          <w:rPr>
            <w:rStyle w:val="Hyperlink"/>
            <w:noProof/>
          </w:rPr>
          <w:t>EntradaRegistrarOuvidoriaAPI</w:t>
        </w:r>
        <w:r>
          <w:rPr>
            <w:noProof/>
          </w:rPr>
          <w:tab/>
        </w:r>
        <w:r>
          <w:rPr>
            <w:noProof/>
          </w:rPr>
          <w:fldChar w:fldCharType="begin"/>
        </w:r>
        <w:r>
          <w:rPr>
            <w:noProof/>
          </w:rPr>
          <w:instrText xml:space="preserve"> PAGEREF _Toc231601115 \h </w:instrText>
        </w:r>
        <w:r>
          <w:rPr>
            <w:noProof/>
          </w:rPr>
        </w:r>
        <w:r>
          <w:rPr>
            <w:noProof/>
          </w:rPr>
          <w:fldChar w:fldCharType="separate"/>
        </w:r>
        <w:r>
          <w:rPr>
            <w:noProof/>
          </w:rPr>
          <w:t>60</w:t>
        </w:r>
        <w:r>
          <w:rPr>
            <w:noProof/>
          </w:rPr>
          <w:fldChar w:fldCharType="end"/>
        </w:r>
      </w:hyperlink>
    </w:p>
    <w:p w14:paraId="2BD84D70" w14:textId="5DA6E0E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6" w:history="1">
        <w:r w:rsidRPr="00D7672B">
          <w:rPr>
            <w:rStyle w:val="Hyperlink"/>
            <w:noProof/>
          </w:rPr>
          <w:t>EntradaRelacionarProcessoAPI</w:t>
        </w:r>
        <w:r>
          <w:rPr>
            <w:noProof/>
          </w:rPr>
          <w:tab/>
        </w:r>
        <w:r>
          <w:rPr>
            <w:noProof/>
          </w:rPr>
          <w:fldChar w:fldCharType="begin"/>
        </w:r>
        <w:r>
          <w:rPr>
            <w:noProof/>
          </w:rPr>
          <w:instrText xml:space="preserve"> PAGEREF _Toc231601116 \h </w:instrText>
        </w:r>
        <w:r>
          <w:rPr>
            <w:noProof/>
          </w:rPr>
        </w:r>
        <w:r>
          <w:rPr>
            <w:noProof/>
          </w:rPr>
          <w:fldChar w:fldCharType="separate"/>
        </w:r>
        <w:r>
          <w:rPr>
            <w:noProof/>
          </w:rPr>
          <w:t>61</w:t>
        </w:r>
        <w:r>
          <w:rPr>
            <w:noProof/>
          </w:rPr>
          <w:fldChar w:fldCharType="end"/>
        </w:r>
      </w:hyperlink>
    </w:p>
    <w:p w14:paraId="241F7D1C" w14:textId="0B96659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7" w:history="1">
        <w:r w:rsidRPr="00D7672B">
          <w:rPr>
            <w:rStyle w:val="Hyperlink"/>
            <w:noProof/>
          </w:rPr>
          <w:t>EntradaRemoverControlePrazoAPI</w:t>
        </w:r>
        <w:r>
          <w:rPr>
            <w:noProof/>
          </w:rPr>
          <w:tab/>
        </w:r>
        <w:r>
          <w:rPr>
            <w:noProof/>
          </w:rPr>
          <w:fldChar w:fldCharType="begin"/>
        </w:r>
        <w:r>
          <w:rPr>
            <w:noProof/>
          </w:rPr>
          <w:instrText xml:space="preserve"> PAGEREF _Toc231601117 \h </w:instrText>
        </w:r>
        <w:r>
          <w:rPr>
            <w:noProof/>
          </w:rPr>
        </w:r>
        <w:r>
          <w:rPr>
            <w:noProof/>
          </w:rPr>
          <w:fldChar w:fldCharType="separate"/>
        </w:r>
        <w:r>
          <w:rPr>
            <w:noProof/>
          </w:rPr>
          <w:t>61</w:t>
        </w:r>
        <w:r>
          <w:rPr>
            <w:noProof/>
          </w:rPr>
          <w:fldChar w:fldCharType="end"/>
        </w:r>
      </w:hyperlink>
    </w:p>
    <w:p w14:paraId="670F5038" w14:textId="079048E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8" w:history="1">
        <w:r w:rsidRPr="00D7672B">
          <w:rPr>
            <w:rStyle w:val="Hyperlink"/>
            <w:noProof/>
          </w:rPr>
          <w:t>EntradaRemoverRelacionamentoProcessoAPI</w:t>
        </w:r>
        <w:r>
          <w:rPr>
            <w:noProof/>
          </w:rPr>
          <w:tab/>
        </w:r>
        <w:r>
          <w:rPr>
            <w:noProof/>
          </w:rPr>
          <w:fldChar w:fldCharType="begin"/>
        </w:r>
        <w:r>
          <w:rPr>
            <w:noProof/>
          </w:rPr>
          <w:instrText xml:space="preserve"> PAGEREF _Toc231601118 \h </w:instrText>
        </w:r>
        <w:r>
          <w:rPr>
            <w:noProof/>
          </w:rPr>
        </w:r>
        <w:r>
          <w:rPr>
            <w:noProof/>
          </w:rPr>
          <w:fldChar w:fldCharType="separate"/>
        </w:r>
        <w:r>
          <w:rPr>
            <w:noProof/>
          </w:rPr>
          <w:t>61</w:t>
        </w:r>
        <w:r>
          <w:rPr>
            <w:noProof/>
          </w:rPr>
          <w:fldChar w:fldCharType="end"/>
        </w:r>
      </w:hyperlink>
    </w:p>
    <w:p w14:paraId="51856543" w14:textId="4E393EF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19" w:history="1">
        <w:r w:rsidRPr="00D7672B">
          <w:rPr>
            <w:rStyle w:val="Hyperlink"/>
            <w:noProof/>
          </w:rPr>
          <w:t>EntradaRemoverSobrestamentoProcessoAPI</w:t>
        </w:r>
        <w:r>
          <w:rPr>
            <w:noProof/>
          </w:rPr>
          <w:tab/>
        </w:r>
        <w:r>
          <w:rPr>
            <w:noProof/>
          </w:rPr>
          <w:fldChar w:fldCharType="begin"/>
        </w:r>
        <w:r>
          <w:rPr>
            <w:noProof/>
          </w:rPr>
          <w:instrText xml:space="preserve"> PAGEREF _Toc231601119 \h </w:instrText>
        </w:r>
        <w:r>
          <w:rPr>
            <w:noProof/>
          </w:rPr>
        </w:r>
        <w:r>
          <w:rPr>
            <w:noProof/>
          </w:rPr>
          <w:fldChar w:fldCharType="separate"/>
        </w:r>
        <w:r>
          <w:rPr>
            <w:noProof/>
          </w:rPr>
          <w:t>61</w:t>
        </w:r>
        <w:r>
          <w:rPr>
            <w:noProof/>
          </w:rPr>
          <w:fldChar w:fldCharType="end"/>
        </w:r>
      </w:hyperlink>
    </w:p>
    <w:p w14:paraId="058A8AEB" w14:textId="7AF85AB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0" w:history="1">
        <w:r w:rsidRPr="00D7672B">
          <w:rPr>
            <w:rStyle w:val="Hyperlink"/>
            <w:noProof/>
          </w:rPr>
          <w:t>EntradaRetirarDocumentoBlocoAPI</w:t>
        </w:r>
        <w:r>
          <w:rPr>
            <w:noProof/>
          </w:rPr>
          <w:tab/>
        </w:r>
        <w:r>
          <w:rPr>
            <w:noProof/>
          </w:rPr>
          <w:fldChar w:fldCharType="begin"/>
        </w:r>
        <w:r>
          <w:rPr>
            <w:noProof/>
          </w:rPr>
          <w:instrText xml:space="preserve"> PAGEREF _Toc231601120 \h </w:instrText>
        </w:r>
        <w:r>
          <w:rPr>
            <w:noProof/>
          </w:rPr>
        </w:r>
        <w:r>
          <w:rPr>
            <w:noProof/>
          </w:rPr>
          <w:fldChar w:fldCharType="separate"/>
        </w:r>
        <w:r>
          <w:rPr>
            <w:noProof/>
          </w:rPr>
          <w:t>61</w:t>
        </w:r>
        <w:r>
          <w:rPr>
            <w:noProof/>
          </w:rPr>
          <w:fldChar w:fldCharType="end"/>
        </w:r>
      </w:hyperlink>
    </w:p>
    <w:p w14:paraId="2F00091A" w14:textId="0E75D36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1" w:history="1">
        <w:r w:rsidRPr="00D7672B">
          <w:rPr>
            <w:rStyle w:val="Hyperlink"/>
            <w:noProof/>
          </w:rPr>
          <w:t>EntradaRetirarProcessoBlocoAPI</w:t>
        </w:r>
        <w:r>
          <w:rPr>
            <w:noProof/>
          </w:rPr>
          <w:tab/>
        </w:r>
        <w:r>
          <w:rPr>
            <w:noProof/>
          </w:rPr>
          <w:fldChar w:fldCharType="begin"/>
        </w:r>
        <w:r>
          <w:rPr>
            <w:noProof/>
          </w:rPr>
          <w:instrText xml:space="preserve"> PAGEREF _Toc231601121 \h </w:instrText>
        </w:r>
        <w:r>
          <w:rPr>
            <w:noProof/>
          </w:rPr>
        </w:r>
        <w:r>
          <w:rPr>
            <w:noProof/>
          </w:rPr>
          <w:fldChar w:fldCharType="separate"/>
        </w:r>
        <w:r>
          <w:rPr>
            <w:noProof/>
          </w:rPr>
          <w:t>61</w:t>
        </w:r>
        <w:r>
          <w:rPr>
            <w:noProof/>
          </w:rPr>
          <w:fldChar w:fldCharType="end"/>
        </w:r>
      </w:hyperlink>
    </w:p>
    <w:p w14:paraId="2F69F8F9" w14:textId="14C66A1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2" w:history="1">
        <w:r w:rsidRPr="00D7672B">
          <w:rPr>
            <w:rStyle w:val="Hyperlink"/>
            <w:noProof/>
          </w:rPr>
          <w:t>EntradaSobrestarProcessoAPI</w:t>
        </w:r>
        <w:r>
          <w:rPr>
            <w:noProof/>
          </w:rPr>
          <w:tab/>
        </w:r>
        <w:r>
          <w:rPr>
            <w:noProof/>
          </w:rPr>
          <w:fldChar w:fldCharType="begin"/>
        </w:r>
        <w:r>
          <w:rPr>
            <w:noProof/>
          </w:rPr>
          <w:instrText xml:space="preserve"> PAGEREF _Toc231601122 \h </w:instrText>
        </w:r>
        <w:r>
          <w:rPr>
            <w:noProof/>
          </w:rPr>
        </w:r>
        <w:r>
          <w:rPr>
            <w:noProof/>
          </w:rPr>
          <w:fldChar w:fldCharType="separate"/>
        </w:r>
        <w:r>
          <w:rPr>
            <w:noProof/>
          </w:rPr>
          <w:t>62</w:t>
        </w:r>
        <w:r>
          <w:rPr>
            <w:noProof/>
          </w:rPr>
          <w:fldChar w:fldCharType="end"/>
        </w:r>
      </w:hyperlink>
    </w:p>
    <w:p w14:paraId="0F8129B9" w14:textId="658E767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3" w:history="1">
        <w:r w:rsidRPr="00D7672B">
          <w:rPr>
            <w:rStyle w:val="Hyperlink"/>
            <w:noProof/>
          </w:rPr>
          <w:t>EstadoAPI</w:t>
        </w:r>
        <w:r>
          <w:rPr>
            <w:noProof/>
          </w:rPr>
          <w:tab/>
        </w:r>
        <w:r>
          <w:rPr>
            <w:noProof/>
          </w:rPr>
          <w:fldChar w:fldCharType="begin"/>
        </w:r>
        <w:r>
          <w:rPr>
            <w:noProof/>
          </w:rPr>
          <w:instrText xml:space="preserve"> PAGEREF _Toc231601123 \h </w:instrText>
        </w:r>
        <w:r>
          <w:rPr>
            <w:noProof/>
          </w:rPr>
        </w:r>
        <w:r>
          <w:rPr>
            <w:noProof/>
          </w:rPr>
          <w:fldChar w:fldCharType="separate"/>
        </w:r>
        <w:r>
          <w:rPr>
            <w:noProof/>
          </w:rPr>
          <w:t>62</w:t>
        </w:r>
        <w:r>
          <w:rPr>
            <w:noProof/>
          </w:rPr>
          <w:fldChar w:fldCharType="end"/>
        </w:r>
      </w:hyperlink>
    </w:p>
    <w:p w14:paraId="692A59B3" w14:textId="71F4D91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4" w:history="1">
        <w:r w:rsidRPr="00D7672B">
          <w:rPr>
            <w:rStyle w:val="Hyperlink"/>
            <w:noProof/>
          </w:rPr>
          <w:t>FeriadoAPI</w:t>
        </w:r>
        <w:r>
          <w:rPr>
            <w:noProof/>
          </w:rPr>
          <w:tab/>
        </w:r>
        <w:r>
          <w:rPr>
            <w:noProof/>
          </w:rPr>
          <w:fldChar w:fldCharType="begin"/>
        </w:r>
        <w:r>
          <w:rPr>
            <w:noProof/>
          </w:rPr>
          <w:instrText xml:space="preserve"> PAGEREF _Toc231601124 \h </w:instrText>
        </w:r>
        <w:r>
          <w:rPr>
            <w:noProof/>
          </w:rPr>
        </w:r>
        <w:r>
          <w:rPr>
            <w:noProof/>
          </w:rPr>
          <w:fldChar w:fldCharType="separate"/>
        </w:r>
        <w:r>
          <w:rPr>
            <w:noProof/>
          </w:rPr>
          <w:t>62</w:t>
        </w:r>
        <w:r>
          <w:rPr>
            <w:noProof/>
          </w:rPr>
          <w:fldChar w:fldCharType="end"/>
        </w:r>
      </w:hyperlink>
    </w:p>
    <w:p w14:paraId="18C00A69" w14:textId="7E25FF3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5" w:history="1">
        <w:r w:rsidRPr="00D7672B">
          <w:rPr>
            <w:rStyle w:val="Hyperlink"/>
            <w:noProof/>
          </w:rPr>
          <w:t>HipoteseLegalAPI</w:t>
        </w:r>
        <w:r>
          <w:rPr>
            <w:noProof/>
          </w:rPr>
          <w:tab/>
        </w:r>
        <w:r>
          <w:rPr>
            <w:noProof/>
          </w:rPr>
          <w:fldChar w:fldCharType="begin"/>
        </w:r>
        <w:r>
          <w:rPr>
            <w:noProof/>
          </w:rPr>
          <w:instrText xml:space="preserve"> PAGEREF _Toc231601125 \h </w:instrText>
        </w:r>
        <w:r>
          <w:rPr>
            <w:noProof/>
          </w:rPr>
        </w:r>
        <w:r>
          <w:rPr>
            <w:noProof/>
          </w:rPr>
          <w:fldChar w:fldCharType="separate"/>
        </w:r>
        <w:r>
          <w:rPr>
            <w:noProof/>
          </w:rPr>
          <w:t>62</w:t>
        </w:r>
        <w:r>
          <w:rPr>
            <w:noProof/>
          </w:rPr>
          <w:fldChar w:fldCharType="end"/>
        </w:r>
      </w:hyperlink>
    </w:p>
    <w:p w14:paraId="1A5C2494" w14:textId="75F498E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6" w:history="1">
        <w:r w:rsidRPr="00D7672B">
          <w:rPr>
            <w:rStyle w:val="Hyperlink"/>
            <w:noProof/>
          </w:rPr>
          <w:t>InteressadoAPI</w:t>
        </w:r>
        <w:r>
          <w:rPr>
            <w:noProof/>
          </w:rPr>
          <w:tab/>
        </w:r>
        <w:r>
          <w:rPr>
            <w:noProof/>
          </w:rPr>
          <w:fldChar w:fldCharType="begin"/>
        </w:r>
        <w:r>
          <w:rPr>
            <w:noProof/>
          </w:rPr>
          <w:instrText xml:space="preserve"> PAGEREF _Toc231601126 \h </w:instrText>
        </w:r>
        <w:r>
          <w:rPr>
            <w:noProof/>
          </w:rPr>
        </w:r>
        <w:r>
          <w:rPr>
            <w:noProof/>
          </w:rPr>
          <w:fldChar w:fldCharType="separate"/>
        </w:r>
        <w:r>
          <w:rPr>
            <w:noProof/>
          </w:rPr>
          <w:t>62</w:t>
        </w:r>
        <w:r>
          <w:rPr>
            <w:noProof/>
          </w:rPr>
          <w:fldChar w:fldCharType="end"/>
        </w:r>
      </w:hyperlink>
    </w:p>
    <w:p w14:paraId="5BF411B6" w14:textId="3718112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7" w:history="1">
        <w:r w:rsidRPr="00D7672B">
          <w:rPr>
            <w:rStyle w:val="Hyperlink"/>
            <w:noProof/>
          </w:rPr>
          <w:t>MarcadorAPI</w:t>
        </w:r>
        <w:r>
          <w:rPr>
            <w:noProof/>
          </w:rPr>
          <w:tab/>
        </w:r>
        <w:r>
          <w:rPr>
            <w:noProof/>
          </w:rPr>
          <w:fldChar w:fldCharType="begin"/>
        </w:r>
        <w:r>
          <w:rPr>
            <w:noProof/>
          </w:rPr>
          <w:instrText xml:space="preserve"> PAGEREF _Toc231601127 \h </w:instrText>
        </w:r>
        <w:r>
          <w:rPr>
            <w:noProof/>
          </w:rPr>
        </w:r>
        <w:r>
          <w:rPr>
            <w:noProof/>
          </w:rPr>
          <w:fldChar w:fldCharType="separate"/>
        </w:r>
        <w:r>
          <w:rPr>
            <w:noProof/>
          </w:rPr>
          <w:t>62</w:t>
        </w:r>
        <w:r>
          <w:rPr>
            <w:noProof/>
          </w:rPr>
          <w:fldChar w:fldCharType="end"/>
        </w:r>
      </w:hyperlink>
    </w:p>
    <w:p w14:paraId="3D586C0D" w14:textId="7034192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8" w:history="1">
        <w:r w:rsidRPr="00D7672B">
          <w:rPr>
            <w:rStyle w:val="Hyperlink"/>
            <w:noProof/>
          </w:rPr>
          <w:t>ObservacaoAPI</w:t>
        </w:r>
        <w:r>
          <w:rPr>
            <w:noProof/>
          </w:rPr>
          <w:tab/>
        </w:r>
        <w:r>
          <w:rPr>
            <w:noProof/>
          </w:rPr>
          <w:fldChar w:fldCharType="begin"/>
        </w:r>
        <w:r>
          <w:rPr>
            <w:noProof/>
          </w:rPr>
          <w:instrText xml:space="preserve"> PAGEREF _Toc231601128 \h </w:instrText>
        </w:r>
        <w:r>
          <w:rPr>
            <w:noProof/>
          </w:rPr>
        </w:r>
        <w:r>
          <w:rPr>
            <w:noProof/>
          </w:rPr>
          <w:fldChar w:fldCharType="separate"/>
        </w:r>
        <w:r>
          <w:rPr>
            <w:noProof/>
          </w:rPr>
          <w:t>62</w:t>
        </w:r>
        <w:r>
          <w:rPr>
            <w:noProof/>
          </w:rPr>
          <w:fldChar w:fldCharType="end"/>
        </w:r>
      </w:hyperlink>
    </w:p>
    <w:p w14:paraId="04360F02" w14:textId="137495B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29" w:history="1">
        <w:r w:rsidRPr="00D7672B">
          <w:rPr>
            <w:rStyle w:val="Hyperlink"/>
            <w:noProof/>
          </w:rPr>
          <w:t>OrgaoAPI</w:t>
        </w:r>
        <w:r>
          <w:rPr>
            <w:noProof/>
          </w:rPr>
          <w:tab/>
        </w:r>
        <w:r>
          <w:rPr>
            <w:noProof/>
          </w:rPr>
          <w:fldChar w:fldCharType="begin"/>
        </w:r>
        <w:r>
          <w:rPr>
            <w:noProof/>
          </w:rPr>
          <w:instrText xml:space="preserve"> PAGEREF _Toc231601129 \h </w:instrText>
        </w:r>
        <w:r>
          <w:rPr>
            <w:noProof/>
          </w:rPr>
        </w:r>
        <w:r>
          <w:rPr>
            <w:noProof/>
          </w:rPr>
          <w:fldChar w:fldCharType="separate"/>
        </w:r>
        <w:r>
          <w:rPr>
            <w:noProof/>
          </w:rPr>
          <w:t>63</w:t>
        </w:r>
        <w:r>
          <w:rPr>
            <w:noProof/>
          </w:rPr>
          <w:fldChar w:fldCharType="end"/>
        </w:r>
      </w:hyperlink>
    </w:p>
    <w:p w14:paraId="28EA82DD" w14:textId="602529C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0" w:history="1">
        <w:r w:rsidRPr="00D7672B">
          <w:rPr>
            <w:rStyle w:val="Hyperlink"/>
            <w:noProof/>
          </w:rPr>
          <w:t>PaginaComplementoAPI</w:t>
        </w:r>
        <w:r>
          <w:rPr>
            <w:noProof/>
          </w:rPr>
          <w:tab/>
        </w:r>
        <w:r>
          <w:rPr>
            <w:noProof/>
          </w:rPr>
          <w:fldChar w:fldCharType="begin"/>
        </w:r>
        <w:r>
          <w:rPr>
            <w:noProof/>
          </w:rPr>
          <w:instrText xml:space="preserve"> PAGEREF _Toc231601130 \h </w:instrText>
        </w:r>
        <w:r>
          <w:rPr>
            <w:noProof/>
          </w:rPr>
        </w:r>
        <w:r>
          <w:rPr>
            <w:noProof/>
          </w:rPr>
          <w:fldChar w:fldCharType="separate"/>
        </w:r>
        <w:r>
          <w:rPr>
            <w:noProof/>
          </w:rPr>
          <w:t>63</w:t>
        </w:r>
        <w:r>
          <w:rPr>
            <w:noProof/>
          </w:rPr>
          <w:fldChar w:fldCharType="end"/>
        </w:r>
      </w:hyperlink>
    </w:p>
    <w:p w14:paraId="47AB2889" w14:textId="37F0098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1" w:history="1">
        <w:r w:rsidRPr="00D7672B">
          <w:rPr>
            <w:rStyle w:val="Hyperlink"/>
            <w:noProof/>
          </w:rPr>
          <w:t>PaisAPI</w:t>
        </w:r>
        <w:r>
          <w:rPr>
            <w:noProof/>
          </w:rPr>
          <w:tab/>
        </w:r>
        <w:r>
          <w:rPr>
            <w:noProof/>
          </w:rPr>
          <w:fldChar w:fldCharType="begin"/>
        </w:r>
        <w:r>
          <w:rPr>
            <w:noProof/>
          </w:rPr>
          <w:instrText xml:space="preserve"> PAGEREF _Toc231601131 \h </w:instrText>
        </w:r>
        <w:r>
          <w:rPr>
            <w:noProof/>
          </w:rPr>
        </w:r>
        <w:r>
          <w:rPr>
            <w:noProof/>
          </w:rPr>
          <w:fldChar w:fldCharType="separate"/>
        </w:r>
        <w:r>
          <w:rPr>
            <w:noProof/>
          </w:rPr>
          <w:t>63</w:t>
        </w:r>
        <w:r>
          <w:rPr>
            <w:noProof/>
          </w:rPr>
          <w:fldChar w:fldCharType="end"/>
        </w:r>
      </w:hyperlink>
    </w:p>
    <w:p w14:paraId="0C3ED7DB" w14:textId="35DA20B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2" w:history="1">
        <w:r w:rsidRPr="00D7672B">
          <w:rPr>
            <w:rStyle w:val="Hyperlink"/>
            <w:noProof/>
          </w:rPr>
          <w:t>ProcedimentoAPI</w:t>
        </w:r>
        <w:r>
          <w:rPr>
            <w:noProof/>
          </w:rPr>
          <w:tab/>
        </w:r>
        <w:r>
          <w:rPr>
            <w:noProof/>
          </w:rPr>
          <w:fldChar w:fldCharType="begin"/>
        </w:r>
        <w:r>
          <w:rPr>
            <w:noProof/>
          </w:rPr>
          <w:instrText xml:space="preserve"> PAGEREF _Toc231601132 \h </w:instrText>
        </w:r>
        <w:r>
          <w:rPr>
            <w:noProof/>
          </w:rPr>
        </w:r>
        <w:r>
          <w:rPr>
            <w:noProof/>
          </w:rPr>
          <w:fldChar w:fldCharType="separate"/>
        </w:r>
        <w:r>
          <w:rPr>
            <w:noProof/>
          </w:rPr>
          <w:t>63</w:t>
        </w:r>
        <w:r>
          <w:rPr>
            <w:noProof/>
          </w:rPr>
          <w:fldChar w:fldCharType="end"/>
        </w:r>
      </w:hyperlink>
    </w:p>
    <w:p w14:paraId="61EB95FE" w14:textId="1A9BE13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3" w:history="1">
        <w:r w:rsidRPr="00D7672B">
          <w:rPr>
            <w:rStyle w:val="Hyperlink"/>
            <w:noProof/>
          </w:rPr>
          <w:t>ProcedimentoResumidoAPI</w:t>
        </w:r>
        <w:r>
          <w:rPr>
            <w:noProof/>
          </w:rPr>
          <w:tab/>
        </w:r>
        <w:r>
          <w:rPr>
            <w:noProof/>
          </w:rPr>
          <w:fldChar w:fldCharType="begin"/>
        </w:r>
        <w:r>
          <w:rPr>
            <w:noProof/>
          </w:rPr>
          <w:instrText xml:space="preserve"> PAGEREF _Toc231601133 \h </w:instrText>
        </w:r>
        <w:r>
          <w:rPr>
            <w:noProof/>
          </w:rPr>
        </w:r>
        <w:r>
          <w:rPr>
            <w:noProof/>
          </w:rPr>
          <w:fldChar w:fldCharType="separate"/>
        </w:r>
        <w:r>
          <w:rPr>
            <w:noProof/>
          </w:rPr>
          <w:t>64</w:t>
        </w:r>
        <w:r>
          <w:rPr>
            <w:noProof/>
          </w:rPr>
          <w:fldChar w:fldCharType="end"/>
        </w:r>
      </w:hyperlink>
    </w:p>
    <w:p w14:paraId="25E61C46" w14:textId="6E66AF7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4" w:history="1">
        <w:r w:rsidRPr="00D7672B">
          <w:rPr>
            <w:rStyle w:val="Hyperlink"/>
            <w:noProof/>
          </w:rPr>
          <w:t>ProtocoloBlocoAPI</w:t>
        </w:r>
        <w:r>
          <w:rPr>
            <w:noProof/>
          </w:rPr>
          <w:tab/>
        </w:r>
        <w:r>
          <w:rPr>
            <w:noProof/>
          </w:rPr>
          <w:fldChar w:fldCharType="begin"/>
        </w:r>
        <w:r>
          <w:rPr>
            <w:noProof/>
          </w:rPr>
          <w:instrText xml:space="preserve"> PAGEREF _Toc231601134 \h </w:instrText>
        </w:r>
        <w:r>
          <w:rPr>
            <w:noProof/>
          </w:rPr>
        </w:r>
        <w:r>
          <w:rPr>
            <w:noProof/>
          </w:rPr>
          <w:fldChar w:fldCharType="separate"/>
        </w:r>
        <w:r>
          <w:rPr>
            <w:noProof/>
          </w:rPr>
          <w:t>64</w:t>
        </w:r>
        <w:r>
          <w:rPr>
            <w:noProof/>
          </w:rPr>
          <w:fldChar w:fldCharType="end"/>
        </w:r>
      </w:hyperlink>
    </w:p>
    <w:p w14:paraId="07D76B98" w14:textId="6D6C63A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5" w:history="1">
        <w:r w:rsidRPr="00D7672B">
          <w:rPr>
            <w:rStyle w:val="Hyperlink"/>
            <w:noProof/>
          </w:rPr>
          <w:t>PublicacaoAPI</w:t>
        </w:r>
        <w:r>
          <w:rPr>
            <w:noProof/>
          </w:rPr>
          <w:tab/>
        </w:r>
        <w:r>
          <w:rPr>
            <w:noProof/>
          </w:rPr>
          <w:fldChar w:fldCharType="begin"/>
        </w:r>
        <w:r>
          <w:rPr>
            <w:noProof/>
          </w:rPr>
          <w:instrText xml:space="preserve"> PAGEREF _Toc231601135 \h </w:instrText>
        </w:r>
        <w:r>
          <w:rPr>
            <w:noProof/>
          </w:rPr>
        </w:r>
        <w:r>
          <w:rPr>
            <w:noProof/>
          </w:rPr>
          <w:fldChar w:fldCharType="separate"/>
        </w:r>
        <w:r>
          <w:rPr>
            <w:noProof/>
          </w:rPr>
          <w:t>64</w:t>
        </w:r>
        <w:r>
          <w:rPr>
            <w:noProof/>
          </w:rPr>
          <w:fldChar w:fldCharType="end"/>
        </w:r>
      </w:hyperlink>
    </w:p>
    <w:p w14:paraId="6E47689A" w14:textId="41B52B2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6" w:history="1">
        <w:r w:rsidRPr="00D7672B">
          <w:rPr>
            <w:rStyle w:val="Hyperlink"/>
            <w:noProof/>
          </w:rPr>
          <w:t>PublicacaoImprensaNacionalAPI</w:t>
        </w:r>
        <w:r>
          <w:rPr>
            <w:noProof/>
          </w:rPr>
          <w:tab/>
        </w:r>
        <w:r>
          <w:rPr>
            <w:noProof/>
          </w:rPr>
          <w:fldChar w:fldCharType="begin"/>
        </w:r>
        <w:r>
          <w:rPr>
            <w:noProof/>
          </w:rPr>
          <w:instrText xml:space="preserve"> PAGEREF _Toc231601136 \h </w:instrText>
        </w:r>
        <w:r>
          <w:rPr>
            <w:noProof/>
          </w:rPr>
        </w:r>
        <w:r>
          <w:rPr>
            <w:noProof/>
          </w:rPr>
          <w:fldChar w:fldCharType="separate"/>
        </w:r>
        <w:r>
          <w:rPr>
            <w:noProof/>
          </w:rPr>
          <w:t>64</w:t>
        </w:r>
        <w:r>
          <w:rPr>
            <w:noProof/>
          </w:rPr>
          <w:fldChar w:fldCharType="end"/>
        </w:r>
      </w:hyperlink>
    </w:p>
    <w:p w14:paraId="4484D99A" w14:textId="458F4BD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7" w:history="1">
        <w:r w:rsidRPr="00D7672B">
          <w:rPr>
            <w:rStyle w:val="Hyperlink"/>
            <w:noProof/>
          </w:rPr>
          <w:t>RemetenteAPI</w:t>
        </w:r>
        <w:r>
          <w:rPr>
            <w:noProof/>
          </w:rPr>
          <w:tab/>
        </w:r>
        <w:r>
          <w:rPr>
            <w:noProof/>
          </w:rPr>
          <w:fldChar w:fldCharType="begin"/>
        </w:r>
        <w:r>
          <w:rPr>
            <w:noProof/>
          </w:rPr>
          <w:instrText xml:space="preserve"> PAGEREF _Toc231601137 \h </w:instrText>
        </w:r>
        <w:r>
          <w:rPr>
            <w:noProof/>
          </w:rPr>
        </w:r>
        <w:r>
          <w:rPr>
            <w:noProof/>
          </w:rPr>
          <w:fldChar w:fldCharType="separate"/>
        </w:r>
        <w:r>
          <w:rPr>
            <w:noProof/>
          </w:rPr>
          <w:t>65</w:t>
        </w:r>
        <w:r>
          <w:rPr>
            <w:noProof/>
          </w:rPr>
          <w:fldChar w:fldCharType="end"/>
        </w:r>
      </w:hyperlink>
    </w:p>
    <w:p w14:paraId="379CB3F3" w14:textId="67A09A0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8" w:history="1">
        <w:r w:rsidRPr="00D7672B">
          <w:rPr>
            <w:rStyle w:val="Hyperlink"/>
            <w:noProof/>
          </w:rPr>
          <w:t>SaidaConsultarBlocoAPI</w:t>
        </w:r>
        <w:r>
          <w:rPr>
            <w:noProof/>
          </w:rPr>
          <w:tab/>
        </w:r>
        <w:r>
          <w:rPr>
            <w:noProof/>
          </w:rPr>
          <w:fldChar w:fldCharType="begin"/>
        </w:r>
        <w:r>
          <w:rPr>
            <w:noProof/>
          </w:rPr>
          <w:instrText xml:space="preserve"> PAGEREF _Toc231601138 \h </w:instrText>
        </w:r>
        <w:r>
          <w:rPr>
            <w:noProof/>
          </w:rPr>
        </w:r>
        <w:r>
          <w:rPr>
            <w:noProof/>
          </w:rPr>
          <w:fldChar w:fldCharType="separate"/>
        </w:r>
        <w:r>
          <w:rPr>
            <w:noProof/>
          </w:rPr>
          <w:t>65</w:t>
        </w:r>
        <w:r>
          <w:rPr>
            <w:noProof/>
          </w:rPr>
          <w:fldChar w:fldCharType="end"/>
        </w:r>
      </w:hyperlink>
    </w:p>
    <w:p w14:paraId="11B0444D" w14:textId="6D2C985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39" w:history="1">
        <w:r w:rsidRPr="00D7672B">
          <w:rPr>
            <w:rStyle w:val="Hyperlink"/>
            <w:noProof/>
          </w:rPr>
          <w:t>SaidaConsultarDocumentoAPI</w:t>
        </w:r>
        <w:r>
          <w:rPr>
            <w:noProof/>
          </w:rPr>
          <w:tab/>
        </w:r>
        <w:r>
          <w:rPr>
            <w:noProof/>
          </w:rPr>
          <w:fldChar w:fldCharType="begin"/>
        </w:r>
        <w:r>
          <w:rPr>
            <w:noProof/>
          </w:rPr>
          <w:instrText xml:space="preserve"> PAGEREF _Toc231601139 \h </w:instrText>
        </w:r>
        <w:r>
          <w:rPr>
            <w:noProof/>
          </w:rPr>
        </w:r>
        <w:r>
          <w:rPr>
            <w:noProof/>
          </w:rPr>
          <w:fldChar w:fldCharType="separate"/>
        </w:r>
        <w:r>
          <w:rPr>
            <w:noProof/>
          </w:rPr>
          <w:t>65</w:t>
        </w:r>
        <w:r>
          <w:rPr>
            <w:noProof/>
          </w:rPr>
          <w:fldChar w:fldCharType="end"/>
        </w:r>
      </w:hyperlink>
    </w:p>
    <w:p w14:paraId="3238FB57" w14:textId="743CEA9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0" w:history="1">
        <w:r w:rsidRPr="00D7672B">
          <w:rPr>
            <w:rStyle w:val="Hyperlink"/>
            <w:noProof/>
          </w:rPr>
          <w:t>SaidaConsultarProcedimentoAPI</w:t>
        </w:r>
        <w:r>
          <w:rPr>
            <w:noProof/>
          </w:rPr>
          <w:tab/>
        </w:r>
        <w:r>
          <w:rPr>
            <w:noProof/>
          </w:rPr>
          <w:fldChar w:fldCharType="begin"/>
        </w:r>
        <w:r>
          <w:rPr>
            <w:noProof/>
          </w:rPr>
          <w:instrText xml:space="preserve"> PAGEREF _Toc231601140 \h </w:instrText>
        </w:r>
        <w:r>
          <w:rPr>
            <w:noProof/>
          </w:rPr>
        </w:r>
        <w:r>
          <w:rPr>
            <w:noProof/>
          </w:rPr>
          <w:fldChar w:fldCharType="separate"/>
        </w:r>
        <w:r>
          <w:rPr>
            <w:noProof/>
          </w:rPr>
          <w:t>66</w:t>
        </w:r>
        <w:r>
          <w:rPr>
            <w:noProof/>
          </w:rPr>
          <w:fldChar w:fldCharType="end"/>
        </w:r>
      </w:hyperlink>
    </w:p>
    <w:p w14:paraId="4F0F0961" w14:textId="6F7F86C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1" w:history="1">
        <w:r w:rsidRPr="00D7672B">
          <w:rPr>
            <w:rStyle w:val="Hyperlink"/>
            <w:noProof/>
          </w:rPr>
          <w:t>SaidaConsultarPublicacaoAPI</w:t>
        </w:r>
        <w:r>
          <w:rPr>
            <w:noProof/>
          </w:rPr>
          <w:tab/>
        </w:r>
        <w:r>
          <w:rPr>
            <w:noProof/>
          </w:rPr>
          <w:fldChar w:fldCharType="begin"/>
        </w:r>
        <w:r>
          <w:rPr>
            <w:noProof/>
          </w:rPr>
          <w:instrText xml:space="preserve"> PAGEREF _Toc231601141 \h </w:instrText>
        </w:r>
        <w:r>
          <w:rPr>
            <w:noProof/>
          </w:rPr>
        </w:r>
        <w:r>
          <w:rPr>
            <w:noProof/>
          </w:rPr>
          <w:fldChar w:fldCharType="separate"/>
        </w:r>
        <w:r>
          <w:rPr>
            <w:noProof/>
          </w:rPr>
          <w:t>66</w:t>
        </w:r>
        <w:r>
          <w:rPr>
            <w:noProof/>
          </w:rPr>
          <w:fldChar w:fldCharType="end"/>
        </w:r>
      </w:hyperlink>
    </w:p>
    <w:p w14:paraId="0EE7A0BD" w14:textId="6115DCF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2" w:history="1">
        <w:r w:rsidRPr="00D7672B">
          <w:rPr>
            <w:rStyle w:val="Hyperlink"/>
            <w:noProof/>
          </w:rPr>
          <w:t>SaidaEnviarEmailAPI</w:t>
        </w:r>
        <w:r>
          <w:rPr>
            <w:noProof/>
          </w:rPr>
          <w:tab/>
        </w:r>
        <w:r>
          <w:rPr>
            <w:noProof/>
          </w:rPr>
          <w:fldChar w:fldCharType="begin"/>
        </w:r>
        <w:r>
          <w:rPr>
            <w:noProof/>
          </w:rPr>
          <w:instrText xml:space="preserve"> PAGEREF _Toc231601142 \h </w:instrText>
        </w:r>
        <w:r>
          <w:rPr>
            <w:noProof/>
          </w:rPr>
        </w:r>
        <w:r>
          <w:rPr>
            <w:noProof/>
          </w:rPr>
          <w:fldChar w:fldCharType="separate"/>
        </w:r>
        <w:r>
          <w:rPr>
            <w:noProof/>
          </w:rPr>
          <w:t>67</w:t>
        </w:r>
        <w:r>
          <w:rPr>
            <w:noProof/>
          </w:rPr>
          <w:fldChar w:fldCharType="end"/>
        </w:r>
      </w:hyperlink>
    </w:p>
    <w:p w14:paraId="670E259C" w14:textId="5A6ECD4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3" w:history="1">
        <w:r w:rsidRPr="00D7672B">
          <w:rPr>
            <w:rStyle w:val="Hyperlink"/>
            <w:noProof/>
          </w:rPr>
          <w:t>SaidaGerarProcedimentoAPI</w:t>
        </w:r>
        <w:r>
          <w:rPr>
            <w:noProof/>
          </w:rPr>
          <w:tab/>
        </w:r>
        <w:r>
          <w:rPr>
            <w:noProof/>
          </w:rPr>
          <w:fldChar w:fldCharType="begin"/>
        </w:r>
        <w:r>
          <w:rPr>
            <w:noProof/>
          </w:rPr>
          <w:instrText xml:space="preserve"> PAGEREF _Toc231601143 \h </w:instrText>
        </w:r>
        <w:r>
          <w:rPr>
            <w:noProof/>
          </w:rPr>
        </w:r>
        <w:r>
          <w:rPr>
            <w:noProof/>
          </w:rPr>
          <w:fldChar w:fldCharType="separate"/>
        </w:r>
        <w:r>
          <w:rPr>
            <w:noProof/>
          </w:rPr>
          <w:t>67</w:t>
        </w:r>
        <w:r>
          <w:rPr>
            <w:noProof/>
          </w:rPr>
          <w:fldChar w:fldCharType="end"/>
        </w:r>
      </w:hyperlink>
    </w:p>
    <w:p w14:paraId="24C5BF4B" w14:textId="22FA732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4" w:history="1">
        <w:r w:rsidRPr="00D7672B">
          <w:rPr>
            <w:rStyle w:val="Hyperlink"/>
            <w:noProof/>
          </w:rPr>
          <w:t>SaidaIncluirDocumentoAPI</w:t>
        </w:r>
        <w:r>
          <w:rPr>
            <w:noProof/>
          </w:rPr>
          <w:tab/>
        </w:r>
        <w:r>
          <w:rPr>
            <w:noProof/>
          </w:rPr>
          <w:fldChar w:fldCharType="begin"/>
        </w:r>
        <w:r>
          <w:rPr>
            <w:noProof/>
          </w:rPr>
          <w:instrText xml:space="preserve"> PAGEREF _Toc231601144 \h </w:instrText>
        </w:r>
        <w:r>
          <w:rPr>
            <w:noProof/>
          </w:rPr>
        </w:r>
        <w:r>
          <w:rPr>
            <w:noProof/>
          </w:rPr>
          <w:fldChar w:fldCharType="separate"/>
        </w:r>
        <w:r>
          <w:rPr>
            <w:noProof/>
          </w:rPr>
          <w:t>67</w:t>
        </w:r>
        <w:r>
          <w:rPr>
            <w:noProof/>
          </w:rPr>
          <w:fldChar w:fldCharType="end"/>
        </w:r>
      </w:hyperlink>
    </w:p>
    <w:p w14:paraId="5148701E" w14:textId="4B40373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5" w:history="1">
        <w:r w:rsidRPr="00D7672B">
          <w:rPr>
            <w:rStyle w:val="Hyperlink"/>
            <w:noProof/>
          </w:rPr>
          <w:t>SerieAPI</w:t>
        </w:r>
        <w:r>
          <w:rPr>
            <w:noProof/>
          </w:rPr>
          <w:tab/>
        </w:r>
        <w:r>
          <w:rPr>
            <w:noProof/>
          </w:rPr>
          <w:fldChar w:fldCharType="begin"/>
        </w:r>
        <w:r>
          <w:rPr>
            <w:noProof/>
          </w:rPr>
          <w:instrText xml:space="preserve"> PAGEREF _Toc231601145 \h </w:instrText>
        </w:r>
        <w:r>
          <w:rPr>
            <w:noProof/>
          </w:rPr>
        </w:r>
        <w:r>
          <w:rPr>
            <w:noProof/>
          </w:rPr>
          <w:fldChar w:fldCharType="separate"/>
        </w:r>
        <w:r>
          <w:rPr>
            <w:noProof/>
          </w:rPr>
          <w:t>67</w:t>
        </w:r>
        <w:r>
          <w:rPr>
            <w:noProof/>
          </w:rPr>
          <w:fldChar w:fldCharType="end"/>
        </w:r>
      </w:hyperlink>
    </w:p>
    <w:p w14:paraId="630220DD" w14:textId="1920A12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6" w:history="1">
        <w:r w:rsidRPr="00D7672B">
          <w:rPr>
            <w:rStyle w:val="Hyperlink"/>
            <w:noProof/>
          </w:rPr>
          <w:t>TipoConferenciaAPI</w:t>
        </w:r>
        <w:r>
          <w:rPr>
            <w:noProof/>
          </w:rPr>
          <w:tab/>
        </w:r>
        <w:r>
          <w:rPr>
            <w:noProof/>
          </w:rPr>
          <w:fldChar w:fldCharType="begin"/>
        </w:r>
        <w:r>
          <w:rPr>
            <w:noProof/>
          </w:rPr>
          <w:instrText xml:space="preserve"> PAGEREF _Toc231601146 \h </w:instrText>
        </w:r>
        <w:r>
          <w:rPr>
            <w:noProof/>
          </w:rPr>
        </w:r>
        <w:r>
          <w:rPr>
            <w:noProof/>
          </w:rPr>
          <w:fldChar w:fldCharType="separate"/>
        </w:r>
        <w:r>
          <w:rPr>
            <w:noProof/>
          </w:rPr>
          <w:t>67</w:t>
        </w:r>
        <w:r>
          <w:rPr>
            <w:noProof/>
          </w:rPr>
          <w:fldChar w:fldCharType="end"/>
        </w:r>
      </w:hyperlink>
    </w:p>
    <w:p w14:paraId="63B3A2B0" w14:textId="276EB50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7" w:history="1">
        <w:r w:rsidRPr="00D7672B">
          <w:rPr>
            <w:rStyle w:val="Hyperlink"/>
            <w:noProof/>
          </w:rPr>
          <w:t>TipoContatoAPI</w:t>
        </w:r>
        <w:r>
          <w:rPr>
            <w:noProof/>
          </w:rPr>
          <w:tab/>
        </w:r>
        <w:r>
          <w:rPr>
            <w:noProof/>
          </w:rPr>
          <w:fldChar w:fldCharType="begin"/>
        </w:r>
        <w:r>
          <w:rPr>
            <w:noProof/>
          </w:rPr>
          <w:instrText xml:space="preserve"> PAGEREF _Toc231601147 \h </w:instrText>
        </w:r>
        <w:r>
          <w:rPr>
            <w:noProof/>
          </w:rPr>
        </w:r>
        <w:r>
          <w:rPr>
            <w:noProof/>
          </w:rPr>
          <w:fldChar w:fldCharType="separate"/>
        </w:r>
        <w:r>
          <w:rPr>
            <w:noProof/>
          </w:rPr>
          <w:t>67</w:t>
        </w:r>
        <w:r>
          <w:rPr>
            <w:noProof/>
          </w:rPr>
          <w:fldChar w:fldCharType="end"/>
        </w:r>
      </w:hyperlink>
    </w:p>
    <w:p w14:paraId="7D75230F" w14:textId="3053F0F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8" w:history="1">
        <w:r w:rsidRPr="00D7672B">
          <w:rPr>
            <w:rStyle w:val="Hyperlink"/>
            <w:noProof/>
          </w:rPr>
          <w:t>TipoPrioridadeAPI</w:t>
        </w:r>
        <w:r>
          <w:rPr>
            <w:noProof/>
          </w:rPr>
          <w:tab/>
        </w:r>
        <w:r>
          <w:rPr>
            <w:noProof/>
          </w:rPr>
          <w:fldChar w:fldCharType="begin"/>
        </w:r>
        <w:r>
          <w:rPr>
            <w:noProof/>
          </w:rPr>
          <w:instrText xml:space="preserve"> PAGEREF _Toc231601148 \h </w:instrText>
        </w:r>
        <w:r>
          <w:rPr>
            <w:noProof/>
          </w:rPr>
        </w:r>
        <w:r>
          <w:rPr>
            <w:noProof/>
          </w:rPr>
          <w:fldChar w:fldCharType="separate"/>
        </w:r>
        <w:r>
          <w:rPr>
            <w:noProof/>
          </w:rPr>
          <w:t>67</w:t>
        </w:r>
        <w:r>
          <w:rPr>
            <w:noProof/>
          </w:rPr>
          <w:fldChar w:fldCharType="end"/>
        </w:r>
      </w:hyperlink>
    </w:p>
    <w:p w14:paraId="11CEF096" w14:textId="5890A07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49" w:history="1">
        <w:r w:rsidRPr="00D7672B">
          <w:rPr>
            <w:rStyle w:val="Hyperlink"/>
            <w:noProof/>
          </w:rPr>
          <w:t>TipoProcedimentoAPI</w:t>
        </w:r>
        <w:r>
          <w:rPr>
            <w:noProof/>
          </w:rPr>
          <w:tab/>
        </w:r>
        <w:r>
          <w:rPr>
            <w:noProof/>
          </w:rPr>
          <w:fldChar w:fldCharType="begin"/>
        </w:r>
        <w:r>
          <w:rPr>
            <w:noProof/>
          </w:rPr>
          <w:instrText xml:space="preserve"> PAGEREF _Toc231601149 \h </w:instrText>
        </w:r>
        <w:r>
          <w:rPr>
            <w:noProof/>
          </w:rPr>
        </w:r>
        <w:r>
          <w:rPr>
            <w:noProof/>
          </w:rPr>
          <w:fldChar w:fldCharType="separate"/>
        </w:r>
        <w:r>
          <w:rPr>
            <w:noProof/>
          </w:rPr>
          <w:t>67</w:t>
        </w:r>
        <w:r>
          <w:rPr>
            <w:noProof/>
          </w:rPr>
          <w:fldChar w:fldCharType="end"/>
        </w:r>
      </w:hyperlink>
    </w:p>
    <w:p w14:paraId="4AF060F7" w14:textId="430DBCB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0" w:history="1">
        <w:r w:rsidRPr="00D7672B">
          <w:rPr>
            <w:rStyle w:val="Hyperlink"/>
            <w:noProof/>
          </w:rPr>
          <w:t>UnidadeAPI</w:t>
        </w:r>
        <w:r>
          <w:rPr>
            <w:noProof/>
          </w:rPr>
          <w:tab/>
        </w:r>
        <w:r>
          <w:rPr>
            <w:noProof/>
          </w:rPr>
          <w:fldChar w:fldCharType="begin"/>
        </w:r>
        <w:r>
          <w:rPr>
            <w:noProof/>
          </w:rPr>
          <w:instrText xml:space="preserve"> PAGEREF _Toc231601150 \h </w:instrText>
        </w:r>
        <w:r>
          <w:rPr>
            <w:noProof/>
          </w:rPr>
        </w:r>
        <w:r>
          <w:rPr>
            <w:noProof/>
          </w:rPr>
          <w:fldChar w:fldCharType="separate"/>
        </w:r>
        <w:r>
          <w:rPr>
            <w:noProof/>
          </w:rPr>
          <w:t>68</w:t>
        </w:r>
        <w:r>
          <w:rPr>
            <w:noProof/>
          </w:rPr>
          <w:fldChar w:fldCharType="end"/>
        </w:r>
      </w:hyperlink>
    </w:p>
    <w:p w14:paraId="02C4BF99" w14:textId="0CB11B5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1" w:history="1">
        <w:r w:rsidRPr="00D7672B">
          <w:rPr>
            <w:rStyle w:val="Hyperlink"/>
            <w:noProof/>
          </w:rPr>
          <w:t>UnidadeProcedimentoAbertoAPI</w:t>
        </w:r>
        <w:r>
          <w:rPr>
            <w:noProof/>
          </w:rPr>
          <w:tab/>
        </w:r>
        <w:r>
          <w:rPr>
            <w:noProof/>
          </w:rPr>
          <w:fldChar w:fldCharType="begin"/>
        </w:r>
        <w:r>
          <w:rPr>
            <w:noProof/>
          </w:rPr>
          <w:instrText xml:space="preserve"> PAGEREF _Toc231601151 \h </w:instrText>
        </w:r>
        <w:r>
          <w:rPr>
            <w:noProof/>
          </w:rPr>
        </w:r>
        <w:r>
          <w:rPr>
            <w:noProof/>
          </w:rPr>
          <w:fldChar w:fldCharType="separate"/>
        </w:r>
        <w:r>
          <w:rPr>
            <w:noProof/>
          </w:rPr>
          <w:t>68</w:t>
        </w:r>
        <w:r>
          <w:rPr>
            <w:noProof/>
          </w:rPr>
          <w:fldChar w:fldCharType="end"/>
        </w:r>
      </w:hyperlink>
    </w:p>
    <w:p w14:paraId="50F6F838" w14:textId="29B5CB4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2" w:history="1">
        <w:r w:rsidRPr="00D7672B">
          <w:rPr>
            <w:rStyle w:val="Hyperlink"/>
            <w:noProof/>
          </w:rPr>
          <w:t>UsuarioAPI</w:t>
        </w:r>
        <w:r>
          <w:rPr>
            <w:noProof/>
          </w:rPr>
          <w:tab/>
        </w:r>
        <w:r>
          <w:rPr>
            <w:noProof/>
          </w:rPr>
          <w:fldChar w:fldCharType="begin"/>
        </w:r>
        <w:r>
          <w:rPr>
            <w:noProof/>
          </w:rPr>
          <w:instrText xml:space="preserve"> PAGEREF _Toc231601152 \h </w:instrText>
        </w:r>
        <w:r>
          <w:rPr>
            <w:noProof/>
          </w:rPr>
        </w:r>
        <w:r>
          <w:rPr>
            <w:noProof/>
          </w:rPr>
          <w:fldChar w:fldCharType="separate"/>
        </w:r>
        <w:r>
          <w:rPr>
            <w:noProof/>
          </w:rPr>
          <w:t>68</w:t>
        </w:r>
        <w:r>
          <w:rPr>
            <w:noProof/>
          </w:rPr>
          <w:fldChar w:fldCharType="end"/>
        </w:r>
      </w:hyperlink>
    </w:p>
    <w:p w14:paraId="2D9D598F" w14:textId="3DF44CB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3" w:history="1">
        <w:r w:rsidRPr="00D7672B">
          <w:rPr>
            <w:rStyle w:val="Hyperlink"/>
            <w:noProof/>
          </w:rPr>
          <w:t>VeiculoPublicacaoAPI</w:t>
        </w:r>
        <w:r>
          <w:rPr>
            <w:noProof/>
          </w:rPr>
          <w:tab/>
        </w:r>
        <w:r>
          <w:rPr>
            <w:noProof/>
          </w:rPr>
          <w:fldChar w:fldCharType="begin"/>
        </w:r>
        <w:r>
          <w:rPr>
            <w:noProof/>
          </w:rPr>
          <w:instrText xml:space="preserve"> PAGEREF _Toc231601153 \h </w:instrText>
        </w:r>
        <w:r>
          <w:rPr>
            <w:noProof/>
          </w:rPr>
        </w:r>
        <w:r>
          <w:rPr>
            <w:noProof/>
          </w:rPr>
          <w:fldChar w:fldCharType="separate"/>
        </w:r>
        <w:r>
          <w:rPr>
            <w:noProof/>
          </w:rPr>
          <w:t>68</w:t>
        </w:r>
        <w:r>
          <w:rPr>
            <w:noProof/>
          </w:rPr>
          <w:fldChar w:fldCharType="end"/>
        </w:r>
      </w:hyperlink>
    </w:p>
    <w:p w14:paraId="08818BEF" w14:textId="2943875E" w:rsidR="00DB71AC" w:rsidRDefault="00DB71AC">
      <w:pPr>
        <w:pStyle w:val="Sumrio1"/>
        <w:tabs>
          <w:tab w:val="left" w:pos="480"/>
          <w:tab w:val="right" w:leader="dot" w:pos="10196"/>
        </w:tabs>
        <w:rPr>
          <w:rFonts w:asciiTheme="minorHAnsi" w:eastAsiaTheme="minorEastAsia" w:hAnsiTheme="minorHAnsi" w:cstheme="minorBidi"/>
          <w:noProof/>
          <w:kern w:val="2"/>
          <w:sz w:val="24"/>
          <w:szCs w:val="24"/>
          <w14:ligatures w14:val="standardContextual"/>
        </w:rPr>
      </w:pPr>
      <w:hyperlink w:anchor="_Toc231601154" w:history="1">
        <w:r w:rsidRPr="00D7672B">
          <w:rPr>
            <w:rStyle w:val="Hyperlink"/>
            <w:rFonts w:ascii="Arial" w:hAnsi="Arial" w:cs="Arial"/>
            <w:b/>
            <w:noProof/>
            <w:kern w:val="3"/>
            <w:lang w:eastAsia="zh-CN"/>
          </w:rPr>
          <w:t>9.</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Eventos</w:t>
        </w:r>
        <w:r>
          <w:rPr>
            <w:noProof/>
          </w:rPr>
          <w:tab/>
        </w:r>
        <w:r>
          <w:rPr>
            <w:noProof/>
          </w:rPr>
          <w:fldChar w:fldCharType="begin"/>
        </w:r>
        <w:r>
          <w:rPr>
            <w:noProof/>
          </w:rPr>
          <w:instrText xml:space="preserve"> PAGEREF _Toc231601154 \h </w:instrText>
        </w:r>
        <w:r>
          <w:rPr>
            <w:noProof/>
          </w:rPr>
        </w:r>
        <w:r>
          <w:rPr>
            <w:noProof/>
          </w:rPr>
          <w:fldChar w:fldCharType="separate"/>
        </w:r>
        <w:r>
          <w:rPr>
            <w:noProof/>
          </w:rPr>
          <w:t>68</w:t>
        </w:r>
        <w:r>
          <w:rPr>
            <w:noProof/>
          </w:rPr>
          <w:fldChar w:fldCharType="end"/>
        </w:r>
      </w:hyperlink>
    </w:p>
    <w:p w14:paraId="6CE20027" w14:textId="6900DD4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5" w:history="1">
        <w:r w:rsidRPr="00D7672B">
          <w:rPr>
            <w:rStyle w:val="Hyperlink"/>
            <w:noProof/>
          </w:rPr>
          <w:t>adicionarElementoMenu</w:t>
        </w:r>
        <w:r>
          <w:rPr>
            <w:noProof/>
          </w:rPr>
          <w:tab/>
        </w:r>
        <w:r>
          <w:rPr>
            <w:noProof/>
          </w:rPr>
          <w:fldChar w:fldCharType="begin"/>
        </w:r>
        <w:r>
          <w:rPr>
            <w:noProof/>
          </w:rPr>
          <w:instrText xml:space="preserve"> PAGEREF _Toc231601155 \h </w:instrText>
        </w:r>
        <w:r>
          <w:rPr>
            <w:noProof/>
          </w:rPr>
        </w:r>
        <w:r>
          <w:rPr>
            <w:noProof/>
          </w:rPr>
          <w:fldChar w:fldCharType="separate"/>
        </w:r>
        <w:r>
          <w:rPr>
            <w:noProof/>
          </w:rPr>
          <w:t>69</w:t>
        </w:r>
        <w:r>
          <w:rPr>
            <w:noProof/>
          </w:rPr>
          <w:fldChar w:fldCharType="end"/>
        </w:r>
      </w:hyperlink>
    </w:p>
    <w:p w14:paraId="352CB814" w14:textId="0D2B2FB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6" w:history="1">
        <w:r w:rsidRPr="00D7672B">
          <w:rPr>
            <w:rStyle w:val="Hyperlink"/>
            <w:noProof/>
          </w:rPr>
          <w:t>agendarPublicacao</w:t>
        </w:r>
        <w:r>
          <w:rPr>
            <w:noProof/>
          </w:rPr>
          <w:tab/>
        </w:r>
        <w:r>
          <w:rPr>
            <w:noProof/>
          </w:rPr>
          <w:fldChar w:fldCharType="begin"/>
        </w:r>
        <w:r>
          <w:rPr>
            <w:noProof/>
          </w:rPr>
          <w:instrText xml:space="preserve"> PAGEREF _Toc231601156 \h </w:instrText>
        </w:r>
        <w:r>
          <w:rPr>
            <w:noProof/>
          </w:rPr>
        </w:r>
        <w:r>
          <w:rPr>
            <w:noProof/>
          </w:rPr>
          <w:fldChar w:fldCharType="separate"/>
        </w:r>
        <w:r>
          <w:rPr>
            <w:noProof/>
          </w:rPr>
          <w:t>69</w:t>
        </w:r>
        <w:r>
          <w:rPr>
            <w:noProof/>
          </w:rPr>
          <w:fldChar w:fldCharType="end"/>
        </w:r>
      </w:hyperlink>
    </w:p>
    <w:p w14:paraId="0F9E9DED" w14:textId="4561ACC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7" w:history="1">
        <w:r w:rsidRPr="00D7672B">
          <w:rPr>
            <w:rStyle w:val="Hyperlink"/>
            <w:noProof/>
          </w:rPr>
          <w:t>alterarContato</w:t>
        </w:r>
        <w:r>
          <w:rPr>
            <w:noProof/>
          </w:rPr>
          <w:tab/>
        </w:r>
        <w:r>
          <w:rPr>
            <w:noProof/>
          </w:rPr>
          <w:fldChar w:fldCharType="begin"/>
        </w:r>
        <w:r>
          <w:rPr>
            <w:noProof/>
          </w:rPr>
          <w:instrText xml:space="preserve"> PAGEREF _Toc231601157 \h </w:instrText>
        </w:r>
        <w:r>
          <w:rPr>
            <w:noProof/>
          </w:rPr>
        </w:r>
        <w:r>
          <w:rPr>
            <w:noProof/>
          </w:rPr>
          <w:fldChar w:fldCharType="separate"/>
        </w:r>
        <w:r>
          <w:rPr>
            <w:noProof/>
          </w:rPr>
          <w:t>69</w:t>
        </w:r>
        <w:r>
          <w:rPr>
            <w:noProof/>
          </w:rPr>
          <w:fldChar w:fldCharType="end"/>
        </w:r>
      </w:hyperlink>
    </w:p>
    <w:p w14:paraId="531D4B96" w14:textId="117C968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8" w:history="1">
        <w:r w:rsidRPr="00D7672B">
          <w:rPr>
            <w:rStyle w:val="Hyperlink"/>
            <w:noProof/>
          </w:rPr>
          <w:t>alterarDocumento</w:t>
        </w:r>
        <w:r>
          <w:rPr>
            <w:noProof/>
          </w:rPr>
          <w:tab/>
        </w:r>
        <w:r>
          <w:rPr>
            <w:noProof/>
          </w:rPr>
          <w:fldChar w:fldCharType="begin"/>
        </w:r>
        <w:r>
          <w:rPr>
            <w:noProof/>
          </w:rPr>
          <w:instrText xml:space="preserve"> PAGEREF _Toc231601158 \h </w:instrText>
        </w:r>
        <w:r>
          <w:rPr>
            <w:noProof/>
          </w:rPr>
        </w:r>
        <w:r>
          <w:rPr>
            <w:noProof/>
          </w:rPr>
          <w:fldChar w:fldCharType="separate"/>
        </w:r>
        <w:r>
          <w:rPr>
            <w:noProof/>
          </w:rPr>
          <w:t>69</w:t>
        </w:r>
        <w:r>
          <w:rPr>
            <w:noProof/>
          </w:rPr>
          <w:fldChar w:fldCharType="end"/>
        </w:r>
      </w:hyperlink>
    </w:p>
    <w:p w14:paraId="25E9A611" w14:textId="09685EC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59" w:history="1">
        <w:r w:rsidRPr="00D7672B">
          <w:rPr>
            <w:rStyle w:val="Hyperlink"/>
            <w:noProof/>
          </w:rPr>
          <w:t>alterarHipoteseLegal</w:t>
        </w:r>
        <w:r>
          <w:rPr>
            <w:noProof/>
          </w:rPr>
          <w:tab/>
        </w:r>
        <w:r>
          <w:rPr>
            <w:noProof/>
          </w:rPr>
          <w:fldChar w:fldCharType="begin"/>
        </w:r>
        <w:r>
          <w:rPr>
            <w:noProof/>
          </w:rPr>
          <w:instrText xml:space="preserve"> PAGEREF _Toc231601159 \h </w:instrText>
        </w:r>
        <w:r>
          <w:rPr>
            <w:noProof/>
          </w:rPr>
        </w:r>
        <w:r>
          <w:rPr>
            <w:noProof/>
          </w:rPr>
          <w:fldChar w:fldCharType="separate"/>
        </w:r>
        <w:r>
          <w:rPr>
            <w:noProof/>
          </w:rPr>
          <w:t>70</w:t>
        </w:r>
        <w:r>
          <w:rPr>
            <w:noProof/>
          </w:rPr>
          <w:fldChar w:fldCharType="end"/>
        </w:r>
      </w:hyperlink>
    </w:p>
    <w:p w14:paraId="0F949539" w14:textId="6BFA7AB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0" w:history="1">
        <w:r w:rsidRPr="00D7672B">
          <w:rPr>
            <w:rStyle w:val="Hyperlink"/>
            <w:noProof/>
          </w:rPr>
          <w:t>alterarIconeArvoreDocumento</w:t>
        </w:r>
        <w:r>
          <w:rPr>
            <w:noProof/>
          </w:rPr>
          <w:tab/>
        </w:r>
        <w:r>
          <w:rPr>
            <w:noProof/>
          </w:rPr>
          <w:fldChar w:fldCharType="begin"/>
        </w:r>
        <w:r>
          <w:rPr>
            <w:noProof/>
          </w:rPr>
          <w:instrText xml:space="preserve"> PAGEREF _Toc231601160 \h </w:instrText>
        </w:r>
        <w:r>
          <w:rPr>
            <w:noProof/>
          </w:rPr>
        </w:r>
        <w:r>
          <w:rPr>
            <w:noProof/>
          </w:rPr>
          <w:fldChar w:fldCharType="separate"/>
        </w:r>
        <w:r>
          <w:rPr>
            <w:noProof/>
          </w:rPr>
          <w:t>70</w:t>
        </w:r>
        <w:r>
          <w:rPr>
            <w:noProof/>
          </w:rPr>
          <w:fldChar w:fldCharType="end"/>
        </w:r>
      </w:hyperlink>
    </w:p>
    <w:p w14:paraId="522D6447" w14:textId="2E27C48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1" w:history="1">
        <w:r w:rsidRPr="00D7672B">
          <w:rPr>
            <w:rStyle w:val="Hyperlink"/>
            <w:noProof/>
          </w:rPr>
          <w:t>alterarProcesso</w:t>
        </w:r>
        <w:r>
          <w:rPr>
            <w:noProof/>
          </w:rPr>
          <w:tab/>
        </w:r>
        <w:r>
          <w:rPr>
            <w:noProof/>
          </w:rPr>
          <w:fldChar w:fldCharType="begin"/>
        </w:r>
        <w:r>
          <w:rPr>
            <w:noProof/>
          </w:rPr>
          <w:instrText xml:space="preserve"> PAGEREF _Toc231601161 \h </w:instrText>
        </w:r>
        <w:r>
          <w:rPr>
            <w:noProof/>
          </w:rPr>
        </w:r>
        <w:r>
          <w:rPr>
            <w:noProof/>
          </w:rPr>
          <w:fldChar w:fldCharType="separate"/>
        </w:r>
        <w:r>
          <w:rPr>
            <w:noProof/>
          </w:rPr>
          <w:t>70</w:t>
        </w:r>
        <w:r>
          <w:rPr>
            <w:noProof/>
          </w:rPr>
          <w:fldChar w:fldCharType="end"/>
        </w:r>
      </w:hyperlink>
    </w:p>
    <w:p w14:paraId="326CD6F4" w14:textId="3DEB1D9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2" w:history="1">
        <w:r w:rsidRPr="00D7672B">
          <w:rPr>
            <w:rStyle w:val="Hyperlink"/>
            <w:noProof/>
          </w:rPr>
          <w:t>alterarPublicacao</w:t>
        </w:r>
        <w:r>
          <w:rPr>
            <w:noProof/>
          </w:rPr>
          <w:tab/>
        </w:r>
        <w:r>
          <w:rPr>
            <w:noProof/>
          </w:rPr>
          <w:fldChar w:fldCharType="begin"/>
        </w:r>
        <w:r>
          <w:rPr>
            <w:noProof/>
          </w:rPr>
          <w:instrText xml:space="preserve"> PAGEREF _Toc231601162 \h </w:instrText>
        </w:r>
        <w:r>
          <w:rPr>
            <w:noProof/>
          </w:rPr>
        </w:r>
        <w:r>
          <w:rPr>
            <w:noProof/>
          </w:rPr>
          <w:fldChar w:fldCharType="separate"/>
        </w:r>
        <w:r>
          <w:rPr>
            <w:noProof/>
          </w:rPr>
          <w:t>70</w:t>
        </w:r>
        <w:r>
          <w:rPr>
            <w:noProof/>
          </w:rPr>
          <w:fldChar w:fldCharType="end"/>
        </w:r>
      </w:hyperlink>
    </w:p>
    <w:p w14:paraId="147F1C58" w14:textId="370355D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3" w:history="1">
        <w:r w:rsidRPr="00D7672B">
          <w:rPr>
            <w:rStyle w:val="Hyperlink"/>
            <w:noProof/>
          </w:rPr>
          <w:t>alterarVeiculoPublicacao</w:t>
        </w:r>
        <w:r>
          <w:rPr>
            <w:noProof/>
          </w:rPr>
          <w:tab/>
        </w:r>
        <w:r>
          <w:rPr>
            <w:noProof/>
          </w:rPr>
          <w:fldChar w:fldCharType="begin"/>
        </w:r>
        <w:r>
          <w:rPr>
            <w:noProof/>
          </w:rPr>
          <w:instrText xml:space="preserve"> PAGEREF _Toc231601163 \h </w:instrText>
        </w:r>
        <w:r>
          <w:rPr>
            <w:noProof/>
          </w:rPr>
        </w:r>
        <w:r>
          <w:rPr>
            <w:noProof/>
          </w:rPr>
          <w:fldChar w:fldCharType="separate"/>
        </w:r>
        <w:r>
          <w:rPr>
            <w:noProof/>
          </w:rPr>
          <w:t>71</w:t>
        </w:r>
        <w:r>
          <w:rPr>
            <w:noProof/>
          </w:rPr>
          <w:fldChar w:fldCharType="end"/>
        </w:r>
      </w:hyperlink>
    </w:p>
    <w:p w14:paraId="6B6F1D4E" w14:textId="677F1B6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4" w:history="1">
        <w:r w:rsidRPr="00D7672B">
          <w:rPr>
            <w:rStyle w:val="Hyperlink"/>
            <w:noProof/>
          </w:rPr>
          <w:t>anexarProcesso</w:t>
        </w:r>
        <w:r>
          <w:rPr>
            <w:noProof/>
          </w:rPr>
          <w:tab/>
        </w:r>
        <w:r>
          <w:rPr>
            <w:noProof/>
          </w:rPr>
          <w:fldChar w:fldCharType="begin"/>
        </w:r>
        <w:r>
          <w:rPr>
            <w:noProof/>
          </w:rPr>
          <w:instrText xml:space="preserve"> PAGEREF _Toc231601164 \h </w:instrText>
        </w:r>
        <w:r>
          <w:rPr>
            <w:noProof/>
          </w:rPr>
        </w:r>
        <w:r>
          <w:rPr>
            <w:noProof/>
          </w:rPr>
          <w:fldChar w:fldCharType="separate"/>
        </w:r>
        <w:r>
          <w:rPr>
            <w:noProof/>
          </w:rPr>
          <w:t>71</w:t>
        </w:r>
        <w:r>
          <w:rPr>
            <w:noProof/>
          </w:rPr>
          <w:fldChar w:fldCharType="end"/>
        </w:r>
      </w:hyperlink>
    </w:p>
    <w:p w14:paraId="20C4222A" w14:textId="538A017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5" w:history="1">
        <w:r w:rsidRPr="00D7672B">
          <w:rPr>
            <w:rStyle w:val="Hyperlink"/>
            <w:noProof/>
          </w:rPr>
          <w:t>assinarDocumento</w:t>
        </w:r>
        <w:r>
          <w:rPr>
            <w:noProof/>
          </w:rPr>
          <w:tab/>
        </w:r>
        <w:r>
          <w:rPr>
            <w:noProof/>
          </w:rPr>
          <w:fldChar w:fldCharType="begin"/>
        </w:r>
        <w:r>
          <w:rPr>
            <w:noProof/>
          </w:rPr>
          <w:instrText xml:space="preserve"> PAGEREF _Toc231601165 \h </w:instrText>
        </w:r>
        <w:r>
          <w:rPr>
            <w:noProof/>
          </w:rPr>
        </w:r>
        <w:r>
          <w:rPr>
            <w:noProof/>
          </w:rPr>
          <w:fldChar w:fldCharType="separate"/>
        </w:r>
        <w:r>
          <w:rPr>
            <w:noProof/>
          </w:rPr>
          <w:t>71</w:t>
        </w:r>
        <w:r>
          <w:rPr>
            <w:noProof/>
          </w:rPr>
          <w:fldChar w:fldCharType="end"/>
        </w:r>
      </w:hyperlink>
    </w:p>
    <w:p w14:paraId="1F5F5D3B" w14:textId="58B518C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6" w:history="1">
        <w:r w:rsidRPr="00D7672B">
          <w:rPr>
            <w:rStyle w:val="Hyperlink"/>
            <w:noProof/>
          </w:rPr>
          <w:t>atualizarConteudoDocumento</w:t>
        </w:r>
        <w:r>
          <w:rPr>
            <w:noProof/>
          </w:rPr>
          <w:tab/>
        </w:r>
        <w:r>
          <w:rPr>
            <w:noProof/>
          </w:rPr>
          <w:fldChar w:fldCharType="begin"/>
        </w:r>
        <w:r>
          <w:rPr>
            <w:noProof/>
          </w:rPr>
          <w:instrText xml:space="preserve"> PAGEREF _Toc231601166 \h </w:instrText>
        </w:r>
        <w:r>
          <w:rPr>
            <w:noProof/>
          </w:rPr>
        </w:r>
        <w:r>
          <w:rPr>
            <w:noProof/>
          </w:rPr>
          <w:fldChar w:fldCharType="separate"/>
        </w:r>
        <w:r>
          <w:rPr>
            <w:noProof/>
          </w:rPr>
          <w:t>71</w:t>
        </w:r>
        <w:r>
          <w:rPr>
            <w:noProof/>
          </w:rPr>
          <w:fldChar w:fldCharType="end"/>
        </w:r>
      </w:hyperlink>
    </w:p>
    <w:p w14:paraId="28886E36" w14:textId="7343891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7" w:history="1">
        <w:r w:rsidRPr="00D7672B">
          <w:rPr>
            <w:rStyle w:val="Hyperlink"/>
            <w:noProof/>
          </w:rPr>
          <w:t>bloquearProcesso</w:t>
        </w:r>
        <w:r>
          <w:rPr>
            <w:noProof/>
          </w:rPr>
          <w:tab/>
        </w:r>
        <w:r>
          <w:rPr>
            <w:noProof/>
          </w:rPr>
          <w:fldChar w:fldCharType="begin"/>
        </w:r>
        <w:r>
          <w:rPr>
            <w:noProof/>
          </w:rPr>
          <w:instrText xml:space="preserve"> PAGEREF _Toc231601167 \h </w:instrText>
        </w:r>
        <w:r>
          <w:rPr>
            <w:noProof/>
          </w:rPr>
        </w:r>
        <w:r>
          <w:rPr>
            <w:noProof/>
          </w:rPr>
          <w:fldChar w:fldCharType="separate"/>
        </w:r>
        <w:r>
          <w:rPr>
            <w:noProof/>
          </w:rPr>
          <w:t>71</w:t>
        </w:r>
        <w:r>
          <w:rPr>
            <w:noProof/>
          </w:rPr>
          <w:fldChar w:fldCharType="end"/>
        </w:r>
      </w:hyperlink>
    </w:p>
    <w:p w14:paraId="14F8D5ED" w14:textId="79E1B94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8" w:history="1">
        <w:r w:rsidRPr="00D7672B">
          <w:rPr>
            <w:rStyle w:val="Hyperlink"/>
            <w:noProof/>
          </w:rPr>
          <w:t>cadastrarContato</w:t>
        </w:r>
        <w:r>
          <w:rPr>
            <w:noProof/>
          </w:rPr>
          <w:tab/>
        </w:r>
        <w:r>
          <w:rPr>
            <w:noProof/>
          </w:rPr>
          <w:fldChar w:fldCharType="begin"/>
        </w:r>
        <w:r>
          <w:rPr>
            <w:noProof/>
          </w:rPr>
          <w:instrText xml:space="preserve"> PAGEREF _Toc231601168 \h </w:instrText>
        </w:r>
        <w:r>
          <w:rPr>
            <w:noProof/>
          </w:rPr>
        </w:r>
        <w:r>
          <w:rPr>
            <w:noProof/>
          </w:rPr>
          <w:fldChar w:fldCharType="separate"/>
        </w:r>
        <w:r>
          <w:rPr>
            <w:noProof/>
          </w:rPr>
          <w:t>71</w:t>
        </w:r>
        <w:r>
          <w:rPr>
            <w:noProof/>
          </w:rPr>
          <w:fldChar w:fldCharType="end"/>
        </w:r>
      </w:hyperlink>
    </w:p>
    <w:p w14:paraId="2933A371" w14:textId="303B056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69" w:history="1">
        <w:r w:rsidRPr="00D7672B">
          <w:rPr>
            <w:rStyle w:val="Hyperlink"/>
            <w:noProof/>
          </w:rPr>
          <w:t>cadastrarHipoteseLegal</w:t>
        </w:r>
        <w:r>
          <w:rPr>
            <w:noProof/>
          </w:rPr>
          <w:tab/>
        </w:r>
        <w:r>
          <w:rPr>
            <w:noProof/>
          </w:rPr>
          <w:fldChar w:fldCharType="begin"/>
        </w:r>
        <w:r>
          <w:rPr>
            <w:noProof/>
          </w:rPr>
          <w:instrText xml:space="preserve"> PAGEREF _Toc231601169 \h </w:instrText>
        </w:r>
        <w:r>
          <w:rPr>
            <w:noProof/>
          </w:rPr>
        </w:r>
        <w:r>
          <w:rPr>
            <w:noProof/>
          </w:rPr>
          <w:fldChar w:fldCharType="separate"/>
        </w:r>
        <w:r>
          <w:rPr>
            <w:noProof/>
          </w:rPr>
          <w:t>71</w:t>
        </w:r>
        <w:r>
          <w:rPr>
            <w:noProof/>
          </w:rPr>
          <w:fldChar w:fldCharType="end"/>
        </w:r>
      </w:hyperlink>
    </w:p>
    <w:p w14:paraId="3D11DE53" w14:textId="70EE319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0" w:history="1">
        <w:r w:rsidRPr="00D7672B">
          <w:rPr>
            <w:rStyle w:val="Hyperlink"/>
            <w:noProof/>
          </w:rPr>
          <w:t>cadastrarVeiculoPublicacao</w:t>
        </w:r>
        <w:r>
          <w:rPr>
            <w:noProof/>
          </w:rPr>
          <w:tab/>
        </w:r>
        <w:r>
          <w:rPr>
            <w:noProof/>
          </w:rPr>
          <w:fldChar w:fldCharType="begin"/>
        </w:r>
        <w:r>
          <w:rPr>
            <w:noProof/>
          </w:rPr>
          <w:instrText xml:space="preserve"> PAGEREF _Toc231601170 \h </w:instrText>
        </w:r>
        <w:r>
          <w:rPr>
            <w:noProof/>
          </w:rPr>
        </w:r>
        <w:r>
          <w:rPr>
            <w:noProof/>
          </w:rPr>
          <w:fldChar w:fldCharType="separate"/>
        </w:r>
        <w:r>
          <w:rPr>
            <w:noProof/>
          </w:rPr>
          <w:t>72</w:t>
        </w:r>
        <w:r>
          <w:rPr>
            <w:noProof/>
          </w:rPr>
          <w:fldChar w:fldCharType="end"/>
        </w:r>
      </w:hyperlink>
    </w:p>
    <w:p w14:paraId="718AD96F" w14:textId="4306F75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1" w:history="1">
        <w:r w:rsidRPr="00D7672B">
          <w:rPr>
            <w:rStyle w:val="Hyperlink"/>
            <w:noProof/>
          </w:rPr>
          <w:t>cancelarAgendamentoPublicacao</w:t>
        </w:r>
        <w:r>
          <w:rPr>
            <w:noProof/>
          </w:rPr>
          <w:tab/>
        </w:r>
        <w:r>
          <w:rPr>
            <w:noProof/>
          </w:rPr>
          <w:fldChar w:fldCharType="begin"/>
        </w:r>
        <w:r>
          <w:rPr>
            <w:noProof/>
          </w:rPr>
          <w:instrText xml:space="preserve"> PAGEREF _Toc231601171 \h </w:instrText>
        </w:r>
        <w:r>
          <w:rPr>
            <w:noProof/>
          </w:rPr>
        </w:r>
        <w:r>
          <w:rPr>
            <w:noProof/>
          </w:rPr>
          <w:fldChar w:fldCharType="separate"/>
        </w:r>
        <w:r>
          <w:rPr>
            <w:noProof/>
          </w:rPr>
          <w:t>72</w:t>
        </w:r>
        <w:r>
          <w:rPr>
            <w:noProof/>
          </w:rPr>
          <w:fldChar w:fldCharType="end"/>
        </w:r>
      </w:hyperlink>
    </w:p>
    <w:p w14:paraId="76C47BDF" w14:textId="7128B74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2" w:history="1">
        <w:r w:rsidRPr="00D7672B">
          <w:rPr>
            <w:rStyle w:val="Hyperlink"/>
            <w:noProof/>
          </w:rPr>
          <w:t>cancelarDocumento</w:t>
        </w:r>
        <w:r>
          <w:rPr>
            <w:noProof/>
          </w:rPr>
          <w:tab/>
        </w:r>
        <w:r>
          <w:rPr>
            <w:noProof/>
          </w:rPr>
          <w:fldChar w:fldCharType="begin"/>
        </w:r>
        <w:r>
          <w:rPr>
            <w:noProof/>
          </w:rPr>
          <w:instrText xml:space="preserve"> PAGEREF _Toc231601172 \h </w:instrText>
        </w:r>
        <w:r>
          <w:rPr>
            <w:noProof/>
          </w:rPr>
        </w:r>
        <w:r>
          <w:rPr>
            <w:noProof/>
          </w:rPr>
          <w:fldChar w:fldCharType="separate"/>
        </w:r>
        <w:r>
          <w:rPr>
            <w:noProof/>
          </w:rPr>
          <w:t>72</w:t>
        </w:r>
        <w:r>
          <w:rPr>
            <w:noProof/>
          </w:rPr>
          <w:fldChar w:fldCharType="end"/>
        </w:r>
      </w:hyperlink>
    </w:p>
    <w:p w14:paraId="6AD10049" w14:textId="78BD172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3" w:history="1">
        <w:r w:rsidRPr="00D7672B">
          <w:rPr>
            <w:rStyle w:val="Hyperlink"/>
            <w:noProof/>
          </w:rPr>
          <w:t>cancelarDisponibilizacaoAcessoExterno</w:t>
        </w:r>
        <w:r>
          <w:rPr>
            <w:noProof/>
          </w:rPr>
          <w:tab/>
        </w:r>
        <w:r>
          <w:rPr>
            <w:noProof/>
          </w:rPr>
          <w:fldChar w:fldCharType="begin"/>
        </w:r>
        <w:r>
          <w:rPr>
            <w:noProof/>
          </w:rPr>
          <w:instrText xml:space="preserve"> PAGEREF _Toc231601173 \h </w:instrText>
        </w:r>
        <w:r>
          <w:rPr>
            <w:noProof/>
          </w:rPr>
        </w:r>
        <w:r>
          <w:rPr>
            <w:noProof/>
          </w:rPr>
          <w:fldChar w:fldCharType="separate"/>
        </w:r>
        <w:r>
          <w:rPr>
            <w:noProof/>
          </w:rPr>
          <w:t>72</w:t>
        </w:r>
        <w:r>
          <w:rPr>
            <w:noProof/>
          </w:rPr>
          <w:fldChar w:fldCharType="end"/>
        </w:r>
      </w:hyperlink>
    </w:p>
    <w:p w14:paraId="6F04EE79" w14:textId="771DCA0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4" w:history="1">
        <w:r w:rsidRPr="00D7672B">
          <w:rPr>
            <w:rStyle w:val="Hyperlink"/>
            <w:noProof/>
          </w:rPr>
          <w:t>cancelarLiberacaoAssinaturaExterna</w:t>
        </w:r>
        <w:r>
          <w:rPr>
            <w:noProof/>
          </w:rPr>
          <w:tab/>
        </w:r>
        <w:r>
          <w:rPr>
            <w:noProof/>
          </w:rPr>
          <w:fldChar w:fldCharType="begin"/>
        </w:r>
        <w:r>
          <w:rPr>
            <w:noProof/>
          </w:rPr>
          <w:instrText xml:space="preserve"> PAGEREF _Toc231601174 \h </w:instrText>
        </w:r>
        <w:r>
          <w:rPr>
            <w:noProof/>
          </w:rPr>
        </w:r>
        <w:r>
          <w:rPr>
            <w:noProof/>
          </w:rPr>
          <w:fldChar w:fldCharType="separate"/>
        </w:r>
        <w:r>
          <w:rPr>
            <w:noProof/>
          </w:rPr>
          <w:t>72</w:t>
        </w:r>
        <w:r>
          <w:rPr>
            <w:noProof/>
          </w:rPr>
          <w:fldChar w:fldCharType="end"/>
        </w:r>
      </w:hyperlink>
    </w:p>
    <w:p w14:paraId="2B3D7ED6" w14:textId="358A7AB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5" w:history="1">
        <w:r w:rsidRPr="00D7672B">
          <w:rPr>
            <w:rStyle w:val="Hyperlink"/>
            <w:noProof/>
          </w:rPr>
          <w:t>confirmarAtualizacaoConteudoDocumento</w:t>
        </w:r>
        <w:r>
          <w:rPr>
            <w:noProof/>
          </w:rPr>
          <w:tab/>
        </w:r>
        <w:r>
          <w:rPr>
            <w:noProof/>
          </w:rPr>
          <w:fldChar w:fldCharType="begin"/>
        </w:r>
        <w:r>
          <w:rPr>
            <w:noProof/>
          </w:rPr>
          <w:instrText xml:space="preserve"> PAGEREF _Toc231601175 \h </w:instrText>
        </w:r>
        <w:r>
          <w:rPr>
            <w:noProof/>
          </w:rPr>
        </w:r>
        <w:r>
          <w:rPr>
            <w:noProof/>
          </w:rPr>
          <w:fldChar w:fldCharType="separate"/>
        </w:r>
        <w:r>
          <w:rPr>
            <w:noProof/>
          </w:rPr>
          <w:t>72</w:t>
        </w:r>
        <w:r>
          <w:rPr>
            <w:noProof/>
          </w:rPr>
          <w:fldChar w:fldCharType="end"/>
        </w:r>
      </w:hyperlink>
    </w:p>
    <w:p w14:paraId="71379A5A" w14:textId="23C6AC0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6" w:history="1">
        <w:r w:rsidRPr="00D7672B">
          <w:rPr>
            <w:rStyle w:val="Hyperlink"/>
            <w:noProof/>
          </w:rPr>
          <w:t>confirmarPublicacao</w:t>
        </w:r>
        <w:r>
          <w:rPr>
            <w:noProof/>
          </w:rPr>
          <w:tab/>
        </w:r>
        <w:r>
          <w:rPr>
            <w:noProof/>
          </w:rPr>
          <w:fldChar w:fldCharType="begin"/>
        </w:r>
        <w:r>
          <w:rPr>
            <w:noProof/>
          </w:rPr>
          <w:instrText xml:space="preserve"> PAGEREF _Toc231601176 \h </w:instrText>
        </w:r>
        <w:r>
          <w:rPr>
            <w:noProof/>
          </w:rPr>
        </w:r>
        <w:r>
          <w:rPr>
            <w:noProof/>
          </w:rPr>
          <w:fldChar w:fldCharType="separate"/>
        </w:r>
        <w:r>
          <w:rPr>
            <w:noProof/>
          </w:rPr>
          <w:t>73</w:t>
        </w:r>
        <w:r>
          <w:rPr>
            <w:noProof/>
          </w:rPr>
          <w:fldChar w:fldCharType="end"/>
        </w:r>
      </w:hyperlink>
    </w:p>
    <w:p w14:paraId="7D295AE3" w14:textId="2C1F0B1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7" w:history="1">
        <w:r w:rsidRPr="00D7672B">
          <w:rPr>
            <w:rStyle w:val="Hyperlink"/>
            <w:noProof/>
          </w:rPr>
          <w:t>concluirProcesso</w:t>
        </w:r>
        <w:r>
          <w:rPr>
            <w:noProof/>
          </w:rPr>
          <w:tab/>
        </w:r>
        <w:r>
          <w:rPr>
            <w:noProof/>
          </w:rPr>
          <w:fldChar w:fldCharType="begin"/>
        </w:r>
        <w:r>
          <w:rPr>
            <w:noProof/>
          </w:rPr>
          <w:instrText xml:space="preserve"> PAGEREF _Toc231601177 \h </w:instrText>
        </w:r>
        <w:r>
          <w:rPr>
            <w:noProof/>
          </w:rPr>
        </w:r>
        <w:r>
          <w:rPr>
            <w:noProof/>
          </w:rPr>
          <w:fldChar w:fldCharType="separate"/>
        </w:r>
        <w:r>
          <w:rPr>
            <w:noProof/>
          </w:rPr>
          <w:t>73</w:t>
        </w:r>
        <w:r>
          <w:rPr>
            <w:noProof/>
          </w:rPr>
          <w:fldChar w:fldCharType="end"/>
        </w:r>
      </w:hyperlink>
    </w:p>
    <w:p w14:paraId="3690C1C2" w14:textId="452D800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8" w:history="1">
        <w:r w:rsidRPr="00D7672B">
          <w:rPr>
            <w:rStyle w:val="Hyperlink"/>
            <w:noProof/>
          </w:rPr>
          <w:t>darCienciaDocumento</w:t>
        </w:r>
        <w:r>
          <w:rPr>
            <w:noProof/>
          </w:rPr>
          <w:tab/>
        </w:r>
        <w:r>
          <w:rPr>
            <w:noProof/>
          </w:rPr>
          <w:fldChar w:fldCharType="begin"/>
        </w:r>
        <w:r>
          <w:rPr>
            <w:noProof/>
          </w:rPr>
          <w:instrText xml:space="preserve"> PAGEREF _Toc231601178 \h </w:instrText>
        </w:r>
        <w:r>
          <w:rPr>
            <w:noProof/>
          </w:rPr>
        </w:r>
        <w:r>
          <w:rPr>
            <w:noProof/>
          </w:rPr>
          <w:fldChar w:fldCharType="separate"/>
        </w:r>
        <w:r>
          <w:rPr>
            <w:noProof/>
          </w:rPr>
          <w:t>73</w:t>
        </w:r>
        <w:r>
          <w:rPr>
            <w:noProof/>
          </w:rPr>
          <w:fldChar w:fldCharType="end"/>
        </w:r>
      </w:hyperlink>
    </w:p>
    <w:p w14:paraId="6A65FCBA" w14:textId="0AF856F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79" w:history="1">
        <w:r w:rsidRPr="00D7672B">
          <w:rPr>
            <w:rStyle w:val="Hyperlink"/>
            <w:noProof/>
          </w:rPr>
          <w:t>darCienciaProcesso</w:t>
        </w:r>
        <w:r>
          <w:rPr>
            <w:noProof/>
          </w:rPr>
          <w:tab/>
        </w:r>
        <w:r>
          <w:rPr>
            <w:noProof/>
          </w:rPr>
          <w:fldChar w:fldCharType="begin"/>
        </w:r>
        <w:r>
          <w:rPr>
            <w:noProof/>
          </w:rPr>
          <w:instrText xml:space="preserve"> PAGEREF _Toc231601179 \h </w:instrText>
        </w:r>
        <w:r>
          <w:rPr>
            <w:noProof/>
          </w:rPr>
        </w:r>
        <w:r>
          <w:rPr>
            <w:noProof/>
          </w:rPr>
          <w:fldChar w:fldCharType="separate"/>
        </w:r>
        <w:r>
          <w:rPr>
            <w:noProof/>
          </w:rPr>
          <w:t>73</w:t>
        </w:r>
        <w:r>
          <w:rPr>
            <w:noProof/>
          </w:rPr>
          <w:fldChar w:fldCharType="end"/>
        </w:r>
      </w:hyperlink>
    </w:p>
    <w:p w14:paraId="659D4FD3" w14:textId="28F6BB8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0" w:history="1">
        <w:r w:rsidRPr="00D7672B">
          <w:rPr>
            <w:rStyle w:val="Hyperlink"/>
            <w:noProof/>
          </w:rPr>
          <w:t>desanexarProcesso</w:t>
        </w:r>
        <w:r>
          <w:rPr>
            <w:noProof/>
          </w:rPr>
          <w:tab/>
        </w:r>
        <w:r>
          <w:rPr>
            <w:noProof/>
          </w:rPr>
          <w:fldChar w:fldCharType="begin"/>
        </w:r>
        <w:r>
          <w:rPr>
            <w:noProof/>
          </w:rPr>
          <w:instrText xml:space="preserve"> PAGEREF _Toc231601180 \h </w:instrText>
        </w:r>
        <w:r>
          <w:rPr>
            <w:noProof/>
          </w:rPr>
        </w:r>
        <w:r>
          <w:rPr>
            <w:noProof/>
          </w:rPr>
          <w:fldChar w:fldCharType="separate"/>
        </w:r>
        <w:r>
          <w:rPr>
            <w:noProof/>
          </w:rPr>
          <w:t>73</w:t>
        </w:r>
        <w:r>
          <w:rPr>
            <w:noProof/>
          </w:rPr>
          <w:fldChar w:fldCharType="end"/>
        </w:r>
      </w:hyperlink>
    </w:p>
    <w:p w14:paraId="5F0C2CD7" w14:textId="28E0DD4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1" w:history="1">
        <w:r w:rsidRPr="00D7672B">
          <w:rPr>
            <w:rStyle w:val="Hyperlink"/>
            <w:noProof/>
          </w:rPr>
          <w:t>desativarArquivoExtensao</w:t>
        </w:r>
        <w:r>
          <w:rPr>
            <w:noProof/>
          </w:rPr>
          <w:tab/>
        </w:r>
        <w:r>
          <w:rPr>
            <w:noProof/>
          </w:rPr>
          <w:fldChar w:fldCharType="begin"/>
        </w:r>
        <w:r>
          <w:rPr>
            <w:noProof/>
          </w:rPr>
          <w:instrText xml:space="preserve"> PAGEREF _Toc231601181 \h </w:instrText>
        </w:r>
        <w:r>
          <w:rPr>
            <w:noProof/>
          </w:rPr>
        </w:r>
        <w:r>
          <w:rPr>
            <w:noProof/>
          </w:rPr>
          <w:fldChar w:fldCharType="separate"/>
        </w:r>
        <w:r>
          <w:rPr>
            <w:noProof/>
          </w:rPr>
          <w:t>73</w:t>
        </w:r>
        <w:r>
          <w:rPr>
            <w:noProof/>
          </w:rPr>
          <w:fldChar w:fldCharType="end"/>
        </w:r>
      </w:hyperlink>
    </w:p>
    <w:p w14:paraId="7121101D" w14:textId="1C1832F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2" w:history="1">
        <w:r w:rsidRPr="00D7672B">
          <w:rPr>
            <w:rStyle w:val="Hyperlink"/>
            <w:noProof/>
          </w:rPr>
          <w:t>desativarContato</w:t>
        </w:r>
        <w:r>
          <w:rPr>
            <w:noProof/>
          </w:rPr>
          <w:tab/>
        </w:r>
        <w:r>
          <w:rPr>
            <w:noProof/>
          </w:rPr>
          <w:fldChar w:fldCharType="begin"/>
        </w:r>
        <w:r>
          <w:rPr>
            <w:noProof/>
          </w:rPr>
          <w:instrText xml:space="preserve"> PAGEREF _Toc231601182 \h </w:instrText>
        </w:r>
        <w:r>
          <w:rPr>
            <w:noProof/>
          </w:rPr>
        </w:r>
        <w:r>
          <w:rPr>
            <w:noProof/>
          </w:rPr>
          <w:fldChar w:fldCharType="separate"/>
        </w:r>
        <w:r>
          <w:rPr>
            <w:noProof/>
          </w:rPr>
          <w:t>73</w:t>
        </w:r>
        <w:r>
          <w:rPr>
            <w:noProof/>
          </w:rPr>
          <w:fldChar w:fldCharType="end"/>
        </w:r>
      </w:hyperlink>
    </w:p>
    <w:p w14:paraId="1C742AD7" w14:textId="47FE4E2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3" w:history="1">
        <w:r w:rsidRPr="00D7672B">
          <w:rPr>
            <w:rStyle w:val="Hyperlink"/>
            <w:noProof/>
          </w:rPr>
          <w:t>desativarHipoteseLegal</w:t>
        </w:r>
        <w:r>
          <w:rPr>
            <w:noProof/>
          </w:rPr>
          <w:tab/>
        </w:r>
        <w:r>
          <w:rPr>
            <w:noProof/>
          </w:rPr>
          <w:fldChar w:fldCharType="begin"/>
        </w:r>
        <w:r>
          <w:rPr>
            <w:noProof/>
          </w:rPr>
          <w:instrText xml:space="preserve"> PAGEREF _Toc231601183 \h </w:instrText>
        </w:r>
        <w:r>
          <w:rPr>
            <w:noProof/>
          </w:rPr>
        </w:r>
        <w:r>
          <w:rPr>
            <w:noProof/>
          </w:rPr>
          <w:fldChar w:fldCharType="separate"/>
        </w:r>
        <w:r>
          <w:rPr>
            <w:noProof/>
          </w:rPr>
          <w:t>73</w:t>
        </w:r>
        <w:r>
          <w:rPr>
            <w:noProof/>
          </w:rPr>
          <w:fldChar w:fldCharType="end"/>
        </w:r>
      </w:hyperlink>
    </w:p>
    <w:p w14:paraId="2F9C28CA" w14:textId="14C5FA7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4" w:history="1">
        <w:r w:rsidRPr="00D7672B">
          <w:rPr>
            <w:rStyle w:val="Hyperlink"/>
            <w:noProof/>
          </w:rPr>
          <w:t>desativarTipoContato</w:t>
        </w:r>
        <w:r>
          <w:rPr>
            <w:noProof/>
          </w:rPr>
          <w:tab/>
        </w:r>
        <w:r>
          <w:rPr>
            <w:noProof/>
          </w:rPr>
          <w:fldChar w:fldCharType="begin"/>
        </w:r>
        <w:r>
          <w:rPr>
            <w:noProof/>
          </w:rPr>
          <w:instrText xml:space="preserve"> PAGEREF _Toc231601184 \h </w:instrText>
        </w:r>
        <w:r>
          <w:rPr>
            <w:noProof/>
          </w:rPr>
        </w:r>
        <w:r>
          <w:rPr>
            <w:noProof/>
          </w:rPr>
          <w:fldChar w:fldCharType="separate"/>
        </w:r>
        <w:r>
          <w:rPr>
            <w:noProof/>
          </w:rPr>
          <w:t>73</w:t>
        </w:r>
        <w:r>
          <w:rPr>
            <w:noProof/>
          </w:rPr>
          <w:fldChar w:fldCharType="end"/>
        </w:r>
      </w:hyperlink>
    </w:p>
    <w:p w14:paraId="14D58715" w14:textId="702FC7A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5" w:history="1">
        <w:r w:rsidRPr="00D7672B">
          <w:rPr>
            <w:rStyle w:val="Hyperlink"/>
            <w:noProof/>
          </w:rPr>
          <w:t>desativarTipoDocumento</w:t>
        </w:r>
        <w:r>
          <w:rPr>
            <w:noProof/>
          </w:rPr>
          <w:tab/>
        </w:r>
        <w:r>
          <w:rPr>
            <w:noProof/>
          </w:rPr>
          <w:fldChar w:fldCharType="begin"/>
        </w:r>
        <w:r>
          <w:rPr>
            <w:noProof/>
          </w:rPr>
          <w:instrText xml:space="preserve"> PAGEREF _Toc231601185 \h </w:instrText>
        </w:r>
        <w:r>
          <w:rPr>
            <w:noProof/>
          </w:rPr>
        </w:r>
        <w:r>
          <w:rPr>
            <w:noProof/>
          </w:rPr>
          <w:fldChar w:fldCharType="separate"/>
        </w:r>
        <w:r>
          <w:rPr>
            <w:noProof/>
          </w:rPr>
          <w:t>74</w:t>
        </w:r>
        <w:r>
          <w:rPr>
            <w:noProof/>
          </w:rPr>
          <w:fldChar w:fldCharType="end"/>
        </w:r>
      </w:hyperlink>
    </w:p>
    <w:p w14:paraId="5EABDEDC" w14:textId="6BE4482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6" w:history="1">
        <w:r w:rsidRPr="00D7672B">
          <w:rPr>
            <w:rStyle w:val="Hyperlink"/>
            <w:noProof/>
          </w:rPr>
          <w:t>desativarTipoProcesso</w:t>
        </w:r>
        <w:r>
          <w:rPr>
            <w:noProof/>
          </w:rPr>
          <w:tab/>
        </w:r>
        <w:r>
          <w:rPr>
            <w:noProof/>
          </w:rPr>
          <w:fldChar w:fldCharType="begin"/>
        </w:r>
        <w:r>
          <w:rPr>
            <w:noProof/>
          </w:rPr>
          <w:instrText xml:space="preserve"> PAGEREF _Toc231601186 \h </w:instrText>
        </w:r>
        <w:r>
          <w:rPr>
            <w:noProof/>
          </w:rPr>
        </w:r>
        <w:r>
          <w:rPr>
            <w:noProof/>
          </w:rPr>
          <w:fldChar w:fldCharType="separate"/>
        </w:r>
        <w:r>
          <w:rPr>
            <w:noProof/>
          </w:rPr>
          <w:t>74</w:t>
        </w:r>
        <w:r>
          <w:rPr>
            <w:noProof/>
          </w:rPr>
          <w:fldChar w:fldCharType="end"/>
        </w:r>
      </w:hyperlink>
    </w:p>
    <w:p w14:paraId="02917A8A" w14:textId="28309AF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7" w:history="1">
        <w:r w:rsidRPr="00D7672B">
          <w:rPr>
            <w:rStyle w:val="Hyperlink"/>
            <w:noProof/>
          </w:rPr>
          <w:t>desativarUnidade</w:t>
        </w:r>
        <w:r>
          <w:rPr>
            <w:noProof/>
          </w:rPr>
          <w:tab/>
        </w:r>
        <w:r>
          <w:rPr>
            <w:noProof/>
          </w:rPr>
          <w:fldChar w:fldCharType="begin"/>
        </w:r>
        <w:r>
          <w:rPr>
            <w:noProof/>
          </w:rPr>
          <w:instrText xml:space="preserve"> PAGEREF _Toc231601187 \h </w:instrText>
        </w:r>
        <w:r>
          <w:rPr>
            <w:noProof/>
          </w:rPr>
        </w:r>
        <w:r>
          <w:rPr>
            <w:noProof/>
          </w:rPr>
          <w:fldChar w:fldCharType="separate"/>
        </w:r>
        <w:r>
          <w:rPr>
            <w:noProof/>
          </w:rPr>
          <w:t>74</w:t>
        </w:r>
        <w:r>
          <w:rPr>
            <w:noProof/>
          </w:rPr>
          <w:fldChar w:fldCharType="end"/>
        </w:r>
      </w:hyperlink>
    </w:p>
    <w:p w14:paraId="2216A0BB" w14:textId="392B02B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8" w:history="1">
        <w:r w:rsidRPr="00D7672B">
          <w:rPr>
            <w:rStyle w:val="Hyperlink"/>
            <w:noProof/>
          </w:rPr>
          <w:t>desativarUsuario</w:t>
        </w:r>
        <w:r>
          <w:rPr>
            <w:noProof/>
          </w:rPr>
          <w:tab/>
        </w:r>
        <w:r>
          <w:rPr>
            <w:noProof/>
          </w:rPr>
          <w:fldChar w:fldCharType="begin"/>
        </w:r>
        <w:r>
          <w:rPr>
            <w:noProof/>
          </w:rPr>
          <w:instrText xml:space="preserve"> PAGEREF _Toc231601188 \h </w:instrText>
        </w:r>
        <w:r>
          <w:rPr>
            <w:noProof/>
          </w:rPr>
        </w:r>
        <w:r>
          <w:rPr>
            <w:noProof/>
          </w:rPr>
          <w:fldChar w:fldCharType="separate"/>
        </w:r>
        <w:r>
          <w:rPr>
            <w:noProof/>
          </w:rPr>
          <w:t>74</w:t>
        </w:r>
        <w:r>
          <w:rPr>
            <w:noProof/>
          </w:rPr>
          <w:fldChar w:fldCharType="end"/>
        </w:r>
      </w:hyperlink>
    </w:p>
    <w:p w14:paraId="5920D9EF" w14:textId="34186DF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89" w:history="1">
        <w:r w:rsidRPr="00D7672B">
          <w:rPr>
            <w:rStyle w:val="Hyperlink"/>
            <w:noProof/>
          </w:rPr>
          <w:t>desativarVeiculoPublicacao</w:t>
        </w:r>
        <w:r>
          <w:rPr>
            <w:noProof/>
          </w:rPr>
          <w:tab/>
        </w:r>
        <w:r>
          <w:rPr>
            <w:noProof/>
          </w:rPr>
          <w:fldChar w:fldCharType="begin"/>
        </w:r>
        <w:r>
          <w:rPr>
            <w:noProof/>
          </w:rPr>
          <w:instrText xml:space="preserve"> PAGEREF _Toc231601189 \h </w:instrText>
        </w:r>
        <w:r>
          <w:rPr>
            <w:noProof/>
          </w:rPr>
        </w:r>
        <w:r>
          <w:rPr>
            <w:noProof/>
          </w:rPr>
          <w:fldChar w:fldCharType="separate"/>
        </w:r>
        <w:r>
          <w:rPr>
            <w:noProof/>
          </w:rPr>
          <w:t>74</w:t>
        </w:r>
        <w:r>
          <w:rPr>
            <w:noProof/>
          </w:rPr>
          <w:fldChar w:fldCharType="end"/>
        </w:r>
      </w:hyperlink>
    </w:p>
    <w:p w14:paraId="5C5598EA" w14:textId="44D4AA3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0" w:history="1">
        <w:r w:rsidRPr="00D7672B">
          <w:rPr>
            <w:rStyle w:val="Hyperlink"/>
            <w:noProof/>
          </w:rPr>
          <w:t>desbloquearProcesso</w:t>
        </w:r>
        <w:r>
          <w:rPr>
            <w:noProof/>
          </w:rPr>
          <w:tab/>
        </w:r>
        <w:r>
          <w:rPr>
            <w:noProof/>
          </w:rPr>
          <w:fldChar w:fldCharType="begin"/>
        </w:r>
        <w:r>
          <w:rPr>
            <w:noProof/>
          </w:rPr>
          <w:instrText xml:space="preserve"> PAGEREF _Toc231601190 \h </w:instrText>
        </w:r>
        <w:r>
          <w:rPr>
            <w:noProof/>
          </w:rPr>
        </w:r>
        <w:r>
          <w:rPr>
            <w:noProof/>
          </w:rPr>
          <w:fldChar w:fldCharType="separate"/>
        </w:r>
        <w:r>
          <w:rPr>
            <w:noProof/>
          </w:rPr>
          <w:t>74</w:t>
        </w:r>
        <w:r>
          <w:rPr>
            <w:noProof/>
          </w:rPr>
          <w:fldChar w:fldCharType="end"/>
        </w:r>
      </w:hyperlink>
    </w:p>
    <w:p w14:paraId="5AD822D8" w14:textId="7CB70E8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1" w:history="1">
        <w:r w:rsidRPr="00D7672B">
          <w:rPr>
            <w:rStyle w:val="Hyperlink"/>
            <w:noProof/>
          </w:rPr>
          <w:t>eliminarDocumento</w:t>
        </w:r>
        <w:r>
          <w:rPr>
            <w:noProof/>
          </w:rPr>
          <w:tab/>
        </w:r>
        <w:r>
          <w:rPr>
            <w:noProof/>
          </w:rPr>
          <w:fldChar w:fldCharType="begin"/>
        </w:r>
        <w:r>
          <w:rPr>
            <w:noProof/>
          </w:rPr>
          <w:instrText xml:space="preserve"> PAGEREF _Toc231601191 \h </w:instrText>
        </w:r>
        <w:r>
          <w:rPr>
            <w:noProof/>
          </w:rPr>
        </w:r>
        <w:r>
          <w:rPr>
            <w:noProof/>
          </w:rPr>
          <w:fldChar w:fldCharType="separate"/>
        </w:r>
        <w:r>
          <w:rPr>
            <w:noProof/>
          </w:rPr>
          <w:t>74</w:t>
        </w:r>
        <w:r>
          <w:rPr>
            <w:noProof/>
          </w:rPr>
          <w:fldChar w:fldCharType="end"/>
        </w:r>
      </w:hyperlink>
    </w:p>
    <w:p w14:paraId="30BDB081" w14:textId="57B86AE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2" w:history="1">
        <w:r w:rsidRPr="00D7672B">
          <w:rPr>
            <w:rStyle w:val="Hyperlink"/>
            <w:noProof/>
          </w:rPr>
          <w:t>eliminarProcesso</w:t>
        </w:r>
        <w:r>
          <w:rPr>
            <w:noProof/>
          </w:rPr>
          <w:tab/>
        </w:r>
        <w:r>
          <w:rPr>
            <w:noProof/>
          </w:rPr>
          <w:fldChar w:fldCharType="begin"/>
        </w:r>
        <w:r>
          <w:rPr>
            <w:noProof/>
          </w:rPr>
          <w:instrText xml:space="preserve"> PAGEREF _Toc231601192 \h </w:instrText>
        </w:r>
        <w:r>
          <w:rPr>
            <w:noProof/>
          </w:rPr>
        </w:r>
        <w:r>
          <w:rPr>
            <w:noProof/>
          </w:rPr>
          <w:fldChar w:fldCharType="separate"/>
        </w:r>
        <w:r>
          <w:rPr>
            <w:noProof/>
          </w:rPr>
          <w:t>74</w:t>
        </w:r>
        <w:r>
          <w:rPr>
            <w:noProof/>
          </w:rPr>
          <w:fldChar w:fldCharType="end"/>
        </w:r>
      </w:hyperlink>
    </w:p>
    <w:p w14:paraId="78291E40" w14:textId="1BBECE1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3" w:history="1">
        <w:r w:rsidRPr="00D7672B">
          <w:rPr>
            <w:rStyle w:val="Hyperlink"/>
            <w:noProof/>
          </w:rPr>
          <w:t>enviarProcesso</w:t>
        </w:r>
        <w:r>
          <w:rPr>
            <w:noProof/>
          </w:rPr>
          <w:tab/>
        </w:r>
        <w:r>
          <w:rPr>
            <w:noProof/>
          </w:rPr>
          <w:fldChar w:fldCharType="begin"/>
        </w:r>
        <w:r>
          <w:rPr>
            <w:noProof/>
          </w:rPr>
          <w:instrText xml:space="preserve"> PAGEREF _Toc231601193 \h </w:instrText>
        </w:r>
        <w:r>
          <w:rPr>
            <w:noProof/>
          </w:rPr>
        </w:r>
        <w:r>
          <w:rPr>
            <w:noProof/>
          </w:rPr>
          <w:fldChar w:fldCharType="separate"/>
        </w:r>
        <w:r>
          <w:rPr>
            <w:noProof/>
          </w:rPr>
          <w:t>74</w:t>
        </w:r>
        <w:r>
          <w:rPr>
            <w:noProof/>
          </w:rPr>
          <w:fldChar w:fldCharType="end"/>
        </w:r>
      </w:hyperlink>
    </w:p>
    <w:p w14:paraId="5C7A71D6" w14:textId="59EAD72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4" w:history="1">
        <w:r w:rsidRPr="00D7672B">
          <w:rPr>
            <w:rStyle w:val="Hyperlink"/>
            <w:noProof/>
          </w:rPr>
          <w:t>excluirArquivoExtensao</w:t>
        </w:r>
        <w:r>
          <w:rPr>
            <w:noProof/>
          </w:rPr>
          <w:tab/>
        </w:r>
        <w:r>
          <w:rPr>
            <w:noProof/>
          </w:rPr>
          <w:fldChar w:fldCharType="begin"/>
        </w:r>
        <w:r>
          <w:rPr>
            <w:noProof/>
          </w:rPr>
          <w:instrText xml:space="preserve"> PAGEREF _Toc231601194 \h </w:instrText>
        </w:r>
        <w:r>
          <w:rPr>
            <w:noProof/>
          </w:rPr>
        </w:r>
        <w:r>
          <w:rPr>
            <w:noProof/>
          </w:rPr>
          <w:fldChar w:fldCharType="separate"/>
        </w:r>
        <w:r>
          <w:rPr>
            <w:noProof/>
          </w:rPr>
          <w:t>75</w:t>
        </w:r>
        <w:r>
          <w:rPr>
            <w:noProof/>
          </w:rPr>
          <w:fldChar w:fldCharType="end"/>
        </w:r>
      </w:hyperlink>
    </w:p>
    <w:p w14:paraId="606E10DB" w14:textId="36CD071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5" w:history="1">
        <w:r w:rsidRPr="00D7672B">
          <w:rPr>
            <w:rStyle w:val="Hyperlink"/>
            <w:noProof/>
          </w:rPr>
          <w:t>excluirContato</w:t>
        </w:r>
        <w:r>
          <w:rPr>
            <w:noProof/>
          </w:rPr>
          <w:tab/>
        </w:r>
        <w:r>
          <w:rPr>
            <w:noProof/>
          </w:rPr>
          <w:fldChar w:fldCharType="begin"/>
        </w:r>
        <w:r>
          <w:rPr>
            <w:noProof/>
          </w:rPr>
          <w:instrText xml:space="preserve"> PAGEREF _Toc231601195 \h </w:instrText>
        </w:r>
        <w:r>
          <w:rPr>
            <w:noProof/>
          </w:rPr>
        </w:r>
        <w:r>
          <w:rPr>
            <w:noProof/>
          </w:rPr>
          <w:fldChar w:fldCharType="separate"/>
        </w:r>
        <w:r>
          <w:rPr>
            <w:noProof/>
          </w:rPr>
          <w:t>75</w:t>
        </w:r>
        <w:r>
          <w:rPr>
            <w:noProof/>
          </w:rPr>
          <w:fldChar w:fldCharType="end"/>
        </w:r>
      </w:hyperlink>
    </w:p>
    <w:p w14:paraId="798993E5" w14:textId="676ABA4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6" w:history="1">
        <w:r w:rsidRPr="00D7672B">
          <w:rPr>
            <w:rStyle w:val="Hyperlink"/>
            <w:noProof/>
          </w:rPr>
          <w:t>excluirDocumento</w:t>
        </w:r>
        <w:r>
          <w:rPr>
            <w:noProof/>
          </w:rPr>
          <w:tab/>
        </w:r>
        <w:r>
          <w:rPr>
            <w:noProof/>
          </w:rPr>
          <w:fldChar w:fldCharType="begin"/>
        </w:r>
        <w:r>
          <w:rPr>
            <w:noProof/>
          </w:rPr>
          <w:instrText xml:space="preserve"> PAGEREF _Toc231601196 \h </w:instrText>
        </w:r>
        <w:r>
          <w:rPr>
            <w:noProof/>
          </w:rPr>
        </w:r>
        <w:r>
          <w:rPr>
            <w:noProof/>
          </w:rPr>
          <w:fldChar w:fldCharType="separate"/>
        </w:r>
        <w:r>
          <w:rPr>
            <w:noProof/>
          </w:rPr>
          <w:t>75</w:t>
        </w:r>
        <w:r>
          <w:rPr>
            <w:noProof/>
          </w:rPr>
          <w:fldChar w:fldCharType="end"/>
        </w:r>
      </w:hyperlink>
    </w:p>
    <w:p w14:paraId="2DFBBF70" w14:textId="2F4EBA1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7" w:history="1">
        <w:r w:rsidRPr="00D7672B">
          <w:rPr>
            <w:rStyle w:val="Hyperlink"/>
            <w:noProof/>
          </w:rPr>
          <w:t>excluirHipoteseLegal</w:t>
        </w:r>
        <w:r>
          <w:rPr>
            <w:noProof/>
          </w:rPr>
          <w:tab/>
        </w:r>
        <w:r>
          <w:rPr>
            <w:noProof/>
          </w:rPr>
          <w:fldChar w:fldCharType="begin"/>
        </w:r>
        <w:r>
          <w:rPr>
            <w:noProof/>
          </w:rPr>
          <w:instrText xml:space="preserve"> PAGEREF _Toc231601197 \h </w:instrText>
        </w:r>
        <w:r>
          <w:rPr>
            <w:noProof/>
          </w:rPr>
        </w:r>
        <w:r>
          <w:rPr>
            <w:noProof/>
          </w:rPr>
          <w:fldChar w:fldCharType="separate"/>
        </w:r>
        <w:r>
          <w:rPr>
            <w:noProof/>
          </w:rPr>
          <w:t>75</w:t>
        </w:r>
        <w:r>
          <w:rPr>
            <w:noProof/>
          </w:rPr>
          <w:fldChar w:fldCharType="end"/>
        </w:r>
      </w:hyperlink>
    </w:p>
    <w:p w14:paraId="2DEC0048" w14:textId="57F650C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8" w:history="1">
        <w:r w:rsidRPr="00D7672B">
          <w:rPr>
            <w:rStyle w:val="Hyperlink"/>
            <w:noProof/>
          </w:rPr>
          <w:t>excluirProcesso</w:t>
        </w:r>
        <w:r>
          <w:rPr>
            <w:noProof/>
          </w:rPr>
          <w:tab/>
        </w:r>
        <w:r>
          <w:rPr>
            <w:noProof/>
          </w:rPr>
          <w:fldChar w:fldCharType="begin"/>
        </w:r>
        <w:r>
          <w:rPr>
            <w:noProof/>
          </w:rPr>
          <w:instrText xml:space="preserve"> PAGEREF _Toc231601198 \h </w:instrText>
        </w:r>
        <w:r>
          <w:rPr>
            <w:noProof/>
          </w:rPr>
        </w:r>
        <w:r>
          <w:rPr>
            <w:noProof/>
          </w:rPr>
          <w:fldChar w:fldCharType="separate"/>
        </w:r>
        <w:r>
          <w:rPr>
            <w:noProof/>
          </w:rPr>
          <w:t>75</w:t>
        </w:r>
        <w:r>
          <w:rPr>
            <w:noProof/>
          </w:rPr>
          <w:fldChar w:fldCharType="end"/>
        </w:r>
      </w:hyperlink>
    </w:p>
    <w:p w14:paraId="51D3A6C4" w14:textId="5B384FA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199" w:history="1">
        <w:r w:rsidRPr="00D7672B">
          <w:rPr>
            <w:rStyle w:val="Hyperlink"/>
            <w:noProof/>
          </w:rPr>
          <w:t>excluirTipoContato</w:t>
        </w:r>
        <w:r>
          <w:rPr>
            <w:noProof/>
          </w:rPr>
          <w:tab/>
        </w:r>
        <w:r>
          <w:rPr>
            <w:noProof/>
          </w:rPr>
          <w:fldChar w:fldCharType="begin"/>
        </w:r>
        <w:r>
          <w:rPr>
            <w:noProof/>
          </w:rPr>
          <w:instrText xml:space="preserve"> PAGEREF _Toc231601199 \h </w:instrText>
        </w:r>
        <w:r>
          <w:rPr>
            <w:noProof/>
          </w:rPr>
        </w:r>
        <w:r>
          <w:rPr>
            <w:noProof/>
          </w:rPr>
          <w:fldChar w:fldCharType="separate"/>
        </w:r>
        <w:r>
          <w:rPr>
            <w:noProof/>
          </w:rPr>
          <w:t>75</w:t>
        </w:r>
        <w:r>
          <w:rPr>
            <w:noProof/>
          </w:rPr>
          <w:fldChar w:fldCharType="end"/>
        </w:r>
      </w:hyperlink>
    </w:p>
    <w:p w14:paraId="3FB19A86" w14:textId="48A6476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0" w:history="1">
        <w:r w:rsidRPr="00D7672B">
          <w:rPr>
            <w:rStyle w:val="Hyperlink"/>
            <w:noProof/>
          </w:rPr>
          <w:t>excluirTipoDocumento</w:t>
        </w:r>
        <w:r>
          <w:rPr>
            <w:noProof/>
          </w:rPr>
          <w:tab/>
        </w:r>
        <w:r>
          <w:rPr>
            <w:noProof/>
          </w:rPr>
          <w:fldChar w:fldCharType="begin"/>
        </w:r>
        <w:r>
          <w:rPr>
            <w:noProof/>
          </w:rPr>
          <w:instrText xml:space="preserve"> PAGEREF _Toc231601200 \h </w:instrText>
        </w:r>
        <w:r>
          <w:rPr>
            <w:noProof/>
          </w:rPr>
        </w:r>
        <w:r>
          <w:rPr>
            <w:noProof/>
          </w:rPr>
          <w:fldChar w:fldCharType="separate"/>
        </w:r>
        <w:r>
          <w:rPr>
            <w:noProof/>
          </w:rPr>
          <w:t>75</w:t>
        </w:r>
        <w:r>
          <w:rPr>
            <w:noProof/>
          </w:rPr>
          <w:fldChar w:fldCharType="end"/>
        </w:r>
      </w:hyperlink>
    </w:p>
    <w:p w14:paraId="1B81E10C" w14:textId="48E19BA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1" w:history="1">
        <w:r w:rsidRPr="00D7672B">
          <w:rPr>
            <w:rStyle w:val="Hyperlink"/>
            <w:noProof/>
          </w:rPr>
          <w:t>excluirTipoProcesso</w:t>
        </w:r>
        <w:r>
          <w:rPr>
            <w:noProof/>
          </w:rPr>
          <w:tab/>
        </w:r>
        <w:r>
          <w:rPr>
            <w:noProof/>
          </w:rPr>
          <w:fldChar w:fldCharType="begin"/>
        </w:r>
        <w:r>
          <w:rPr>
            <w:noProof/>
          </w:rPr>
          <w:instrText xml:space="preserve"> PAGEREF _Toc231601201 \h </w:instrText>
        </w:r>
        <w:r>
          <w:rPr>
            <w:noProof/>
          </w:rPr>
        </w:r>
        <w:r>
          <w:rPr>
            <w:noProof/>
          </w:rPr>
          <w:fldChar w:fldCharType="separate"/>
        </w:r>
        <w:r>
          <w:rPr>
            <w:noProof/>
          </w:rPr>
          <w:t>75</w:t>
        </w:r>
        <w:r>
          <w:rPr>
            <w:noProof/>
          </w:rPr>
          <w:fldChar w:fldCharType="end"/>
        </w:r>
      </w:hyperlink>
    </w:p>
    <w:p w14:paraId="60A33F15" w14:textId="6338A18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2" w:history="1">
        <w:r w:rsidRPr="00D7672B">
          <w:rPr>
            <w:rStyle w:val="Hyperlink"/>
            <w:noProof/>
          </w:rPr>
          <w:t>excluirUnidade</w:t>
        </w:r>
        <w:r>
          <w:rPr>
            <w:noProof/>
          </w:rPr>
          <w:tab/>
        </w:r>
        <w:r>
          <w:rPr>
            <w:noProof/>
          </w:rPr>
          <w:fldChar w:fldCharType="begin"/>
        </w:r>
        <w:r>
          <w:rPr>
            <w:noProof/>
          </w:rPr>
          <w:instrText xml:space="preserve"> PAGEREF _Toc231601202 \h </w:instrText>
        </w:r>
        <w:r>
          <w:rPr>
            <w:noProof/>
          </w:rPr>
        </w:r>
        <w:r>
          <w:rPr>
            <w:noProof/>
          </w:rPr>
          <w:fldChar w:fldCharType="separate"/>
        </w:r>
        <w:r>
          <w:rPr>
            <w:noProof/>
          </w:rPr>
          <w:t>76</w:t>
        </w:r>
        <w:r>
          <w:rPr>
            <w:noProof/>
          </w:rPr>
          <w:fldChar w:fldCharType="end"/>
        </w:r>
      </w:hyperlink>
    </w:p>
    <w:p w14:paraId="71B7EB88" w14:textId="53147C7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3" w:history="1">
        <w:r w:rsidRPr="00D7672B">
          <w:rPr>
            <w:rStyle w:val="Hyperlink"/>
            <w:noProof/>
          </w:rPr>
          <w:t>excluirUsuario</w:t>
        </w:r>
        <w:r>
          <w:rPr>
            <w:noProof/>
          </w:rPr>
          <w:tab/>
        </w:r>
        <w:r>
          <w:rPr>
            <w:noProof/>
          </w:rPr>
          <w:fldChar w:fldCharType="begin"/>
        </w:r>
        <w:r>
          <w:rPr>
            <w:noProof/>
          </w:rPr>
          <w:instrText xml:space="preserve"> PAGEREF _Toc231601203 \h </w:instrText>
        </w:r>
        <w:r>
          <w:rPr>
            <w:noProof/>
          </w:rPr>
        </w:r>
        <w:r>
          <w:rPr>
            <w:noProof/>
          </w:rPr>
          <w:fldChar w:fldCharType="separate"/>
        </w:r>
        <w:r>
          <w:rPr>
            <w:noProof/>
          </w:rPr>
          <w:t>76</w:t>
        </w:r>
        <w:r>
          <w:rPr>
            <w:noProof/>
          </w:rPr>
          <w:fldChar w:fldCharType="end"/>
        </w:r>
      </w:hyperlink>
    </w:p>
    <w:p w14:paraId="37D3B79E" w14:textId="06710D5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4" w:history="1">
        <w:r w:rsidRPr="00D7672B">
          <w:rPr>
            <w:rStyle w:val="Hyperlink"/>
            <w:noProof/>
          </w:rPr>
          <w:t>excluirVeiculoPublicacao</w:t>
        </w:r>
        <w:r>
          <w:rPr>
            <w:noProof/>
          </w:rPr>
          <w:tab/>
        </w:r>
        <w:r>
          <w:rPr>
            <w:noProof/>
          </w:rPr>
          <w:fldChar w:fldCharType="begin"/>
        </w:r>
        <w:r>
          <w:rPr>
            <w:noProof/>
          </w:rPr>
          <w:instrText xml:space="preserve"> PAGEREF _Toc231601204 \h </w:instrText>
        </w:r>
        <w:r>
          <w:rPr>
            <w:noProof/>
          </w:rPr>
        </w:r>
        <w:r>
          <w:rPr>
            <w:noProof/>
          </w:rPr>
          <w:fldChar w:fldCharType="separate"/>
        </w:r>
        <w:r>
          <w:rPr>
            <w:noProof/>
          </w:rPr>
          <w:t>76</w:t>
        </w:r>
        <w:r>
          <w:rPr>
            <w:noProof/>
          </w:rPr>
          <w:fldChar w:fldCharType="end"/>
        </w:r>
      </w:hyperlink>
    </w:p>
    <w:p w14:paraId="503801F0" w14:textId="1265E86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5" w:history="1">
        <w:r w:rsidRPr="00D7672B">
          <w:rPr>
            <w:rStyle w:val="Hyperlink"/>
            <w:noProof/>
          </w:rPr>
          <w:t>gerarDocumento</w:t>
        </w:r>
        <w:r>
          <w:rPr>
            <w:noProof/>
          </w:rPr>
          <w:tab/>
        </w:r>
        <w:r>
          <w:rPr>
            <w:noProof/>
          </w:rPr>
          <w:fldChar w:fldCharType="begin"/>
        </w:r>
        <w:r>
          <w:rPr>
            <w:noProof/>
          </w:rPr>
          <w:instrText xml:space="preserve"> PAGEREF _Toc231601205 \h </w:instrText>
        </w:r>
        <w:r>
          <w:rPr>
            <w:noProof/>
          </w:rPr>
        </w:r>
        <w:r>
          <w:rPr>
            <w:noProof/>
          </w:rPr>
          <w:fldChar w:fldCharType="separate"/>
        </w:r>
        <w:r>
          <w:rPr>
            <w:noProof/>
          </w:rPr>
          <w:t>76</w:t>
        </w:r>
        <w:r>
          <w:rPr>
            <w:noProof/>
          </w:rPr>
          <w:fldChar w:fldCharType="end"/>
        </w:r>
      </w:hyperlink>
    </w:p>
    <w:p w14:paraId="0FAF305A" w14:textId="4659E57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6" w:history="1">
        <w:r w:rsidRPr="00D7672B">
          <w:rPr>
            <w:rStyle w:val="Hyperlink"/>
            <w:noProof/>
          </w:rPr>
          <w:t>gerarProcesso</w:t>
        </w:r>
        <w:r>
          <w:rPr>
            <w:noProof/>
          </w:rPr>
          <w:tab/>
        </w:r>
        <w:r>
          <w:rPr>
            <w:noProof/>
          </w:rPr>
          <w:fldChar w:fldCharType="begin"/>
        </w:r>
        <w:r>
          <w:rPr>
            <w:noProof/>
          </w:rPr>
          <w:instrText xml:space="preserve"> PAGEREF _Toc231601206 \h </w:instrText>
        </w:r>
        <w:r>
          <w:rPr>
            <w:noProof/>
          </w:rPr>
        </w:r>
        <w:r>
          <w:rPr>
            <w:noProof/>
          </w:rPr>
          <w:fldChar w:fldCharType="separate"/>
        </w:r>
        <w:r>
          <w:rPr>
            <w:noProof/>
          </w:rPr>
          <w:t>76</w:t>
        </w:r>
        <w:r>
          <w:rPr>
            <w:noProof/>
          </w:rPr>
          <w:fldChar w:fldCharType="end"/>
        </w:r>
      </w:hyperlink>
    </w:p>
    <w:p w14:paraId="4EDEB035" w14:textId="0CBA7F0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7" w:history="1">
        <w:r w:rsidRPr="00D7672B">
          <w:rPr>
            <w:rStyle w:val="Hyperlink"/>
            <w:noProof/>
          </w:rPr>
          <w:t>Inicializar</w:t>
        </w:r>
        <w:r>
          <w:rPr>
            <w:noProof/>
          </w:rPr>
          <w:tab/>
        </w:r>
        <w:r>
          <w:rPr>
            <w:noProof/>
          </w:rPr>
          <w:fldChar w:fldCharType="begin"/>
        </w:r>
        <w:r>
          <w:rPr>
            <w:noProof/>
          </w:rPr>
          <w:instrText xml:space="preserve"> PAGEREF _Toc231601207 \h </w:instrText>
        </w:r>
        <w:r>
          <w:rPr>
            <w:noProof/>
          </w:rPr>
        </w:r>
        <w:r>
          <w:rPr>
            <w:noProof/>
          </w:rPr>
          <w:fldChar w:fldCharType="separate"/>
        </w:r>
        <w:r>
          <w:rPr>
            <w:noProof/>
          </w:rPr>
          <w:t>76</w:t>
        </w:r>
        <w:r>
          <w:rPr>
            <w:noProof/>
          </w:rPr>
          <w:fldChar w:fldCharType="end"/>
        </w:r>
      </w:hyperlink>
    </w:p>
    <w:p w14:paraId="501AADFB" w14:textId="0924EA4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8" w:history="1">
        <w:r w:rsidRPr="00D7672B">
          <w:rPr>
            <w:rStyle w:val="Hyperlink"/>
            <w:noProof/>
          </w:rPr>
          <w:t>listarUnidadesEnvioProcesso</w:t>
        </w:r>
        <w:r>
          <w:rPr>
            <w:noProof/>
          </w:rPr>
          <w:tab/>
        </w:r>
        <w:r>
          <w:rPr>
            <w:noProof/>
          </w:rPr>
          <w:fldChar w:fldCharType="begin"/>
        </w:r>
        <w:r>
          <w:rPr>
            <w:noProof/>
          </w:rPr>
          <w:instrText xml:space="preserve"> PAGEREF _Toc231601208 \h </w:instrText>
        </w:r>
        <w:r>
          <w:rPr>
            <w:noProof/>
          </w:rPr>
        </w:r>
        <w:r>
          <w:rPr>
            <w:noProof/>
          </w:rPr>
          <w:fldChar w:fldCharType="separate"/>
        </w:r>
        <w:r>
          <w:rPr>
            <w:noProof/>
          </w:rPr>
          <w:t>76</w:t>
        </w:r>
        <w:r>
          <w:rPr>
            <w:noProof/>
          </w:rPr>
          <w:fldChar w:fldCharType="end"/>
        </w:r>
      </w:hyperlink>
    </w:p>
    <w:p w14:paraId="2A915006" w14:textId="47E6D72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09" w:history="1">
        <w:r w:rsidRPr="00D7672B">
          <w:rPr>
            <w:rStyle w:val="Hyperlink"/>
            <w:noProof/>
          </w:rPr>
          <w:t>montarAcaoControleAcessoExterno</w:t>
        </w:r>
        <w:r>
          <w:rPr>
            <w:noProof/>
          </w:rPr>
          <w:tab/>
        </w:r>
        <w:r>
          <w:rPr>
            <w:noProof/>
          </w:rPr>
          <w:fldChar w:fldCharType="begin"/>
        </w:r>
        <w:r>
          <w:rPr>
            <w:noProof/>
          </w:rPr>
          <w:instrText xml:space="preserve"> PAGEREF _Toc231601209 \h </w:instrText>
        </w:r>
        <w:r>
          <w:rPr>
            <w:noProof/>
          </w:rPr>
        </w:r>
        <w:r>
          <w:rPr>
            <w:noProof/>
          </w:rPr>
          <w:fldChar w:fldCharType="separate"/>
        </w:r>
        <w:r>
          <w:rPr>
            <w:noProof/>
          </w:rPr>
          <w:t>77</w:t>
        </w:r>
        <w:r>
          <w:rPr>
            <w:noProof/>
          </w:rPr>
          <w:fldChar w:fldCharType="end"/>
        </w:r>
      </w:hyperlink>
    </w:p>
    <w:p w14:paraId="23B7C7DB" w14:textId="5C8E9DE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0" w:history="1">
        <w:r w:rsidRPr="00D7672B">
          <w:rPr>
            <w:rStyle w:val="Hyperlink"/>
            <w:noProof/>
          </w:rPr>
          <w:t>montarAcaoDocumentoAcessoExternoAutorizado</w:t>
        </w:r>
        <w:r>
          <w:rPr>
            <w:noProof/>
          </w:rPr>
          <w:tab/>
        </w:r>
        <w:r>
          <w:rPr>
            <w:noProof/>
          </w:rPr>
          <w:fldChar w:fldCharType="begin"/>
        </w:r>
        <w:r>
          <w:rPr>
            <w:noProof/>
          </w:rPr>
          <w:instrText xml:space="preserve"> PAGEREF _Toc231601210 \h </w:instrText>
        </w:r>
        <w:r>
          <w:rPr>
            <w:noProof/>
          </w:rPr>
        </w:r>
        <w:r>
          <w:rPr>
            <w:noProof/>
          </w:rPr>
          <w:fldChar w:fldCharType="separate"/>
        </w:r>
        <w:r>
          <w:rPr>
            <w:noProof/>
          </w:rPr>
          <w:t>77</w:t>
        </w:r>
        <w:r>
          <w:rPr>
            <w:noProof/>
          </w:rPr>
          <w:fldChar w:fldCharType="end"/>
        </w:r>
      </w:hyperlink>
    </w:p>
    <w:p w14:paraId="5C7ACF95" w14:textId="2558261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1" w:history="1">
        <w:r w:rsidRPr="00D7672B">
          <w:rPr>
            <w:rStyle w:val="Hyperlink"/>
            <w:noProof/>
          </w:rPr>
          <w:t>montarAcaoDocumentoAcessoExternoNegado</w:t>
        </w:r>
        <w:r>
          <w:rPr>
            <w:noProof/>
          </w:rPr>
          <w:tab/>
        </w:r>
        <w:r>
          <w:rPr>
            <w:noProof/>
          </w:rPr>
          <w:fldChar w:fldCharType="begin"/>
        </w:r>
        <w:r>
          <w:rPr>
            <w:noProof/>
          </w:rPr>
          <w:instrText xml:space="preserve"> PAGEREF _Toc231601211 \h </w:instrText>
        </w:r>
        <w:r>
          <w:rPr>
            <w:noProof/>
          </w:rPr>
        </w:r>
        <w:r>
          <w:rPr>
            <w:noProof/>
          </w:rPr>
          <w:fldChar w:fldCharType="separate"/>
        </w:r>
        <w:r>
          <w:rPr>
            <w:noProof/>
          </w:rPr>
          <w:t>78</w:t>
        </w:r>
        <w:r>
          <w:rPr>
            <w:noProof/>
          </w:rPr>
          <w:fldChar w:fldCharType="end"/>
        </w:r>
      </w:hyperlink>
    </w:p>
    <w:p w14:paraId="6E7A7BB7" w14:textId="013FB0B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2" w:history="1">
        <w:r w:rsidRPr="00D7672B">
          <w:rPr>
            <w:rStyle w:val="Hyperlink"/>
            <w:noProof/>
          </w:rPr>
          <w:t>montarAcaoProcessoAnexadoAcessoExternoAutorizado</w:t>
        </w:r>
        <w:r>
          <w:rPr>
            <w:noProof/>
          </w:rPr>
          <w:tab/>
        </w:r>
        <w:r>
          <w:rPr>
            <w:noProof/>
          </w:rPr>
          <w:fldChar w:fldCharType="begin"/>
        </w:r>
        <w:r>
          <w:rPr>
            <w:noProof/>
          </w:rPr>
          <w:instrText xml:space="preserve"> PAGEREF _Toc231601212 \h </w:instrText>
        </w:r>
        <w:r>
          <w:rPr>
            <w:noProof/>
          </w:rPr>
        </w:r>
        <w:r>
          <w:rPr>
            <w:noProof/>
          </w:rPr>
          <w:fldChar w:fldCharType="separate"/>
        </w:r>
        <w:r>
          <w:rPr>
            <w:noProof/>
          </w:rPr>
          <w:t>78</w:t>
        </w:r>
        <w:r>
          <w:rPr>
            <w:noProof/>
          </w:rPr>
          <w:fldChar w:fldCharType="end"/>
        </w:r>
      </w:hyperlink>
    </w:p>
    <w:p w14:paraId="6BE90D98" w14:textId="465713B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3" w:history="1">
        <w:r w:rsidRPr="00D7672B">
          <w:rPr>
            <w:rStyle w:val="Hyperlink"/>
            <w:noProof/>
          </w:rPr>
          <w:t>montarAcaoProcessoAnexadoAcessoExternoNegado</w:t>
        </w:r>
        <w:r>
          <w:rPr>
            <w:noProof/>
          </w:rPr>
          <w:tab/>
        </w:r>
        <w:r>
          <w:rPr>
            <w:noProof/>
          </w:rPr>
          <w:fldChar w:fldCharType="begin"/>
        </w:r>
        <w:r>
          <w:rPr>
            <w:noProof/>
          </w:rPr>
          <w:instrText xml:space="preserve"> PAGEREF _Toc231601213 \h </w:instrText>
        </w:r>
        <w:r>
          <w:rPr>
            <w:noProof/>
          </w:rPr>
        </w:r>
        <w:r>
          <w:rPr>
            <w:noProof/>
          </w:rPr>
          <w:fldChar w:fldCharType="separate"/>
        </w:r>
        <w:r>
          <w:rPr>
            <w:noProof/>
          </w:rPr>
          <w:t>79</w:t>
        </w:r>
        <w:r>
          <w:rPr>
            <w:noProof/>
          </w:rPr>
          <w:fldChar w:fldCharType="end"/>
        </w:r>
      </w:hyperlink>
    </w:p>
    <w:p w14:paraId="66BB72A2" w14:textId="0C0FE49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4" w:history="1">
        <w:r w:rsidRPr="00D7672B">
          <w:rPr>
            <w:rStyle w:val="Hyperlink"/>
            <w:noProof/>
          </w:rPr>
          <w:t>montarAcaoPublicacao</w:t>
        </w:r>
        <w:r>
          <w:rPr>
            <w:noProof/>
          </w:rPr>
          <w:tab/>
        </w:r>
        <w:r>
          <w:rPr>
            <w:noProof/>
          </w:rPr>
          <w:fldChar w:fldCharType="begin"/>
        </w:r>
        <w:r>
          <w:rPr>
            <w:noProof/>
          </w:rPr>
          <w:instrText xml:space="preserve"> PAGEREF _Toc231601214 \h </w:instrText>
        </w:r>
        <w:r>
          <w:rPr>
            <w:noProof/>
          </w:rPr>
        </w:r>
        <w:r>
          <w:rPr>
            <w:noProof/>
          </w:rPr>
          <w:fldChar w:fldCharType="separate"/>
        </w:r>
        <w:r>
          <w:rPr>
            <w:noProof/>
          </w:rPr>
          <w:t>80</w:t>
        </w:r>
        <w:r>
          <w:rPr>
            <w:noProof/>
          </w:rPr>
          <w:fldChar w:fldCharType="end"/>
        </w:r>
      </w:hyperlink>
    </w:p>
    <w:p w14:paraId="402998C7" w14:textId="0A651AC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5" w:history="1">
        <w:r w:rsidRPr="00D7672B">
          <w:rPr>
            <w:rStyle w:val="Hyperlink"/>
            <w:noProof/>
          </w:rPr>
          <w:t>montarAcaoVeiculoPublicacao</w:t>
        </w:r>
        <w:r>
          <w:rPr>
            <w:noProof/>
          </w:rPr>
          <w:tab/>
        </w:r>
        <w:r>
          <w:rPr>
            <w:noProof/>
          </w:rPr>
          <w:fldChar w:fldCharType="begin"/>
        </w:r>
        <w:r>
          <w:rPr>
            <w:noProof/>
          </w:rPr>
          <w:instrText xml:space="preserve"> PAGEREF _Toc231601215 \h </w:instrText>
        </w:r>
        <w:r>
          <w:rPr>
            <w:noProof/>
          </w:rPr>
        </w:r>
        <w:r>
          <w:rPr>
            <w:noProof/>
          </w:rPr>
          <w:fldChar w:fldCharType="separate"/>
        </w:r>
        <w:r>
          <w:rPr>
            <w:noProof/>
          </w:rPr>
          <w:t>80</w:t>
        </w:r>
        <w:r>
          <w:rPr>
            <w:noProof/>
          </w:rPr>
          <w:fldChar w:fldCharType="end"/>
        </w:r>
      </w:hyperlink>
    </w:p>
    <w:p w14:paraId="16D6E1AA" w14:textId="273D2AF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6" w:history="1">
        <w:r w:rsidRPr="00D7672B">
          <w:rPr>
            <w:rStyle w:val="Hyperlink"/>
            <w:noProof/>
          </w:rPr>
          <w:t>montarBotaoAcessoExternoAutorizado</w:t>
        </w:r>
        <w:r>
          <w:rPr>
            <w:noProof/>
          </w:rPr>
          <w:tab/>
        </w:r>
        <w:r>
          <w:rPr>
            <w:noProof/>
          </w:rPr>
          <w:fldChar w:fldCharType="begin"/>
        </w:r>
        <w:r>
          <w:rPr>
            <w:noProof/>
          </w:rPr>
          <w:instrText xml:space="preserve"> PAGEREF _Toc231601216 \h </w:instrText>
        </w:r>
        <w:r>
          <w:rPr>
            <w:noProof/>
          </w:rPr>
        </w:r>
        <w:r>
          <w:rPr>
            <w:noProof/>
          </w:rPr>
          <w:fldChar w:fldCharType="separate"/>
        </w:r>
        <w:r>
          <w:rPr>
            <w:noProof/>
          </w:rPr>
          <w:t>81</w:t>
        </w:r>
        <w:r>
          <w:rPr>
            <w:noProof/>
          </w:rPr>
          <w:fldChar w:fldCharType="end"/>
        </w:r>
      </w:hyperlink>
    </w:p>
    <w:p w14:paraId="4C9BE24A" w14:textId="091F767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7" w:history="1">
        <w:r w:rsidRPr="00D7672B">
          <w:rPr>
            <w:rStyle w:val="Hyperlink"/>
            <w:noProof/>
          </w:rPr>
          <w:t>montarBotaoAssinaturaExterno</w:t>
        </w:r>
        <w:r>
          <w:rPr>
            <w:noProof/>
          </w:rPr>
          <w:tab/>
        </w:r>
        <w:r>
          <w:rPr>
            <w:noProof/>
          </w:rPr>
          <w:fldChar w:fldCharType="begin"/>
        </w:r>
        <w:r>
          <w:rPr>
            <w:noProof/>
          </w:rPr>
          <w:instrText xml:space="preserve"> PAGEREF _Toc231601217 \h </w:instrText>
        </w:r>
        <w:r>
          <w:rPr>
            <w:noProof/>
          </w:rPr>
        </w:r>
        <w:r>
          <w:rPr>
            <w:noProof/>
          </w:rPr>
          <w:fldChar w:fldCharType="separate"/>
        </w:r>
        <w:r>
          <w:rPr>
            <w:noProof/>
          </w:rPr>
          <w:t>81</w:t>
        </w:r>
        <w:r>
          <w:rPr>
            <w:noProof/>
          </w:rPr>
          <w:fldChar w:fldCharType="end"/>
        </w:r>
      </w:hyperlink>
    </w:p>
    <w:p w14:paraId="13451F2E" w14:textId="7B04C9D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8" w:history="1">
        <w:r w:rsidRPr="00D7672B">
          <w:rPr>
            <w:rStyle w:val="Hyperlink"/>
            <w:noProof/>
          </w:rPr>
          <w:t>montarBotaoAssinaturaInterno</w:t>
        </w:r>
        <w:r>
          <w:rPr>
            <w:noProof/>
          </w:rPr>
          <w:tab/>
        </w:r>
        <w:r>
          <w:rPr>
            <w:noProof/>
          </w:rPr>
          <w:fldChar w:fldCharType="begin"/>
        </w:r>
        <w:r>
          <w:rPr>
            <w:noProof/>
          </w:rPr>
          <w:instrText xml:space="preserve"> PAGEREF _Toc231601218 \h </w:instrText>
        </w:r>
        <w:r>
          <w:rPr>
            <w:noProof/>
          </w:rPr>
        </w:r>
        <w:r>
          <w:rPr>
            <w:noProof/>
          </w:rPr>
          <w:fldChar w:fldCharType="separate"/>
        </w:r>
        <w:r>
          <w:rPr>
            <w:noProof/>
          </w:rPr>
          <w:t>82</w:t>
        </w:r>
        <w:r>
          <w:rPr>
            <w:noProof/>
          </w:rPr>
          <w:fldChar w:fldCharType="end"/>
        </w:r>
      </w:hyperlink>
    </w:p>
    <w:p w14:paraId="5DC9E992" w14:textId="537381E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19" w:history="1">
        <w:r w:rsidRPr="00D7672B">
          <w:rPr>
            <w:rStyle w:val="Hyperlink"/>
            <w:noProof/>
          </w:rPr>
          <w:t>montarBotaoChatIA</w:t>
        </w:r>
        <w:r>
          <w:rPr>
            <w:noProof/>
          </w:rPr>
          <w:tab/>
        </w:r>
        <w:r>
          <w:rPr>
            <w:noProof/>
          </w:rPr>
          <w:fldChar w:fldCharType="begin"/>
        </w:r>
        <w:r>
          <w:rPr>
            <w:noProof/>
          </w:rPr>
          <w:instrText xml:space="preserve"> PAGEREF _Toc231601219 \h </w:instrText>
        </w:r>
        <w:r>
          <w:rPr>
            <w:noProof/>
          </w:rPr>
        </w:r>
        <w:r>
          <w:rPr>
            <w:noProof/>
          </w:rPr>
          <w:fldChar w:fldCharType="separate"/>
        </w:r>
        <w:r>
          <w:rPr>
            <w:noProof/>
          </w:rPr>
          <w:t>82</w:t>
        </w:r>
        <w:r>
          <w:rPr>
            <w:noProof/>
          </w:rPr>
          <w:fldChar w:fldCharType="end"/>
        </w:r>
      </w:hyperlink>
    </w:p>
    <w:p w14:paraId="26127948" w14:textId="061B681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0" w:history="1">
        <w:r w:rsidRPr="00D7672B">
          <w:rPr>
            <w:rStyle w:val="Hyperlink"/>
            <w:noProof/>
          </w:rPr>
          <w:t>montarBotaoControleAcessoExterno</w:t>
        </w:r>
        <w:r>
          <w:rPr>
            <w:noProof/>
          </w:rPr>
          <w:tab/>
        </w:r>
        <w:r>
          <w:rPr>
            <w:noProof/>
          </w:rPr>
          <w:fldChar w:fldCharType="begin"/>
        </w:r>
        <w:r>
          <w:rPr>
            <w:noProof/>
          </w:rPr>
          <w:instrText xml:space="preserve"> PAGEREF _Toc231601220 \h </w:instrText>
        </w:r>
        <w:r>
          <w:rPr>
            <w:noProof/>
          </w:rPr>
        </w:r>
        <w:r>
          <w:rPr>
            <w:noProof/>
          </w:rPr>
          <w:fldChar w:fldCharType="separate"/>
        </w:r>
        <w:r>
          <w:rPr>
            <w:noProof/>
          </w:rPr>
          <w:t>83</w:t>
        </w:r>
        <w:r>
          <w:rPr>
            <w:noProof/>
          </w:rPr>
          <w:fldChar w:fldCharType="end"/>
        </w:r>
      </w:hyperlink>
    </w:p>
    <w:p w14:paraId="2DC38092" w14:textId="1484A91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1" w:history="1">
        <w:r w:rsidRPr="00D7672B">
          <w:rPr>
            <w:rStyle w:val="Hyperlink"/>
            <w:noProof/>
          </w:rPr>
          <w:t>montarBotaoControleProcessos</w:t>
        </w:r>
        <w:r>
          <w:rPr>
            <w:noProof/>
          </w:rPr>
          <w:tab/>
        </w:r>
        <w:r>
          <w:rPr>
            <w:noProof/>
          </w:rPr>
          <w:fldChar w:fldCharType="begin"/>
        </w:r>
        <w:r>
          <w:rPr>
            <w:noProof/>
          </w:rPr>
          <w:instrText xml:space="preserve"> PAGEREF _Toc231601221 \h </w:instrText>
        </w:r>
        <w:r>
          <w:rPr>
            <w:noProof/>
          </w:rPr>
        </w:r>
        <w:r>
          <w:rPr>
            <w:noProof/>
          </w:rPr>
          <w:fldChar w:fldCharType="separate"/>
        </w:r>
        <w:r>
          <w:rPr>
            <w:noProof/>
          </w:rPr>
          <w:t>83</w:t>
        </w:r>
        <w:r>
          <w:rPr>
            <w:noProof/>
          </w:rPr>
          <w:fldChar w:fldCharType="end"/>
        </w:r>
      </w:hyperlink>
    </w:p>
    <w:p w14:paraId="40282A78" w14:textId="040F64F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2" w:history="1">
        <w:r w:rsidRPr="00D7672B">
          <w:rPr>
            <w:rStyle w:val="Hyperlink"/>
            <w:noProof/>
          </w:rPr>
          <w:t>montarBotaoDocumento</w:t>
        </w:r>
        <w:r>
          <w:rPr>
            <w:noProof/>
          </w:rPr>
          <w:tab/>
        </w:r>
        <w:r>
          <w:rPr>
            <w:noProof/>
          </w:rPr>
          <w:fldChar w:fldCharType="begin"/>
        </w:r>
        <w:r>
          <w:rPr>
            <w:noProof/>
          </w:rPr>
          <w:instrText xml:space="preserve"> PAGEREF _Toc231601222 \h </w:instrText>
        </w:r>
        <w:r>
          <w:rPr>
            <w:noProof/>
          </w:rPr>
        </w:r>
        <w:r>
          <w:rPr>
            <w:noProof/>
          </w:rPr>
          <w:fldChar w:fldCharType="separate"/>
        </w:r>
        <w:r>
          <w:rPr>
            <w:noProof/>
          </w:rPr>
          <w:t>84</w:t>
        </w:r>
        <w:r>
          <w:rPr>
            <w:noProof/>
          </w:rPr>
          <w:fldChar w:fldCharType="end"/>
        </w:r>
      </w:hyperlink>
    </w:p>
    <w:p w14:paraId="5FF217BB" w14:textId="0F50192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3" w:history="1">
        <w:r w:rsidRPr="00D7672B">
          <w:rPr>
            <w:rStyle w:val="Hyperlink"/>
            <w:noProof/>
          </w:rPr>
          <w:t>montarBotaoCadastroDocumento</w:t>
        </w:r>
        <w:r>
          <w:rPr>
            <w:noProof/>
          </w:rPr>
          <w:tab/>
        </w:r>
        <w:r>
          <w:rPr>
            <w:noProof/>
          </w:rPr>
          <w:fldChar w:fldCharType="begin"/>
        </w:r>
        <w:r>
          <w:rPr>
            <w:noProof/>
          </w:rPr>
          <w:instrText xml:space="preserve"> PAGEREF _Toc231601223 \h </w:instrText>
        </w:r>
        <w:r>
          <w:rPr>
            <w:noProof/>
          </w:rPr>
        </w:r>
        <w:r>
          <w:rPr>
            <w:noProof/>
          </w:rPr>
          <w:fldChar w:fldCharType="separate"/>
        </w:r>
        <w:r>
          <w:rPr>
            <w:noProof/>
          </w:rPr>
          <w:t>85</w:t>
        </w:r>
        <w:r>
          <w:rPr>
            <w:noProof/>
          </w:rPr>
          <w:fldChar w:fldCharType="end"/>
        </w:r>
      </w:hyperlink>
    </w:p>
    <w:p w14:paraId="65854E7A" w14:textId="23389FE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4" w:history="1">
        <w:r w:rsidRPr="00D7672B">
          <w:rPr>
            <w:rStyle w:val="Hyperlink"/>
            <w:noProof/>
          </w:rPr>
          <w:t>montarBotaoLoginExterno</w:t>
        </w:r>
        <w:r>
          <w:rPr>
            <w:noProof/>
          </w:rPr>
          <w:tab/>
        </w:r>
        <w:r>
          <w:rPr>
            <w:noProof/>
          </w:rPr>
          <w:fldChar w:fldCharType="begin"/>
        </w:r>
        <w:r>
          <w:rPr>
            <w:noProof/>
          </w:rPr>
          <w:instrText xml:space="preserve"> PAGEREF _Toc231601224 \h </w:instrText>
        </w:r>
        <w:r>
          <w:rPr>
            <w:noProof/>
          </w:rPr>
        </w:r>
        <w:r>
          <w:rPr>
            <w:noProof/>
          </w:rPr>
          <w:fldChar w:fldCharType="separate"/>
        </w:r>
        <w:r>
          <w:rPr>
            <w:noProof/>
          </w:rPr>
          <w:t>85</w:t>
        </w:r>
        <w:r>
          <w:rPr>
            <w:noProof/>
          </w:rPr>
          <w:fldChar w:fldCharType="end"/>
        </w:r>
      </w:hyperlink>
    </w:p>
    <w:p w14:paraId="46208D97" w14:textId="7643F34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5" w:history="1">
        <w:r w:rsidRPr="00D7672B">
          <w:rPr>
            <w:rStyle w:val="Hyperlink"/>
            <w:noProof/>
          </w:rPr>
          <w:t>montarBotaoProcesso</w:t>
        </w:r>
        <w:r>
          <w:rPr>
            <w:noProof/>
          </w:rPr>
          <w:tab/>
        </w:r>
        <w:r>
          <w:rPr>
            <w:noProof/>
          </w:rPr>
          <w:fldChar w:fldCharType="begin"/>
        </w:r>
        <w:r>
          <w:rPr>
            <w:noProof/>
          </w:rPr>
          <w:instrText xml:space="preserve"> PAGEREF _Toc231601225 \h </w:instrText>
        </w:r>
        <w:r>
          <w:rPr>
            <w:noProof/>
          </w:rPr>
        </w:r>
        <w:r>
          <w:rPr>
            <w:noProof/>
          </w:rPr>
          <w:fldChar w:fldCharType="separate"/>
        </w:r>
        <w:r>
          <w:rPr>
            <w:noProof/>
          </w:rPr>
          <w:t>86</w:t>
        </w:r>
        <w:r>
          <w:rPr>
            <w:noProof/>
          </w:rPr>
          <w:fldChar w:fldCharType="end"/>
        </w:r>
      </w:hyperlink>
    </w:p>
    <w:p w14:paraId="69E4A994" w14:textId="51B4978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6" w:history="1">
        <w:r w:rsidRPr="00D7672B">
          <w:rPr>
            <w:rStyle w:val="Hyperlink"/>
            <w:noProof/>
          </w:rPr>
          <w:t>montarBotaoVeiculoPublicacao</w:t>
        </w:r>
        <w:r>
          <w:rPr>
            <w:noProof/>
          </w:rPr>
          <w:tab/>
        </w:r>
        <w:r>
          <w:rPr>
            <w:noProof/>
          </w:rPr>
          <w:fldChar w:fldCharType="begin"/>
        </w:r>
        <w:r>
          <w:rPr>
            <w:noProof/>
          </w:rPr>
          <w:instrText xml:space="preserve"> PAGEREF _Toc231601226 \h </w:instrText>
        </w:r>
        <w:r>
          <w:rPr>
            <w:noProof/>
          </w:rPr>
        </w:r>
        <w:r>
          <w:rPr>
            <w:noProof/>
          </w:rPr>
          <w:fldChar w:fldCharType="separate"/>
        </w:r>
        <w:r>
          <w:rPr>
            <w:noProof/>
          </w:rPr>
          <w:t>86</w:t>
        </w:r>
        <w:r>
          <w:rPr>
            <w:noProof/>
          </w:rPr>
          <w:fldChar w:fldCharType="end"/>
        </w:r>
      </w:hyperlink>
    </w:p>
    <w:p w14:paraId="044A76CD" w14:textId="182AA88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7" w:history="1">
        <w:r w:rsidRPr="00D7672B">
          <w:rPr>
            <w:rStyle w:val="Hyperlink"/>
            <w:noProof/>
          </w:rPr>
          <w:t>montarDadosImprensaNacional</w:t>
        </w:r>
        <w:r>
          <w:rPr>
            <w:noProof/>
          </w:rPr>
          <w:tab/>
        </w:r>
        <w:r>
          <w:rPr>
            <w:noProof/>
          </w:rPr>
          <w:fldChar w:fldCharType="begin"/>
        </w:r>
        <w:r>
          <w:rPr>
            <w:noProof/>
          </w:rPr>
          <w:instrText xml:space="preserve"> PAGEREF _Toc231601227 \h </w:instrText>
        </w:r>
        <w:r>
          <w:rPr>
            <w:noProof/>
          </w:rPr>
        </w:r>
        <w:r>
          <w:rPr>
            <w:noProof/>
          </w:rPr>
          <w:fldChar w:fldCharType="separate"/>
        </w:r>
        <w:r>
          <w:rPr>
            <w:noProof/>
          </w:rPr>
          <w:t>87</w:t>
        </w:r>
        <w:r>
          <w:rPr>
            <w:noProof/>
          </w:rPr>
          <w:fldChar w:fldCharType="end"/>
        </w:r>
      </w:hyperlink>
    </w:p>
    <w:p w14:paraId="37BC3665" w14:textId="2F6BB35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8" w:history="1">
        <w:r w:rsidRPr="00D7672B">
          <w:rPr>
            <w:rStyle w:val="Hyperlink"/>
            <w:noProof/>
          </w:rPr>
          <w:t>montarIconeAcompanhamentoEspecial</w:t>
        </w:r>
        <w:r>
          <w:rPr>
            <w:noProof/>
          </w:rPr>
          <w:tab/>
        </w:r>
        <w:r>
          <w:rPr>
            <w:noProof/>
          </w:rPr>
          <w:fldChar w:fldCharType="begin"/>
        </w:r>
        <w:r>
          <w:rPr>
            <w:noProof/>
          </w:rPr>
          <w:instrText xml:space="preserve"> PAGEREF _Toc231601228 \h </w:instrText>
        </w:r>
        <w:r>
          <w:rPr>
            <w:noProof/>
          </w:rPr>
        </w:r>
        <w:r>
          <w:rPr>
            <w:noProof/>
          </w:rPr>
          <w:fldChar w:fldCharType="separate"/>
        </w:r>
        <w:r>
          <w:rPr>
            <w:noProof/>
          </w:rPr>
          <w:t>88</w:t>
        </w:r>
        <w:r>
          <w:rPr>
            <w:noProof/>
          </w:rPr>
          <w:fldChar w:fldCharType="end"/>
        </w:r>
      </w:hyperlink>
    </w:p>
    <w:p w14:paraId="4A7F82B4" w14:textId="3F34B93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29" w:history="1">
        <w:r w:rsidRPr="00D7672B">
          <w:rPr>
            <w:rStyle w:val="Hyperlink"/>
            <w:noProof/>
          </w:rPr>
          <w:t>montarIconeControleProcessos</w:t>
        </w:r>
        <w:r>
          <w:rPr>
            <w:noProof/>
          </w:rPr>
          <w:tab/>
        </w:r>
        <w:r>
          <w:rPr>
            <w:noProof/>
          </w:rPr>
          <w:fldChar w:fldCharType="begin"/>
        </w:r>
        <w:r>
          <w:rPr>
            <w:noProof/>
          </w:rPr>
          <w:instrText xml:space="preserve"> PAGEREF _Toc231601229 \h </w:instrText>
        </w:r>
        <w:r>
          <w:rPr>
            <w:noProof/>
          </w:rPr>
        </w:r>
        <w:r>
          <w:rPr>
            <w:noProof/>
          </w:rPr>
          <w:fldChar w:fldCharType="separate"/>
        </w:r>
        <w:r>
          <w:rPr>
            <w:noProof/>
          </w:rPr>
          <w:t>88</w:t>
        </w:r>
        <w:r>
          <w:rPr>
            <w:noProof/>
          </w:rPr>
          <w:fldChar w:fldCharType="end"/>
        </w:r>
      </w:hyperlink>
    </w:p>
    <w:p w14:paraId="18C60E35" w14:textId="088FA72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0" w:history="1">
        <w:r w:rsidRPr="00D7672B">
          <w:rPr>
            <w:rStyle w:val="Hyperlink"/>
            <w:noProof/>
          </w:rPr>
          <w:t>montarIconeDocumento</w:t>
        </w:r>
        <w:r>
          <w:rPr>
            <w:noProof/>
          </w:rPr>
          <w:tab/>
        </w:r>
        <w:r>
          <w:rPr>
            <w:noProof/>
          </w:rPr>
          <w:fldChar w:fldCharType="begin"/>
        </w:r>
        <w:r>
          <w:rPr>
            <w:noProof/>
          </w:rPr>
          <w:instrText xml:space="preserve"> PAGEREF _Toc231601230 \h </w:instrText>
        </w:r>
        <w:r>
          <w:rPr>
            <w:noProof/>
          </w:rPr>
        </w:r>
        <w:r>
          <w:rPr>
            <w:noProof/>
          </w:rPr>
          <w:fldChar w:fldCharType="separate"/>
        </w:r>
        <w:r>
          <w:rPr>
            <w:noProof/>
          </w:rPr>
          <w:t>89</w:t>
        </w:r>
        <w:r>
          <w:rPr>
            <w:noProof/>
          </w:rPr>
          <w:fldChar w:fldCharType="end"/>
        </w:r>
      </w:hyperlink>
    </w:p>
    <w:p w14:paraId="011BC06E" w14:textId="13A731F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1" w:history="1">
        <w:r w:rsidRPr="00D7672B">
          <w:rPr>
            <w:rStyle w:val="Hyperlink"/>
            <w:noProof/>
          </w:rPr>
          <w:t>montarIconeOrdenarArvore</w:t>
        </w:r>
        <w:r>
          <w:rPr>
            <w:noProof/>
          </w:rPr>
          <w:tab/>
        </w:r>
        <w:r>
          <w:rPr>
            <w:noProof/>
          </w:rPr>
          <w:fldChar w:fldCharType="begin"/>
        </w:r>
        <w:r>
          <w:rPr>
            <w:noProof/>
          </w:rPr>
          <w:instrText xml:space="preserve"> PAGEREF _Toc231601231 \h </w:instrText>
        </w:r>
        <w:r>
          <w:rPr>
            <w:noProof/>
          </w:rPr>
        </w:r>
        <w:r>
          <w:rPr>
            <w:noProof/>
          </w:rPr>
          <w:fldChar w:fldCharType="separate"/>
        </w:r>
        <w:r>
          <w:rPr>
            <w:noProof/>
          </w:rPr>
          <w:t>90</w:t>
        </w:r>
        <w:r>
          <w:rPr>
            <w:noProof/>
          </w:rPr>
          <w:fldChar w:fldCharType="end"/>
        </w:r>
      </w:hyperlink>
    </w:p>
    <w:p w14:paraId="20B1DFC7" w14:textId="34A789E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2" w:history="1">
        <w:r w:rsidRPr="00D7672B">
          <w:rPr>
            <w:rStyle w:val="Hyperlink"/>
            <w:noProof/>
          </w:rPr>
          <w:t>montarIconeProcesso</w:t>
        </w:r>
        <w:r>
          <w:rPr>
            <w:noProof/>
          </w:rPr>
          <w:tab/>
        </w:r>
        <w:r>
          <w:rPr>
            <w:noProof/>
          </w:rPr>
          <w:fldChar w:fldCharType="begin"/>
        </w:r>
        <w:r>
          <w:rPr>
            <w:noProof/>
          </w:rPr>
          <w:instrText xml:space="preserve"> PAGEREF _Toc231601232 \h </w:instrText>
        </w:r>
        <w:r>
          <w:rPr>
            <w:noProof/>
          </w:rPr>
        </w:r>
        <w:r>
          <w:rPr>
            <w:noProof/>
          </w:rPr>
          <w:fldChar w:fldCharType="separate"/>
        </w:r>
        <w:r>
          <w:rPr>
            <w:noProof/>
          </w:rPr>
          <w:t>90</w:t>
        </w:r>
        <w:r>
          <w:rPr>
            <w:noProof/>
          </w:rPr>
          <w:fldChar w:fldCharType="end"/>
        </w:r>
      </w:hyperlink>
    </w:p>
    <w:p w14:paraId="62E2A863" w14:textId="6D0B8BA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3" w:history="1">
        <w:r w:rsidRPr="00D7672B">
          <w:rPr>
            <w:rStyle w:val="Hyperlink"/>
            <w:noProof/>
          </w:rPr>
          <w:t>montarIconeSistema</w:t>
        </w:r>
        <w:r>
          <w:rPr>
            <w:noProof/>
          </w:rPr>
          <w:tab/>
        </w:r>
        <w:r>
          <w:rPr>
            <w:noProof/>
          </w:rPr>
          <w:fldChar w:fldCharType="begin"/>
        </w:r>
        <w:r>
          <w:rPr>
            <w:noProof/>
          </w:rPr>
          <w:instrText xml:space="preserve"> PAGEREF _Toc231601233 \h </w:instrText>
        </w:r>
        <w:r>
          <w:rPr>
            <w:noProof/>
          </w:rPr>
        </w:r>
        <w:r>
          <w:rPr>
            <w:noProof/>
          </w:rPr>
          <w:fldChar w:fldCharType="separate"/>
        </w:r>
        <w:r>
          <w:rPr>
            <w:noProof/>
          </w:rPr>
          <w:t>91</w:t>
        </w:r>
        <w:r>
          <w:rPr>
            <w:noProof/>
          </w:rPr>
          <w:fldChar w:fldCharType="end"/>
        </w:r>
      </w:hyperlink>
    </w:p>
    <w:p w14:paraId="2C62D42A" w14:textId="598230D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4" w:history="1">
        <w:r w:rsidRPr="00D7672B">
          <w:rPr>
            <w:rStyle w:val="Hyperlink"/>
            <w:noProof/>
          </w:rPr>
          <w:t>montarMensagemProcesso</w:t>
        </w:r>
        <w:r>
          <w:rPr>
            <w:noProof/>
          </w:rPr>
          <w:tab/>
        </w:r>
        <w:r>
          <w:rPr>
            <w:noProof/>
          </w:rPr>
          <w:fldChar w:fldCharType="begin"/>
        </w:r>
        <w:r>
          <w:rPr>
            <w:noProof/>
          </w:rPr>
          <w:instrText xml:space="preserve"> PAGEREF _Toc231601234 \h </w:instrText>
        </w:r>
        <w:r>
          <w:rPr>
            <w:noProof/>
          </w:rPr>
        </w:r>
        <w:r>
          <w:rPr>
            <w:noProof/>
          </w:rPr>
          <w:fldChar w:fldCharType="separate"/>
        </w:r>
        <w:r>
          <w:rPr>
            <w:noProof/>
          </w:rPr>
          <w:t>92</w:t>
        </w:r>
        <w:r>
          <w:rPr>
            <w:noProof/>
          </w:rPr>
          <w:fldChar w:fldCharType="end"/>
        </w:r>
      </w:hyperlink>
    </w:p>
    <w:p w14:paraId="66722A85" w14:textId="0A80061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5" w:history="1">
        <w:r w:rsidRPr="00D7672B">
          <w:rPr>
            <w:rStyle w:val="Hyperlink"/>
            <w:noProof/>
          </w:rPr>
          <w:t>montarMenuConsultaProcessual</w:t>
        </w:r>
        <w:r>
          <w:rPr>
            <w:noProof/>
          </w:rPr>
          <w:tab/>
        </w:r>
        <w:r>
          <w:rPr>
            <w:noProof/>
          </w:rPr>
          <w:fldChar w:fldCharType="begin"/>
        </w:r>
        <w:r>
          <w:rPr>
            <w:noProof/>
          </w:rPr>
          <w:instrText xml:space="preserve"> PAGEREF _Toc231601235 \h </w:instrText>
        </w:r>
        <w:r>
          <w:rPr>
            <w:noProof/>
          </w:rPr>
        </w:r>
        <w:r>
          <w:rPr>
            <w:noProof/>
          </w:rPr>
          <w:fldChar w:fldCharType="separate"/>
        </w:r>
        <w:r>
          <w:rPr>
            <w:noProof/>
          </w:rPr>
          <w:t>92</w:t>
        </w:r>
        <w:r>
          <w:rPr>
            <w:noProof/>
          </w:rPr>
          <w:fldChar w:fldCharType="end"/>
        </w:r>
      </w:hyperlink>
    </w:p>
    <w:p w14:paraId="44D6134C" w14:textId="3A51993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6" w:history="1">
        <w:r w:rsidRPr="00D7672B">
          <w:rPr>
            <w:rStyle w:val="Hyperlink"/>
            <w:noProof/>
          </w:rPr>
          <w:t>montarMenuPublicacoes</w:t>
        </w:r>
        <w:r>
          <w:rPr>
            <w:noProof/>
          </w:rPr>
          <w:tab/>
        </w:r>
        <w:r>
          <w:rPr>
            <w:noProof/>
          </w:rPr>
          <w:fldChar w:fldCharType="begin"/>
        </w:r>
        <w:r>
          <w:rPr>
            <w:noProof/>
          </w:rPr>
          <w:instrText xml:space="preserve"> PAGEREF _Toc231601236 \h </w:instrText>
        </w:r>
        <w:r>
          <w:rPr>
            <w:noProof/>
          </w:rPr>
        </w:r>
        <w:r>
          <w:rPr>
            <w:noProof/>
          </w:rPr>
          <w:fldChar w:fldCharType="separate"/>
        </w:r>
        <w:r>
          <w:rPr>
            <w:noProof/>
          </w:rPr>
          <w:t>92</w:t>
        </w:r>
        <w:r>
          <w:rPr>
            <w:noProof/>
          </w:rPr>
          <w:fldChar w:fldCharType="end"/>
        </w:r>
      </w:hyperlink>
    </w:p>
    <w:p w14:paraId="63AF226C" w14:textId="303795E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7" w:history="1">
        <w:r w:rsidRPr="00D7672B">
          <w:rPr>
            <w:rStyle w:val="Hyperlink"/>
            <w:noProof/>
          </w:rPr>
          <w:t>montarMenuUsuarioExterno</w:t>
        </w:r>
        <w:r>
          <w:rPr>
            <w:noProof/>
          </w:rPr>
          <w:tab/>
        </w:r>
        <w:r>
          <w:rPr>
            <w:noProof/>
          </w:rPr>
          <w:fldChar w:fldCharType="begin"/>
        </w:r>
        <w:r>
          <w:rPr>
            <w:noProof/>
          </w:rPr>
          <w:instrText xml:space="preserve"> PAGEREF _Toc231601237 \h </w:instrText>
        </w:r>
        <w:r>
          <w:rPr>
            <w:noProof/>
          </w:rPr>
        </w:r>
        <w:r>
          <w:rPr>
            <w:noProof/>
          </w:rPr>
          <w:fldChar w:fldCharType="separate"/>
        </w:r>
        <w:r>
          <w:rPr>
            <w:noProof/>
          </w:rPr>
          <w:t>93</w:t>
        </w:r>
        <w:r>
          <w:rPr>
            <w:noProof/>
          </w:rPr>
          <w:fldChar w:fldCharType="end"/>
        </w:r>
      </w:hyperlink>
    </w:p>
    <w:p w14:paraId="50C884F1" w14:textId="2C1DE5A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8" w:history="1">
        <w:r w:rsidRPr="00D7672B">
          <w:rPr>
            <w:rStyle w:val="Hyperlink"/>
            <w:noProof/>
          </w:rPr>
          <w:t>montarTextoInformativoPublicacao</w:t>
        </w:r>
        <w:r>
          <w:rPr>
            <w:noProof/>
          </w:rPr>
          <w:tab/>
        </w:r>
        <w:r>
          <w:rPr>
            <w:noProof/>
          </w:rPr>
          <w:fldChar w:fldCharType="begin"/>
        </w:r>
        <w:r>
          <w:rPr>
            <w:noProof/>
          </w:rPr>
          <w:instrText xml:space="preserve"> PAGEREF _Toc231601238 \h </w:instrText>
        </w:r>
        <w:r>
          <w:rPr>
            <w:noProof/>
          </w:rPr>
        </w:r>
        <w:r>
          <w:rPr>
            <w:noProof/>
          </w:rPr>
          <w:fldChar w:fldCharType="separate"/>
        </w:r>
        <w:r>
          <w:rPr>
            <w:noProof/>
          </w:rPr>
          <w:t>93</w:t>
        </w:r>
        <w:r>
          <w:rPr>
            <w:noProof/>
          </w:rPr>
          <w:fldChar w:fldCharType="end"/>
        </w:r>
      </w:hyperlink>
    </w:p>
    <w:p w14:paraId="37A0E71F" w14:textId="2910E9D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39" w:history="1">
        <w:r w:rsidRPr="00D7672B">
          <w:rPr>
            <w:rStyle w:val="Hyperlink"/>
            <w:noProof/>
          </w:rPr>
          <w:t>moverDocumento</w:t>
        </w:r>
        <w:r>
          <w:rPr>
            <w:noProof/>
          </w:rPr>
          <w:tab/>
        </w:r>
        <w:r>
          <w:rPr>
            <w:noProof/>
          </w:rPr>
          <w:fldChar w:fldCharType="begin"/>
        </w:r>
        <w:r>
          <w:rPr>
            <w:noProof/>
          </w:rPr>
          <w:instrText xml:space="preserve"> PAGEREF _Toc231601239 \h </w:instrText>
        </w:r>
        <w:r>
          <w:rPr>
            <w:noProof/>
          </w:rPr>
        </w:r>
        <w:r>
          <w:rPr>
            <w:noProof/>
          </w:rPr>
          <w:fldChar w:fldCharType="separate"/>
        </w:r>
        <w:r>
          <w:rPr>
            <w:noProof/>
          </w:rPr>
          <w:t>94</w:t>
        </w:r>
        <w:r>
          <w:rPr>
            <w:noProof/>
          </w:rPr>
          <w:fldChar w:fldCharType="end"/>
        </w:r>
      </w:hyperlink>
    </w:p>
    <w:p w14:paraId="32CF545F" w14:textId="5CF7FC4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0" w:history="1">
        <w:r w:rsidRPr="00D7672B">
          <w:rPr>
            <w:rStyle w:val="Hyperlink"/>
            <w:noProof/>
          </w:rPr>
          <w:t>obterAcoesAjaxExternasSemLogin</w:t>
        </w:r>
        <w:r>
          <w:rPr>
            <w:noProof/>
          </w:rPr>
          <w:tab/>
        </w:r>
        <w:r>
          <w:rPr>
            <w:noProof/>
          </w:rPr>
          <w:fldChar w:fldCharType="begin"/>
        </w:r>
        <w:r>
          <w:rPr>
            <w:noProof/>
          </w:rPr>
          <w:instrText xml:space="preserve"> PAGEREF _Toc231601240 \h </w:instrText>
        </w:r>
        <w:r>
          <w:rPr>
            <w:noProof/>
          </w:rPr>
        </w:r>
        <w:r>
          <w:rPr>
            <w:noProof/>
          </w:rPr>
          <w:fldChar w:fldCharType="separate"/>
        </w:r>
        <w:r>
          <w:rPr>
            <w:noProof/>
          </w:rPr>
          <w:t>94</w:t>
        </w:r>
        <w:r>
          <w:rPr>
            <w:noProof/>
          </w:rPr>
          <w:fldChar w:fldCharType="end"/>
        </w:r>
      </w:hyperlink>
    </w:p>
    <w:p w14:paraId="56E49E9F" w14:textId="0E2C0AC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1" w:history="1">
        <w:r w:rsidRPr="00D7672B">
          <w:rPr>
            <w:rStyle w:val="Hyperlink"/>
            <w:noProof/>
          </w:rPr>
          <w:t>obterAcoesExternasSemLogin</w:t>
        </w:r>
        <w:r>
          <w:rPr>
            <w:noProof/>
          </w:rPr>
          <w:tab/>
        </w:r>
        <w:r>
          <w:rPr>
            <w:noProof/>
          </w:rPr>
          <w:fldChar w:fldCharType="begin"/>
        </w:r>
        <w:r>
          <w:rPr>
            <w:noProof/>
          </w:rPr>
          <w:instrText xml:space="preserve"> PAGEREF _Toc231601241 \h </w:instrText>
        </w:r>
        <w:r>
          <w:rPr>
            <w:noProof/>
          </w:rPr>
        </w:r>
        <w:r>
          <w:rPr>
            <w:noProof/>
          </w:rPr>
          <w:fldChar w:fldCharType="separate"/>
        </w:r>
        <w:r>
          <w:rPr>
            <w:noProof/>
          </w:rPr>
          <w:t>94</w:t>
        </w:r>
        <w:r>
          <w:rPr>
            <w:noProof/>
          </w:rPr>
          <w:fldChar w:fldCharType="end"/>
        </w:r>
      </w:hyperlink>
    </w:p>
    <w:p w14:paraId="1BA61900" w14:textId="47F07D8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2" w:history="1">
        <w:r w:rsidRPr="00D7672B">
          <w:rPr>
            <w:rStyle w:val="Hyperlink"/>
            <w:noProof/>
          </w:rPr>
          <w:t>obterConfiguracoesAssinatura</w:t>
        </w:r>
        <w:r>
          <w:rPr>
            <w:noProof/>
          </w:rPr>
          <w:tab/>
        </w:r>
        <w:r>
          <w:rPr>
            <w:noProof/>
          </w:rPr>
          <w:fldChar w:fldCharType="begin"/>
        </w:r>
        <w:r>
          <w:rPr>
            <w:noProof/>
          </w:rPr>
          <w:instrText xml:space="preserve"> PAGEREF _Toc231601242 \h </w:instrText>
        </w:r>
        <w:r>
          <w:rPr>
            <w:noProof/>
          </w:rPr>
        </w:r>
        <w:r>
          <w:rPr>
            <w:noProof/>
          </w:rPr>
          <w:fldChar w:fldCharType="separate"/>
        </w:r>
        <w:r>
          <w:rPr>
            <w:noProof/>
          </w:rPr>
          <w:t>95</w:t>
        </w:r>
        <w:r>
          <w:rPr>
            <w:noProof/>
          </w:rPr>
          <w:fldChar w:fldCharType="end"/>
        </w:r>
      </w:hyperlink>
    </w:p>
    <w:p w14:paraId="4E19C34E" w14:textId="35191C1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3" w:history="1">
        <w:r w:rsidRPr="00D7672B">
          <w:rPr>
            <w:rStyle w:val="Hyperlink"/>
            <w:noProof/>
          </w:rPr>
          <w:t>obterDiretorioIconesMenu</w:t>
        </w:r>
        <w:r>
          <w:rPr>
            <w:noProof/>
          </w:rPr>
          <w:tab/>
        </w:r>
        <w:r>
          <w:rPr>
            <w:noProof/>
          </w:rPr>
          <w:fldChar w:fldCharType="begin"/>
        </w:r>
        <w:r>
          <w:rPr>
            <w:noProof/>
          </w:rPr>
          <w:instrText xml:space="preserve"> PAGEREF _Toc231601243 \h </w:instrText>
        </w:r>
        <w:r>
          <w:rPr>
            <w:noProof/>
          </w:rPr>
        </w:r>
        <w:r>
          <w:rPr>
            <w:noProof/>
          </w:rPr>
          <w:fldChar w:fldCharType="separate"/>
        </w:r>
        <w:r>
          <w:rPr>
            <w:noProof/>
          </w:rPr>
          <w:t>95</w:t>
        </w:r>
        <w:r>
          <w:rPr>
            <w:noProof/>
          </w:rPr>
          <w:fldChar w:fldCharType="end"/>
        </w:r>
      </w:hyperlink>
    </w:p>
    <w:p w14:paraId="4D666AEA" w14:textId="0D6E043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4" w:history="1">
        <w:r w:rsidRPr="00D7672B">
          <w:rPr>
            <w:rStyle w:val="Hyperlink"/>
            <w:noProof/>
          </w:rPr>
          <w:t>obterProximaDataPublicacao</w:t>
        </w:r>
        <w:r>
          <w:rPr>
            <w:noProof/>
          </w:rPr>
          <w:tab/>
        </w:r>
        <w:r>
          <w:rPr>
            <w:noProof/>
          </w:rPr>
          <w:fldChar w:fldCharType="begin"/>
        </w:r>
        <w:r>
          <w:rPr>
            <w:noProof/>
          </w:rPr>
          <w:instrText xml:space="preserve"> PAGEREF _Toc231601244 \h </w:instrText>
        </w:r>
        <w:r>
          <w:rPr>
            <w:noProof/>
          </w:rPr>
        </w:r>
        <w:r>
          <w:rPr>
            <w:noProof/>
          </w:rPr>
          <w:fldChar w:fldCharType="separate"/>
        </w:r>
        <w:r>
          <w:rPr>
            <w:noProof/>
          </w:rPr>
          <w:t>95</w:t>
        </w:r>
        <w:r>
          <w:rPr>
            <w:noProof/>
          </w:rPr>
          <w:fldChar w:fldCharType="end"/>
        </w:r>
      </w:hyperlink>
    </w:p>
    <w:p w14:paraId="6D207C34" w14:textId="5EA7097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5" w:history="1">
        <w:r w:rsidRPr="00D7672B">
          <w:rPr>
            <w:rStyle w:val="Hyperlink"/>
            <w:noProof/>
          </w:rPr>
          <w:t>obterRelacaoVariaveisEditor</w:t>
        </w:r>
        <w:r>
          <w:rPr>
            <w:noProof/>
          </w:rPr>
          <w:tab/>
        </w:r>
        <w:r>
          <w:rPr>
            <w:noProof/>
          </w:rPr>
          <w:fldChar w:fldCharType="begin"/>
        </w:r>
        <w:r>
          <w:rPr>
            <w:noProof/>
          </w:rPr>
          <w:instrText xml:space="preserve"> PAGEREF _Toc231601245 \h </w:instrText>
        </w:r>
        <w:r>
          <w:rPr>
            <w:noProof/>
          </w:rPr>
        </w:r>
        <w:r>
          <w:rPr>
            <w:noProof/>
          </w:rPr>
          <w:fldChar w:fldCharType="separate"/>
        </w:r>
        <w:r>
          <w:rPr>
            <w:noProof/>
          </w:rPr>
          <w:t>96</w:t>
        </w:r>
        <w:r>
          <w:rPr>
            <w:noProof/>
          </w:rPr>
          <w:fldChar w:fldCharType="end"/>
        </w:r>
      </w:hyperlink>
    </w:p>
    <w:p w14:paraId="1249D7FF" w14:textId="40A2EEA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6" w:history="1">
        <w:r w:rsidRPr="00D7672B">
          <w:rPr>
            <w:rStyle w:val="Hyperlink"/>
            <w:noProof/>
          </w:rPr>
          <w:t>ocultarAcaoAlterarPublicacao</w:t>
        </w:r>
        <w:r>
          <w:rPr>
            <w:noProof/>
          </w:rPr>
          <w:tab/>
        </w:r>
        <w:r>
          <w:rPr>
            <w:noProof/>
          </w:rPr>
          <w:fldChar w:fldCharType="begin"/>
        </w:r>
        <w:r>
          <w:rPr>
            <w:noProof/>
          </w:rPr>
          <w:instrText xml:space="preserve"> PAGEREF _Toc231601246 \h </w:instrText>
        </w:r>
        <w:r>
          <w:rPr>
            <w:noProof/>
          </w:rPr>
        </w:r>
        <w:r>
          <w:rPr>
            <w:noProof/>
          </w:rPr>
          <w:fldChar w:fldCharType="separate"/>
        </w:r>
        <w:r>
          <w:rPr>
            <w:noProof/>
          </w:rPr>
          <w:t>96</w:t>
        </w:r>
        <w:r>
          <w:rPr>
            <w:noProof/>
          </w:rPr>
          <w:fldChar w:fldCharType="end"/>
        </w:r>
      </w:hyperlink>
    </w:p>
    <w:p w14:paraId="35F003EA" w14:textId="10F9502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7" w:history="1">
        <w:r w:rsidRPr="00D7672B">
          <w:rPr>
            <w:rStyle w:val="Hyperlink"/>
            <w:noProof/>
          </w:rPr>
          <w:t>ocultarAcaoCancelarAgendamentoPublicacao</w:t>
        </w:r>
        <w:r>
          <w:rPr>
            <w:noProof/>
          </w:rPr>
          <w:tab/>
        </w:r>
        <w:r>
          <w:rPr>
            <w:noProof/>
          </w:rPr>
          <w:fldChar w:fldCharType="begin"/>
        </w:r>
        <w:r>
          <w:rPr>
            <w:noProof/>
          </w:rPr>
          <w:instrText xml:space="preserve"> PAGEREF _Toc231601247 \h </w:instrText>
        </w:r>
        <w:r>
          <w:rPr>
            <w:noProof/>
          </w:rPr>
        </w:r>
        <w:r>
          <w:rPr>
            <w:noProof/>
          </w:rPr>
          <w:fldChar w:fldCharType="separate"/>
        </w:r>
        <w:r>
          <w:rPr>
            <w:noProof/>
          </w:rPr>
          <w:t>97</w:t>
        </w:r>
        <w:r>
          <w:rPr>
            <w:noProof/>
          </w:rPr>
          <w:fldChar w:fldCharType="end"/>
        </w:r>
      </w:hyperlink>
    </w:p>
    <w:p w14:paraId="53D2FD46" w14:textId="63F579C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8" w:history="1">
        <w:r w:rsidRPr="00D7672B">
          <w:rPr>
            <w:rStyle w:val="Hyperlink"/>
            <w:noProof/>
          </w:rPr>
          <w:t>ocultarBotaoSalvarPublicacao</w:t>
        </w:r>
        <w:r>
          <w:rPr>
            <w:noProof/>
          </w:rPr>
          <w:tab/>
        </w:r>
        <w:r>
          <w:rPr>
            <w:noProof/>
          </w:rPr>
          <w:fldChar w:fldCharType="begin"/>
        </w:r>
        <w:r>
          <w:rPr>
            <w:noProof/>
          </w:rPr>
          <w:instrText xml:space="preserve"> PAGEREF _Toc231601248 \h </w:instrText>
        </w:r>
        <w:r>
          <w:rPr>
            <w:noProof/>
          </w:rPr>
        </w:r>
        <w:r>
          <w:rPr>
            <w:noProof/>
          </w:rPr>
          <w:fldChar w:fldCharType="separate"/>
        </w:r>
        <w:r>
          <w:rPr>
            <w:noProof/>
          </w:rPr>
          <w:t>97</w:t>
        </w:r>
        <w:r>
          <w:rPr>
            <w:noProof/>
          </w:rPr>
          <w:fldChar w:fldCharType="end"/>
        </w:r>
      </w:hyperlink>
    </w:p>
    <w:p w14:paraId="604B5B64" w14:textId="7F92D6F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49" w:history="1">
        <w:r w:rsidRPr="00D7672B">
          <w:rPr>
            <w:rStyle w:val="Hyperlink"/>
            <w:noProof/>
          </w:rPr>
          <w:t>ocultarDadosImprensaNacionalPublicacao</w:t>
        </w:r>
        <w:r>
          <w:rPr>
            <w:noProof/>
          </w:rPr>
          <w:tab/>
        </w:r>
        <w:r>
          <w:rPr>
            <w:noProof/>
          </w:rPr>
          <w:fldChar w:fldCharType="begin"/>
        </w:r>
        <w:r>
          <w:rPr>
            <w:noProof/>
          </w:rPr>
          <w:instrText xml:space="preserve"> PAGEREF _Toc231601249 \h </w:instrText>
        </w:r>
        <w:r>
          <w:rPr>
            <w:noProof/>
          </w:rPr>
        </w:r>
        <w:r>
          <w:rPr>
            <w:noProof/>
          </w:rPr>
          <w:fldChar w:fldCharType="separate"/>
        </w:r>
        <w:r>
          <w:rPr>
            <w:noProof/>
          </w:rPr>
          <w:t>97</w:t>
        </w:r>
        <w:r>
          <w:rPr>
            <w:noProof/>
          </w:rPr>
          <w:fldChar w:fldCharType="end"/>
        </w:r>
      </w:hyperlink>
    </w:p>
    <w:p w14:paraId="45FDF9EC" w14:textId="264C319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0" w:history="1">
        <w:r w:rsidRPr="00D7672B">
          <w:rPr>
            <w:rStyle w:val="Hyperlink"/>
            <w:noProof/>
          </w:rPr>
          <w:t>permitirAndamentoConcluido</w:t>
        </w:r>
        <w:r>
          <w:rPr>
            <w:noProof/>
          </w:rPr>
          <w:tab/>
        </w:r>
        <w:r>
          <w:rPr>
            <w:noProof/>
          </w:rPr>
          <w:fldChar w:fldCharType="begin"/>
        </w:r>
        <w:r>
          <w:rPr>
            <w:noProof/>
          </w:rPr>
          <w:instrText xml:space="preserve"> PAGEREF _Toc231601250 \h </w:instrText>
        </w:r>
        <w:r>
          <w:rPr>
            <w:noProof/>
          </w:rPr>
        </w:r>
        <w:r>
          <w:rPr>
            <w:noProof/>
          </w:rPr>
          <w:fldChar w:fldCharType="separate"/>
        </w:r>
        <w:r>
          <w:rPr>
            <w:noProof/>
          </w:rPr>
          <w:t>98</w:t>
        </w:r>
        <w:r>
          <w:rPr>
            <w:noProof/>
          </w:rPr>
          <w:fldChar w:fldCharType="end"/>
        </w:r>
      </w:hyperlink>
    </w:p>
    <w:p w14:paraId="3B69B078" w14:textId="30A9FD0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1" w:history="1">
        <w:r w:rsidRPr="00D7672B">
          <w:rPr>
            <w:rStyle w:val="Hyperlink"/>
            <w:noProof/>
          </w:rPr>
          <w:t>prepararAssinaturaDocumento</w:t>
        </w:r>
        <w:r>
          <w:rPr>
            <w:noProof/>
          </w:rPr>
          <w:tab/>
        </w:r>
        <w:r>
          <w:rPr>
            <w:noProof/>
          </w:rPr>
          <w:fldChar w:fldCharType="begin"/>
        </w:r>
        <w:r>
          <w:rPr>
            <w:noProof/>
          </w:rPr>
          <w:instrText xml:space="preserve"> PAGEREF _Toc231601251 \h </w:instrText>
        </w:r>
        <w:r>
          <w:rPr>
            <w:noProof/>
          </w:rPr>
        </w:r>
        <w:r>
          <w:rPr>
            <w:noProof/>
          </w:rPr>
          <w:fldChar w:fldCharType="separate"/>
        </w:r>
        <w:r>
          <w:rPr>
            <w:noProof/>
          </w:rPr>
          <w:t>98</w:t>
        </w:r>
        <w:r>
          <w:rPr>
            <w:noProof/>
          </w:rPr>
          <w:fldChar w:fldCharType="end"/>
        </w:r>
      </w:hyperlink>
    </w:p>
    <w:p w14:paraId="60A3CE59" w14:textId="23FB148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2" w:history="1">
        <w:r w:rsidRPr="00D7672B">
          <w:rPr>
            <w:rStyle w:val="Hyperlink"/>
            <w:noProof/>
          </w:rPr>
          <w:t>prepararCloneDocumento</w:t>
        </w:r>
        <w:r>
          <w:rPr>
            <w:noProof/>
          </w:rPr>
          <w:tab/>
        </w:r>
        <w:r>
          <w:rPr>
            <w:noProof/>
          </w:rPr>
          <w:fldChar w:fldCharType="begin"/>
        </w:r>
        <w:r>
          <w:rPr>
            <w:noProof/>
          </w:rPr>
          <w:instrText xml:space="preserve"> PAGEREF _Toc231601252 \h </w:instrText>
        </w:r>
        <w:r>
          <w:rPr>
            <w:noProof/>
          </w:rPr>
        </w:r>
        <w:r>
          <w:rPr>
            <w:noProof/>
          </w:rPr>
          <w:fldChar w:fldCharType="separate"/>
        </w:r>
        <w:r>
          <w:rPr>
            <w:noProof/>
          </w:rPr>
          <w:t>98</w:t>
        </w:r>
        <w:r>
          <w:rPr>
            <w:noProof/>
          </w:rPr>
          <w:fldChar w:fldCharType="end"/>
        </w:r>
      </w:hyperlink>
    </w:p>
    <w:p w14:paraId="0730159C" w14:textId="6E5B8AD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3" w:history="1">
        <w:r w:rsidRPr="00D7672B">
          <w:rPr>
            <w:rStyle w:val="Hyperlink"/>
            <w:noProof/>
          </w:rPr>
          <w:t>processarControlador</w:t>
        </w:r>
        <w:r>
          <w:rPr>
            <w:noProof/>
          </w:rPr>
          <w:tab/>
        </w:r>
        <w:r>
          <w:rPr>
            <w:noProof/>
          </w:rPr>
          <w:fldChar w:fldCharType="begin"/>
        </w:r>
        <w:r>
          <w:rPr>
            <w:noProof/>
          </w:rPr>
          <w:instrText xml:space="preserve"> PAGEREF _Toc231601253 \h </w:instrText>
        </w:r>
        <w:r>
          <w:rPr>
            <w:noProof/>
          </w:rPr>
        </w:r>
        <w:r>
          <w:rPr>
            <w:noProof/>
          </w:rPr>
          <w:fldChar w:fldCharType="separate"/>
        </w:r>
        <w:r>
          <w:rPr>
            <w:noProof/>
          </w:rPr>
          <w:t>98</w:t>
        </w:r>
        <w:r>
          <w:rPr>
            <w:noProof/>
          </w:rPr>
          <w:fldChar w:fldCharType="end"/>
        </w:r>
      </w:hyperlink>
    </w:p>
    <w:p w14:paraId="5AB9BD04" w14:textId="7ADAF77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4" w:history="1">
        <w:r w:rsidRPr="00D7672B">
          <w:rPr>
            <w:rStyle w:val="Hyperlink"/>
            <w:noProof/>
          </w:rPr>
          <w:t>processarControladorAjax</w:t>
        </w:r>
        <w:r>
          <w:rPr>
            <w:noProof/>
          </w:rPr>
          <w:tab/>
        </w:r>
        <w:r>
          <w:rPr>
            <w:noProof/>
          </w:rPr>
          <w:fldChar w:fldCharType="begin"/>
        </w:r>
        <w:r>
          <w:rPr>
            <w:noProof/>
          </w:rPr>
          <w:instrText xml:space="preserve"> PAGEREF _Toc231601254 \h </w:instrText>
        </w:r>
        <w:r>
          <w:rPr>
            <w:noProof/>
          </w:rPr>
        </w:r>
        <w:r>
          <w:rPr>
            <w:noProof/>
          </w:rPr>
          <w:fldChar w:fldCharType="separate"/>
        </w:r>
        <w:r>
          <w:rPr>
            <w:noProof/>
          </w:rPr>
          <w:t>99</w:t>
        </w:r>
        <w:r>
          <w:rPr>
            <w:noProof/>
          </w:rPr>
          <w:fldChar w:fldCharType="end"/>
        </w:r>
      </w:hyperlink>
    </w:p>
    <w:p w14:paraId="229516E6" w14:textId="676B094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5" w:history="1">
        <w:r w:rsidRPr="00D7672B">
          <w:rPr>
            <w:rStyle w:val="Hyperlink"/>
            <w:noProof/>
          </w:rPr>
          <w:t>processarControladorAjaxExterno</w:t>
        </w:r>
        <w:r>
          <w:rPr>
            <w:noProof/>
          </w:rPr>
          <w:tab/>
        </w:r>
        <w:r>
          <w:rPr>
            <w:noProof/>
          </w:rPr>
          <w:fldChar w:fldCharType="begin"/>
        </w:r>
        <w:r>
          <w:rPr>
            <w:noProof/>
          </w:rPr>
          <w:instrText xml:space="preserve"> PAGEREF _Toc231601255 \h </w:instrText>
        </w:r>
        <w:r>
          <w:rPr>
            <w:noProof/>
          </w:rPr>
        </w:r>
        <w:r>
          <w:rPr>
            <w:noProof/>
          </w:rPr>
          <w:fldChar w:fldCharType="separate"/>
        </w:r>
        <w:r>
          <w:rPr>
            <w:noProof/>
          </w:rPr>
          <w:t>99</w:t>
        </w:r>
        <w:r>
          <w:rPr>
            <w:noProof/>
          </w:rPr>
          <w:fldChar w:fldCharType="end"/>
        </w:r>
      </w:hyperlink>
    </w:p>
    <w:p w14:paraId="4C9C443B" w14:textId="42BE770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6" w:history="1">
        <w:r w:rsidRPr="00D7672B">
          <w:rPr>
            <w:rStyle w:val="Hyperlink"/>
            <w:noProof/>
          </w:rPr>
          <w:t>processarControladorExterno</w:t>
        </w:r>
        <w:r>
          <w:rPr>
            <w:noProof/>
          </w:rPr>
          <w:tab/>
        </w:r>
        <w:r>
          <w:rPr>
            <w:noProof/>
          </w:rPr>
          <w:fldChar w:fldCharType="begin"/>
        </w:r>
        <w:r>
          <w:rPr>
            <w:noProof/>
          </w:rPr>
          <w:instrText xml:space="preserve"> PAGEREF _Toc231601256 \h </w:instrText>
        </w:r>
        <w:r>
          <w:rPr>
            <w:noProof/>
          </w:rPr>
        </w:r>
        <w:r>
          <w:rPr>
            <w:noProof/>
          </w:rPr>
          <w:fldChar w:fldCharType="separate"/>
        </w:r>
        <w:r>
          <w:rPr>
            <w:noProof/>
          </w:rPr>
          <w:t>99</w:t>
        </w:r>
        <w:r>
          <w:rPr>
            <w:noProof/>
          </w:rPr>
          <w:fldChar w:fldCharType="end"/>
        </w:r>
      </w:hyperlink>
    </w:p>
    <w:p w14:paraId="21F25AA3" w14:textId="28628C0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7" w:history="1">
        <w:r w:rsidRPr="00D7672B">
          <w:rPr>
            <w:rStyle w:val="Hyperlink"/>
            <w:noProof/>
          </w:rPr>
          <w:t>processarControladorPublicacoes</w:t>
        </w:r>
        <w:r>
          <w:rPr>
            <w:noProof/>
          </w:rPr>
          <w:tab/>
        </w:r>
        <w:r>
          <w:rPr>
            <w:noProof/>
          </w:rPr>
          <w:fldChar w:fldCharType="begin"/>
        </w:r>
        <w:r>
          <w:rPr>
            <w:noProof/>
          </w:rPr>
          <w:instrText xml:space="preserve"> PAGEREF _Toc231601257 \h </w:instrText>
        </w:r>
        <w:r>
          <w:rPr>
            <w:noProof/>
          </w:rPr>
        </w:r>
        <w:r>
          <w:rPr>
            <w:noProof/>
          </w:rPr>
          <w:fldChar w:fldCharType="separate"/>
        </w:r>
        <w:r>
          <w:rPr>
            <w:noProof/>
          </w:rPr>
          <w:t>100</w:t>
        </w:r>
        <w:r>
          <w:rPr>
            <w:noProof/>
          </w:rPr>
          <w:fldChar w:fldCharType="end"/>
        </w:r>
      </w:hyperlink>
    </w:p>
    <w:p w14:paraId="698BD277" w14:textId="640060B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8" w:history="1">
        <w:r w:rsidRPr="00D7672B">
          <w:rPr>
            <w:rStyle w:val="Hyperlink"/>
            <w:noProof/>
          </w:rPr>
          <w:t>processarControladorWebServices</w:t>
        </w:r>
        <w:r>
          <w:rPr>
            <w:noProof/>
          </w:rPr>
          <w:tab/>
        </w:r>
        <w:r>
          <w:rPr>
            <w:noProof/>
          </w:rPr>
          <w:fldChar w:fldCharType="begin"/>
        </w:r>
        <w:r>
          <w:rPr>
            <w:noProof/>
          </w:rPr>
          <w:instrText xml:space="preserve"> PAGEREF _Toc231601258 \h </w:instrText>
        </w:r>
        <w:r>
          <w:rPr>
            <w:noProof/>
          </w:rPr>
        </w:r>
        <w:r>
          <w:rPr>
            <w:noProof/>
          </w:rPr>
          <w:fldChar w:fldCharType="separate"/>
        </w:r>
        <w:r>
          <w:rPr>
            <w:noProof/>
          </w:rPr>
          <w:t>100</w:t>
        </w:r>
        <w:r>
          <w:rPr>
            <w:noProof/>
          </w:rPr>
          <w:fldChar w:fldCharType="end"/>
        </w:r>
      </w:hyperlink>
    </w:p>
    <w:p w14:paraId="3416025D" w14:textId="67E95AA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59" w:history="1">
        <w:r w:rsidRPr="00D7672B">
          <w:rPr>
            <w:rStyle w:val="Hyperlink"/>
            <w:noProof/>
          </w:rPr>
          <w:t>processarPaginaCadastroDocumento</w:t>
        </w:r>
        <w:r>
          <w:rPr>
            <w:noProof/>
          </w:rPr>
          <w:tab/>
        </w:r>
        <w:r>
          <w:rPr>
            <w:noProof/>
          </w:rPr>
          <w:fldChar w:fldCharType="begin"/>
        </w:r>
        <w:r>
          <w:rPr>
            <w:noProof/>
          </w:rPr>
          <w:instrText xml:space="preserve"> PAGEREF _Toc231601259 \h </w:instrText>
        </w:r>
        <w:r>
          <w:rPr>
            <w:noProof/>
          </w:rPr>
        </w:r>
        <w:r>
          <w:rPr>
            <w:noProof/>
          </w:rPr>
          <w:fldChar w:fldCharType="separate"/>
        </w:r>
        <w:r>
          <w:rPr>
            <w:noProof/>
          </w:rPr>
          <w:t>100</w:t>
        </w:r>
        <w:r>
          <w:rPr>
            <w:noProof/>
          </w:rPr>
          <w:fldChar w:fldCharType="end"/>
        </w:r>
      </w:hyperlink>
    </w:p>
    <w:p w14:paraId="4B65692D" w14:textId="77E668D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0" w:history="1">
        <w:r w:rsidRPr="00D7672B">
          <w:rPr>
            <w:rStyle w:val="Hyperlink"/>
            <w:noProof/>
          </w:rPr>
          <w:t>processarPaginaInclusaoDocumentoItemEtapa</w:t>
        </w:r>
        <w:r>
          <w:rPr>
            <w:noProof/>
          </w:rPr>
          <w:tab/>
        </w:r>
        <w:r>
          <w:rPr>
            <w:noProof/>
          </w:rPr>
          <w:fldChar w:fldCharType="begin"/>
        </w:r>
        <w:r>
          <w:rPr>
            <w:noProof/>
          </w:rPr>
          <w:instrText xml:space="preserve"> PAGEREF _Toc231601260 \h </w:instrText>
        </w:r>
        <w:r>
          <w:rPr>
            <w:noProof/>
          </w:rPr>
        </w:r>
        <w:r>
          <w:rPr>
            <w:noProof/>
          </w:rPr>
          <w:fldChar w:fldCharType="separate"/>
        </w:r>
        <w:r>
          <w:rPr>
            <w:noProof/>
          </w:rPr>
          <w:t>101</w:t>
        </w:r>
        <w:r>
          <w:rPr>
            <w:noProof/>
          </w:rPr>
          <w:fldChar w:fldCharType="end"/>
        </w:r>
      </w:hyperlink>
    </w:p>
    <w:p w14:paraId="0C80B074" w14:textId="06B6B1C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1" w:history="1">
        <w:r w:rsidRPr="00D7672B">
          <w:rPr>
            <w:rStyle w:val="Hyperlink"/>
            <w:noProof/>
          </w:rPr>
          <w:t>processarPesquisaRapida</w:t>
        </w:r>
        <w:r>
          <w:rPr>
            <w:noProof/>
          </w:rPr>
          <w:tab/>
        </w:r>
        <w:r>
          <w:rPr>
            <w:noProof/>
          </w:rPr>
          <w:fldChar w:fldCharType="begin"/>
        </w:r>
        <w:r>
          <w:rPr>
            <w:noProof/>
          </w:rPr>
          <w:instrText xml:space="preserve"> PAGEREF _Toc231601261 \h </w:instrText>
        </w:r>
        <w:r>
          <w:rPr>
            <w:noProof/>
          </w:rPr>
        </w:r>
        <w:r>
          <w:rPr>
            <w:noProof/>
          </w:rPr>
          <w:fldChar w:fldCharType="separate"/>
        </w:r>
        <w:r>
          <w:rPr>
            <w:noProof/>
          </w:rPr>
          <w:t>102</w:t>
        </w:r>
        <w:r>
          <w:rPr>
            <w:noProof/>
          </w:rPr>
          <w:fldChar w:fldCharType="end"/>
        </w:r>
      </w:hyperlink>
    </w:p>
    <w:p w14:paraId="3FFE0218" w14:textId="66ECD06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2" w:history="1">
        <w:r w:rsidRPr="00D7672B">
          <w:rPr>
            <w:rStyle w:val="Hyperlink"/>
            <w:noProof/>
          </w:rPr>
          <w:t>processarVariaveisEditor</w:t>
        </w:r>
        <w:r>
          <w:rPr>
            <w:noProof/>
          </w:rPr>
          <w:tab/>
        </w:r>
        <w:r>
          <w:rPr>
            <w:noProof/>
          </w:rPr>
          <w:fldChar w:fldCharType="begin"/>
        </w:r>
        <w:r>
          <w:rPr>
            <w:noProof/>
          </w:rPr>
          <w:instrText xml:space="preserve"> PAGEREF _Toc231601262 \h </w:instrText>
        </w:r>
        <w:r>
          <w:rPr>
            <w:noProof/>
          </w:rPr>
        </w:r>
        <w:r>
          <w:rPr>
            <w:noProof/>
          </w:rPr>
          <w:fldChar w:fldCharType="separate"/>
        </w:r>
        <w:r>
          <w:rPr>
            <w:noProof/>
          </w:rPr>
          <w:t>102</w:t>
        </w:r>
        <w:r>
          <w:rPr>
            <w:noProof/>
          </w:rPr>
          <w:fldChar w:fldCharType="end"/>
        </w:r>
      </w:hyperlink>
    </w:p>
    <w:p w14:paraId="0EA33627" w14:textId="2C23484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3" w:history="1">
        <w:r w:rsidRPr="00D7672B">
          <w:rPr>
            <w:rStyle w:val="Hyperlink"/>
            <w:noProof/>
          </w:rPr>
          <w:t>reabrirProcesso</w:t>
        </w:r>
        <w:r>
          <w:rPr>
            <w:noProof/>
          </w:rPr>
          <w:tab/>
        </w:r>
        <w:r>
          <w:rPr>
            <w:noProof/>
          </w:rPr>
          <w:fldChar w:fldCharType="begin"/>
        </w:r>
        <w:r>
          <w:rPr>
            <w:noProof/>
          </w:rPr>
          <w:instrText xml:space="preserve"> PAGEREF _Toc231601263 \h </w:instrText>
        </w:r>
        <w:r>
          <w:rPr>
            <w:noProof/>
          </w:rPr>
        </w:r>
        <w:r>
          <w:rPr>
            <w:noProof/>
          </w:rPr>
          <w:fldChar w:fldCharType="separate"/>
        </w:r>
        <w:r>
          <w:rPr>
            <w:noProof/>
          </w:rPr>
          <w:t>102</w:t>
        </w:r>
        <w:r>
          <w:rPr>
            <w:noProof/>
          </w:rPr>
          <w:fldChar w:fldCharType="end"/>
        </w:r>
      </w:hyperlink>
    </w:p>
    <w:p w14:paraId="26612B12" w14:textId="2DD9B29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4" w:history="1">
        <w:r w:rsidRPr="00D7672B">
          <w:rPr>
            <w:rStyle w:val="Hyperlink"/>
            <w:noProof/>
          </w:rPr>
          <w:t>reativarArquivoExtensao</w:t>
        </w:r>
        <w:r>
          <w:rPr>
            <w:noProof/>
          </w:rPr>
          <w:tab/>
        </w:r>
        <w:r>
          <w:rPr>
            <w:noProof/>
          </w:rPr>
          <w:fldChar w:fldCharType="begin"/>
        </w:r>
        <w:r>
          <w:rPr>
            <w:noProof/>
          </w:rPr>
          <w:instrText xml:space="preserve"> PAGEREF _Toc231601264 \h </w:instrText>
        </w:r>
        <w:r>
          <w:rPr>
            <w:noProof/>
          </w:rPr>
        </w:r>
        <w:r>
          <w:rPr>
            <w:noProof/>
          </w:rPr>
          <w:fldChar w:fldCharType="separate"/>
        </w:r>
        <w:r>
          <w:rPr>
            <w:noProof/>
          </w:rPr>
          <w:t>102</w:t>
        </w:r>
        <w:r>
          <w:rPr>
            <w:noProof/>
          </w:rPr>
          <w:fldChar w:fldCharType="end"/>
        </w:r>
      </w:hyperlink>
    </w:p>
    <w:p w14:paraId="78BE0E27" w14:textId="2F0AC6D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5" w:history="1">
        <w:r w:rsidRPr="00D7672B">
          <w:rPr>
            <w:rStyle w:val="Hyperlink"/>
            <w:noProof/>
          </w:rPr>
          <w:t>reativarContato</w:t>
        </w:r>
        <w:r>
          <w:rPr>
            <w:noProof/>
          </w:rPr>
          <w:tab/>
        </w:r>
        <w:r>
          <w:rPr>
            <w:noProof/>
          </w:rPr>
          <w:fldChar w:fldCharType="begin"/>
        </w:r>
        <w:r>
          <w:rPr>
            <w:noProof/>
          </w:rPr>
          <w:instrText xml:space="preserve"> PAGEREF _Toc231601265 \h </w:instrText>
        </w:r>
        <w:r>
          <w:rPr>
            <w:noProof/>
          </w:rPr>
        </w:r>
        <w:r>
          <w:rPr>
            <w:noProof/>
          </w:rPr>
          <w:fldChar w:fldCharType="separate"/>
        </w:r>
        <w:r>
          <w:rPr>
            <w:noProof/>
          </w:rPr>
          <w:t>102</w:t>
        </w:r>
        <w:r>
          <w:rPr>
            <w:noProof/>
          </w:rPr>
          <w:fldChar w:fldCharType="end"/>
        </w:r>
      </w:hyperlink>
    </w:p>
    <w:p w14:paraId="2E31EC59" w14:textId="290145E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6" w:history="1">
        <w:r w:rsidRPr="00D7672B">
          <w:rPr>
            <w:rStyle w:val="Hyperlink"/>
            <w:noProof/>
          </w:rPr>
          <w:t>reativarHipoteseLegal</w:t>
        </w:r>
        <w:r>
          <w:rPr>
            <w:noProof/>
          </w:rPr>
          <w:tab/>
        </w:r>
        <w:r>
          <w:rPr>
            <w:noProof/>
          </w:rPr>
          <w:fldChar w:fldCharType="begin"/>
        </w:r>
        <w:r>
          <w:rPr>
            <w:noProof/>
          </w:rPr>
          <w:instrText xml:space="preserve"> PAGEREF _Toc231601266 \h </w:instrText>
        </w:r>
        <w:r>
          <w:rPr>
            <w:noProof/>
          </w:rPr>
        </w:r>
        <w:r>
          <w:rPr>
            <w:noProof/>
          </w:rPr>
          <w:fldChar w:fldCharType="separate"/>
        </w:r>
        <w:r>
          <w:rPr>
            <w:noProof/>
          </w:rPr>
          <w:t>102</w:t>
        </w:r>
        <w:r>
          <w:rPr>
            <w:noProof/>
          </w:rPr>
          <w:fldChar w:fldCharType="end"/>
        </w:r>
      </w:hyperlink>
    </w:p>
    <w:p w14:paraId="4C44E7AD" w14:textId="4EDE3E8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7" w:history="1">
        <w:r w:rsidRPr="00D7672B">
          <w:rPr>
            <w:rStyle w:val="Hyperlink"/>
            <w:noProof/>
          </w:rPr>
          <w:t>reativarTipoContato</w:t>
        </w:r>
        <w:r>
          <w:rPr>
            <w:noProof/>
          </w:rPr>
          <w:tab/>
        </w:r>
        <w:r>
          <w:rPr>
            <w:noProof/>
          </w:rPr>
          <w:fldChar w:fldCharType="begin"/>
        </w:r>
        <w:r>
          <w:rPr>
            <w:noProof/>
          </w:rPr>
          <w:instrText xml:space="preserve"> PAGEREF _Toc231601267 \h </w:instrText>
        </w:r>
        <w:r>
          <w:rPr>
            <w:noProof/>
          </w:rPr>
        </w:r>
        <w:r>
          <w:rPr>
            <w:noProof/>
          </w:rPr>
          <w:fldChar w:fldCharType="separate"/>
        </w:r>
        <w:r>
          <w:rPr>
            <w:noProof/>
          </w:rPr>
          <w:t>103</w:t>
        </w:r>
        <w:r>
          <w:rPr>
            <w:noProof/>
          </w:rPr>
          <w:fldChar w:fldCharType="end"/>
        </w:r>
      </w:hyperlink>
    </w:p>
    <w:p w14:paraId="0A78AD6B" w14:textId="0A344D5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8" w:history="1">
        <w:r w:rsidRPr="00D7672B">
          <w:rPr>
            <w:rStyle w:val="Hyperlink"/>
            <w:noProof/>
          </w:rPr>
          <w:t>reativarTipoDocumento</w:t>
        </w:r>
        <w:r>
          <w:rPr>
            <w:noProof/>
          </w:rPr>
          <w:tab/>
        </w:r>
        <w:r>
          <w:rPr>
            <w:noProof/>
          </w:rPr>
          <w:fldChar w:fldCharType="begin"/>
        </w:r>
        <w:r>
          <w:rPr>
            <w:noProof/>
          </w:rPr>
          <w:instrText xml:space="preserve"> PAGEREF _Toc231601268 \h </w:instrText>
        </w:r>
        <w:r>
          <w:rPr>
            <w:noProof/>
          </w:rPr>
        </w:r>
        <w:r>
          <w:rPr>
            <w:noProof/>
          </w:rPr>
          <w:fldChar w:fldCharType="separate"/>
        </w:r>
        <w:r>
          <w:rPr>
            <w:noProof/>
          </w:rPr>
          <w:t>103</w:t>
        </w:r>
        <w:r>
          <w:rPr>
            <w:noProof/>
          </w:rPr>
          <w:fldChar w:fldCharType="end"/>
        </w:r>
      </w:hyperlink>
    </w:p>
    <w:p w14:paraId="52A1A5FB" w14:textId="6B079E7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69" w:history="1">
        <w:r w:rsidRPr="00D7672B">
          <w:rPr>
            <w:rStyle w:val="Hyperlink"/>
            <w:noProof/>
          </w:rPr>
          <w:t>reativarTipoProcesso</w:t>
        </w:r>
        <w:r>
          <w:rPr>
            <w:noProof/>
          </w:rPr>
          <w:tab/>
        </w:r>
        <w:r>
          <w:rPr>
            <w:noProof/>
          </w:rPr>
          <w:fldChar w:fldCharType="begin"/>
        </w:r>
        <w:r>
          <w:rPr>
            <w:noProof/>
          </w:rPr>
          <w:instrText xml:space="preserve"> PAGEREF _Toc231601269 \h </w:instrText>
        </w:r>
        <w:r>
          <w:rPr>
            <w:noProof/>
          </w:rPr>
        </w:r>
        <w:r>
          <w:rPr>
            <w:noProof/>
          </w:rPr>
          <w:fldChar w:fldCharType="separate"/>
        </w:r>
        <w:r>
          <w:rPr>
            <w:noProof/>
          </w:rPr>
          <w:t>103</w:t>
        </w:r>
        <w:r>
          <w:rPr>
            <w:noProof/>
          </w:rPr>
          <w:fldChar w:fldCharType="end"/>
        </w:r>
      </w:hyperlink>
    </w:p>
    <w:p w14:paraId="1E696C4C" w14:textId="338792F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0" w:history="1">
        <w:r w:rsidRPr="00D7672B">
          <w:rPr>
            <w:rStyle w:val="Hyperlink"/>
            <w:noProof/>
          </w:rPr>
          <w:t>reativarUnidade</w:t>
        </w:r>
        <w:r>
          <w:rPr>
            <w:noProof/>
          </w:rPr>
          <w:tab/>
        </w:r>
        <w:r>
          <w:rPr>
            <w:noProof/>
          </w:rPr>
          <w:fldChar w:fldCharType="begin"/>
        </w:r>
        <w:r>
          <w:rPr>
            <w:noProof/>
          </w:rPr>
          <w:instrText xml:space="preserve"> PAGEREF _Toc231601270 \h </w:instrText>
        </w:r>
        <w:r>
          <w:rPr>
            <w:noProof/>
          </w:rPr>
        </w:r>
        <w:r>
          <w:rPr>
            <w:noProof/>
          </w:rPr>
          <w:fldChar w:fldCharType="separate"/>
        </w:r>
        <w:r>
          <w:rPr>
            <w:noProof/>
          </w:rPr>
          <w:t>103</w:t>
        </w:r>
        <w:r>
          <w:rPr>
            <w:noProof/>
          </w:rPr>
          <w:fldChar w:fldCharType="end"/>
        </w:r>
      </w:hyperlink>
    </w:p>
    <w:p w14:paraId="4D6C587B" w14:textId="4F09E1D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1" w:history="1">
        <w:r w:rsidRPr="00D7672B">
          <w:rPr>
            <w:rStyle w:val="Hyperlink"/>
            <w:noProof/>
          </w:rPr>
          <w:t>reativarUsuario</w:t>
        </w:r>
        <w:r>
          <w:rPr>
            <w:noProof/>
          </w:rPr>
          <w:tab/>
        </w:r>
        <w:r>
          <w:rPr>
            <w:noProof/>
          </w:rPr>
          <w:fldChar w:fldCharType="begin"/>
        </w:r>
        <w:r>
          <w:rPr>
            <w:noProof/>
          </w:rPr>
          <w:instrText xml:space="preserve"> PAGEREF _Toc231601271 \h </w:instrText>
        </w:r>
        <w:r>
          <w:rPr>
            <w:noProof/>
          </w:rPr>
        </w:r>
        <w:r>
          <w:rPr>
            <w:noProof/>
          </w:rPr>
          <w:fldChar w:fldCharType="separate"/>
        </w:r>
        <w:r>
          <w:rPr>
            <w:noProof/>
          </w:rPr>
          <w:t>103</w:t>
        </w:r>
        <w:r>
          <w:rPr>
            <w:noProof/>
          </w:rPr>
          <w:fldChar w:fldCharType="end"/>
        </w:r>
      </w:hyperlink>
    </w:p>
    <w:p w14:paraId="508B3B5A" w14:textId="4EBC200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2" w:history="1">
        <w:r w:rsidRPr="00D7672B">
          <w:rPr>
            <w:rStyle w:val="Hyperlink"/>
            <w:noProof/>
          </w:rPr>
          <w:t>reativarVeiculoPublicacao</w:t>
        </w:r>
        <w:r>
          <w:rPr>
            <w:noProof/>
          </w:rPr>
          <w:tab/>
        </w:r>
        <w:r>
          <w:rPr>
            <w:noProof/>
          </w:rPr>
          <w:fldChar w:fldCharType="begin"/>
        </w:r>
        <w:r>
          <w:rPr>
            <w:noProof/>
          </w:rPr>
          <w:instrText xml:space="preserve"> PAGEREF _Toc231601272 \h </w:instrText>
        </w:r>
        <w:r>
          <w:rPr>
            <w:noProof/>
          </w:rPr>
        </w:r>
        <w:r>
          <w:rPr>
            <w:noProof/>
          </w:rPr>
          <w:fldChar w:fldCharType="separate"/>
        </w:r>
        <w:r>
          <w:rPr>
            <w:noProof/>
          </w:rPr>
          <w:t>103</w:t>
        </w:r>
        <w:r>
          <w:rPr>
            <w:noProof/>
          </w:rPr>
          <w:fldChar w:fldCharType="end"/>
        </w:r>
      </w:hyperlink>
    </w:p>
    <w:p w14:paraId="0870CF47" w14:textId="7DB9371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3" w:history="1">
        <w:r w:rsidRPr="00D7672B">
          <w:rPr>
            <w:rStyle w:val="Hyperlink"/>
            <w:noProof/>
          </w:rPr>
          <w:t>relacionarProcesso</w:t>
        </w:r>
        <w:r>
          <w:rPr>
            <w:noProof/>
          </w:rPr>
          <w:tab/>
        </w:r>
        <w:r>
          <w:rPr>
            <w:noProof/>
          </w:rPr>
          <w:fldChar w:fldCharType="begin"/>
        </w:r>
        <w:r>
          <w:rPr>
            <w:noProof/>
          </w:rPr>
          <w:instrText xml:space="preserve"> PAGEREF _Toc231601273 \h </w:instrText>
        </w:r>
        <w:r>
          <w:rPr>
            <w:noProof/>
          </w:rPr>
        </w:r>
        <w:r>
          <w:rPr>
            <w:noProof/>
          </w:rPr>
          <w:fldChar w:fldCharType="separate"/>
        </w:r>
        <w:r>
          <w:rPr>
            <w:noProof/>
          </w:rPr>
          <w:t>103</w:t>
        </w:r>
        <w:r>
          <w:rPr>
            <w:noProof/>
          </w:rPr>
          <w:fldChar w:fldCharType="end"/>
        </w:r>
      </w:hyperlink>
    </w:p>
    <w:p w14:paraId="6ACC99A0" w14:textId="648C4DF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4" w:history="1">
        <w:r w:rsidRPr="00D7672B">
          <w:rPr>
            <w:rStyle w:val="Hyperlink"/>
            <w:noProof/>
          </w:rPr>
          <w:t>removerRelacionamentoProcesso</w:t>
        </w:r>
        <w:r>
          <w:rPr>
            <w:noProof/>
          </w:rPr>
          <w:tab/>
        </w:r>
        <w:r>
          <w:rPr>
            <w:noProof/>
          </w:rPr>
          <w:fldChar w:fldCharType="begin"/>
        </w:r>
        <w:r>
          <w:rPr>
            <w:noProof/>
          </w:rPr>
          <w:instrText xml:space="preserve"> PAGEREF _Toc231601274 \h </w:instrText>
        </w:r>
        <w:r>
          <w:rPr>
            <w:noProof/>
          </w:rPr>
        </w:r>
        <w:r>
          <w:rPr>
            <w:noProof/>
          </w:rPr>
          <w:fldChar w:fldCharType="separate"/>
        </w:r>
        <w:r>
          <w:rPr>
            <w:noProof/>
          </w:rPr>
          <w:t>103</w:t>
        </w:r>
        <w:r>
          <w:rPr>
            <w:noProof/>
          </w:rPr>
          <w:fldChar w:fldCharType="end"/>
        </w:r>
      </w:hyperlink>
    </w:p>
    <w:p w14:paraId="462E903A" w14:textId="40C6967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5" w:history="1">
        <w:r w:rsidRPr="00D7672B">
          <w:rPr>
            <w:rStyle w:val="Hyperlink"/>
            <w:noProof/>
          </w:rPr>
          <w:t>removerSobrestamentoProcesso</w:t>
        </w:r>
        <w:r>
          <w:rPr>
            <w:noProof/>
          </w:rPr>
          <w:tab/>
        </w:r>
        <w:r>
          <w:rPr>
            <w:noProof/>
          </w:rPr>
          <w:fldChar w:fldCharType="begin"/>
        </w:r>
        <w:r>
          <w:rPr>
            <w:noProof/>
          </w:rPr>
          <w:instrText xml:space="preserve"> PAGEREF _Toc231601275 \h </w:instrText>
        </w:r>
        <w:r>
          <w:rPr>
            <w:noProof/>
          </w:rPr>
        </w:r>
        <w:r>
          <w:rPr>
            <w:noProof/>
          </w:rPr>
          <w:fldChar w:fldCharType="separate"/>
        </w:r>
        <w:r>
          <w:rPr>
            <w:noProof/>
          </w:rPr>
          <w:t>104</w:t>
        </w:r>
        <w:r>
          <w:rPr>
            <w:noProof/>
          </w:rPr>
          <w:fldChar w:fldCharType="end"/>
        </w:r>
      </w:hyperlink>
    </w:p>
    <w:p w14:paraId="035FD9B7" w14:textId="00362D8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6" w:history="1">
        <w:r w:rsidRPr="00D7672B">
          <w:rPr>
            <w:rStyle w:val="Hyperlink"/>
            <w:noProof/>
          </w:rPr>
          <w:t>sobrestarProcesso</w:t>
        </w:r>
        <w:r>
          <w:rPr>
            <w:noProof/>
          </w:rPr>
          <w:tab/>
        </w:r>
        <w:r>
          <w:rPr>
            <w:noProof/>
          </w:rPr>
          <w:fldChar w:fldCharType="begin"/>
        </w:r>
        <w:r>
          <w:rPr>
            <w:noProof/>
          </w:rPr>
          <w:instrText xml:space="preserve"> PAGEREF _Toc231601276 \h </w:instrText>
        </w:r>
        <w:r>
          <w:rPr>
            <w:noProof/>
          </w:rPr>
        </w:r>
        <w:r>
          <w:rPr>
            <w:noProof/>
          </w:rPr>
          <w:fldChar w:fldCharType="separate"/>
        </w:r>
        <w:r>
          <w:rPr>
            <w:noProof/>
          </w:rPr>
          <w:t>104</w:t>
        </w:r>
        <w:r>
          <w:rPr>
            <w:noProof/>
          </w:rPr>
          <w:fldChar w:fldCharType="end"/>
        </w:r>
      </w:hyperlink>
    </w:p>
    <w:p w14:paraId="0F2FF064" w14:textId="42CCC90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7" w:history="1">
        <w:r w:rsidRPr="00D7672B">
          <w:rPr>
            <w:rStyle w:val="Hyperlink"/>
            <w:noProof/>
          </w:rPr>
          <w:t>substituirContato</w:t>
        </w:r>
        <w:r>
          <w:rPr>
            <w:noProof/>
          </w:rPr>
          <w:tab/>
        </w:r>
        <w:r>
          <w:rPr>
            <w:noProof/>
          </w:rPr>
          <w:fldChar w:fldCharType="begin"/>
        </w:r>
        <w:r>
          <w:rPr>
            <w:noProof/>
          </w:rPr>
          <w:instrText xml:space="preserve"> PAGEREF _Toc231601277 \h </w:instrText>
        </w:r>
        <w:r>
          <w:rPr>
            <w:noProof/>
          </w:rPr>
        </w:r>
        <w:r>
          <w:rPr>
            <w:noProof/>
          </w:rPr>
          <w:fldChar w:fldCharType="separate"/>
        </w:r>
        <w:r>
          <w:rPr>
            <w:noProof/>
          </w:rPr>
          <w:t>104</w:t>
        </w:r>
        <w:r>
          <w:rPr>
            <w:noProof/>
          </w:rPr>
          <w:fldChar w:fldCharType="end"/>
        </w:r>
      </w:hyperlink>
    </w:p>
    <w:p w14:paraId="3D25D491" w14:textId="38EB762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8" w:history="1">
        <w:r w:rsidRPr="00D7672B">
          <w:rPr>
            <w:rStyle w:val="Hyperlink"/>
            <w:noProof/>
          </w:rPr>
          <w:t>tratarLinkSemAssinatura</w:t>
        </w:r>
        <w:r>
          <w:rPr>
            <w:noProof/>
          </w:rPr>
          <w:tab/>
        </w:r>
        <w:r>
          <w:rPr>
            <w:noProof/>
          </w:rPr>
          <w:fldChar w:fldCharType="begin"/>
        </w:r>
        <w:r>
          <w:rPr>
            <w:noProof/>
          </w:rPr>
          <w:instrText xml:space="preserve"> PAGEREF _Toc231601278 \h </w:instrText>
        </w:r>
        <w:r>
          <w:rPr>
            <w:noProof/>
          </w:rPr>
        </w:r>
        <w:r>
          <w:rPr>
            <w:noProof/>
          </w:rPr>
          <w:fldChar w:fldCharType="separate"/>
        </w:r>
        <w:r>
          <w:rPr>
            <w:noProof/>
          </w:rPr>
          <w:t>104</w:t>
        </w:r>
        <w:r>
          <w:rPr>
            <w:noProof/>
          </w:rPr>
          <w:fldChar w:fldCharType="end"/>
        </w:r>
      </w:hyperlink>
    </w:p>
    <w:p w14:paraId="6F5886E7" w14:textId="54F19C4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79" w:history="1">
        <w:r w:rsidRPr="00D7672B">
          <w:rPr>
            <w:rStyle w:val="Hyperlink"/>
            <w:noProof/>
          </w:rPr>
          <w:t>validarContato</w:t>
        </w:r>
        <w:r>
          <w:rPr>
            <w:noProof/>
          </w:rPr>
          <w:tab/>
        </w:r>
        <w:r>
          <w:rPr>
            <w:noProof/>
          </w:rPr>
          <w:fldChar w:fldCharType="begin"/>
        </w:r>
        <w:r>
          <w:rPr>
            <w:noProof/>
          </w:rPr>
          <w:instrText xml:space="preserve"> PAGEREF _Toc231601279 \h </w:instrText>
        </w:r>
        <w:r>
          <w:rPr>
            <w:noProof/>
          </w:rPr>
        </w:r>
        <w:r>
          <w:rPr>
            <w:noProof/>
          </w:rPr>
          <w:fldChar w:fldCharType="separate"/>
        </w:r>
        <w:r>
          <w:rPr>
            <w:noProof/>
          </w:rPr>
          <w:t>104</w:t>
        </w:r>
        <w:r>
          <w:rPr>
            <w:noProof/>
          </w:rPr>
          <w:fldChar w:fldCharType="end"/>
        </w:r>
      </w:hyperlink>
    </w:p>
    <w:p w14:paraId="323C5005" w14:textId="4BD1A0C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0" w:history="1">
        <w:r w:rsidRPr="00D7672B">
          <w:rPr>
            <w:rStyle w:val="Hyperlink"/>
            <w:noProof/>
          </w:rPr>
          <w:t>validarEliminacaoDocumento</w:t>
        </w:r>
        <w:r>
          <w:rPr>
            <w:noProof/>
          </w:rPr>
          <w:tab/>
        </w:r>
        <w:r>
          <w:rPr>
            <w:noProof/>
          </w:rPr>
          <w:fldChar w:fldCharType="begin"/>
        </w:r>
        <w:r>
          <w:rPr>
            <w:noProof/>
          </w:rPr>
          <w:instrText xml:space="preserve"> PAGEREF _Toc231601280 \h </w:instrText>
        </w:r>
        <w:r>
          <w:rPr>
            <w:noProof/>
          </w:rPr>
        </w:r>
        <w:r>
          <w:rPr>
            <w:noProof/>
          </w:rPr>
          <w:fldChar w:fldCharType="separate"/>
        </w:r>
        <w:r>
          <w:rPr>
            <w:noProof/>
          </w:rPr>
          <w:t>105</w:t>
        </w:r>
        <w:r>
          <w:rPr>
            <w:noProof/>
          </w:rPr>
          <w:fldChar w:fldCharType="end"/>
        </w:r>
      </w:hyperlink>
    </w:p>
    <w:p w14:paraId="4ED68C48" w14:textId="6802132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1" w:history="1">
        <w:r w:rsidRPr="00D7672B">
          <w:rPr>
            <w:rStyle w:val="Hyperlink"/>
            <w:noProof/>
          </w:rPr>
          <w:t>validarEliminacaoProcesso</w:t>
        </w:r>
        <w:r>
          <w:rPr>
            <w:noProof/>
          </w:rPr>
          <w:tab/>
        </w:r>
        <w:r>
          <w:rPr>
            <w:noProof/>
          </w:rPr>
          <w:fldChar w:fldCharType="begin"/>
        </w:r>
        <w:r>
          <w:rPr>
            <w:noProof/>
          </w:rPr>
          <w:instrText xml:space="preserve"> PAGEREF _Toc231601281 \h </w:instrText>
        </w:r>
        <w:r>
          <w:rPr>
            <w:noProof/>
          </w:rPr>
        </w:r>
        <w:r>
          <w:rPr>
            <w:noProof/>
          </w:rPr>
          <w:fldChar w:fldCharType="separate"/>
        </w:r>
        <w:r>
          <w:rPr>
            <w:noProof/>
          </w:rPr>
          <w:t>105</w:t>
        </w:r>
        <w:r>
          <w:rPr>
            <w:noProof/>
          </w:rPr>
          <w:fldChar w:fldCharType="end"/>
        </w:r>
      </w:hyperlink>
    </w:p>
    <w:p w14:paraId="17D09667" w14:textId="7B3DE6A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2" w:history="1">
        <w:r w:rsidRPr="00D7672B">
          <w:rPr>
            <w:rStyle w:val="Hyperlink"/>
            <w:noProof/>
          </w:rPr>
          <w:t>verificarAcessoProtocolo</w:t>
        </w:r>
        <w:r>
          <w:rPr>
            <w:noProof/>
          </w:rPr>
          <w:tab/>
        </w:r>
        <w:r>
          <w:rPr>
            <w:noProof/>
          </w:rPr>
          <w:fldChar w:fldCharType="begin"/>
        </w:r>
        <w:r>
          <w:rPr>
            <w:noProof/>
          </w:rPr>
          <w:instrText xml:space="preserve"> PAGEREF _Toc231601282 \h </w:instrText>
        </w:r>
        <w:r>
          <w:rPr>
            <w:noProof/>
          </w:rPr>
        </w:r>
        <w:r>
          <w:rPr>
            <w:noProof/>
          </w:rPr>
          <w:fldChar w:fldCharType="separate"/>
        </w:r>
        <w:r>
          <w:rPr>
            <w:noProof/>
          </w:rPr>
          <w:t>105</w:t>
        </w:r>
        <w:r>
          <w:rPr>
            <w:noProof/>
          </w:rPr>
          <w:fldChar w:fldCharType="end"/>
        </w:r>
      </w:hyperlink>
    </w:p>
    <w:p w14:paraId="3826A4A4" w14:textId="4B5066F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3" w:history="1">
        <w:r w:rsidRPr="00D7672B">
          <w:rPr>
            <w:rStyle w:val="Hyperlink"/>
            <w:noProof/>
          </w:rPr>
          <w:t>verificarAcessoProtocoloExterno</w:t>
        </w:r>
        <w:r>
          <w:rPr>
            <w:noProof/>
          </w:rPr>
          <w:tab/>
        </w:r>
        <w:r>
          <w:rPr>
            <w:noProof/>
          </w:rPr>
          <w:fldChar w:fldCharType="begin"/>
        </w:r>
        <w:r>
          <w:rPr>
            <w:noProof/>
          </w:rPr>
          <w:instrText xml:space="preserve"> PAGEREF _Toc231601283 \h </w:instrText>
        </w:r>
        <w:r>
          <w:rPr>
            <w:noProof/>
          </w:rPr>
        </w:r>
        <w:r>
          <w:rPr>
            <w:noProof/>
          </w:rPr>
          <w:fldChar w:fldCharType="separate"/>
        </w:r>
        <w:r>
          <w:rPr>
            <w:noProof/>
          </w:rPr>
          <w:t>106</w:t>
        </w:r>
        <w:r>
          <w:rPr>
            <w:noProof/>
          </w:rPr>
          <w:fldChar w:fldCharType="end"/>
        </w:r>
      </w:hyperlink>
    </w:p>
    <w:p w14:paraId="3D86FC66" w14:textId="578D840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4" w:history="1">
        <w:r w:rsidRPr="00D7672B">
          <w:rPr>
            <w:rStyle w:val="Hyperlink"/>
            <w:noProof/>
          </w:rPr>
          <w:t>verificarAcessoTipoContato</w:t>
        </w:r>
        <w:r>
          <w:rPr>
            <w:noProof/>
          </w:rPr>
          <w:tab/>
        </w:r>
        <w:r>
          <w:rPr>
            <w:noProof/>
          </w:rPr>
          <w:fldChar w:fldCharType="begin"/>
        </w:r>
        <w:r>
          <w:rPr>
            <w:noProof/>
          </w:rPr>
          <w:instrText xml:space="preserve"> PAGEREF _Toc231601284 \h </w:instrText>
        </w:r>
        <w:r>
          <w:rPr>
            <w:noProof/>
          </w:rPr>
        </w:r>
        <w:r>
          <w:rPr>
            <w:noProof/>
          </w:rPr>
          <w:fldChar w:fldCharType="separate"/>
        </w:r>
        <w:r>
          <w:rPr>
            <w:noProof/>
          </w:rPr>
          <w:t>107</w:t>
        </w:r>
        <w:r>
          <w:rPr>
            <w:noProof/>
          </w:rPr>
          <w:fldChar w:fldCharType="end"/>
        </w:r>
      </w:hyperlink>
    </w:p>
    <w:p w14:paraId="7E8DA034" w14:textId="4BE13EA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5" w:history="1">
        <w:r w:rsidRPr="00D7672B">
          <w:rPr>
            <w:rStyle w:val="Hyperlink"/>
            <w:noProof/>
          </w:rPr>
          <w:t>verificarLoginExterno</w:t>
        </w:r>
        <w:r>
          <w:rPr>
            <w:noProof/>
          </w:rPr>
          <w:tab/>
        </w:r>
        <w:r>
          <w:rPr>
            <w:noProof/>
          </w:rPr>
          <w:fldChar w:fldCharType="begin"/>
        </w:r>
        <w:r>
          <w:rPr>
            <w:noProof/>
          </w:rPr>
          <w:instrText xml:space="preserve"> PAGEREF _Toc231601285 \h </w:instrText>
        </w:r>
        <w:r>
          <w:rPr>
            <w:noProof/>
          </w:rPr>
        </w:r>
        <w:r>
          <w:rPr>
            <w:noProof/>
          </w:rPr>
          <w:fldChar w:fldCharType="separate"/>
        </w:r>
        <w:r>
          <w:rPr>
            <w:noProof/>
          </w:rPr>
          <w:t>107</w:t>
        </w:r>
        <w:r>
          <w:rPr>
            <w:noProof/>
          </w:rPr>
          <w:fldChar w:fldCharType="end"/>
        </w:r>
      </w:hyperlink>
    </w:p>
    <w:p w14:paraId="1A47F237" w14:textId="2D7F111B" w:rsidR="00DB71AC" w:rsidRDefault="00DB71AC">
      <w:pPr>
        <w:pStyle w:val="Sumrio1"/>
        <w:tabs>
          <w:tab w:val="left" w:pos="720"/>
          <w:tab w:val="right" w:leader="dot" w:pos="10196"/>
        </w:tabs>
        <w:rPr>
          <w:rFonts w:asciiTheme="minorHAnsi" w:eastAsiaTheme="minorEastAsia" w:hAnsiTheme="minorHAnsi" w:cstheme="minorBidi"/>
          <w:noProof/>
          <w:kern w:val="2"/>
          <w:sz w:val="24"/>
          <w:szCs w:val="24"/>
          <w14:ligatures w14:val="standardContextual"/>
        </w:rPr>
      </w:pPr>
      <w:hyperlink w:anchor="_Toc231601286" w:history="1">
        <w:r w:rsidRPr="00D7672B">
          <w:rPr>
            <w:rStyle w:val="Hyperlink"/>
            <w:rFonts w:ascii="Arial" w:hAnsi="Arial" w:cs="Arial"/>
            <w:b/>
            <w:noProof/>
            <w:kern w:val="3"/>
            <w:lang w:eastAsia="zh-CN"/>
          </w:rPr>
          <w:t>10.</w:t>
        </w:r>
        <w:r>
          <w:rPr>
            <w:rFonts w:asciiTheme="minorHAnsi" w:eastAsiaTheme="minorEastAsia" w:hAnsiTheme="minorHAnsi" w:cstheme="minorBidi"/>
            <w:noProof/>
            <w:kern w:val="2"/>
            <w:sz w:val="24"/>
            <w:szCs w:val="24"/>
            <w14:ligatures w14:val="standardContextual"/>
          </w:rPr>
          <w:tab/>
        </w:r>
        <w:r w:rsidRPr="00D7672B">
          <w:rPr>
            <w:rStyle w:val="Hyperlink"/>
            <w:rFonts w:ascii="Arial" w:hAnsi="Arial" w:cs="Arial"/>
            <w:noProof/>
            <w:kern w:val="3"/>
            <w:lang w:eastAsia="zh-CN"/>
          </w:rPr>
          <w:t>Operações</w:t>
        </w:r>
        <w:r>
          <w:rPr>
            <w:noProof/>
          </w:rPr>
          <w:tab/>
        </w:r>
        <w:r>
          <w:rPr>
            <w:noProof/>
          </w:rPr>
          <w:fldChar w:fldCharType="begin"/>
        </w:r>
        <w:r>
          <w:rPr>
            <w:noProof/>
          </w:rPr>
          <w:instrText xml:space="preserve"> PAGEREF _Toc231601286 \h </w:instrText>
        </w:r>
        <w:r>
          <w:rPr>
            <w:noProof/>
          </w:rPr>
        </w:r>
        <w:r>
          <w:rPr>
            <w:noProof/>
          </w:rPr>
          <w:fldChar w:fldCharType="separate"/>
        </w:r>
        <w:r>
          <w:rPr>
            <w:noProof/>
          </w:rPr>
          <w:t>108</w:t>
        </w:r>
        <w:r>
          <w:rPr>
            <w:noProof/>
          </w:rPr>
          <w:fldChar w:fldCharType="end"/>
        </w:r>
      </w:hyperlink>
    </w:p>
    <w:p w14:paraId="5523DD41" w14:textId="24D572D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7" w:history="1">
        <w:r w:rsidRPr="00D7672B">
          <w:rPr>
            <w:rStyle w:val="Hyperlink"/>
            <w:noProof/>
          </w:rPr>
          <w:t>adicionarArquivo</w:t>
        </w:r>
        <w:r>
          <w:rPr>
            <w:noProof/>
          </w:rPr>
          <w:tab/>
        </w:r>
        <w:r>
          <w:rPr>
            <w:noProof/>
          </w:rPr>
          <w:fldChar w:fldCharType="begin"/>
        </w:r>
        <w:r>
          <w:rPr>
            <w:noProof/>
          </w:rPr>
          <w:instrText xml:space="preserve"> PAGEREF _Toc231601287 \h </w:instrText>
        </w:r>
        <w:r>
          <w:rPr>
            <w:noProof/>
          </w:rPr>
        </w:r>
        <w:r>
          <w:rPr>
            <w:noProof/>
          </w:rPr>
          <w:fldChar w:fldCharType="separate"/>
        </w:r>
        <w:r>
          <w:rPr>
            <w:noProof/>
          </w:rPr>
          <w:t>108</w:t>
        </w:r>
        <w:r>
          <w:rPr>
            <w:noProof/>
          </w:rPr>
          <w:fldChar w:fldCharType="end"/>
        </w:r>
      </w:hyperlink>
    </w:p>
    <w:p w14:paraId="5BEBE612" w14:textId="0EF2329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8" w:history="1">
        <w:r w:rsidRPr="00D7672B">
          <w:rPr>
            <w:rStyle w:val="Hyperlink"/>
            <w:noProof/>
          </w:rPr>
          <w:t>adicionarConteudoArquivo</w:t>
        </w:r>
        <w:r>
          <w:rPr>
            <w:noProof/>
          </w:rPr>
          <w:tab/>
        </w:r>
        <w:r>
          <w:rPr>
            <w:noProof/>
          </w:rPr>
          <w:fldChar w:fldCharType="begin"/>
        </w:r>
        <w:r>
          <w:rPr>
            <w:noProof/>
          </w:rPr>
          <w:instrText xml:space="preserve"> PAGEREF _Toc231601288 \h </w:instrText>
        </w:r>
        <w:r>
          <w:rPr>
            <w:noProof/>
          </w:rPr>
        </w:r>
        <w:r>
          <w:rPr>
            <w:noProof/>
          </w:rPr>
          <w:fldChar w:fldCharType="separate"/>
        </w:r>
        <w:r>
          <w:rPr>
            <w:noProof/>
          </w:rPr>
          <w:t>108</w:t>
        </w:r>
        <w:r>
          <w:rPr>
            <w:noProof/>
          </w:rPr>
          <w:fldChar w:fldCharType="end"/>
        </w:r>
      </w:hyperlink>
    </w:p>
    <w:p w14:paraId="03E62A1E" w14:textId="32ECF0C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89" w:history="1">
        <w:r w:rsidRPr="00D7672B">
          <w:rPr>
            <w:rStyle w:val="Hyperlink"/>
            <w:noProof/>
          </w:rPr>
          <w:t>agendarPublicacao</w:t>
        </w:r>
        <w:r>
          <w:rPr>
            <w:noProof/>
          </w:rPr>
          <w:tab/>
        </w:r>
        <w:r>
          <w:rPr>
            <w:noProof/>
          </w:rPr>
          <w:fldChar w:fldCharType="begin"/>
        </w:r>
        <w:r>
          <w:rPr>
            <w:noProof/>
          </w:rPr>
          <w:instrText xml:space="preserve"> PAGEREF _Toc231601289 \h </w:instrText>
        </w:r>
        <w:r>
          <w:rPr>
            <w:noProof/>
          </w:rPr>
        </w:r>
        <w:r>
          <w:rPr>
            <w:noProof/>
          </w:rPr>
          <w:fldChar w:fldCharType="separate"/>
        </w:r>
        <w:r>
          <w:rPr>
            <w:noProof/>
          </w:rPr>
          <w:t>109</w:t>
        </w:r>
        <w:r>
          <w:rPr>
            <w:noProof/>
          </w:rPr>
          <w:fldChar w:fldCharType="end"/>
        </w:r>
      </w:hyperlink>
    </w:p>
    <w:p w14:paraId="2FEA71C1" w14:textId="2D490D7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0" w:history="1">
        <w:r w:rsidRPr="00D7672B">
          <w:rPr>
            <w:rStyle w:val="Hyperlink"/>
            <w:noProof/>
          </w:rPr>
          <w:t>alterarPublicacao</w:t>
        </w:r>
        <w:r>
          <w:rPr>
            <w:noProof/>
          </w:rPr>
          <w:tab/>
        </w:r>
        <w:r>
          <w:rPr>
            <w:noProof/>
          </w:rPr>
          <w:fldChar w:fldCharType="begin"/>
        </w:r>
        <w:r>
          <w:rPr>
            <w:noProof/>
          </w:rPr>
          <w:instrText xml:space="preserve"> PAGEREF _Toc231601290 \h </w:instrText>
        </w:r>
        <w:r>
          <w:rPr>
            <w:noProof/>
          </w:rPr>
        </w:r>
        <w:r>
          <w:rPr>
            <w:noProof/>
          </w:rPr>
          <w:fldChar w:fldCharType="separate"/>
        </w:r>
        <w:r>
          <w:rPr>
            <w:noProof/>
          </w:rPr>
          <w:t>109</w:t>
        </w:r>
        <w:r>
          <w:rPr>
            <w:noProof/>
          </w:rPr>
          <w:fldChar w:fldCharType="end"/>
        </w:r>
      </w:hyperlink>
    </w:p>
    <w:p w14:paraId="501ABD13" w14:textId="0EB0B00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1" w:history="1">
        <w:r w:rsidRPr="00D7672B">
          <w:rPr>
            <w:rStyle w:val="Hyperlink"/>
            <w:noProof/>
          </w:rPr>
          <w:t>anexarProcesso</w:t>
        </w:r>
        <w:r>
          <w:rPr>
            <w:noProof/>
          </w:rPr>
          <w:tab/>
        </w:r>
        <w:r>
          <w:rPr>
            <w:noProof/>
          </w:rPr>
          <w:fldChar w:fldCharType="begin"/>
        </w:r>
        <w:r>
          <w:rPr>
            <w:noProof/>
          </w:rPr>
          <w:instrText xml:space="preserve"> PAGEREF _Toc231601291 \h </w:instrText>
        </w:r>
        <w:r>
          <w:rPr>
            <w:noProof/>
          </w:rPr>
        </w:r>
        <w:r>
          <w:rPr>
            <w:noProof/>
          </w:rPr>
          <w:fldChar w:fldCharType="separate"/>
        </w:r>
        <w:r>
          <w:rPr>
            <w:noProof/>
          </w:rPr>
          <w:t>110</w:t>
        </w:r>
        <w:r>
          <w:rPr>
            <w:noProof/>
          </w:rPr>
          <w:fldChar w:fldCharType="end"/>
        </w:r>
      </w:hyperlink>
    </w:p>
    <w:p w14:paraId="2CD45214" w14:textId="25A061C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2" w:history="1">
        <w:r w:rsidRPr="00D7672B">
          <w:rPr>
            <w:rStyle w:val="Hyperlink"/>
            <w:noProof/>
          </w:rPr>
          <w:t>atribuirProcesso</w:t>
        </w:r>
        <w:r>
          <w:rPr>
            <w:noProof/>
          </w:rPr>
          <w:tab/>
        </w:r>
        <w:r>
          <w:rPr>
            <w:noProof/>
          </w:rPr>
          <w:fldChar w:fldCharType="begin"/>
        </w:r>
        <w:r>
          <w:rPr>
            <w:noProof/>
          </w:rPr>
          <w:instrText xml:space="preserve"> PAGEREF _Toc231601292 \h </w:instrText>
        </w:r>
        <w:r>
          <w:rPr>
            <w:noProof/>
          </w:rPr>
        </w:r>
        <w:r>
          <w:rPr>
            <w:noProof/>
          </w:rPr>
          <w:fldChar w:fldCharType="separate"/>
        </w:r>
        <w:r>
          <w:rPr>
            <w:noProof/>
          </w:rPr>
          <w:t>110</w:t>
        </w:r>
        <w:r>
          <w:rPr>
            <w:noProof/>
          </w:rPr>
          <w:fldChar w:fldCharType="end"/>
        </w:r>
      </w:hyperlink>
    </w:p>
    <w:p w14:paraId="685D8A60" w14:textId="189F2B5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3" w:history="1">
        <w:r w:rsidRPr="00D7672B">
          <w:rPr>
            <w:rStyle w:val="Hyperlink"/>
            <w:noProof/>
          </w:rPr>
          <w:t>atualizarContatos</w:t>
        </w:r>
        <w:r>
          <w:rPr>
            <w:noProof/>
          </w:rPr>
          <w:tab/>
        </w:r>
        <w:r>
          <w:rPr>
            <w:noProof/>
          </w:rPr>
          <w:fldChar w:fldCharType="begin"/>
        </w:r>
        <w:r>
          <w:rPr>
            <w:noProof/>
          </w:rPr>
          <w:instrText xml:space="preserve"> PAGEREF _Toc231601293 \h </w:instrText>
        </w:r>
        <w:r>
          <w:rPr>
            <w:noProof/>
          </w:rPr>
        </w:r>
        <w:r>
          <w:rPr>
            <w:noProof/>
          </w:rPr>
          <w:fldChar w:fldCharType="separate"/>
        </w:r>
        <w:r>
          <w:rPr>
            <w:noProof/>
          </w:rPr>
          <w:t>111</w:t>
        </w:r>
        <w:r>
          <w:rPr>
            <w:noProof/>
          </w:rPr>
          <w:fldChar w:fldCharType="end"/>
        </w:r>
      </w:hyperlink>
    </w:p>
    <w:p w14:paraId="67927F28" w14:textId="58A1A87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4" w:history="1">
        <w:r w:rsidRPr="00D7672B">
          <w:rPr>
            <w:rStyle w:val="Hyperlink"/>
            <w:noProof/>
          </w:rPr>
          <w:t>bloquearDocumento</w:t>
        </w:r>
        <w:r>
          <w:rPr>
            <w:noProof/>
          </w:rPr>
          <w:tab/>
        </w:r>
        <w:r>
          <w:rPr>
            <w:noProof/>
          </w:rPr>
          <w:fldChar w:fldCharType="begin"/>
        </w:r>
        <w:r>
          <w:rPr>
            <w:noProof/>
          </w:rPr>
          <w:instrText xml:space="preserve"> PAGEREF _Toc231601294 \h </w:instrText>
        </w:r>
        <w:r>
          <w:rPr>
            <w:noProof/>
          </w:rPr>
        </w:r>
        <w:r>
          <w:rPr>
            <w:noProof/>
          </w:rPr>
          <w:fldChar w:fldCharType="separate"/>
        </w:r>
        <w:r>
          <w:rPr>
            <w:noProof/>
          </w:rPr>
          <w:t>112</w:t>
        </w:r>
        <w:r>
          <w:rPr>
            <w:noProof/>
          </w:rPr>
          <w:fldChar w:fldCharType="end"/>
        </w:r>
      </w:hyperlink>
    </w:p>
    <w:p w14:paraId="7A250C27" w14:textId="6EA5264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5" w:history="1">
        <w:r w:rsidRPr="00D7672B">
          <w:rPr>
            <w:rStyle w:val="Hyperlink"/>
            <w:noProof/>
          </w:rPr>
          <w:t>bloquearProcesso</w:t>
        </w:r>
        <w:r>
          <w:rPr>
            <w:noProof/>
          </w:rPr>
          <w:tab/>
        </w:r>
        <w:r>
          <w:rPr>
            <w:noProof/>
          </w:rPr>
          <w:fldChar w:fldCharType="begin"/>
        </w:r>
        <w:r>
          <w:rPr>
            <w:noProof/>
          </w:rPr>
          <w:instrText xml:space="preserve"> PAGEREF _Toc231601295 \h </w:instrText>
        </w:r>
        <w:r>
          <w:rPr>
            <w:noProof/>
          </w:rPr>
        </w:r>
        <w:r>
          <w:rPr>
            <w:noProof/>
          </w:rPr>
          <w:fldChar w:fldCharType="separate"/>
        </w:r>
        <w:r>
          <w:rPr>
            <w:noProof/>
          </w:rPr>
          <w:t>112</w:t>
        </w:r>
        <w:r>
          <w:rPr>
            <w:noProof/>
          </w:rPr>
          <w:fldChar w:fldCharType="end"/>
        </w:r>
      </w:hyperlink>
    </w:p>
    <w:p w14:paraId="7A502036" w14:textId="1D8B802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6" w:history="1">
        <w:r w:rsidRPr="00D7672B">
          <w:rPr>
            <w:rStyle w:val="Hyperlink"/>
            <w:noProof/>
          </w:rPr>
          <w:t>cancelarAgendamentoPublicacao</w:t>
        </w:r>
        <w:r>
          <w:rPr>
            <w:noProof/>
          </w:rPr>
          <w:tab/>
        </w:r>
        <w:r>
          <w:rPr>
            <w:noProof/>
          </w:rPr>
          <w:fldChar w:fldCharType="begin"/>
        </w:r>
        <w:r>
          <w:rPr>
            <w:noProof/>
          </w:rPr>
          <w:instrText xml:space="preserve"> PAGEREF _Toc231601296 \h </w:instrText>
        </w:r>
        <w:r>
          <w:rPr>
            <w:noProof/>
          </w:rPr>
        </w:r>
        <w:r>
          <w:rPr>
            <w:noProof/>
          </w:rPr>
          <w:fldChar w:fldCharType="separate"/>
        </w:r>
        <w:r>
          <w:rPr>
            <w:noProof/>
          </w:rPr>
          <w:t>113</w:t>
        </w:r>
        <w:r>
          <w:rPr>
            <w:noProof/>
          </w:rPr>
          <w:fldChar w:fldCharType="end"/>
        </w:r>
      </w:hyperlink>
    </w:p>
    <w:p w14:paraId="6EF0B51F" w14:textId="073778B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7" w:history="1">
        <w:r w:rsidRPr="00D7672B">
          <w:rPr>
            <w:rStyle w:val="Hyperlink"/>
            <w:noProof/>
          </w:rPr>
          <w:t>cancelarDisponibilizacaoBloco</w:t>
        </w:r>
        <w:r>
          <w:rPr>
            <w:noProof/>
          </w:rPr>
          <w:tab/>
        </w:r>
        <w:r>
          <w:rPr>
            <w:noProof/>
          </w:rPr>
          <w:fldChar w:fldCharType="begin"/>
        </w:r>
        <w:r>
          <w:rPr>
            <w:noProof/>
          </w:rPr>
          <w:instrText xml:space="preserve"> PAGEREF _Toc231601297 \h </w:instrText>
        </w:r>
        <w:r>
          <w:rPr>
            <w:noProof/>
          </w:rPr>
        </w:r>
        <w:r>
          <w:rPr>
            <w:noProof/>
          </w:rPr>
          <w:fldChar w:fldCharType="separate"/>
        </w:r>
        <w:r>
          <w:rPr>
            <w:noProof/>
          </w:rPr>
          <w:t>114</w:t>
        </w:r>
        <w:r>
          <w:rPr>
            <w:noProof/>
          </w:rPr>
          <w:fldChar w:fldCharType="end"/>
        </w:r>
      </w:hyperlink>
    </w:p>
    <w:p w14:paraId="236149B2" w14:textId="2824761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8" w:history="1">
        <w:r w:rsidRPr="00D7672B">
          <w:rPr>
            <w:rStyle w:val="Hyperlink"/>
            <w:noProof/>
          </w:rPr>
          <w:t>cancelarDocumento</w:t>
        </w:r>
        <w:r>
          <w:rPr>
            <w:noProof/>
          </w:rPr>
          <w:tab/>
        </w:r>
        <w:r>
          <w:rPr>
            <w:noProof/>
          </w:rPr>
          <w:fldChar w:fldCharType="begin"/>
        </w:r>
        <w:r>
          <w:rPr>
            <w:noProof/>
          </w:rPr>
          <w:instrText xml:space="preserve"> PAGEREF _Toc231601298 \h </w:instrText>
        </w:r>
        <w:r>
          <w:rPr>
            <w:noProof/>
          </w:rPr>
        </w:r>
        <w:r>
          <w:rPr>
            <w:noProof/>
          </w:rPr>
          <w:fldChar w:fldCharType="separate"/>
        </w:r>
        <w:r>
          <w:rPr>
            <w:noProof/>
          </w:rPr>
          <w:t>114</w:t>
        </w:r>
        <w:r>
          <w:rPr>
            <w:noProof/>
          </w:rPr>
          <w:fldChar w:fldCharType="end"/>
        </w:r>
      </w:hyperlink>
    </w:p>
    <w:p w14:paraId="6654E6A3" w14:textId="6A0B9FB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299" w:history="1">
        <w:r w:rsidRPr="00D7672B">
          <w:rPr>
            <w:rStyle w:val="Hyperlink"/>
            <w:noProof/>
          </w:rPr>
          <w:t>concluirBloco</w:t>
        </w:r>
        <w:r>
          <w:rPr>
            <w:noProof/>
          </w:rPr>
          <w:tab/>
        </w:r>
        <w:r>
          <w:rPr>
            <w:noProof/>
          </w:rPr>
          <w:fldChar w:fldCharType="begin"/>
        </w:r>
        <w:r>
          <w:rPr>
            <w:noProof/>
          </w:rPr>
          <w:instrText xml:space="preserve"> PAGEREF _Toc231601299 \h </w:instrText>
        </w:r>
        <w:r>
          <w:rPr>
            <w:noProof/>
          </w:rPr>
        </w:r>
        <w:r>
          <w:rPr>
            <w:noProof/>
          </w:rPr>
          <w:fldChar w:fldCharType="separate"/>
        </w:r>
        <w:r>
          <w:rPr>
            <w:noProof/>
          </w:rPr>
          <w:t>114</w:t>
        </w:r>
        <w:r>
          <w:rPr>
            <w:noProof/>
          </w:rPr>
          <w:fldChar w:fldCharType="end"/>
        </w:r>
      </w:hyperlink>
    </w:p>
    <w:p w14:paraId="6220E529" w14:textId="0D849A2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0" w:history="1">
        <w:r w:rsidRPr="00D7672B">
          <w:rPr>
            <w:rStyle w:val="Hyperlink"/>
            <w:noProof/>
          </w:rPr>
          <w:t>concluirControlePrazo</w:t>
        </w:r>
        <w:r>
          <w:rPr>
            <w:noProof/>
          </w:rPr>
          <w:tab/>
        </w:r>
        <w:r>
          <w:rPr>
            <w:noProof/>
          </w:rPr>
          <w:fldChar w:fldCharType="begin"/>
        </w:r>
        <w:r>
          <w:rPr>
            <w:noProof/>
          </w:rPr>
          <w:instrText xml:space="preserve"> PAGEREF _Toc231601300 \h </w:instrText>
        </w:r>
        <w:r>
          <w:rPr>
            <w:noProof/>
          </w:rPr>
        </w:r>
        <w:r>
          <w:rPr>
            <w:noProof/>
          </w:rPr>
          <w:fldChar w:fldCharType="separate"/>
        </w:r>
        <w:r>
          <w:rPr>
            <w:noProof/>
          </w:rPr>
          <w:t>114</w:t>
        </w:r>
        <w:r>
          <w:rPr>
            <w:noProof/>
          </w:rPr>
          <w:fldChar w:fldCharType="end"/>
        </w:r>
      </w:hyperlink>
    </w:p>
    <w:p w14:paraId="23044FF4" w14:textId="249BFE2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1" w:history="1">
        <w:r w:rsidRPr="00D7672B">
          <w:rPr>
            <w:rStyle w:val="Hyperlink"/>
            <w:noProof/>
          </w:rPr>
          <w:t>concluirProcesso</w:t>
        </w:r>
        <w:r>
          <w:rPr>
            <w:noProof/>
          </w:rPr>
          <w:tab/>
        </w:r>
        <w:r>
          <w:rPr>
            <w:noProof/>
          </w:rPr>
          <w:fldChar w:fldCharType="begin"/>
        </w:r>
        <w:r>
          <w:rPr>
            <w:noProof/>
          </w:rPr>
          <w:instrText xml:space="preserve"> PAGEREF _Toc231601301 \h </w:instrText>
        </w:r>
        <w:r>
          <w:rPr>
            <w:noProof/>
          </w:rPr>
        </w:r>
        <w:r>
          <w:rPr>
            <w:noProof/>
          </w:rPr>
          <w:fldChar w:fldCharType="separate"/>
        </w:r>
        <w:r>
          <w:rPr>
            <w:noProof/>
          </w:rPr>
          <w:t>115</w:t>
        </w:r>
        <w:r>
          <w:rPr>
            <w:noProof/>
          </w:rPr>
          <w:fldChar w:fldCharType="end"/>
        </w:r>
      </w:hyperlink>
    </w:p>
    <w:p w14:paraId="777C195B" w14:textId="1FE8918F"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2" w:history="1">
        <w:r w:rsidRPr="00D7672B">
          <w:rPr>
            <w:rStyle w:val="Hyperlink"/>
            <w:noProof/>
          </w:rPr>
          <w:t>ConfirmarDisponibilizacaoPublicacao</w:t>
        </w:r>
        <w:r>
          <w:rPr>
            <w:noProof/>
          </w:rPr>
          <w:tab/>
        </w:r>
        <w:r>
          <w:rPr>
            <w:noProof/>
          </w:rPr>
          <w:fldChar w:fldCharType="begin"/>
        </w:r>
        <w:r>
          <w:rPr>
            <w:noProof/>
          </w:rPr>
          <w:instrText xml:space="preserve"> PAGEREF _Toc231601302 \h </w:instrText>
        </w:r>
        <w:r>
          <w:rPr>
            <w:noProof/>
          </w:rPr>
        </w:r>
        <w:r>
          <w:rPr>
            <w:noProof/>
          </w:rPr>
          <w:fldChar w:fldCharType="separate"/>
        </w:r>
        <w:r>
          <w:rPr>
            <w:noProof/>
          </w:rPr>
          <w:t>115</w:t>
        </w:r>
        <w:r>
          <w:rPr>
            <w:noProof/>
          </w:rPr>
          <w:fldChar w:fldCharType="end"/>
        </w:r>
      </w:hyperlink>
    </w:p>
    <w:p w14:paraId="6EE5B077" w14:textId="7A34D90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3" w:history="1">
        <w:r w:rsidRPr="00D7672B">
          <w:rPr>
            <w:rStyle w:val="Hyperlink"/>
            <w:noProof/>
          </w:rPr>
          <w:t>consultarBloco</w:t>
        </w:r>
        <w:r>
          <w:rPr>
            <w:noProof/>
          </w:rPr>
          <w:tab/>
        </w:r>
        <w:r>
          <w:rPr>
            <w:noProof/>
          </w:rPr>
          <w:fldChar w:fldCharType="begin"/>
        </w:r>
        <w:r>
          <w:rPr>
            <w:noProof/>
          </w:rPr>
          <w:instrText xml:space="preserve"> PAGEREF _Toc231601303 \h </w:instrText>
        </w:r>
        <w:r>
          <w:rPr>
            <w:noProof/>
          </w:rPr>
        </w:r>
        <w:r>
          <w:rPr>
            <w:noProof/>
          </w:rPr>
          <w:fldChar w:fldCharType="separate"/>
        </w:r>
        <w:r>
          <w:rPr>
            <w:noProof/>
          </w:rPr>
          <w:t>116</w:t>
        </w:r>
        <w:r>
          <w:rPr>
            <w:noProof/>
          </w:rPr>
          <w:fldChar w:fldCharType="end"/>
        </w:r>
      </w:hyperlink>
    </w:p>
    <w:p w14:paraId="7CAFC188" w14:textId="0B79249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4" w:history="1">
        <w:r w:rsidRPr="00D7672B">
          <w:rPr>
            <w:rStyle w:val="Hyperlink"/>
            <w:noProof/>
          </w:rPr>
          <w:t>consultarDocumento</w:t>
        </w:r>
        <w:r>
          <w:rPr>
            <w:noProof/>
          </w:rPr>
          <w:tab/>
        </w:r>
        <w:r>
          <w:rPr>
            <w:noProof/>
          </w:rPr>
          <w:fldChar w:fldCharType="begin"/>
        </w:r>
        <w:r>
          <w:rPr>
            <w:noProof/>
          </w:rPr>
          <w:instrText xml:space="preserve"> PAGEREF _Toc231601304 \h </w:instrText>
        </w:r>
        <w:r>
          <w:rPr>
            <w:noProof/>
          </w:rPr>
        </w:r>
        <w:r>
          <w:rPr>
            <w:noProof/>
          </w:rPr>
          <w:fldChar w:fldCharType="separate"/>
        </w:r>
        <w:r>
          <w:rPr>
            <w:noProof/>
          </w:rPr>
          <w:t>118</w:t>
        </w:r>
        <w:r>
          <w:rPr>
            <w:noProof/>
          </w:rPr>
          <w:fldChar w:fldCharType="end"/>
        </w:r>
      </w:hyperlink>
    </w:p>
    <w:p w14:paraId="7DA08BCB" w14:textId="783CB39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5" w:history="1">
        <w:r w:rsidRPr="00D7672B">
          <w:rPr>
            <w:rStyle w:val="Hyperlink"/>
            <w:noProof/>
          </w:rPr>
          <w:t>consultarProcedimento</w:t>
        </w:r>
        <w:r>
          <w:rPr>
            <w:noProof/>
          </w:rPr>
          <w:tab/>
        </w:r>
        <w:r>
          <w:rPr>
            <w:noProof/>
          </w:rPr>
          <w:fldChar w:fldCharType="begin"/>
        </w:r>
        <w:r>
          <w:rPr>
            <w:noProof/>
          </w:rPr>
          <w:instrText xml:space="preserve"> PAGEREF _Toc231601305 \h </w:instrText>
        </w:r>
        <w:r>
          <w:rPr>
            <w:noProof/>
          </w:rPr>
        </w:r>
        <w:r>
          <w:rPr>
            <w:noProof/>
          </w:rPr>
          <w:fldChar w:fldCharType="separate"/>
        </w:r>
        <w:r>
          <w:rPr>
            <w:noProof/>
          </w:rPr>
          <w:t>120</w:t>
        </w:r>
        <w:r>
          <w:rPr>
            <w:noProof/>
          </w:rPr>
          <w:fldChar w:fldCharType="end"/>
        </w:r>
      </w:hyperlink>
    </w:p>
    <w:p w14:paraId="131FE1A9" w14:textId="1BEEB95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6" w:history="1">
        <w:r w:rsidRPr="00D7672B">
          <w:rPr>
            <w:rStyle w:val="Hyperlink"/>
            <w:noProof/>
          </w:rPr>
          <w:t>consultarProcedimentoIndividual</w:t>
        </w:r>
        <w:r>
          <w:rPr>
            <w:noProof/>
          </w:rPr>
          <w:tab/>
        </w:r>
        <w:r>
          <w:rPr>
            <w:noProof/>
          </w:rPr>
          <w:fldChar w:fldCharType="begin"/>
        </w:r>
        <w:r>
          <w:rPr>
            <w:noProof/>
          </w:rPr>
          <w:instrText xml:space="preserve"> PAGEREF _Toc231601306 \h </w:instrText>
        </w:r>
        <w:r>
          <w:rPr>
            <w:noProof/>
          </w:rPr>
        </w:r>
        <w:r>
          <w:rPr>
            <w:noProof/>
          </w:rPr>
          <w:fldChar w:fldCharType="separate"/>
        </w:r>
        <w:r>
          <w:rPr>
            <w:noProof/>
          </w:rPr>
          <w:t>123</w:t>
        </w:r>
        <w:r>
          <w:rPr>
            <w:noProof/>
          </w:rPr>
          <w:fldChar w:fldCharType="end"/>
        </w:r>
      </w:hyperlink>
    </w:p>
    <w:p w14:paraId="4920CE0F" w14:textId="782010F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7" w:history="1">
        <w:r w:rsidRPr="00D7672B">
          <w:rPr>
            <w:rStyle w:val="Hyperlink"/>
            <w:noProof/>
          </w:rPr>
          <w:t>consultarPublicacao</w:t>
        </w:r>
        <w:r>
          <w:rPr>
            <w:noProof/>
          </w:rPr>
          <w:tab/>
        </w:r>
        <w:r>
          <w:rPr>
            <w:noProof/>
          </w:rPr>
          <w:fldChar w:fldCharType="begin"/>
        </w:r>
        <w:r>
          <w:rPr>
            <w:noProof/>
          </w:rPr>
          <w:instrText xml:space="preserve"> PAGEREF _Toc231601307 \h </w:instrText>
        </w:r>
        <w:r>
          <w:rPr>
            <w:noProof/>
          </w:rPr>
        </w:r>
        <w:r>
          <w:rPr>
            <w:noProof/>
          </w:rPr>
          <w:fldChar w:fldCharType="separate"/>
        </w:r>
        <w:r>
          <w:rPr>
            <w:noProof/>
          </w:rPr>
          <w:t>123</w:t>
        </w:r>
        <w:r>
          <w:rPr>
            <w:noProof/>
          </w:rPr>
          <w:fldChar w:fldCharType="end"/>
        </w:r>
      </w:hyperlink>
    </w:p>
    <w:p w14:paraId="0A8E0219" w14:textId="38F7757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8" w:history="1">
        <w:r w:rsidRPr="00D7672B">
          <w:rPr>
            <w:rStyle w:val="Hyperlink"/>
            <w:noProof/>
          </w:rPr>
          <w:t>definirControlePrazo</w:t>
        </w:r>
        <w:r>
          <w:rPr>
            <w:noProof/>
          </w:rPr>
          <w:tab/>
        </w:r>
        <w:r>
          <w:rPr>
            <w:noProof/>
          </w:rPr>
          <w:fldChar w:fldCharType="begin"/>
        </w:r>
        <w:r>
          <w:rPr>
            <w:noProof/>
          </w:rPr>
          <w:instrText xml:space="preserve"> PAGEREF _Toc231601308 \h </w:instrText>
        </w:r>
        <w:r>
          <w:rPr>
            <w:noProof/>
          </w:rPr>
        </w:r>
        <w:r>
          <w:rPr>
            <w:noProof/>
          </w:rPr>
          <w:fldChar w:fldCharType="separate"/>
        </w:r>
        <w:r>
          <w:rPr>
            <w:noProof/>
          </w:rPr>
          <w:t>125</w:t>
        </w:r>
        <w:r>
          <w:rPr>
            <w:noProof/>
          </w:rPr>
          <w:fldChar w:fldCharType="end"/>
        </w:r>
      </w:hyperlink>
    </w:p>
    <w:p w14:paraId="04F33B19" w14:textId="499BEA3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09" w:history="1">
        <w:r w:rsidRPr="00D7672B">
          <w:rPr>
            <w:rStyle w:val="Hyperlink"/>
            <w:noProof/>
          </w:rPr>
          <w:t>definirMarcador</w:t>
        </w:r>
        <w:r>
          <w:rPr>
            <w:noProof/>
          </w:rPr>
          <w:tab/>
        </w:r>
        <w:r>
          <w:rPr>
            <w:noProof/>
          </w:rPr>
          <w:fldChar w:fldCharType="begin"/>
        </w:r>
        <w:r>
          <w:rPr>
            <w:noProof/>
          </w:rPr>
          <w:instrText xml:space="preserve"> PAGEREF _Toc231601309 \h </w:instrText>
        </w:r>
        <w:r>
          <w:rPr>
            <w:noProof/>
          </w:rPr>
        </w:r>
        <w:r>
          <w:rPr>
            <w:noProof/>
          </w:rPr>
          <w:fldChar w:fldCharType="separate"/>
        </w:r>
        <w:r>
          <w:rPr>
            <w:noProof/>
          </w:rPr>
          <w:t>125</w:t>
        </w:r>
        <w:r>
          <w:rPr>
            <w:noProof/>
          </w:rPr>
          <w:fldChar w:fldCharType="end"/>
        </w:r>
      </w:hyperlink>
    </w:p>
    <w:p w14:paraId="022EE289" w14:textId="27CD11B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0" w:history="1">
        <w:r w:rsidRPr="00D7672B">
          <w:rPr>
            <w:rStyle w:val="Hyperlink"/>
            <w:noProof/>
          </w:rPr>
          <w:t>desanexarProcesso</w:t>
        </w:r>
        <w:r>
          <w:rPr>
            <w:noProof/>
          </w:rPr>
          <w:tab/>
        </w:r>
        <w:r>
          <w:rPr>
            <w:noProof/>
          </w:rPr>
          <w:fldChar w:fldCharType="begin"/>
        </w:r>
        <w:r>
          <w:rPr>
            <w:noProof/>
          </w:rPr>
          <w:instrText xml:space="preserve"> PAGEREF _Toc231601310 \h </w:instrText>
        </w:r>
        <w:r>
          <w:rPr>
            <w:noProof/>
          </w:rPr>
        </w:r>
        <w:r>
          <w:rPr>
            <w:noProof/>
          </w:rPr>
          <w:fldChar w:fldCharType="separate"/>
        </w:r>
        <w:r>
          <w:rPr>
            <w:noProof/>
          </w:rPr>
          <w:t>126</w:t>
        </w:r>
        <w:r>
          <w:rPr>
            <w:noProof/>
          </w:rPr>
          <w:fldChar w:fldCharType="end"/>
        </w:r>
      </w:hyperlink>
    </w:p>
    <w:p w14:paraId="5BB55AF0" w14:textId="385D12D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1" w:history="1">
        <w:r w:rsidRPr="00D7672B">
          <w:rPr>
            <w:rStyle w:val="Hyperlink"/>
            <w:noProof/>
          </w:rPr>
          <w:t>desbloquearProcesso</w:t>
        </w:r>
        <w:r>
          <w:rPr>
            <w:noProof/>
          </w:rPr>
          <w:tab/>
        </w:r>
        <w:r>
          <w:rPr>
            <w:noProof/>
          </w:rPr>
          <w:fldChar w:fldCharType="begin"/>
        </w:r>
        <w:r>
          <w:rPr>
            <w:noProof/>
          </w:rPr>
          <w:instrText xml:space="preserve"> PAGEREF _Toc231601311 \h </w:instrText>
        </w:r>
        <w:r>
          <w:rPr>
            <w:noProof/>
          </w:rPr>
        </w:r>
        <w:r>
          <w:rPr>
            <w:noProof/>
          </w:rPr>
          <w:fldChar w:fldCharType="separate"/>
        </w:r>
        <w:r>
          <w:rPr>
            <w:noProof/>
          </w:rPr>
          <w:t>126</w:t>
        </w:r>
        <w:r>
          <w:rPr>
            <w:noProof/>
          </w:rPr>
          <w:fldChar w:fldCharType="end"/>
        </w:r>
      </w:hyperlink>
    </w:p>
    <w:p w14:paraId="576E99BB" w14:textId="3023431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2" w:history="1">
        <w:r w:rsidRPr="00D7672B">
          <w:rPr>
            <w:rStyle w:val="Hyperlink"/>
            <w:noProof/>
          </w:rPr>
          <w:t>devolverBloco</w:t>
        </w:r>
        <w:r>
          <w:rPr>
            <w:noProof/>
          </w:rPr>
          <w:tab/>
        </w:r>
        <w:r>
          <w:rPr>
            <w:noProof/>
          </w:rPr>
          <w:fldChar w:fldCharType="begin"/>
        </w:r>
        <w:r>
          <w:rPr>
            <w:noProof/>
          </w:rPr>
          <w:instrText xml:space="preserve"> PAGEREF _Toc231601312 \h </w:instrText>
        </w:r>
        <w:r>
          <w:rPr>
            <w:noProof/>
          </w:rPr>
        </w:r>
        <w:r>
          <w:rPr>
            <w:noProof/>
          </w:rPr>
          <w:fldChar w:fldCharType="separate"/>
        </w:r>
        <w:r>
          <w:rPr>
            <w:noProof/>
          </w:rPr>
          <w:t>127</w:t>
        </w:r>
        <w:r>
          <w:rPr>
            <w:noProof/>
          </w:rPr>
          <w:fldChar w:fldCharType="end"/>
        </w:r>
      </w:hyperlink>
    </w:p>
    <w:p w14:paraId="490C8508" w14:textId="3014BCC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3" w:history="1">
        <w:r w:rsidRPr="00D7672B">
          <w:rPr>
            <w:rStyle w:val="Hyperlink"/>
            <w:noProof/>
          </w:rPr>
          <w:t>disponibilizarBloco</w:t>
        </w:r>
        <w:r>
          <w:rPr>
            <w:noProof/>
          </w:rPr>
          <w:tab/>
        </w:r>
        <w:r>
          <w:rPr>
            <w:noProof/>
          </w:rPr>
          <w:fldChar w:fldCharType="begin"/>
        </w:r>
        <w:r>
          <w:rPr>
            <w:noProof/>
          </w:rPr>
          <w:instrText xml:space="preserve"> PAGEREF _Toc231601313 \h </w:instrText>
        </w:r>
        <w:r>
          <w:rPr>
            <w:noProof/>
          </w:rPr>
        </w:r>
        <w:r>
          <w:rPr>
            <w:noProof/>
          </w:rPr>
          <w:fldChar w:fldCharType="separate"/>
        </w:r>
        <w:r>
          <w:rPr>
            <w:noProof/>
          </w:rPr>
          <w:t>127</w:t>
        </w:r>
        <w:r>
          <w:rPr>
            <w:noProof/>
          </w:rPr>
          <w:fldChar w:fldCharType="end"/>
        </w:r>
      </w:hyperlink>
    </w:p>
    <w:p w14:paraId="0058658B" w14:textId="4ADC4D7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4" w:history="1">
        <w:r w:rsidRPr="00D7672B">
          <w:rPr>
            <w:rStyle w:val="Hyperlink"/>
            <w:noProof/>
          </w:rPr>
          <w:t>enviarEmail</w:t>
        </w:r>
        <w:r>
          <w:rPr>
            <w:noProof/>
          </w:rPr>
          <w:tab/>
        </w:r>
        <w:r>
          <w:rPr>
            <w:noProof/>
          </w:rPr>
          <w:fldChar w:fldCharType="begin"/>
        </w:r>
        <w:r>
          <w:rPr>
            <w:noProof/>
          </w:rPr>
          <w:instrText xml:space="preserve"> PAGEREF _Toc231601314 \h </w:instrText>
        </w:r>
        <w:r>
          <w:rPr>
            <w:noProof/>
          </w:rPr>
        </w:r>
        <w:r>
          <w:rPr>
            <w:noProof/>
          </w:rPr>
          <w:fldChar w:fldCharType="separate"/>
        </w:r>
        <w:r>
          <w:rPr>
            <w:noProof/>
          </w:rPr>
          <w:t>127</w:t>
        </w:r>
        <w:r>
          <w:rPr>
            <w:noProof/>
          </w:rPr>
          <w:fldChar w:fldCharType="end"/>
        </w:r>
      </w:hyperlink>
    </w:p>
    <w:p w14:paraId="5A3C2C9B" w14:textId="7217B2E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5" w:history="1">
        <w:r w:rsidRPr="00D7672B">
          <w:rPr>
            <w:rStyle w:val="Hyperlink"/>
            <w:noProof/>
          </w:rPr>
          <w:t>enviarProcesso</w:t>
        </w:r>
        <w:r>
          <w:rPr>
            <w:noProof/>
          </w:rPr>
          <w:tab/>
        </w:r>
        <w:r>
          <w:rPr>
            <w:noProof/>
          </w:rPr>
          <w:fldChar w:fldCharType="begin"/>
        </w:r>
        <w:r>
          <w:rPr>
            <w:noProof/>
          </w:rPr>
          <w:instrText xml:space="preserve"> PAGEREF _Toc231601315 \h </w:instrText>
        </w:r>
        <w:r>
          <w:rPr>
            <w:noProof/>
          </w:rPr>
        </w:r>
        <w:r>
          <w:rPr>
            <w:noProof/>
          </w:rPr>
          <w:fldChar w:fldCharType="separate"/>
        </w:r>
        <w:r>
          <w:rPr>
            <w:noProof/>
          </w:rPr>
          <w:t>128</w:t>
        </w:r>
        <w:r>
          <w:rPr>
            <w:noProof/>
          </w:rPr>
          <w:fldChar w:fldCharType="end"/>
        </w:r>
      </w:hyperlink>
    </w:p>
    <w:p w14:paraId="51882F78" w14:textId="5165920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6" w:history="1">
        <w:r w:rsidRPr="00D7672B">
          <w:rPr>
            <w:rStyle w:val="Hyperlink"/>
            <w:noProof/>
          </w:rPr>
          <w:t>excluirBloco</w:t>
        </w:r>
        <w:r>
          <w:rPr>
            <w:noProof/>
          </w:rPr>
          <w:tab/>
        </w:r>
        <w:r>
          <w:rPr>
            <w:noProof/>
          </w:rPr>
          <w:fldChar w:fldCharType="begin"/>
        </w:r>
        <w:r>
          <w:rPr>
            <w:noProof/>
          </w:rPr>
          <w:instrText xml:space="preserve"> PAGEREF _Toc231601316 \h </w:instrText>
        </w:r>
        <w:r>
          <w:rPr>
            <w:noProof/>
          </w:rPr>
        </w:r>
        <w:r>
          <w:rPr>
            <w:noProof/>
          </w:rPr>
          <w:fldChar w:fldCharType="separate"/>
        </w:r>
        <w:r>
          <w:rPr>
            <w:noProof/>
          </w:rPr>
          <w:t>128</w:t>
        </w:r>
        <w:r>
          <w:rPr>
            <w:noProof/>
          </w:rPr>
          <w:fldChar w:fldCharType="end"/>
        </w:r>
      </w:hyperlink>
    </w:p>
    <w:p w14:paraId="7091EBCD" w14:textId="7B6CFDC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7" w:history="1">
        <w:r w:rsidRPr="00D7672B">
          <w:rPr>
            <w:rStyle w:val="Hyperlink"/>
            <w:noProof/>
          </w:rPr>
          <w:t>excluirDocumento</w:t>
        </w:r>
        <w:r>
          <w:rPr>
            <w:noProof/>
          </w:rPr>
          <w:tab/>
        </w:r>
        <w:r>
          <w:rPr>
            <w:noProof/>
          </w:rPr>
          <w:fldChar w:fldCharType="begin"/>
        </w:r>
        <w:r>
          <w:rPr>
            <w:noProof/>
          </w:rPr>
          <w:instrText xml:space="preserve"> PAGEREF _Toc231601317 \h </w:instrText>
        </w:r>
        <w:r>
          <w:rPr>
            <w:noProof/>
          </w:rPr>
        </w:r>
        <w:r>
          <w:rPr>
            <w:noProof/>
          </w:rPr>
          <w:fldChar w:fldCharType="separate"/>
        </w:r>
        <w:r>
          <w:rPr>
            <w:noProof/>
          </w:rPr>
          <w:t>129</w:t>
        </w:r>
        <w:r>
          <w:rPr>
            <w:noProof/>
          </w:rPr>
          <w:fldChar w:fldCharType="end"/>
        </w:r>
      </w:hyperlink>
    </w:p>
    <w:p w14:paraId="2910162E" w14:textId="58800A8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8" w:history="1">
        <w:r w:rsidRPr="00D7672B">
          <w:rPr>
            <w:rStyle w:val="Hyperlink"/>
            <w:noProof/>
          </w:rPr>
          <w:t>excluirProcesso</w:t>
        </w:r>
        <w:r>
          <w:rPr>
            <w:noProof/>
          </w:rPr>
          <w:tab/>
        </w:r>
        <w:r>
          <w:rPr>
            <w:noProof/>
          </w:rPr>
          <w:fldChar w:fldCharType="begin"/>
        </w:r>
        <w:r>
          <w:rPr>
            <w:noProof/>
          </w:rPr>
          <w:instrText xml:space="preserve"> PAGEREF _Toc231601318 \h </w:instrText>
        </w:r>
        <w:r>
          <w:rPr>
            <w:noProof/>
          </w:rPr>
        </w:r>
        <w:r>
          <w:rPr>
            <w:noProof/>
          </w:rPr>
          <w:fldChar w:fldCharType="separate"/>
        </w:r>
        <w:r>
          <w:rPr>
            <w:noProof/>
          </w:rPr>
          <w:t>129</w:t>
        </w:r>
        <w:r>
          <w:rPr>
            <w:noProof/>
          </w:rPr>
          <w:fldChar w:fldCharType="end"/>
        </w:r>
      </w:hyperlink>
    </w:p>
    <w:p w14:paraId="692F9C2E" w14:textId="469C428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19" w:history="1">
        <w:r w:rsidRPr="00D7672B">
          <w:rPr>
            <w:rStyle w:val="Hyperlink"/>
            <w:noProof/>
          </w:rPr>
          <w:t>gerarBloco</w:t>
        </w:r>
        <w:r>
          <w:rPr>
            <w:noProof/>
          </w:rPr>
          <w:tab/>
        </w:r>
        <w:r>
          <w:rPr>
            <w:noProof/>
          </w:rPr>
          <w:fldChar w:fldCharType="begin"/>
        </w:r>
        <w:r>
          <w:rPr>
            <w:noProof/>
          </w:rPr>
          <w:instrText xml:space="preserve"> PAGEREF _Toc231601319 \h </w:instrText>
        </w:r>
        <w:r>
          <w:rPr>
            <w:noProof/>
          </w:rPr>
        </w:r>
        <w:r>
          <w:rPr>
            <w:noProof/>
          </w:rPr>
          <w:fldChar w:fldCharType="separate"/>
        </w:r>
        <w:r>
          <w:rPr>
            <w:noProof/>
          </w:rPr>
          <w:t>129</w:t>
        </w:r>
        <w:r>
          <w:rPr>
            <w:noProof/>
          </w:rPr>
          <w:fldChar w:fldCharType="end"/>
        </w:r>
      </w:hyperlink>
    </w:p>
    <w:p w14:paraId="628776C3" w14:textId="5798007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0" w:history="1">
        <w:r w:rsidRPr="00D7672B">
          <w:rPr>
            <w:rStyle w:val="Hyperlink"/>
            <w:noProof/>
          </w:rPr>
          <w:t>gerarProcedimento</w:t>
        </w:r>
        <w:r>
          <w:rPr>
            <w:noProof/>
          </w:rPr>
          <w:tab/>
        </w:r>
        <w:r>
          <w:rPr>
            <w:noProof/>
          </w:rPr>
          <w:fldChar w:fldCharType="begin"/>
        </w:r>
        <w:r>
          <w:rPr>
            <w:noProof/>
          </w:rPr>
          <w:instrText xml:space="preserve"> PAGEREF _Toc231601320 \h </w:instrText>
        </w:r>
        <w:r>
          <w:rPr>
            <w:noProof/>
          </w:rPr>
        </w:r>
        <w:r>
          <w:rPr>
            <w:noProof/>
          </w:rPr>
          <w:fldChar w:fldCharType="separate"/>
        </w:r>
        <w:r>
          <w:rPr>
            <w:noProof/>
          </w:rPr>
          <w:t>130</w:t>
        </w:r>
        <w:r>
          <w:rPr>
            <w:noProof/>
          </w:rPr>
          <w:fldChar w:fldCharType="end"/>
        </w:r>
      </w:hyperlink>
    </w:p>
    <w:p w14:paraId="01E3FFD2" w14:textId="7F762F0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1" w:history="1">
        <w:r w:rsidRPr="00D7672B">
          <w:rPr>
            <w:rStyle w:val="Hyperlink"/>
            <w:noProof/>
          </w:rPr>
          <w:t>incluirDocumento</w:t>
        </w:r>
        <w:r>
          <w:rPr>
            <w:noProof/>
          </w:rPr>
          <w:tab/>
        </w:r>
        <w:r>
          <w:rPr>
            <w:noProof/>
          </w:rPr>
          <w:fldChar w:fldCharType="begin"/>
        </w:r>
        <w:r>
          <w:rPr>
            <w:noProof/>
          </w:rPr>
          <w:instrText xml:space="preserve"> PAGEREF _Toc231601321 \h </w:instrText>
        </w:r>
        <w:r>
          <w:rPr>
            <w:noProof/>
          </w:rPr>
        </w:r>
        <w:r>
          <w:rPr>
            <w:noProof/>
          </w:rPr>
          <w:fldChar w:fldCharType="separate"/>
        </w:r>
        <w:r>
          <w:rPr>
            <w:noProof/>
          </w:rPr>
          <w:t>132</w:t>
        </w:r>
        <w:r>
          <w:rPr>
            <w:noProof/>
          </w:rPr>
          <w:fldChar w:fldCharType="end"/>
        </w:r>
      </w:hyperlink>
    </w:p>
    <w:p w14:paraId="22D9BAC3" w14:textId="46A6D175"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2" w:history="1">
        <w:r w:rsidRPr="00D7672B">
          <w:rPr>
            <w:rStyle w:val="Hyperlink"/>
            <w:noProof/>
          </w:rPr>
          <w:t>incluirDocumentoBloco</w:t>
        </w:r>
        <w:r>
          <w:rPr>
            <w:noProof/>
          </w:rPr>
          <w:tab/>
        </w:r>
        <w:r>
          <w:rPr>
            <w:noProof/>
          </w:rPr>
          <w:fldChar w:fldCharType="begin"/>
        </w:r>
        <w:r>
          <w:rPr>
            <w:noProof/>
          </w:rPr>
          <w:instrText xml:space="preserve"> PAGEREF _Toc231601322 \h </w:instrText>
        </w:r>
        <w:r>
          <w:rPr>
            <w:noProof/>
          </w:rPr>
        </w:r>
        <w:r>
          <w:rPr>
            <w:noProof/>
          </w:rPr>
          <w:fldChar w:fldCharType="separate"/>
        </w:r>
        <w:r>
          <w:rPr>
            <w:noProof/>
          </w:rPr>
          <w:t>133</w:t>
        </w:r>
        <w:r>
          <w:rPr>
            <w:noProof/>
          </w:rPr>
          <w:fldChar w:fldCharType="end"/>
        </w:r>
      </w:hyperlink>
    </w:p>
    <w:p w14:paraId="15DE8969" w14:textId="0ACB140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3" w:history="1">
        <w:r w:rsidRPr="00D7672B">
          <w:rPr>
            <w:rStyle w:val="Hyperlink"/>
            <w:noProof/>
          </w:rPr>
          <w:t>incluirProcessoBloco</w:t>
        </w:r>
        <w:r>
          <w:rPr>
            <w:noProof/>
          </w:rPr>
          <w:tab/>
        </w:r>
        <w:r>
          <w:rPr>
            <w:noProof/>
          </w:rPr>
          <w:fldChar w:fldCharType="begin"/>
        </w:r>
        <w:r>
          <w:rPr>
            <w:noProof/>
          </w:rPr>
          <w:instrText xml:space="preserve"> PAGEREF _Toc231601323 \h </w:instrText>
        </w:r>
        <w:r>
          <w:rPr>
            <w:noProof/>
          </w:rPr>
        </w:r>
        <w:r>
          <w:rPr>
            <w:noProof/>
          </w:rPr>
          <w:fldChar w:fldCharType="separate"/>
        </w:r>
        <w:r>
          <w:rPr>
            <w:noProof/>
          </w:rPr>
          <w:t>133</w:t>
        </w:r>
        <w:r>
          <w:rPr>
            <w:noProof/>
          </w:rPr>
          <w:fldChar w:fldCharType="end"/>
        </w:r>
      </w:hyperlink>
    </w:p>
    <w:p w14:paraId="154A3EF7" w14:textId="74887B6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4" w:history="1">
        <w:r w:rsidRPr="00D7672B">
          <w:rPr>
            <w:rStyle w:val="Hyperlink"/>
            <w:noProof/>
          </w:rPr>
          <w:t>lancarAndamento</w:t>
        </w:r>
        <w:r>
          <w:rPr>
            <w:noProof/>
          </w:rPr>
          <w:tab/>
        </w:r>
        <w:r>
          <w:rPr>
            <w:noProof/>
          </w:rPr>
          <w:fldChar w:fldCharType="begin"/>
        </w:r>
        <w:r>
          <w:rPr>
            <w:noProof/>
          </w:rPr>
          <w:instrText xml:space="preserve"> PAGEREF _Toc231601324 \h </w:instrText>
        </w:r>
        <w:r>
          <w:rPr>
            <w:noProof/>
          </w:rPr>
        </w:r>
        <w:r>
          <w:rPr>
            <w:noProof/>
          </w:rPr>
          <w:fldChar w:fldCharType="separate"/>
        </w:r>
        <w:r>
          <w:rPr>
            <w:noProof/>
          </w:rPr>
          <w:t>133</w:t>
        </w:r>
        <w:r>
          <w:rPr>
            <w:noProof/>
          </w:rPr>
          <w:fldChar w:fldCharType="end"/>
        </w:r>
      </w:hyperlink>
    </w:p>
    <w:p w14:paraId="5C5E3796" w14:textId="4249E5F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5" w:history="1">
        <w:r w:rsidRPr="00D7672B">
          <w:rPr>
            <w:rStyle w:val="Hyperlink"/>
            <w:noProof/>
          </w:rPr>
          <w:t>listarAndamentos</w:t>
        </w:r>
        <w:r>
          <w:rPr>
            <w:noProof/>
          </w:rPr>
          <w:tab/>
        </w:r>
        <w:r>
          <w:rPr>
            <w:noProof/>
          </w:rPr>
          <w:fldChar w:fldCharType="begin"/>
        </w:r>
        <w:r>
          <w:rPr>
            <w:noProof/>
          </w:rPr>
          <w:instrText xml:space="preserve"> PAGEREF _Toc231601325 \h </w:instrText>
        </w:r>
        <w:r>
          <w:rPr>
            <w:noProof/>
          </w:rPr>
        </w:r>
        <w:r>
          <w:rPr>
            <w:noProof/>
          </w:rPr>
          <w:fldChar w:fldCharType="separate"/>
        </w:r>
        <w:r>
          <w:rPr>
            <w:noProof/>
          </w:rPr>
          <w:t>135</w:t>
        </w:r>
        <w:r>
          <w:rPr>
            <w:noProof/>
          </w:rPr>
          <w:fldChar w:fldCharType="end"/>
        </w:r>
      </w:hyperlink>
    </w:p>
    <w:p w14:paraId="258755A1" w14:textId="61BD7A2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6" w:history="1">
        <w:r w:rsidRPr="00D7672B">
          <w:rPr>
            <w:rStyle w:val="Hyperlink"/>
            <w:noProof/>
          </w:rPr>
          <w:t>listarAndamentosMarcadores</w:t>
        </w:r>
        <w:r>
          <w:rPr>
            <w:noProof/>
          </w:rPr>
          <w:tab/>
        </w:r>
        <w:r>
          <w:rPr>
            <w:noProof/>
          </w:rPr>
          <w:fldChar w:fldCharType="begin"/>
        </w:r>
        <w:r>
          <w:rPr>
            <w:noProof/>
          </w:rPr>
          <w:instrText xml:space="preserve"> PAGEREF _Toc231601326 \h </w:instrText>
        </w:r>
        <w:r>
          <w:rPr>
            <w:noProof/>
          </w:rPr>
        </w:r>
        <w:r>
          <w:rPr>
            <w:noProof/>
          </w:rPr>
          <w:fldChar w:fldCharType="separate"/>
        </w:r>
        <w:r>
          <w:rPr>
            <w:noProof/>
          </w:rPr>
          <w:t>136</w:t>
        </w:r>
        <w:r>
          <w:rPr>
            <w:noProof/>
          </w:rPr>
          <w:fldChar w:fldCharType="end"/>
        </w:r>
      </w:hyperlink>
    </w:p>
    <w:p w14:paraId="53ECB6B0" w14:textId="47ED71D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7" w:history="1">
        <w:r w:rsidRPr="00D7672B">
          <w:rPr>
            <w:rStyle w:val="Hyperlink"/>
            <w:noProof/>
          </w:rPr>
          <w:t>listarCargos</w:t>
        </w:r>
        <w:r>
          <w:rPr>
            <w:noProof/>
          </w:rPr>
          <w:tab/>
        </w:r>
        <w:r>
          <w:rPr>
            <w:noProof/>
          </w:rPr>
          <w:fldChar w:fldCharType="begin"/>
        </w:r>
        <w:r>
          <w:rPr>
            <w:noProof/>
          </w:rPr>
          <w:instrText xml:space="preserve"> PAGEREF _Toc231601327 \h </w:instrText>
        </w:r>
        <w:r>
          <w:rPr>
            <w:noProof/>
          </w:rPr>
        </w:r>
        <w:r>
          <w:rPr>
            <w:noProof/>
          </w:rPr>
          <w:fldChar w:fldCharType="separate"/>
        </w:r>
        <w:r>
          <w:rPr>
            <w:noProof/>
          </w:rPr>
          <w:t>138</w:t>
        </w:r>
        <w:r>
          <w:rPr>
            <w:noProof/>
          </w:rPr>
          <w:fldChar w:fldCharType="end"/>
        </w:r>
      </w:hyperlink>
    </w:p>
    <w:p w14:paraId="3B29566E" w14:textId="1E4A1F2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8" w:history="1">
        <w:r w:rsidRPr="00D7672B">
          <w:rPr>
            <w:rStyle w:val="Hyperlink"/>
            <w:noProof/>
          </w:rPr>
          <w:t>listarCidades</w:t>
        </w:r>
        <w:r>
          <w:rPr>
            <w:noProof/>
          </w:rPr>
          <w:tab/>
        </w:r>
        <w:r>
          <w:rPr>
            <w:noProof/>
          </w:rPr>
          <w:fldChar w:fldCharType="begin"/>
        </w:r>
        <w:r>
          <w:rPr>
            <w:noProof/>
          </w:rPr>
          <w:instrText xml:space="preserve"> PAGEREF _Toc231601328 \h </w:instrText>
        </w:r>
        <w:r>
          <w:rPr>
            <w:noProof/>
          </w:rPr>
        </w:r>
        <w:r>
          <w:rPr>
            <w:noProof/>
          </w:rPr>
          <w:fldChar w:fldCharType="separate"/>
        </w:r>
        <w:r>
          <w:rPr>
            <w:noProof/>
          </w:rPr>
          <w:t>139</w:t>
        </w:r>
        <w:r>
          <w:rPr>
            <w:noProof/>
          </w:rPr>
          <w:fldChar w:fldCharType="end"/>
        </w:r>
      </w:hyperlink>
    </w:p>
    <w:p w14:paraId="3BE5814B" w14:textId="7B75D68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29" w:history="1">
        <w:r w:rsidRPr="00D7672B">
          <w:rPr>
            <w:rStyle w:val="Hyperlink"/>
            <w:noProof/>
          </w:rPr>
          <w:t>listarContatos</w:t>
        </w:r>
        <w:r>
          <w:rPr>
            <w:noProof/>
          </w:rPr>
          <w:tab/>
        </w:r>
        <w:r>
          <w:rPr>
            <w:noProof/>
          </w:rPr>
          <w:fldChar w:fldCharType="begin"/>
        </w:r>
        <w:r>
          <w:rPr>
            <w:noProof/>
          </w:rPr>
          <w:instrText xml:space="preserve"> PAGEREF _Toc231601329 \h </w:instrText>
        </w:r>
        <w:r>
          <w:rPr>
            <w:noProof/>
          </w:rPr>
        </w:r>
        <w:r>
          <w:rPr>
            <w:noProof/>
          </w:rPr>
          <w:fldChar w:fldCharType="separate"/>
        </w:r>
        <w:r>
          <w:rPr>
            <w:noProof/>
          </w:rPr>
          <w:t>140</w:t>
        </w:r>
        <w:r>
          <w:rPr>
            <w:noProof/>
          </w:rPr>
          <w:fldChar w:fldCharType="end"/>
        </w:r>
      </w:hyperlink>
    </w:p>
    <w:p w14:paraId="6E9DF116" w14:textId="58DE5CB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0" w:history="1">
        <w:r w:rsidRPr="00D7672B">
          <w:rPr>
            <w:rStyle w:val="Hyperlink"/>
            <w:noProof/>
          </w:rPr>
          <w:t>listarEstados</w:t>
        </w:r>
        <w:r>
          <w:rPr>
            <w:noProof/>
          </w:rPr>
          <w:tab/>
        </w:r>
        <w:r>
          <w:rPr>
            <w:noProof/>
          </w:rPr>
          <w:fldChar w:fldCharType="begin"/>
        </w:r>
        <w:r>
          <w:rPr>
            <w:noProof/>
          </w:rPr>
          <w:instrText xml:space="preserve"> PAGEREF _Toc231601330 \h </w:instrText>
        </w:r>
        <w:r>
          <w:rPr>
            <w:noProof/>
          </w:rPr>
        </w:r>
        <w:r>
          <w:rPr>
            <w:noProof/>
          </w:rPr>
          <w:fldChar w:fldCharType="separate"/>
        </w:r>
        <w:r>
          <w:rPr>
            <w:noProof/>
          </w:rPr>
          <w:t>142</w:t>
        </w:r>
        <w:r>
          <w:rPr>
            <w:noProof/>
          </w:rPr>
          <w:fldChar w:fldCharType="end"/>
        </w:r>
      </w:hyperlink>
    </w:p>
    <w:p w14:paraId="3C36C6D6" w14:textId="0D048763"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1" w:history="1">
        <w:r w:rsidRPr="00D7672B">
          <w:rPr>
            <w:rStyle w:val="Hyperlink"/>
            <w:noProof/>
          </w:rPr>
          <w:t>listarExtensoesPermitidas</w:t>
        </w:r>
        <w:r>
          <w:rPr>
            <w:noProof/>
          </w:rPr>
          <w:tab/>
        </w:r>
        <w:r>
          <w:rPr>
            <w:noProof/>
          </w:rPr>
          <w:fldChar w:fldCharType="begin"/>
        </w:r>
        <w:r>
          <w:rPr>
            <w:noProof/>
          </w:rPr>
          <w:instrText xml:space="preserve"> PAGEREF _Toc231601331 \h </w:instrText>
        </w:r>
        <w:r>
          <w:rPr>
            <w:noProof/>
          </w:rPr>
        </w:r>
        <w:r>
          <w:rPr>
            <w:noProof/>
          </w:rPr>
          <w:fldChar w:fldCharType="separate"/>
        </w:r>
        <w:r>
          <w:rPr>
            <w:noProof/>
          </w:rPr>
          <w:t>143</w:t>
        </w:r>
        <w:r>
          <w:rPr>
            <w:noProof/>
          </w:rPr>
          <w:fldChar w:fldCharType="end"/>
        </w:r>
      </w:hyperlink>
    </w:p>
    <w:p w14:paraId="1C76E4AC" w14:textId="56202887"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2" w:history="1">
        <w:r w:rsidRPr="00D7672B">
          <w:rPr>
            <w:rStyle w:val="Hyperlink"/>
            <w:noProof/>
          </w:rPr>
          <w:t>listarFeriados</w:t>
        </w:r>
        <w:r>
          <w:rPr>
            <w:noProof/>
          </w:rPr>
          <w:tab/>
        </w:r>
        <w:r>
          <w:rPr>
            <w:noProof/>
          </w:rPr>
          <w:fldChar w:fldCharType="begin"/>
        </w:r>
        <w:r>
          <w:rPr>
            <w:noProof/>
          </w:rPr>
          <w:instrText xml:space="preserve"> PAGEREF _Toc231601332 \h </w:instrText>
        </w:r>
        <w:r>
          <w:rPr>
            <w:noProof/>
          </w:rPr>
        </w:r>
        <w:r>
          <w:rPr>
            <w:noProof/>
          </w:rPr>
          <w:fldChar w:fldCharType="separate"/>
        </w:r>
        <w:r>
          <w:rPr>
            <w:noProof/>
          </w:rPr>
          <w:t>143</w:t>
        </w:r>
        <w:r>
          <w:rPr>
            <w:noProof/>
          </w:rPr>
          <w:fldChar w:fldCharType="end"/>
        </w:r>
      </w:hyperlink>
    </w:p>
    <w:p w14:paraId="182F67AA" w14:textId="1739CD0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3" w:history="1">
        <w:r w:rsidRPr="00D7672B">
          <w:rPr>
            <w:rStyle w:val="Hyperlink"/>
            <w:noProof/>
          </w:rPr>
          <w:t>listarHipotesesLegais</w:t>
        </w:r>
        <w:r>
          <w:rPr>
            <w:noProof/>
          </w:rPr>
          <w:tab/>
        </w:r>
        <w:r>
          <w:rPr>
            <w:noProof/>
          </w:rPr>
          <w:fldChar w:fldCharType="begin"/>
        </w:r>
        <w:r>
          <w:rPr>
            <w:noProof/>
          </w:rPr>
          <w:instrText xml:space="preserve"> PAGEREF _Toc231601333 \h </w:instrText>
        </w:r>
        <w:r>
          <w:rPr>
            <w:noProof/>
          </w:rPr>
        </w:r>
        <w:r>
          <w:rPr>
            <w:noProof/>
          </w:rPr>
          <w:fldChar w:fldCharType="separate"/>
        </w:r>
        <w:r>
          <w:rPr>
            <w:noProof/>
          </w:rPr>
          <w:t>144</w:t>
        </w:r>
        <w:r>
          <w:rPr>
            <w:noProof/>
          </w:rPr>
          <w:fldChar w:fldCharType="end"/>
        </w:r>
      </w:hyperlink>
    </w:p>
    <w:p w14:paraId="6DA89BAE" w14:textId="463E53A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4" w:history="1">
        <w:r w:rsidRPr="00D7672B">
          <w:rPr>
            <w:rStyle w:val="Hyperlink"/>
            <w:noProof/>
          </w:rPr>
          <w:t>listarMarcadoresUnidade</w:t>
        </w:r>
        <w:r>
          <w:rPr>
            <w:noProof/>
          </w:rPr>
          <w:tab/>
        </w:r>
        <w:r>
          <w:rPr>
            <w:noProof/>
          </w:rPr>
          <w:fldChar w:fldCharType="begin"/>
        </w:r>
        <w:r>
          <w:rPr>
            <w:noProof/>
          </w:rPr>
          <w:instrText xml:space="preserve"> PAGEREF _Toc231601334 \h </w:instrText>
        </w:r>
        <w:r>
          <w:rPr>
            <w:noProof/>
          </w:rPr>
        </w:r>
        <w:r>
          <w:rPr>
            <w:noProof/>
          </w:rPr>
          <w:fldChar w:fldCharType="separate"/>
        </w:r>
        <w:r>
          <w:rPr>
            <w:noProof/>
          </w:rPr>
          <w:t>145</w:t>
        </w:r>
        <w:r>
          <w:rPr>
            <w:noProof/>
          </w:rPr>
          <w:fldChar w:fldCharType="end"/>
        </w:r>
      </w:hyperlink>
    </w:p>
    <w:p w14:paraId="78694184" w14:textId="3318C13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5" w:history="1">
        <w:r w:rsidRPr="00D7672B">
          <w:rPr>
            <w:rStyle w:val="Hyperlink"/>
            <w:noProof/>
          </w:rPr>
          <w:t>listarPaises</w:t>
        </w:r>
        <w:r>
          <w:rPr>
            <w:noProof/>
          </w:rPr>
          <w:tab/>
        </w:r>
        <w:r>
          <w:rPr>
            <w:noProof/>
          </w:rPr>
          <w:fldChar w:fldCharType="begin"/>
        </w:r>
        <w:r>
          <w:rPr>
            <w:noProof/>
          </w:rPr>
          <w:instrText xml:space="preserve"> PAGEREF _Toc231601335 \h </w:instrText>
        </w:r>
        <w:r>
          <w:rPr>
            <w:noProof/>
          </w:rPr>
        </w:r>
        <w:r>
          <w:rPr>
            <w:noProof/>
          </w:rPr>
          <w:fldChar w:fldCharType="separate"/>
        </w:r>
        <w:r>
          <w:rPr>
            <w:noProof/>
          </w:rPr>
          <w:t>145</w:t>
        </w:r>
        <w:r>
          <w:rPr>
            <w:noProof/>
          </w:rPr>
          <w:fldChar w:fldCharType="end"/>
        </w:r>
      </w:hyperlink>
    </w:p>
    <w:p w14:paraId="790366F3" w14:textId="57D576E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6" w:history="1">
        <w:r w:rsidRPr="00D7672B">
          <w:rPr>
            <w:rStyle w:val="Hyperlink"/>
            <w:noProof/>
          </w:rPr>
          <w:t>listarSeries</w:t>
        </w:r>
        <w:r>
          <w:rPr>
            <w:noProof/>
          </w:rPr>
          <w:tab/>
        </w:r>
        <w:r>
          <w:rPr>
            <w:noProof/>
          </w:rPr>
          <w:fldChar w:fldCharType="begin"/>
        </w:r>
        <w:r>
          <w:rPr>
            <w:noProof/>
          </w:rPr>
          <w:instrText xml:space="preserve"> PAGEREF _Toc231601336 \h </w:instrText>
        </w:r>
        <w:r>
          <w:rPr>
            <w:noProof/>
          </w:rPr>
        </w:r>
        <w:r>
          <w:rPr>
            <w:noProof/>
          </w:rPr>
          <w:fldChar w:fldCharType="separate"/>
        </w:r>
        <w:r>
          <w:rPr>
            <w:noProof/>
          </w:rPr>
          <w:t>146</w:t>
        </w:r>
        <w:r>
          <w:rPr>
            <w:noProof/>
          </w:rPr>
          <w:fldChar w:fldCharType="end"/>
        </w:r>
      </w:hyperlink>
    </w:p>
    <w:p w14:paraId="12917E2D" w14:textId="2A26EDC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7" w:history="1">
        <w:r w:rsidRPr="00D7672B">
          <w:rPr>
            <w:rStyle w:val="Hyperlink"/>
            <w:noProof/>
          </w:rPr>
          <w:t>listarTiposConferencia</w:t>
        </w:r>
        <w:r>
          <w:rPr>
            <w:noProof/>
          </w:rPr>
          <w:tab/>
        </w:r>
        <w:r>
          <w:rPr>
            <w:noProof/>
          </w:rPr>
          <w:fldChar w:fldCharType="begin"/>
        </w:r>
        <w:r>
          <w:rPr>
            <w:noProof/>
          </w:rPr>
          <w:instrText xml:space="preserve"> PAGEREF _Toc231601337 \h </w:instrText>
        </w:r>
        <w:r>
          <w:rPr>
            <w:noProof/>
          </w:rPr>
        </w:r>
        <w:r>
          <w:rPr>
            <w:noProof/>
          </w:rPr>
          <w:fldChar w:fldCharType="separate"/>
        </w:r>
        <w:r>
          <w:rPr>
            <w:noProof/>
          </w:rPr>
          <w:t>146</w:t>
        </w:r>
        <w:r>
          <w:rPr>
            <w:noProof/>
          </w:rPr>
          <w:fldChar w:fldCharType="end"/>
        </w:r>
      </w:hyperlink>
    </w:p>
    <w:p w14:paraId="72A24E99" w14:textId="7C74A38A"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8" w:history="1">
        <w:r w:rsidRPr="00D7672B">
          <w:rPr>
            <w:rStyle w:val="Hyperlink"/>
            <w:noProof/>
          </w:rPr>
          <w:t>listarTiposProcedimento</w:t>
        </w:r>
        <w:r>
          <w:rPr>
            <w:noProof/>
          </w:rPr>
          <w:tab/>
        </w:r>
        <w:r>
          <w:rPr>
            <w:noProof/>
          </w:rPr>
          <w:fldChar w:fldCharType="begin"/>
        </w:r>
        <w:r>
          <w:rPr>
            <w:noProof/>
          </w:rPr>
          <w:instrText xml:space="preserve"> PAGEREF _Toc231601338 \h </w:instrText>
        </w:r>
        <w:r>
          <w:rPr>
            <w:noProof/>
          </w:rPr>
        </w:r>
        <w:r>
          <w:rPr>
            <w:noProof/>
          </w:rPr>
          <w:fldChar w:fldCharType="separate"/>
        </w:r>
        <w:r>
          <w:rPr>
            <w:noProof/>
          </w:rPr>
          <w:t>147</w:t>
        </w:r>
        <w:r>
          <w:rPr>
            <w:noProof/>
          </w:rPr>
          <w:fldChar w:fldCharType="end"/>
        </w:r>
      </w:hyperlink>
    </w:p>
    <w:p w14:paraId="57AE4402" w14:textId="66880C66"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39" w:history="1">
        <w:r w:rsidRPr="00D7672B">
          <w:rPr>
            <w:rStyle w:val="Hyperlink"/>
            <w:noProof/>
          </w:rPr>
          <w:t>listarTiposProcedimentoOuvidoria</w:t>
        </w:r>
        <w:r>
          <w:rPr>
            <w:noProof/>
          </w:rPr>
          <w:tab/>
        </w:r>
        <w:r>
          <w:rPr>
            <w:noProof/>
          </w:rPr>
          <w:fldChar w:fldCharType="begin"/>
        </w:r>
        <w:r>
          <w:rPr>
            <w:noProof/>
          </w:rPr>
          <w:instrText xml:space="preserve"> PAGEREF _Toc231601339 \h </w:instrText>
        </w:r>
        <w:r>
          <w:rPr>
            <w:noProof/>
          </w:rPr>
        </w:r>
        <w:r>
          <w:rPr>
            <w:noProof/>
          </w:rPr>
          <w:fldChar w:fldCharType="separate"/>
        </w:r>
        <w:r>
          <w:rPr>
            <w:noProof/>
          </w:rPr>
          <w:t>147</w:t>
        </w:r>
        <w:r>
          <w:rPr>
            <w:noProof/>
          </w:rPr>
          <w:fldChar w:fldCharType="end"/>
        </w:r>
      </w:hyperlink>
    </w:p>
    <w:p w14:paraId="5373E774" w14:textId="0AAA602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0" w:history="1">
        <w:r w:rsidRPr="00D7672B">
          <w:rPr>
            <w:rStyle w:val="Hyperlink"/>
            <w:noProof/>
          </w:rPr>
          <w:t>listarUnidades</w:t>
        </w:r>
        <w:r>
          <w:rPr>
            <w:noProof/>
          </w:rPr>
          <w:tab/>
        </w:r>
        <w:r>
          <w:rPr>
            <w:noProof/>
          </w:rPr>
          <w:fldChar w:fldCharType="begin"/>
        </w:r>
        <w:r>
          <w:rPr>
            <w:noProof/>
          </w:rPr>
          <w:instrText xml:space="preserve"> PAGEREF _Toc231601340 \h </w:instrText>
        </w:r>
        <w:r>
          <w:rPr>
            <w:noProof/>
          </w:rPr>
        </w:r>
        <w:r>
          <w:rPr>
            <w:noProof/>
          </w:rPr>
          <w:fldChar w:fldCharType="separate"/>
        </w:r>
        <w:r>
          <w:rPr>
            <w:noProof/>
          </w:rPr>
          <w:t>148</w:t>
        </w:r>
        <w:r>
          <w:rPr>
            <w:noProof/>
          </w:rPr>
          <w:fldChar w:fldCharType="end"/>
        </w:r>
      </w:hyperlink>
    </w:p>
    <w:p w14:paraId="2083281B" w14:textId="58884DF1"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1" w:history="1">
        <w:r w:rsidRPr="00D7672B">
          <w:rPr>
            <w:rStyle w:val="Hyperlink"/>
            <w:noProof/>
          </w:rPr>
          <w:t>listarUsuarios</w:t>
        </w:r>
        <w:r>
          <w:rPr>
            <w:noProof/>
          </w:rPr>
          <w:tab/>
        </w:r>
        <w:r>
          <w:rPr>
            <w:noProof/>
          </w:rPr>
          <w:fldChar w:fldCharType="begin"/>
        </w:r>
        <w:r>
          <w:rPr>
            <w:noProof/>
          </w:rPr>
          <w:instrText xml:space="preserve"> PAGEREF _Toc231601341 \h </w:instrText>
        </w:r>
        <w:r>
          <w:rPr>
            <w:noProof/>
          </w:rPr>
        </w:r>
        <w:r>
          <w:rPr>
            <w:noProof/>
          </w:rPr>
          <w:fldChar w:fldCharType="separate"/>
        </w:r>
        <w:r>
          <w:rPr>
            <w:noProof/>
          </w:rPr>
          <w:t>149</w:t>
        </w:r>
        <w:r>
          <w:rPr>
            <w:noProof/>
          </w:rPr>
          <w:fldChar w:fldCharType="end"/>
        </w:r>
      </w:hyperlink>
    </w:p>
    <w:p w14:paraId="62A65AEA" w14:textId="5B8BEE89"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2" w:history="1">
        <w:r w:rsidRPr="00D7672B">
          <w:rPr>
            <w:rStyle w:val="Hyperlink"/>
            <w:noProof/>
          </w:rPr>
          <w:t>reabrirBloco</w:t>
        </w:r>
        <w:r>
          <w:rPr>
            <w:noProof/>
          </w:rPr>
          <w:tab/>
        </w:r>
        <w:r>
          <w:rPr>
            <w:noProof/>
          </w:rPr>
          <w:fldChar w:fldCharType="begin"/>
        </w:r>
        <w:r>
          <w:rPr>
            <w:noProof/>
          </w:rPr>
          <w:instrText xml:space="preserve"> PAGEREF _Toc231601342 \h </w:instrText>
        </w:r>
        <w:r>
          <w:rPr>
            <w:noProof/>
          </w:rPr>
        </w:r>
        <w:r>
          <w:rPr>
            <w:noProof/>
          </w:rPr>
          <w:fldChar w:fldCharType="separate"/>
        </w:r>
        <w:r>
          <w:rPr>
            <w:noProof/>
          </w:rPr>
          <w:t>149</w:t>
        </w:r>
        <w:r>
          <w:rPr>
            <w:noProof/>
          </w:rPr>
          <w:fldChar w:fldCharType="end"/>
        </w:r>
      </w:hyperlink>
    </w:p>
    <w:p w14:paraId="22FAAB4F" w14:textId="2F7D165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3" w:history="1">
        <w:r w:rsidRPr="00D7672B">
          <w:rPr>
            <w:rStyle w:val="Hyperlink"/>
            <w:noProof/>
          </w:rPr>
          <w:t>reabrirProcesso</w:t>
        </w:r>
        <w:r>
          <w:rPr>
            <w:noProof/>
          </w:rPr>
          <w:tab/>
        </w:r>
        <w:r>
          <w:rPr>
            <w:noProof/>
          </w:rPr>
          <w:fldChar w:fldCharType="begin"/>
        </w:r>
        <w:r>
          <w:rPr>
            <w:noProof/>
          </w:rPr>
          <w:instrText xml:space="preserve"> PAGEREF _Toc231601343 \h </w:instrText>
        </w:r>
        <w:r>
          <w:rPr>
            <w:noProof/>
          </w:rPr>
        </w:r>
        <w:r>
          <w:rPr>
            <w:noProof/>
          </w:rPr>
          <w:fldChar w:fldCharType="separate"/>
        </w:r>
        <w:r>
          <w:rPr>
            <w:noProof/>
          </w:rPr>
          <w:t>150</w:t>
        </w:r>
        <w:r>
          <w:rPr>
            <w:noProof/>
          </w:rPr>
          <w:fldChar w:fldCharType="end"/>
        </w:r>
      </w:hyperlink>
    </w:p>
    <w:p w14:paraId="058AC98C" w14:textId="6D9F4740"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4" w:history="1">
        <w:r w:rsidRPr="00D7672B">
          <w:rPr>
            <w:rStyle w:val="Hyperlink"/>
            <w:noProof/>
          </w:rPr>
          <w:t>registrarAnotacao</w:t>
        </w:r>
        <w:r>
          <w:rPr>
            <w:noProof/>
          </w:rPr>
          <w:tab/>
        </w:r>
        <w:r>
          <w:rPr>
            <w:noProof/>
          </w:rPr>
          <w:fldChar w:fldCharType="begin"/>
        </w:r>
        <w:r>
          <w:rPr>
            <w:noProof/>
          </w:rPr>
          <w:instrText xml:space="preserve"> PAGEREF _Toc231601344 \h </w:instrText>
        </w:r>
        <w:r>
          <w:rPr>
            <w:noProof/>
          </w:rPr>
        </w:r>
        <w:r>
          <w:rPr>
            <w:noProof/>
          </w:rPr>
          <w:fldChar w:fldCharType="separate"/>
        </w:r>
        <w:r>
          <w:rPr>
            <w:noProof/>
          </w:rPr>
          <w:t>150</w:t>
        </w:r>
        <w:r>
          <w:rPr>
            <w:noProof/>
          </w:rPr>
          <w:fldChar w:fldCharType="end"/>
        </w:r>
      </w:hyperlink>
    </w:p>
    <w:p w14:paraId="3862BD27" w14:textId="6F1A0F2E"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5" w:history="1">
        <w:r w:rsidRPr="00D7672B">
          <w:rPr>
            <w:rStyle w:val="Hyperlink"/>
            <w:noProof/>
          </w:rPr>
          <w:t>registrarOuvidoria</w:t>
        </w:r>
        <w:r>
          <w:rPr>
            <w:noProof/>
          </w:rPr>
          <w:tab/>
        </w:r>
        <w:r>
          <w:rPr>
            <w:noProof/>
          </w:rPr>
          <w:fldChar w:fldCharType="begin"/>
        </w:r>
        <w:r>
          <w:rPr>
            <w:noProof/>
          </w:rPr>
          <w:instrText xml:space="preserve"> PAGEREF _Toc231601345 \h </w:instrText>
        </w:r>
        <w:r>
          <w:rPr>
            <w:noProof/>
          </w:rPr>
        </w:r>
        <w:r>
          <w:rPr>
            <w:noProof/>
          </w:rPr>
          <w:fldChar w:fldCharType="separate"/>
        </w:r>
        <w:r>
          <w:rPr>
            <w:noProof/>
          </w:rPr>
          <w:t>150</w:t>
        </w:r>
        <w:r>
          <w:rPr>
            <w:noProof/>
          </w:rPr>
          <w:fldChar w:fldCharType="end"/>
        </w:r>
      </w:hyperlink>
    </w:p>
    <w:p w14:paraId="3EFF4AF9" w14:textId="0A720FBB"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6" w:history="1">
        <w:r w:rsidRPr="00D7672B">
          <w:rPr>
            <w:rStyle w:val="Hyperlink"/>
            <w:noProof/>
          </w:rPr>
          <w:t>relacionarProcesso</w:t>
        </w:r>
        <w:r>
          <w:rPr>
            <w:noProof/>
          </w:rPr>
          <w:tab/>
        </w:r>
        <w:r>
          <w:rPr>
            <w:noProof/>
          </w:rPr>
          <w:fldChar w:fldCharType="begin"/>
        </w:r>
        <w:r>
          <w:rPr>
            <w:noProof/>
          </w:rPr>
          <w:instrText xml:space="preserve"> PAGEREF _Toc231601346 \h </w:instrText>
        </w:r>
        <w:r>
          <w:rPr>
            <w:noProof/>
          </w:rPr>
        </w:r>
        <w:r>
          <w:rPr>
            <w:noProof/>
          </w:rPr>
          <w:fldChar w:fldCharType="separate"/>
        </w:r>
        <w:r>
          <w:rPr>
            <w:noProof/>
          </w:rPr>
          <w:t>152</w:t>
        </w:r>
        <w:r>
          <w:rPr>
            <w:noProof/>
          </w:rPr>
          <w:fldChar w:fldCharType="end"/>
        </w:r>
      </w:hyperlink>
    </w:p>
    <w:p w14:paraId="62EC0913" w14:textId="213784B4"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7" w:history="1">
        <w:r w:rsidRPr="00D7672B">
          <w:rPr>
            <w:rStyle w:val="Hyperlink"/>
            <w:noProof/>
          </w:rPr>
          <w:t>removerControlePrazo</w:t>
        </w:r>
        <w:r>
          <w:rPr>
            <w:noProof/>
          </w:rPr>
          <w:tab/>
        </w:r>
        <w:r>
          <w:rPr>
            <w:noProof/>
          </w:rPr>
          <w:fldChar w:fldCharType="begin"/>
        </w:r>
        <w:r>
          <w:rPr>
            <w:noProof/>
          </w:rPr>
          <w:instrText xml:space="preserve"> PAGEREF _Toc231601347 \h </w:instrText>
        </w:r>
        <w:r>
          <w:rPr>
            <w:noProof/>
          </w:rPr>
        </w:r>
        <w:r>
          <w:rPr>
            <w:noProof/>
          </w:rPr>
          <w:fldChar w:fldCharType="separate"/>
        </w:r>
        <w:r>
          <w:rPr>
            <w:noProof/>
          </w:rPr>
          <w:t>152</w:t>
        </w:r>
        <w:r>
          <w:rPr>
            <w:noProof/>
          </w:rPr>
          <w:fldChar w:fldCharType="end"/>
        </w:r>
      </w:hyperlink>
    </w:p>
    <w:p w14:paraId="1424F6D8" w14:textId="6A130BD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8" w:history="1">
        <w:r w:rsidRPr="00D7672B">
          <w:rPr>
            <w:rStyle w:val="Hyperlink"/>
            <w:noProof/>
          </w:rPr>
          <w:t>removerRelacionamentoProcesso</w:t>
        </w:r>
        <w:r>
          <w:rPr>
            <w:noProof/>
          </w:rPr>
          <w:tab/>
        </w:r>
        <w:r>
          <w:rPr>
            <w:noProof/>
          </w:rPr>
          <w:fldChar w:fldCharType="begin"/>
        </w:r>
        <w:r>
          <w:rPr>
            <w:noProof/>
          </w:rPr>
          <w:instrText xml:space="preserve"> PAGEREF _Toc231601348 \h </w:instrText>
        </w:r>
        <w:r>
          <w:rPr>
            <w:noProof/>
          </w:rPr>
        </w:r>
        <w:r>
          <w:rPr>
            <w:noProof/>
          </w:rPr>
          <w:fldChar w:fldCharType="separate"/>
        </w:r>
        <w:r>
          <w:rPr>
            <w:noProof/>
          </w:rPr>
          <w:t>152</w:t>
        </w:r>
        <w:r>
          <w:rPr>
            <w:noProof/>
          </w:rPr>
          <w:fldChar w:fldCharType="end"/>
        </w:r>
      </w:hyperlink>
    </w:p>
    <w:p w14:paraId="691E873F" w14:textId="3F8F305C"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49" w:history="1">
        <w:r w:rsidRPr="00D7672B">
          <w:rPr>
            <w:rStyle w:val="Hyperlink"/>
            <w:noProof/>
          </w:rPr>
          <w:t>removerSobrestamentoProcesso</w:t>
        </w:r>
        <w:r>
          <w:rPr>
            <w:noProof/>
          </w:rPr>
          <w:tab/>
        </w:r>
        <w:r>
          <w:rPr>
            <w:noProof/>
          </w:rPr>
          <w:fldChar w:fldCharType="begin"/>
        </w:r>
        <w:r>
          <w:rPr>
            <w:noProof/>
          </w:rPr>
          <w:instrText xml:space="preserve"> PAGEREF _Toc231601349 \h </w:instrText>
        </w:r>
        <w:r>
          <w:rPr>
            <w:noProof/>
          </w:rPr>
        </w:r>
        <w:r>
          <w:rPr>
            <w:noProof/>
          </w:rPr>
          <w:fldChar w:fldCharType="separate"/>
        </w:r>
        <w:r>
          <w:rPr>
            <w:noProof/>
          </w:rPr>
          <w:t>153</w:t>
        </w:r>
        <w:r>
          <w:rPr>
            <w:noProof/>
          </w:rPr>
          <w:fldChar w:fldCharType="end"/>
        </w:r>
      </w:hyperlink>
    </w:p>
    <w:p w14:paraId="5337605D" w14:textId="56F7F5D2"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50" w:history="1">
        <w:r w:rsidRPr="00D7672B">
          <w:rPr>
            <w:rStyle w:val="Hyperlink"/>
            <w:noProof/>
          </w:rPr>
          <w:t>retirarDocumentoBloco</w:t>
        </w:r>
        <w:r>
          <w:rPr>
            <w:noProof/>
          </w:rPr>
          <w:tab/>
        </w:r>
        <w:r>
          <w:rPr>
            <w:noProof/>
          </w:rPr>
          <w:fldChar w:fldCharType="begin"/>
        </w:r>
        <w:r>
          <w:rPr>
            <w:noProof/>
          </w:rPr>
          <w:instrText xml:space="preserve"> PAGEREF _Toc231601350 \h </w:instrText>
        </w:r>
        <w:r>
          <w:rPr>
            <w:noProof/>
          </w:rPr>
        </w:r>
        <w:r>
          <w:rPr>
            <w:noProof/>
          </w:rPr>
          <w:fldChar w:fldCharType="separate"/>
        </w:r>
        <w:r>
          <w:rPr>
            <w:noProof/>
          </w:rPr>
          <w:t>153</w:t>
        </w:r>
        <w:r>
          <w:rPr>
            <w:noProof/>
          </w:rPr>
          <w:fldChar w:fldCharType="end"/>
        </w:r>
      </w:hyperlink>
    </w:p>
    <w:p w14:paraId="0E78BFE2" w14:textId="3215E898"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51" w:history="1">
        <w:r w:rsidRPr="00D7672B">
          <w:rPr>
            <w:rStyle w:val="Hyperlink"/>
            <w:noProof/>
          </w:rPr>
          <w:t>retirarProcessoBloco</w:t>
        </w:r>
        <w:r>
          <w:rPr>
            <w:noProof/>
          </w:rPr>
          <w:tab/>
        </w:r>
        <w:r>
          <w:rPr>
            <w:noProof/>
          </w:rPr>
          <w:fldChar w:fldCharType="begin"/>
        </w:r>
        <w:r>
          <w:rPr>
            <w:noProof/>
          </w:rPr>
          <w:instrText xml:space="preserve"> PAGEREF _Toc231601351 \h </w:instrText>
        </w:r>
        <w:r>
          <w:rPr>
            <w:noProof/>
          </w:rPr>
        </w:r>
        <w:r>
          <w:rPr>
            <w:noProof/>
          </w:rPr>
          <w:fldChar w:fldCharType="separate"/>
        </w:r>
        <w:r>
          <w:rPr>
            <w:noProof/>
          </w:rPr>
          <w:t>153</w:t>
        </w:r>
        <w:r>
          <w:rPr>
            <w:noProof/>
          </w:rPr>
          <w:fldChar w:fldCharType="end"/>
        </w:r>
      </w:hyperlink>
    </w:p>
    <w:p w14:paraId="4965EA63" w14:textId="542EB1FD" w:rsidR="00DB71AC" w:rsidRDefault="00DB71AC">
      <w:pPr>
        <w:pStyle w:val="Sumrio2"/>
        <w:tabs>
          <w:tab w:val="right" w:leader="dot" w:pos="10196"/>
        </w:tabs>
        <w:rPr>
          <w:rFonts w:asciiTheme="minorHAnsi" w:eastAsiaTheme="minorEastAsia" w:hAnsiTheme="minorHAnsi" w:cstheme="minorBidi"/>
          <w:noProof/>
          <w:kern w:val="2"/>
          <w:sz w:val="24"/>
          <w:szCs w:val="24"/>
          <w14:ligatures w14:val="standardContextual"/>
        </w:rPr>
      </w:pPr>
      <w:hyperlink w:anchor="_Toc231601352" w:history="1">
        <w:r w:rsidRPr="00D7672B">
          <w:rPr>
            <w:rStyle w:val="Hyperlink"/>
            <w:noProof/>
          </w:rPr>
          <w:t>sobrestarProcesso</w:t>
        </w:r>
        <w:r>
          <w:rPr>
            <w:noProof/>
          </w:rPr>
          <w:tab/>
        </w:r>
        <w:r>
          <w:rPr>
            <w:noProof/>
          </w:rPr>
          <w:fldChar w:fldCharType="begin"/>
        </w:r>
        <w:r>
          <w:rPr>
            <w:noProof/>
          </w:rPr>
          <w:instrText xml:space="preserve"> PAGEREF _Toc231601352 \h </w:instrText>
        </w:r>
        <w:r>
          <w:rPr>
            <w:noProof/>
          </w:rPr>
        </w:r>
        <w:r>
          <w:rPr>
            <w:noProof/>
          </w:rPr>
          <w:fldChar w:fldCharType="separate"/>
        </w:r>
        <w:r>
          <w:rPr>
            <w:noProof/>
          </w:rPr>
          <w:t>153</w:t>
        </w:r>
        <w:r>
          <w:rPr>
            <w:noProof/>
          </w:rPr>
          <w:fldChar w:fldCharType="end"/>
        </w:r>
      </w:hyperlink>
    </w:p>
    <w:p w14:paraId="16E4F419" w14:textId="65DDB506" w:rsidR="00A82183" w:rsidRDefault="00000000">
      <w:r>
        <w:fldChar w:fldCharType="end"/>
      </w:r>
    </w:p>
    <w:p w14:paraId="687532E1" w14:textId="77777777" w:rsidR="00A82183" w:rsidRDefault="00A82183">
      <w:pPr>
        <w:suppressAutoHyphens w:val="0"/>
      </w:pPr>
      <w:bookmarkStart w:id="0" w:name="_Toc223782215"/>
      <w:bookmarkStart w:id="1" w:name="_Toc223894697"/>
      <w:bookmarkStart w:id="2" w:name="_Toc223911042"/>
      <w:bookmarkStart w:id="3" w:name="_Toc224379864"/>
      <w:bookmarkStart w:id="4" w:name="_Toc225675650"/>
      <w:bookmarkStart w:id="5" w:name="_Toc225806612"/>
      <w:bookmarkStart w:id="6" w:name="_Toc226042088"/>
    </w:p>
    <w:p w14:paraId="732DCCBC" w14:textId="77777777" w:rsidR="00A82183" w:rsidRDefault="00000000">
      <w:pPr>
        <w:pStyle w:val="Ttulo1"/>
        <w:keepNext w:val="0"/>
        <w:keepLines w:val="0"/>
        <w:pageBreakBefore/>
        <w:widowControl w:val="0"/>
        <w:numPr>
          <w:ilvl w:val="0"/>
          <w:numId w:val="55"/>
        </w:numPr>
        <w:spacing w:before="0" w:after="60"/>
        <w:rPr>
          <w:rFonts w:ascii="Arial" w:hAnsi="Arial" w:cs="Arial"/>
          <w:color w:val="365F91"/>
          <w:kern w:val="3"/>
          <w:lang w:eastAsia="zh-CN"/>
        </w:rPr>
      </w:pPr>
      <w:bookmarkStart w:id="7" w:name="_Toc226117917"/>
      <w:bookmarkStart w:id="8" w:name="_Toc226422502"/>
      <w:bookmarkStart w:id="9" w:name="_Toc226644325"/>
      <w:bookmarkStart w:id="10" w:name="_Toc231601008"/>
      <w:r>
        <w:rPr>
          <w:rFonts w:ascii="Arial" w:hAnsi="Arial" w:cs="Arial"/>
          <w:color w:val="365F91"/>
          <w:kern w:val="3"/>
          <w:lang w:eastAsia="zh-CN"/>
        </w:rPr>
        <w:lastRenderedPageBreak/>
        <w:t>Introdução</w:t>
      </w:r>
      <w:bookmarkStart w:id="11" w:name="_Toc534906228"/>
      <w:bookmarkStart w:id="12" w:name="_Toc467775875"/>
      <w:bookmarkEnd w:id="0"/>
      <w:bookmarkEnd w:id="1"/>
      <w:bookmarkEnd w:id="2"/>
      <w:bookmarkEnd w:id="3"/>
      <w:bookmarkEnd w:id="4"/>
      <w:bookmarkEnd w:id="5"/>
      <w:bookmarkEnd w:id="6"/>
      <w:bookmarkEnd w:id="7"/>
      <w:bookmarkEnd w:id="8"/>
      <w:bookmarkEnd w:id="9"/>
      <w:bookmarkEnd w:id="10"/>
      <w:bookmarkEnd w:id="11"/>
      <w:bookmarkEnd w:id="12"/>
    </w:p>
    <w:p w14:paraId="3F1430D2" w14:textId="77777777" w:rsidR="00A82183" w:rsidRDefault="00000000">
      <w:pPr>
        <w:pStyle w:val="Standard"/>
      </w:pPr>
      <w:r>
        <w:t>O Sistema Eletrônico de Informações (SEI) possui uma API (`Application Programming Interface`) que permite o desenvolvimento de módulos. Por meio dessa API os módulos podem:</w:t>
      </w:r>
    </w:p>
    <w:p w14:paraId="04A1D11E" w14:textId="77777777" w:rsidR="00A82183" w:rsidRDefault="00000000">
      <w:pPr>
        <w:pStyle w:val="PargrafodaLista"/>
        <w:numPr>
          <w:ilvl w:val="0"/>
          <w:numId w:val="56"/>
        </w:numPr>
        <w:spacing w:before="120"/>
        <w:ind w:left="714" w:hanging="357"/>
      </w:pPr>
      <w:r>
        <w:rPr>
          <w:b/>
          <w:bCs/>
        </w:rPr>
        <w:t>adicionar botões e ícones específicos</w:t>
      </w:r>
      <w:r>
        <w:t xml:space="preserve"> em diversas funcionalidades do core do SEI, como na tela de Controle de Processos e na visualização da árvore de documentos dos processos;</w:t>
      </w:r>
    </w:p>
    <w:p w14:paraId="4EE023CB" w14:textId="77777777" w:rsidR="00A82183" w:rsidRDefault="00000000">
      <w:pPr>
        <w:pStyle w:val="PargrafodaLista"/>
        <w:numPr>
          <w:ilvl w:val="0"/>
          <w:numId w:val="43"/>
        </w:numPr>
        <w:spacing w:before="120"/>
        <w:ind w:left="714" w:hanging="357"/>
      </w:pPr>
      <w:r>
        <w:rPr>
          <w:b/>
          <w:bCs/>
        </w:rPr>
        <w:t>incluir itens de menu</w:t>
      </w:r>
      <w:r>
        <w:t xml:space="preserve"> nas telas de usuários internos, de usuários externos e de pesquisa de publicações;</w:t>
      </w:r>
    </w:p>
    <w:p w14:paraId="07CA0FEC" w14:textId="77777777" w:rsidR="00A82183" w:rsidRDefault="00000000">
      <w:pPr>
        <w:pStyle w:val="PargrafodaLista"/>
        <w:numPr>
          <w:ilvl w:val="0"/>
          <w:numId w:val="43"/>
        </w:numPr>
        <w:spacing w:before="120"/>
        <w:ind w:left="714" w:hanging="357"/>
      </w:pPr>
      <w:r>
        <w:rPr>
          <w:b/>
          <w:bCs/>
        </w:rPr>
        <w:t>interceptar eventos</w:t>
      </w:r>
      <w:r>
        <w:t xml:space="preserve"> do sistema para tratamento específico, como no momento da assinatura de documentos, do envio de processos e do cancelamento de documentos;</w:t>
      </w:r>
    </w:p>
    <w:p w14:paraId="6DD176CC" w14:textId="77777777" w:rsidR="00A82183" w:rsidRDefault="00000000">
      <w:pPr>
        <w:pStyle w:val="PargrafodaLista"/>
        <w:numPr>
          <w:ilvl w:val="0"/>
          <w:numId w:val="43"/>
        </w:numPr>
        <w:spacing w:before="120"/>
        <w:ind w:left="714" w:hanging="357"/>
      </w:pPr>
      <w:r>
        <w:rPr>
          <w:b/>
          <w:bCs/>
        </w:rPr>
        <w:t>realizar operações</w:t>
      </w:r>
      <w:r>
        <w:t xml:space="preserve"> no sistema, como geração de processos, lançamento de andamentos no histórico e inclusão de documentos.</w:t>
      </w:r>
    </w:p>
    <w:p w14:paraId="17C75471" w14:textId="77777777" w:rsidR="00A82183" w:rsidRDefault="00000000">
      <w:pPr>
        <w:pStyle w:val="Standard"/>
        <w:ind w:left="0"/>
      </w:pPr>
      <w:r>
        <w:t xml:space="preserve">Na seção </w:t>
      </w:r>
      <w:r>
        <w:rPr>
          <w:b/>
          <w:bCs/>
        </w:rPr>
        <w:t>InfraPHP</w:t>
      </w:r>
      <w:r>
        <w:t xml:space="preserve"> consta uma descrição resumida do framework PHP do sistema. Algumas classes do framework são descritas ao longo deste documento, pois a interação com elas será obrigatória devido a questões de segurança e integração com o sistema.</w:t>
      </w:r>
    </w:p>
    <w:p w14:paraId="54FF2EEB" w14:textId="77777777" w:rsidR="00A82183" w:rsidRDefault="00000000">
      <w:pPr>
        <w:pStyle w:val="Standard"/>
        <w:ind w:left="0"/>
      </w:pPr>
      <w:r>
        <w:t>Para evitar conflitos com outros módulos recomendamos que ao nomear os artefatos, como classes, recursos e tabelas, seja utilizado o prefixo `md_` seguido de até três letras que identifique o módulo (`md_jul_`, `md_pet_`, `md_lit_`, etc).</w:t>
      </w:r>
    </w:p>
    <w:p w14:paraId="5CB7CC3B" w14:textId="77777777" w:rsidR="00A82183" w:rsidRDefault="00000000">
      <w:pPr>
        <w:pStyle w:val="Standard"/>
        <w:numPr>
          <w:ilvl w:val="0"/>
          <w:numId w:val="57"/>
        </w:numPr>
      </w:pPr>
      <w:r>
        <w:t xml:space="preserve">Este documento contém também seções descrevendo o </w:t>
      </w:r>
      <w:r>
        <w:rPr>
          <w:b/>
          <w:bCs/>
        </w:rPr>
        <w:t>Padrão de Modelagem de Dados</w:t>
      </w:r>
      <w:r>
        <w:t xml:space="preserve"> e o </w:t>
      </w:r>
      <w:r>
        <w:rPr>
          <w:b/>
          <w:bCs/>
        </w:rPr>
        <w:t>Padrão de Codificação PHP</w:t>
      </w:r>
      <w:r>
        <w:t xml:space="preserve"> utilizados no SEI.</w:t>
      </w:r>
    </w:p>
    <w:p w14:paraId="1222CBA1"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13" w:name="_Toc171671092"/>
      <w:bookmarkStart w:id="14" w:name="__RefHeading___Toc27733_2823614150"/>
      <w:bookmarkStart w:id="15" w:name="_Toc534906229"/>
      <w:bookmarkStart w:id="16" w:name="_Toc467775876"/>
      <w:bookmarkStart w:id="17" w:name="_Toc223560051"/>
      <w:bookmarkStart w:id="18" w:name="_Toc223772157"/>
      <w:bookmarkStart w:id="19" w:name="_Toc223782216"/>
      <w:bookmarkStart w:id="20" w:name="_Toc223894698"/>
      <w:bookmarkStart w:id="21" w:name="_Toc223911043"/>
      <w:bookmarkStart w:id="22" w:name="_Toc224379865"/>
      <w:bookmarkStart w:id="23" w:name="_Toc225675651"/>
      <w:bookmarkStart w:id="24" w:name="_Toc225806613"/>
      <w:bookmarkStart w:id="25" w:name="_Toc226042089"/>
      <w:bookmarkStart w:id="26" w:name="_Toc226117918"/>
      <w:bookmarkStart w:id="27" w:name="_Toc226422503"/>
      <w:bookmarkStart w:id="28" w:name="_Toc226644326"/>
      <w:bookmarkStart w:id="29" w:name="_Toc231601009"/>
      <w:r>
        <w:rPr>
          <w:rFonts w:ascii="Arial" w:hAnsi="Arial" w:cs="Arial"/>
          <w:color w:val="365F91"/>
          <w:kern w:val="3"/>
          <w:lang w:eastAsia="zh-CN"/>
        </w:rPr>
        <w:t>Criação e Ativação</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5BEA8AF2" w14:textId="77777777" w:rsidR="00A82183" w:rsidRDefault="00000000">
      <w:pPr>
        <w:pStyle w:val="Standard"/>
        <w:ind w:left="0"/>
      </w:pPr>
      <w:r>
        <w:t xml:space="preserve">Os códigos-fonte do módulo de exemplo ABC estão disponíveis no diretório `sei/config/modulo_exemplo` (ver arquivo </w:t>
      </w:r>
      <w:r>
        <w:rPr>
          <w:b/>
          <w:bCs/>
        </w:rPr>
        <w:t>instrucoes.txt</w:t>
      </w:r>
      <w:r>
        <w:t>).</w:t>
      </w:r>
    </w:p>
    <w:p w14:paraId="4FE14D3D" w14:textId="77777777" w:rsidR="00A82183" w:rsidRDefault="00000000">
      <w:pPr>
        <w:pStyle w:val="Standard"/>
        <w:ind w:left="0"/>
      </w:pPr>
      <w:r>
        <w:t>Siga os passos básicos para a criação de um módulo:</w:t>
      </w:r>
    </w:p>
    <w:p w14:paraId="115D0982" w14:textId="77777777" w:rsidR="00A82183" w:rsidRDefault="00000000">
      <w:pPr>
        <w:pStyle w:val="PargrafodaLista"/>
        <w:numPr>
          <w:ilvl w:val="0"/>
          <w:numId w:val="58"/>
        </w:numPr>
      </w:pPr>
      <w:r>
        <w:t>criar diretório dentro do diretório já existente de módulos do sistema (`sei/web/modulos`), um diretório opcional para identificar a instituição e o diretório que identifica o módulo de fato.</w:t>
      </w:r>
    </w:p>
    <w:p w14:paraId="39428CBB" w14:textId="77777777" w:rsidR="00A82183" w:rsidRDefault="00000000">
      <w:pPr>
        <w:pStyle w:val="Standard"/>
        <w:jc w:val="center"/>
      </w:pPr>
      <w:r>
        <w:rPr>
          <w:noProof/>
        </w:rPr>
        <w:drawing>
          <wp:inline distT="0" distB="0" distL="0" distR="0" wp14:anchorId="4E2F5A8C" wp14:editId="09B19430">
            <wp:extent cx="1309320" cy="1186920"/>
            <wp:effectExtent l="0" t="0" r="5130" b="0"/>
            <wp:docPr id="856091471" name="Imagem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309320" cy="1186920"/>
                    </a:xfrm>
                    <a:prstGeom prst="rect">
                      <a:avLst/>
                    </a:prstGeom>
                    <a:noFill/>
                    <a:ln>
                      <a:noFill/>
                      <a:prstDash/>
                    </a:ln>
                  </pic:spPr>
                </pic:pic>
              </a:graphicData>
            </a:graphic>
          </wp:inline>
        </w:drawing>
      </w:r>
    </w:p>
    <w:p w14:paraId="491DA6DE" w14:textId="77777777" w:rsidR="00A82183" w:rsidRDefault="00A82183">
      <w:pPr>
        <w:pStyle w:val="Standard"/>
        <w:jc w:val="center"/>
      </w:pPr>
    </w:p>
    <w:p w14:paraId="119770B0" w14:textId="77777777" w:rsidR="00A82183" w:rsidRDefault="00000000">
      <w:pPr>
        <w:pStyle w:val="PargrafodaLista"/>
        <w:numPr>
          <w:ilvl w:val="0"/>
          <w:numId w:val="58"/>
        </w:numPr>
      </w:pPr>
      <w:r>
        <w:t>criar uma classe que estenda a classe `SeiIntegracao` do core do SEI e implemente os métodos `getNome`, `getVersao` e `getInstituicao`. Exemplo:</w:t>
      </w:r>
    </w:p>
    <w:p w14:paraId="79CAC1D6" w14:textId="77777777" w:rsidR="00A82183" w:rsidRDefault="00000000">
      <w:pPr>
        <w:pStyle w:val="Pr-formataoHTML"/>
        <w:shd w:val="clear" w:color="auto" w:fill="FFFFFF"/>
        <w:ind w:left="1029"/>
        <w:jc w:val="left"/>
        <w:rPr>
          <w:color w:val="000080"/>
          <w:sz w:val="16"/>
          <w:szCs w:val="16"/>
          <w:shd w:val="clear" w:color="auto" w:fill="F7FAFF"/>
        </w:rPr>
      </w:pPr>
      <w:r>
        <w:rPr>
          <w:color w:val="000080"/>
          <w:sz w:val="16"/>
          <w:szCs w:val="16"/>
          <w:shd w:val="clear" w:color="auto" w:fill="F7FAFF"/>
        </w:rPr>
        <w:t>```php</w:t>
      </w:r>
    </w:p>
    <w:p w14:paraId="727B2DE5" w14:textId="77777777" w:rsidR="00A82183" w:rsidRDefault="00000000">
      <w:pPr>
        <w:pStyle w:val="Pr-formataoHTML"/>
        <w:shd w:val="clear" w:color="auto" w:fill="FFFFFF"/>
        <w:ind w:left="1029"/>
        <w:jc w:val="left"/>
      </w:pPr>
      <w:r>
        <w:rPr>
          <w:b/>
          <w:bCs/>
          <w:color w:val="000080"/>
          <w:sz w:val="16"/>
          <w:szCs w:val="16"/>
          <w:shd w:val="clear" w:color="auto" w:fill="F7FAFF"/>
        </w:rPr>
        <w:t xml:space="preserve">class </w:t>
      </w:r>
      <w:r>
        <w:rPr>
          <w:color w:val="000000"/>
          <w:sz w:val="16"/>
          <w:szCs w:val="16"/>
          <w:shd w:val="clear" w:color="auto" w:fill="F7FAFF"/>
        </w:rPr>
        <w:t xml:space="preserve">AbcExemploIntegracao </w:t>
      </w:r>
      <w:r>
        <w:rPr>
          <w:b/>
          <w:bCs/>
          <w:color w:val="000080"/>
          <w:sz w:val="16"/>
          <w:szCs w:val="16"/>
          <w:shd w:val="clear" w:color="auto" w:fill="F7FAFF"/>
        </w:rPr>
        <w:t xml:space="preserve">extends </w:t>
      </w:r>
      <w:r>
        <w:rPr>
          <w:color w:val="000000"/>
          <w:sz w:val="16"/>
          <w:szCs w:val="16"/>
          <w:shd w:val="clear" w:color="auto" w:fill="F7FAFF"/>
        </w:rPr>
        <w:t>SeiIntegracao{</w:t>
      </w:r>
      <w:r>
        <w:rPr>
          <w:color w:val="000000"/>
          <w:sz w:val="16"/>
          <w:szCs w:val="16"/>
          <w:shd w:val="clear" w:color="auto" w:fill="F7FAFF"/>
        </w:rPr>
        <w:br/>
      </w:r>
      <w:r>
        <w:rPr>
          <w:color w:val="000000"/>
          <w:sz w:val="16"/>
          <w:szCs w:val="16"/>
          <w:shd w:val="clear" w:color="auto" w:fill="F7FAFF"/>
        </w:rPr>
        <w:br/>
        <w:t xml:space="preserve">  </w:t>
      </w:r>
      <w:r>
        <w:rPr>
          <w:b/>
          <w:bCs/>
          <w:color w:val="000080"/>
          <w:sz w:val="16"/>
          <w:szCs w:val="16"/>
          <w:shd w:val="clear" w:color="auto" w:fill="F7FAFF"/>
        </w:rPr>
        <w:t xml:space="preserve">public function </w:t>
      </w:r>
      <w:r>
        <w:rPr>
          <w:color w:val="000000"/>
          <w:sz w:val="16"/>
          <w:szCs w:val="16"/>
          <w:shd w:val="clear" w:color="auto" w:fill="F7FAFF"/>
        </w:rPr>
        <w:t>getNome(){</w:t>
      </w:r>
      <w:r>
        <w:rPr>
          <w:color w:val="000000"/>
          <w:sz w:val="16"/>
          <w:szCs w:val="16"/>
          <w:shd w:val="clear" w:color="auto" w:fill="F7FAFF"/>
        </w:rPr>
        <w:br/>
        <w:t xml:space="preserve">    </w:t>
      </w:r>
      <w:r>
        <w:rPr>
          <w:b/>
          <w:bCs/>
          <w:color w:val="000080"/>
          <w:sz w:val="16"/>
          <w:szCs w:val="16"/>
          <w:shd w:val="clear" w:color="auto" w:fill="F7FAFF"/>
        </w:rPr>
        <w:t xml:space="preserve">return </w:t>
      </w:r>
      <w:r>
        <w:rPr>
          <w:b/>
          <w:bCs/>
          <w:color w:val="008000"/>
          <w:sz w:val="16"/>
          <w:szCs w:val="16"/>
          <w:shd w:val="clear" w:color="auto" w:fill="F7FAFF"/>
        </w:rPr>
        <w:t>'Módulo de exemplos ABC'</w:t>
      </w:r>
      <w:r>
        <w:rPr>
          <w:color w:val="000000"/>
          <w:sz w:val="16"/>
          <w:szCs w:val="16"/>
          <w:shd w:val="clear" w:color="auto" w:fill="F7FAFF"/>
        </w:rPr>
        <w:t>;</w:t>
      </w:r>
      <w:r>
        <w:rPr>
          <w:color w:val="000000"/>
          <w:sz w:val="16"/>
          <w:szCs w:val="16"/>
          <w:shd w:val="clear" w:color="auto" w:fill="F7FAFF"/>
        </w:rPr>
        <w:br/>
        <w:t xml:space="preserve">  }</w:t>
      </w:r>
      <w:r>
        <w:rPr>
          <w:color w:val="000000"/>
          <w:sz w:val="16"/>
          <w:szCs w:val="16"/>
          <w:shd w:val="clear" w:color="auto" w:fill="F7FAFF"/>
        </w:rPr>
        <w:br/>
      </w:r>
      <w:r>
        <w:rPr>
          <w:color w:val="000000"/>
          <w:sz w:val="16"/>
          <w:szCs w:val="16"/>
          <w:shd w:val="clear" w:color="auto" w:fill="F7FAFF"/>
        </w:rPr>
        <w:br/>
        <w:t xml:space="preserve">  </w:t>
      </w:r>
      <w:r>
        <w:rPr>
          <w:b/>
          <w:bCs/>
          <w:color w:val="000080"/>
          <w:sz w:val="16"/>
          <w:szCs w:val="16"/>
          <w:shd w:val="clear" w:color="auto" w:fill="F7FAFF"/>
        </w:rPr>
        <w:t xml:space="preserve">public function </w:t>
      </w:r>
      <w:r>
        <w:rPr>
          <w:color w:val="000000"/>
          <w:sz w:val="16"/>
          <w:szCs w:val="16"/>
          <w:shd w:val="clear" w:color="auto" w:fill="F7FAFF"/>
        </w:rPr>
        <w:t>getVersao() {</w:t>
      </w:r>
      <w:r>
        <w:rPr>
          <w:color w:val="000000"/>
          <w:sz w:val="16"/>
          <w:szCs w:val="16"/>
          <w:shd w:val="clear" w:color="auto" w:fill="F7FAFF"/>
        </w:rPr>
        <w:br/>
        <w:t xml:space="preserve">    </w:t>
      </w:r>
      <w:r>
        <w:rPr>
          <w:b/>
          <w:bCs/>
          <w:color w:val="000080"/>
          <w:sz w:val="16"/>
          <w:szCs w:val="16"/>
          <w:shd w:val="clear" w:color="auto" w:fill="F7FAFF"/>
        </w:rPr>
        <w:t xml:space="preserve">return </w:t>
      </w:r>
      <w:r>
        <w:rPr>
          <w:b/>
          <w:bCs/>
          <w:color w:val="008000"/>
          <w:sz w:val="16"/>
          <w:szCs w:val="16"/>
          <w:shd w:val="clear" w:color="auto" w:fill="F7FAFF"/>
        </w:rPr>
        <w:t>'1.0.0'</w:t>
      </w:r>
      <w:r>
        <w:rPr>
          <w:color w:val="000000"/>
          <w:sz w:val="16"/>
          <w:szCs w:val="16"/>
          <w:shd w:val="clear" w:color="auto" w:fill="F7FAFF"/>
        </w:rPr>
        <w:t>;</w:t>
      </w:r>
      <w:r>
        <w:rPr>
          <w:color w:val="000000"/>
          <w:sz w:val="16"/>
          <w:szCs w:val="16"/>
          <w:shd w:val="clear" w:color="auto" w:fill="F7FAFF"/>
        </w:rPr>
        <w:br/>
        <w:t xml:space="preserve">  }</w:t>
      </w:r>
      <w:r>
        <w:rPr>
          <w:color w:val="000000"/>
          <w:sz w:val="16"/>
          <w:szCs w:val="16"/>
          <w:shd w:val="clear" w:color="auto" w:fill="F7FAFF"/>
        </w:rPr>
        <w:br/>
      </w:r>
      <w:r>
        <w:rPr>
          <w:color w:val="000000"/>
          <w:sz w:val="16"/>
          <w:szCs w:val="16"/>
          <w:shd w:val="clear" w:color="auto" w:fill="F7FAFF"/>
        </w:rPr>
        <w:br/>
        <w:t xml:space="preserve">  </w:t>
      </w:r>
      <w:r>
        <w:rPr>
          <w:b/>
          <w:bCs/>
          <w:color w:val="000080"/>
          <w:sz w:val="16"/>
          <w:szCs w:val="16"/>
          <w:shd w:val="clear" w:color="auto" w:fill="F7FAFF"/>
        </w:rPr>
        <w:t xml:space="preserve">public function </w:t>
      </w:r>
      <w:r>
        <w:rPr>
          <w:color w:val="000000"/>
          <w:sz w:val="16"/>
          <w:szCs w:val="16"/>
          <w:shd w:val="clear" w:color="auto" w:fill="F7FAFF"/>
        </w:rPr>
        <w:t>getInstituicao(){</w:t>
      </w:r>
      <w:r>
        <w:rPr>
          <w:color w:val="000000"/>
          <w:sz w:val="16"/>
          <w:szCs w:val="16"/>
          <w:shd w:val="clear" w:color="auto" w:fill="F7FAFF"/>
        </w:rPr>
        <w:br/>
        <w:t xml:space="preserve">    </w:t>
      </w:r>
      <w:r>
        <w:rPr>
          <w:b/>
          <w:bCs/>
          <w:color w:val="000080"/>
          <w:sz w:val="16"/>
          <w:szCs w:val="16"/>
          <w:shd w:val="clear" w:color="auto" w:fill="F7FAFF"/>
        </w:rPr>
        <w:t xml:space="preserve">return </w:t>
      </w:r>
      <w:r>
        <w:rPr>
          <w:b/>
          <w:bCs/>
          <w:color w:val="008000"/>
          <w:sz w:val="16"/>
          <w:szCs w:val="16"/>
          <w:shd w:val="clear" w:color="auto" w:fill="F7FAFF"/>
        </w:rPr>
        <w:t>'TRF4 - Tribunal Regional Federal da 4ª Região'</w:t>
      </w:r>
      <w:r>
        <w:rPr>
          <w:color w:val="000000"/>
          <w:sz w:val="16"/>
          <w:szCs w:val="16"/>
          <w:shd w:val="clear" w:color="auto" w:fill="F7FAFF"/>
        </w:rPr>
        <w:t>;</w:t>
      </w:r>
      <w:r>
        <w:rPr>
          <w:color w:val="000000"/>
          <w:sz w:val="16"/>
          <w:szCs w:val="16"/>
          <w:shd w:val="clear" w:color="auto" w:fill="F7FAFF"/>
        </w:rPr>
        <w:br/>
        <w:t xml:space="preserve">  }</w:t>
      </w:r>
      <w:r>
        <w:rPr>
          <w:color w:val="000000"/>
          <w:sz w:val="16"/>
          <w:szCs w:val="16"/>
          <w:shd w:val="clear" w:color="auto" w:fill="F7FAFF"/>
        </w:rPr>
        <w:br/>
        <w:t>}</w:t>
      </w:r>
    </w:p>
    <w:p w14:paraId="7A9C8D78" w14:textId="77777777" w:rsidR="00A82183" w:rsidRDefault="00000000">
      <w:pPr>
        <w:pStyle w:val="Pr-formataoHTML"/>
        <w:shd w:val="clear" w:color="auto" w:fill="FFFFFF"/>
        <w:ind w:left="1029"/>
        <w:jc w:val="left"/>
      </w:pPr>
      <w:r>
        <w:rPr>
          <w:b/>
          <w:bCs/>
          <w:color w:val="000080"/>
          <w:sz w:val="16"/>
          <w:szCs w:val="16"/>
          <w:shd w:val="clear" w:color="auto" w:fill="F7FAFF"/>
        </w:rPr>
        <w:t>```</w:t>
      </w:r>
    </w:p>
    <w:p w14:paraId="62EC285B" w14:textId="77777777" w:rsidR="00A82183" w:rsidRDefault="00000000">
      <w:pPr>
        <w:pStyle w:val="Standard"/>
        <w:ind w:left="708"/>
      </w:pPr>
      <w:r>
        <w:lastRenderedPageBreak/>
        <w:t>A classe acima exemplificada deve ser salva em um arquivo com o mesmo nome. No exemplo acima, ficaria `AbcExemploIntegracao.php`.</w:t>
      </w:r>
    </w:p>
    <w:p w14:paraId="18D51D54" w14:textId="77777777" w:rsidR="00A82183" w:rsidRDefault="00A82183">
      <w:pPr>
        <w:pStyle w:val="Standard"/>
        <w:ind w:left="708"/>
      </w:pPr>
    </w:p>
    <w:p w14:paraId="42D2D311" w14:textId="77777777" w:rsidR="00A82183" w:rsidRDefault="00000000">
      <w:pPr>
        <w:pStyle w:val="PargrafodaLista"/>
        <w:numPr>
          <w:ilvl w:val="0"/>
          <w:numId w:val="58"/>
        </w:numPr>
      </w:pPr>
      <w:r>
        <w:t>adicionar no arquivo de configuração do sistema `ConfiguracaoSEI.php` na chave `Modulos` a referência para o nome da classe e para o diretório onde ela se encontra:</w:t>
      </w:r>
    </w:p>
    <w:p w14:paraId="2CF80BD1" w14:textId="77777777" w:rsidR="00A82183" w:rsidRDefault="00000000">
      <w:pPr>
        <w:pStyle w:val="Pr-formataoHTML"/>
        <w:shd w:val="clear" w:color="auto" w:fill="FFFFFF"/>
        <w:ind w:left="1029"/>
        <w:jc w:val="left"/>
        <w:rPr>
          <w:color w:val="000080"/>
          <w:sz w:val="16"/>
          <w:szCs w:val="16"/>
          <w:shd w:val="clear" w:color="auto" w:fill="F7FAFF"/>
        </w:rPr>
      </w:pPr>
      <w:r>
        <w:rPr>
          <w:color w:val="000080"/>
          <w:sz w:val="16"/>
          <w:szCs w:val="16"/>
          <w:shd w:val="clear" w:color="auto" w:fill="F7FAFF"/>
        </w:rPr>
        <w:t>```php</w:t>
      </w:r>
    </w:p>
    <w:p w14:paraId="42EA2632" w14:textId="77777777" w:rsidR="00A82183" w:rsidRDefault="00000000">
      <w:pPr>
        <w:pStyle w:val="Pr-formataoHTML"/>
        <w:shd w:val="clear" w:color="auto" w:fill="FFFFFF"/>
        <w:ind w:left="1029"/>
        <w:jc w:val="left"/>
      </w:pPr>
      <w:r>
        <w:rPr>
          <w:b/>
          <w:bCs/>
          <w:color w:val="008000"/>
          <w:sz w:val="16"/>
          <w:szCs w:val="16"/>
          <w:shd w:val="clear" w:color="auto" w:fill="F7FAFF"/>
        </w:rPr>
        <w:t xml:space="preserve">'SEI' </w:t>
      </w:r>
      <w:r>
        <w:rPr>
          <w:color w:val="000000"/>
          <w:sz w:val="16"/>
          <w:szCs w:val="16"/>
          <w:shd w:val="clear" w:color="auto" w:fill="F7FAFF"/>
        </w:rPr>
        <w:t xml:space="preserve">=&gt; </w:t>
      </w:r>
      <w:r>
        <w:rPr>
          <w:b/>
          <w:bCs/>
          <w:color w:val="000080"/>
          <w:sz w:val="16"/>
          <w:szCs w:val="16"/>
          <w:shd w:val="clear" w:color="auto" w:fill="F7FAFF"/>
        </w:rPr>
        <w:t>array</w:t>
      </w:r>
      <w:r>
        <w:rPr>
          <w:color w:val="000000"/>
          <w:sz w:val="16"/>
          <w:szCs w:val="16"/>
          <w:shd w:val="clear" w:color="auto" w:fill="F7FAFF"/>
        </w:rPr>
        <w:t>(....</w:t>
      </w:r>
      <w:r>
        <w:rPr>
          <w:color w:val="000000"/>
          <w:sz w:val="16"/>
          <w:szCs w:val="16"/>
          <w:shd w:val="clear" w:color="auto" w:fill="F7FAFF"/>
        </w:rPr>
        <w:br/>
        <w:t xml:space="preserve">               </w:t>
      </w:r>
      <w:r>
        <w:rPr>
          <w:b/>
          <w:bCs/>
          <w:color w:val="008000"/>
          <w:sz w:val="16"/>
          <w:szCs w:val="16"/>
          <w:shd w:val="clear" w:color="auto" w:fill="F7FAFF"/>
        </w:rPr>
        <w:t xml:space="preserve">'Modulos' </w:t>
      </w:r>
      <w:r>
        <w:rPr>
          <w:color w:val="000000"/>
          <w:sz w:val="16"/>
          <w:szCs w:val="16"/>
          <w:shd w:val="clear" w:color="auto" w:fill="F7FAFF"/>
        </w:rPr>
        <w:t xml:space="preserve">=&gt; </w:t>
      </w:r>
      <w:r>
        <w:rPr>
          <w:b/>
          <w:bCs/>
          <w:color w:val="000080"/>
          <w:sz w:val="16"/>
          <w:szCs w:val="16"/>
          <w:shd w:val="clear" w:color="auto" w:fill="F7FAFF"/>
        </w:rPr>
        <w:t>array</w:t>
      </w:r>
      <w:r>
        <w:rPr>
          <w:color w:val="000000"/>
          <w:sz w:val="16"/>
          <w:szCs w:val="16"/>
          <w:shd w:val="clear" w:color="auto" w:fill="F7FAFF"/>
        </w:rPr>
        <w:t>(</w:t>
      </w:r>
      <w:r>
        <w:rPr>
          <w:b/>
          <w:bCs/>
          <w:color w:val="008000"/>
          <w:sz w:val="16"/>
          <w:szCs w:val="16"/>
          <w:shd w:val="clear" w:color="auto" w:fill="F7FAFF"/>
        </w:rPr>
        <w:t xml:space="preserve">'AbcExemploIntegracao' </w:t>
      </w:r>
      <w:r>
        <w:rPr>
          <w:color w:val="000000"/>
          <w:sz w:val="16"/>
          <w:szCs w:val="16"/>
          <w:shd w:val="clear" w:color="auto" w:fill="F7FAFF"/>
        </w:rPr>
        <w:t xml:space="preserve">=&gt; </w:t>
      </w:r>
      <w:r>
        <w:rPr>
          <w:b/>
          <w:bCs/>
          <w:color w:val="008000"/>
          <w:sz w:val="16"/>
          <w:szCs w:val="16"/>
          <w:shd w:val="clear" w:color="auto" w:fill="F7FAFF"/>
        </w:rPr>
        <w:t>'abc/exemplo'</w:t>
      </w:r>
      <w:r>
        <w:rPr>
          <w:color w:val="000000"/>
          <w:sz w:val="16"/>
          <w:szCs w:val="16"/>
          <w:shd w:val="clear" w:color="auto" w:fill="F7FAFF"/>
        </w:rPr>
        <w:t>)</w:t>
      </w:r>
      <w:r>
        <w:rPr>
          <w:color w:val="000000"/>
          <w:sz w:val="16"/>
          <w:szCs w:val="16"/>
          <w:shd w:val="clear" w:color="auto" w:fill="F7FAFF"/>
        </w:rPr>
        <w:br/>
        <w:t xml:space="preserve">               ),</w:t>
      </w:r>
    </w:p>
    <w:p w14:paraId="2BC81AC4" w14:textId="77777777" w:rsidR="00A82183" w:rsidRDefault="00000000">
      <w:pPr>
        <w:pStyle w:val="Pr-formataoHTML"/>
        <w:shd w:val="clear" w:color="auto" w:fill="FFFFFF"/>
        <w:ind w:left="1029"/>
        <w:jc w:val="left"/>
        <w:rPr>
          <w:color w:val="000080"/>
          <w:sz w:val="16"/>
          <w:szCs w:val="16"/>
          <w:shd w:val="clear" w:color="auto" w:fill="F7FAFF"/>
        </w:rPr>
      </w:pPr>
      <w:r>
        <w:rPr>
          <w:color w:val="000080"/>
          <w:sz w:val="16"/>
          <w:szCs w:val="16"/>
          <w:shd w:val="clear" w:color="auto" w:fill="F7FAFF"/>
        </w:rPr>
        <w:t>```</w:t>
      </w:r>
    </w:p>
    <w:p w14:paraId="36B7996F" w14:textId="77777777" w:rsidR="00A82183" w:rsidRDefault="00A82183">
      <w:pPr>
        <w:pStyle w:val="Standard"/>
        <w:ind w:left="708"/>
      </w:pPr>
    </w:p>
    <w:p w14:paraId="3C86150F" w14:textId="77777777" w:rsidR="00A82183" w:rsidRDefault="00000000">
      <w:pPr>
        <w:pStyle w:val="PargrafodaLista"/>
        <w:numPr>
          <w:ilvl w:val="0"/>
          <w:numId w:val="58"/>
        </w:numPr>
      </w:pPr>
      <w:r>
        <w:t>verificar se o módulo foi carregado por meio do menu Infra/Módulos do SEI:</w:t>
      </w:r>
    </w:p>
    <w:p w14:paraId="7EE2C334" w14:textId="77777777" w:rsidR="00A82183" w:rsidRDefault="00000000">
      <w:pPr>
        <w:pStyle w:val="Standard"/>
        <w:jc w:val="center"/>
      </w:pPr>
      <w:r>
        <w:rPr>
          <w:noProof/>
          <w:sz w:val="20"/>
        </w:rPr>
        <mc:AlternateContent>
          <mc:Choice Requires="wpg">
            <w:drawing>
              <wp:inline distT="0" distB="0" distL="0" distR="0" wp14:anchorId="7C8EBB6B" wp14:editId="0AB8EABD">
                <wp:extent cx="5382360" cy="1002240"/>
                <wp:effectExtent l="0" t="0" r="27840" b="26460"/>
                <wp:docPr id="935045076" name="Group 5"/>
                <wp:cNvGraphicFramePr/>
                <a:graphic xmlns:a="http://schemas.openxmlformats.org/drawingml/2006/main">
                  <a:graphicData uri="http://schemas.microsoft.com/office/word/2010/wordprocessingGroup">
                    <wpg:wgp>
                      <wpg:cNvGrpSpPr/>
                      <wpg:grpSpPr>
                        <a:xfrm>
                          <a:off x="0" y="0"/>
                          <a:ext cx="5382360" cy="1002240"/>
                          <a:chOff x="0" y="0"/>
                          <a:chExt cx="5382360" cy="1002240"/>
                        </a:xfrm>
                      </wpg:grpSpPr>
                      <pic:pic xmlns:pic="http://schemas.openxmlformats.org/drawingml/2006/picture">
                        <pic:nvPicPr>
                          <pic:cNvPr id="864434047" name="Image 6"/>
                          <pic:cNvPicPr>
                            <a:picLocks noChangeAspect="1"/>
                          </pic:cNvPicPr>
                        </pic:nvPicPr>
                        <pic:blipFill>
                          <a:blip r:embed="rId9"/>
                          <a:stretch>
                            <a:fillRect/>
                          </a:stretch>
                        </pic:blipFill>
                        <pic:spPr>
                          <a:xfrm>
                            <a:off x="41400" y="54720"/>
                            <a:ext cx="5239080" cy="805320"/>
                          </a:xfrm>
                          <a:prstGeom prst="rect">
                            <a:avLst/>
                          </a:prstGeom>
                          <a:noFill/>
                          <a:ln cap="flat">
                            <a:noFill/>
                          </a:ln>
                        </pic:spPr>
                      </pic:pic>
                      <wps:wsp>
                        <wps:cNvPr id="359324164" name="Graphic 7"/>
                        <wps:cNvSpPr/>
                        <wps:spPr>
                          <a:xfrm>
                            <a:off x="0" y="0"/>
                            <a:ext cx="5382360" cy="1002240"/>
                          </a:xfrm>
                          <a:custGeom>
                            <a:avLst/>
                            <a:gdLst>
                              <a:gd name="f0" fmla="val w"/>
                              <a:gd name="f1" fmla="val h"/>
                              <a:gd name="f2" fmla="val 0"/>
                              <a:gd name="f3" fmla="val 5382895"/>
                              <a:gd name="f4" fmla="val 1002665"/>
                              <a:gd name="f5" fmla="val 5079"/>
                              <a:gd name="f6" fmla="val 5378450"/>
                              <a:gd name="f7" fmla="val 1002664"/>
                              <a:gd name="f8" fmla="val 998219"/>
                              <a:gd name="f9" fmla="*/ f0 1 5382895"/>
                              <a:gd name="f10" fmla="*/ f1 1 1002665"/>
                              <a:gd name="f11" fmla="+- f4 0 f2"/>
                              <a:gd name="f12" fmla="+- f3 0 f2"/>
                              <a:gd name="f13" fmla="*/ f12 1 5382895"/>
                              <a:gd name="f14" fmla="*/ f11 1 1002665"/>
                              <a:gd name="f15" fmla="*/ f2 1 f13"/>
                              <a:gd name="f16" fmla="*/ f3 1 f13"/>
                              <a:gd name="f17" fmla="*/ f2 1 f14"/>
                              <a:gd name="f18" fmla="*/ f4 1 f14"/>
                              <a:gd name="f19" fmla="*/ f15 f9 1"/>
                              <a:gd name="f20" fmla="*/ f16 f9 1"/>
                              <a:gd name="f21" fmla="*/ f18 f10 1"/>
                              <a:gd name="f22" fmla="*/ f17 f10 1"/>
                            </a:gdLst>
                            <a:ahLst/>
                            <a:cxnLst>
                              <a:cxn ang="3cd4">
                                <a:pos x="hc" y="t"/>
                              </a:cxn>
                              <a:cxn ang="0">
                                <a:pos x="r" y="vc"/>
                              </a:cxn>
                              <a:cxn ang="cd4">
                                <a:pos x="hc" y="b"/>
                              </a:cxn>
                              <a:cxn ang="cd2">
                                <a:pos x="l" y="vc"/>
                              </a:cxn>
                            </a:cxnLst>
                            <a:rect l="f19" t="f22" r="f20" b="f21"/>
                            <a:pathLst>
                              <a:path w="5382895" h="1002665">
                                <a:moveTo>
                                  <a:pt x="f2" y="f5"/>
                                </a:moveTo>
                                <a:lnTo>
                                  <a:pt x="f3" y="f5"/>
                                </a:lnTo>
                              </a:path>
                              <a:path w="5382895" h="1002665">
                                <a:moveTo>
                                  <a:pt x="f6" y="f2"/>
                                </a:moveTo>
                                <a:lnTo>
                                  <a:pt x="f6" y="f7"/>
                                </a:lnTo>
                              </a:path>
                              <a:path w="5382895" h="1002665">
                                <a:moveTo>
                                  <a:pt x="f3" y="f8"/>
                                </a:moveTo>
                                <a:lnTo>
                                  <a:pt x="f2" y="f8"/>
                                </a:lnTo>
                              </a:path>
                              <a:path w="5382895" h="1002665">
                                <a:moveTo>
                                  <a:pt x="f5" y="f7"/>
                                </a:moveTo>
                                <a:lnTo>
                                  <a:pt x="f5" y="f2"/>
                                </a:lnTo>
                              </a:path>
                            </a:pathLst>
                          </a:custGeom>
                          <a:noFill/>
                          <a:ln w="9360" cap="flat">
                            <a:solidFill>
                              <a:srgbClr val="000000"/>
                            </a:solidFill>
                            <a:prstDash val="solid"/>
                            <a:miter/>
                          </a:ln>
                        </wps:spPr>
                        <wps:txbx>
                          <w:txbxContent>
                            <w:p w14:paraId="63B116C1"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7C8EBB6B" id="Group 5" o:spid="_x0000_s1026" style="width:423.8pt;height:78.9pt;mso-position-horizontal-relative:char;mso-position-vertical-relative:line" coordsize="53823,10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H5QLUQULz&#10;ZQI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414;top:547;width:52390;height:8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">
                  <v:imagedata r:id="rId10" o:title=""/>
                </v:shape>
                <v:shape id="Graphic 7" o:spid="_x0000_s1028" style="position:absolute;width:53823;height:10022;visibility:visible;mso-wrap-style:square;v-text-anchor:top" coordsize="5382895,1002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" adj="-11796480,,5400" path="m,5079r5382895,em5378450,r,1002664em5382895,998219l,998219em5079,1002664l5079,e" filled="f" strokeweight=".26mm">
                  <v:stroke joinstyle="miter"/>
                  <v:formulas/>
                  <v:path arrowok="t" o:connecttype="custom" o:connectlocs="2691180,0;5382360,501120;2691180,1002240;0,501120" o:connectangles="270,0,90,180" textboxrect="0,0,5382895,1002665"/>
                  <v:textbox inset="0,0,0,0">
                    <w:txbxContent>
                      <w:p w14:paraId="63B116C1" w14:textId="77777777" w:rsidR="00A82183" w:rsidRDefault="00A82183"/>
                    </w:txbxContent>
                  </v:textbox>
                </v:shape>
                <w10:anchorlock/>
              </v:group>
            </w:pict>
          </mc:Fallback>
        </mc:AlternateContent>
      </w:r>
    </w:p>
    <w:p w14:paraId="5C678B2A" w14:textId="77777777" w:rsidR="00A82183" w:rsidRDefault="00A82183">
      <w:pPr>
        <w:pStyle w:val="Standard"/>
        <w:jc w:val="center"/>
      </w:pPr>
    </w:p>
    <w:p w14:paraId="0B52AC0B"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30" w:name="_Toc171671093"/>
      <w:bookmarkStart w:id="31" w:name="__RefHeading___Toc27731_2823614150"/>
      <w:bookmarkStart w:id="32" w:name="_Toc534906230"/>
      <w:bookmarkStart w:id="33" w:name="_Toc467775877"/>
      <w:bookmarkStart w:id="34" w:name="_Toc223560052"/>
      <w:bookmarkStart w:id="35" w:name="_Toc223772158"/>
      <w:bookmarkStart w:id="36" w:name="_Toc223782217"/>
      <w:bookmarkStart w:id="37" w:name="_Toc223894699"/>
      <w:bookmarkStart w:id="38" w:name="_Toc223911044"/>
      <w:bookmarkStart w:id="39" w:name="_Toc224379866"/>
      <w:bookmarkStart w:id="40" w:name="_Toc225675652"/>
      <w:bookmarkStart w:id="41" w:name="_Toc225806614"/>
      <w:bookmarkStart w:id="42" w:name="_Toc226042090"/>
      <w:bookmarkStart w:id="43" w:name="_Toc226117919"/>
      <w:bookmarkStart w:id="44" w:name="_Toc226422504"/>
      <w:bookmarkStart w:id="45" w:name="_Toc226644327"/>
      <w:bookmarkStart w:id="46" w:name="_Toc231601010"/>
      <w:r>
        <w:rPr>
          <w:rFonts w:ascii="Arial" w:hAnsi="Arial" w:cs="Arial"/>
          <w:color w:val="365F91"/>
          <w:kern w:val="3"/>
          <w:lang w:eastAsia="zh-CN"/>
        </w:rPr>
        <w:t>Considerações Prévias</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7D9ED70B" w14:textId="77777777" w:rsidR="00A82183" w:rsidRDefault="00000000">
      <w:pPr>
        <w:pStyle w:val="Standard"/>
        <w:widowControl w:val="0"/>
        <w:ind w:left="0"/>
      </w:pPr>
      <w:r>
        <w:t xml:space="preserve">Antes de </w:t>
      </w:r>
      <w:r>
        <w:rPr>
          <w:lang w:eastAsia="zh-CN"/>
        </w:rPr>
        <w:t>iniciar</w:t>
      </w:r>
      <w:r>
        <w:t xml:space="preserve"> a construção de um módulo é necessário conhecer o funcionamento básico do SEI com relação ao controle de Perfis, Recursos, Menus e Auditoria geridos pelo Sistema de Permissões (SIP) e questões relacionadas com o controle de Conexões e Transações, Andamentos e Classes do Sistema.</w:t>
      </w:r>
    </w:p>
    <w:p w14:paraId="51ACB1EA" w14:textId="77777777" w:rsidR="00A82183" w:rsidRDefault="00000000">
      <w:pPr>
        <w:pStyle w:val="Ttulo2"/>
      </w:pPr>
      <w:bookmarkStart w:id="47" w:name="_Toc226042091"/>
      <w:bookmarkStart w:id="48" w:name="_Toc226117920"/>
      <w:bookmarkStart w:id="49" w:name="_Toc226422505"/>
      <w:bookmarkStart w:id="50" w:name="_Toc226644328"/>
      <w:bookmarkStart w:id="51" w:name="_Toc231601011"/>
      <w:r>
        <w:t>Restrições do Ambiente</w:t>
      </w:r>
      <w:bookmarkEnd w:id="47"/>
      <w:bookmarkEnd w:id="48"/>
      <w:bookmarkEnd w:id="49"/>
      <w:bookmarkEnd w:id="50"/>
      <w:bookmarkEnd w:id="51"/>
    </w:p>
    <w:p w14:paraId="69322DA8" w14:textId="77777777" w:rsidR="00A82183" w:rsidRDefault="00000000">
      <w:pPr>
        <w:pStyle w:val="Standard"/>
        <w:widowControl w:val="0"/>
        <w:ind w:left="0"/>
      </w:pPr>
      <w:r>
        <w:t>O desenvolvimento de módulos deve considerar as restrições do ambiente definidas para a instalação do SEI, pois elas impactam diretamente a implementação de telas, processamentos e integrações.</w:t>
      </w:r>
    </w:p>
    <w:p w14:paraId="450E6318" w14:textId="77777777" w:rsidR="00A82183" w:rsidRDefault="00000000">
      <w:pPr>
        <w:pStyle w:val="Ttulo3"/>
      </w:pPr>
      <w:r>
        <w:t>Dependências técnicas do projeto</w:t>
      </w:r>
    </w:p>
    <w:p w14:paraId="53FC5A1F" w14:textId="77777777" w:rsidR="00A82183" w:rsidRDefault="00000000">
      <w:r>
        <w:t>Além do uso do framework PHP padrão do sistema, existem algumas dependências técnicas importantes que o desenvolvedor deve observar:</w:t>
      </w:r>
    </w:p>
    <w:p w14:paraId="131A3F44" w14:textId="77777777" w:rsidR="00A82183" w:rsidRDefault="00000000">
      <w:pPr>
        <w:pStyle w:val="Standard"/>
        <w:widowControl w:val="0"/>
        <w:numPr>
          <w:ilvl w:val="0"/>
          <w:numId w:val="59"/>
        </w:numPr>
      </w:pPr>
      <w:r>
        <w:t>PHP 8.2 e extensões adicionais previstas no manual de instalação;</w:t>
      </w:r>
    </w:p>
    <w:p w14:paraId="70F9CBAC" w14:textId="77777777" w:rsidR="00A82183" w:rsidRDefault="00000000">
      <w:pPr>
        <w:pStyle w:val="Standard"/>
        <w:widowControl w:val="0"/>
        <w:numPr>
          <w:ilvl w:val="0"/>
          <w:numId w:val="59"/>
        </w:numPr>
      </w:pPr>
      <w:r>
        <w:t>Bootstrap 5.3.1;</w:t>
      </w:r>
    </w:p>
    <w:p w14:paraId="3A0779A0" w14:textId="77777777" w:rsidR="00A82183" w:rsidRDefault="00000000">
      <w:pPr>
        <w:pStyle w:val="Standard"/>
        <w:widowControl w:val="0"/>
        <w:numPr>
          <w:ilvl w:val="0"/>
          <w:numId w:val="59"/>
        </w:numPr>
      </w:pPr>
      <w:r>
        <w:t>jQuery 3.7.0; e</w:t>
      </w:r>
    </w:p>
    <w:p w14:paraId="4BD1B795" w14:textId="77777777" w:rsidR="00A82183" w:rsidRDefault="00000000">
      <w:pPr>
        <w:pStyle w:val="Standard"/>
        <w:widowControl w:val="0"/>
        <w:numPr>
          <w:ilvl w:val="0"/>
          <w:numId w:val="59"/>
        </w:numPr>
      </w:pPr>
      <w:r>
        <w:t>jQuery UI 1.13.2.</w:t>
      </w:r>
    </w:p>
    <w:p w14:paraId="477C9B68" w14:textId="77777777" w:rsidR="00A82183" w:rsidRDefault="00000000">
      <w:pPr>
        <w:pStyle w:val="Ttulo3"/>
      </w:pPr>
      <w:r>
        <w:t>Codificação de arquivos (charset)</w:t>
      </w:r>
    </w:p>
    <w:p w14:paraId="1262BB2D" w14:textId="77777777" w:rsidR="00A82183" w:rsidRDefault="00000000">
      <w:pPr>
        <w:pStyle w:val="Standard"/>
        <w:widowControl w:val="0"/>
        <w:ind w:left="0"/>
      </w:pPr>
      <w:r>
        <w:t>Os arquivos textuais do módulo devem ser salvos em `ISO-8859-1`, mantendo compatibilidade com o charset configurado no servidor PHP. Não se deve assumir UTF-8 como padrão implícito do projeto. Em caso de acentuação incorreta nas telas, deve verificar se a codificação do arquivo ou se o default_charset do PHP estão corretos, usando `ISO-8859-1`.</w:t>
      </w:r>
    </w:p>
    <w:p w14:paraId="70B37161" w14:textId="77777777" w:rsidR="00A82183" w:rsidRDefault="00000000">
      <w:pPr>
        <w:pStyle w:val="Ttulo3"/>
      </w:pPr>
      <w:r>
        <w:t>Limites de upload</w:t>
      </w:r>
    </w:p>
    <w:p w14:paraId="2F1193BF" w14:textId="77777777" w:rsidR="00A82183" w:rsidRDefault="00000000">
      <w:pPr>
        <w:pStyle w:val="Standard"/>
        <w:widowControl w:val="0"/>
        <w:ind w:left="0"/>
      </w:pPr>
      <w:r>
        <w:t>O tamanho máximo de upload aceito pelo ambiente deve respeitar a configuração do servidor. Como referência da instalação padrão, temos:</w:t>
      </w:r>
    </w:p>
    <w:p w14:paraId="505DC374" w14:textId="77777777" w:rsidR="00A82183" w:rsidRDefault="00000000">
      <w:pPr>
        <w:pStyle w:val="Standard"/>
        <w:widowControl w:val="0"/>
        <w:numPr>
          <w:ilvl w:val="0"/>
          <w:numId w:val="60"/>
        </w:numPr>
      </w:pPr>
      <w:r>
        <w:t>`upload_max_filesize` = 200M</w:t>
      </w:r>
    </w:p>
    <w:p w14:paraId="38201467" w14:textId="77777777" w:rsidR="00A82183" w:rsidRDefault="00000000">
      <w:pPr>
        <w:pStyle w:val="Standard"/>
        <w:widowControl w:val="0"/>
        <w:numPr>
          <w:ilvl w:val="0"/>
          <w:numId w:val="60"/>
        </w:numPr>
      </w:pPr>
      <w:r>
        <w:t>`post_max_size` = 201M</w:t>
      </w:r>
    </w:p>
    <w:p w14:paraId="41BB9666" w14:textId="77777777" w:rsidR="00A82183" w:rsidRDefault="00000000">
      <w:pPr>
        <w:pStyle w:val="Standard"/>
        <w:widowControl w:val="0"/>
        <w:ind w:left="0"/>
      </w:pPr>
      <w:r>
        <w:lastRenderedPageBreak/>
        <w:t xml:space="preserve">O valor de `post_max_size` deve ser ligeiramente maior que `upload_max_filesize`. Além disso, o módulo deve manter coerência com o </w:t>
      </w:r>
      <w:r>
        <w:rPr>
          <w:b/>
          <w:bCs/>
        </w:rPr>
        <w:t>parâmetro `SEI_TAM_MB_DOC_EXTERNO`</w:t>
      </w:r>
      <w:r>
        <w:t xml:space="preserve"> configurado no SEI como um todo e com os valores específicos por extensão de arquivo configurados no menu </w:t>
      </w:r>
      <w:r>
        <w:rPr>
          <w:b/>
          <w:bCs/>
        </w:rPr>
        <w:t>Administração &gt; Extensões de Arquivos Permitidas</w:t>
      </w:r>
      <w:r>
        <w:t>. Portanto, não se deve implementar funcionalidades sem observar os mencionados limites configurados no SEI para upload de arquivos.</w:t>
      </w:r>
    </w:p>
    <w:p w14:paraId="54859EDF" w14:textId="77777777" w:rsidR="00A82183" w:rsidRDefault="00000000">
      <w:pPr>
        <w:pStyle w:val="Ttulo2"/>
      </w:pPr>
      <w:bookmarkStart w:id="52" w:name="_Toc171671094"/>
      <w:bookmarkStart w:id="53" w:name="__RefHeading___Toc27735_2823614150"/>
      <w:bookmarkStart w:id="54" w:name="_Toc223560053"/>
      <w:bookmarkStart w:id="55" w:name="_Toc223772159"/>
      <w:bookmarkStart w:id="56" w:name="_Toc223782218"/>
      <w:bookmarkStart w:id="57" w:name="_Toc223894700"/>
      <w:bookmarkStart w:id="58" w:name="_Toc223911045"/>
      <w:bookmarkStart w:id="59" w:name="_Toc224379867"/>
      <w:bookmarkStart w:id="60" w:name="_Toc225675653"/>
      <w:bookmarkStart w:id="61" w:name="_Toc225806615"/>
      <w:bookmarkStart w:id="62" w:name="_Toc226042092"/>
      <w:bookmarkStart w:id="63" w:name="_Toc226117921"/>
      <w:bookmarkStart w:id="64" w:name="_Toc226422506"/>
      <w:bookmarkStart w:id="65" w:name="_Toc226644329"/>
      <w:bookmarkStart w:id="66" w:name="_Toc231601012"/>
      <w:r>
        <w:t>Perfis, Recursos e Menus</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252CA65B" w14:textId="77777777" w:rsidR="00A82183" w:rsidRDefault="00000000">
      <w:pPr>
        <w:pStyle w:val="Standard"/>
        <w:ind w:left="0"/>
      </w:pPr>
      <w:r>
        <w:t xml:space="preserve">Todas as operações realizadas no SEI estão atreladas a </w:t>
      </w:r>
      <w:r>
        <w:rPr>
          <w:b/>
          <w:bCs/>
        </w:rPr>
        <w:t>recursos</w:t>
      </w:r>
      <w:r>
        <w:t xml:space="preserve"> cadastrados no SIP. Os recursos podem ou não estar associados com itens de </w:t>
      </w:r>
      <w:r>
        <w:rPr>
          <w:b/>
          <w:bCs/>
        </w:rPr>
        <w:t>menu</w:t>
      </w:r>
      <w:r>
        <w:t xml:space="preserve">. Os recursos e itens de menu são </w:t>
      </w:r>
      <w:r>
        <w:rPr>
          <w:b/>
          <w:bCs/>
        </w:rPr>
        <w:t>agrupados em perfis</w:t>
      </w:r>
      <w:r>
        <w:t xml:space="preserve"> que são então liberados para os usuários </w:t>
      </w:r>
      <w:r>
        <w:rPr>
          <w:b/>
          <w:bCs/>
        </w:rPr>
        <w:t>por meio das permissões</w:t>
      </w:r>
      <w:r>
        <w:t>.</w:t>
      </w:r>
    </w:p>
    <w:p w14:paraId="3CF6C6A1" w14:textId="77777777" w:rsidR="00A82183" w:rsidRDefault="00000000">
      <w:pPr>
        <w:pStyle w:val="Standard"/>
        <w:ind w:left="0"/>
      </w:pPr>
      <w:r>
        <w:t>Os itens de menu serão montados automaticamente no login do usuário no SEI, mas outros elementos associados com recursos (como botões e ícones) devem ser tratados via programação.</w:t>
      </w:r>
    </w:p>
    <w:p w14:paraId="622ED299" w14:textId="77777777" w:rsidR="00A82183" w:rsidRDefault="00000000">
      <w:pPr>
        <w:pStyle w:val="Standard"/>
        <w:numPr>
          <w:ilvl w:val="0"/>
          <w:numId w:val="61"/>
        </w:numPr>
      </w:pPr>
      <w:r>
        <w:t xml:space="preserve">Ver seção </w:t>
      </w:r>
      <w:r>
        <w:rPr>
          <w:b/>
          <w:bCs/>
        </w:rPr>
        <w:t>Classes do Sistema</w:t>
      </w:r>
      <w:r>
        <w:t xml:space="preserve">, classe </w:t>
      </w:r>
      <w:r>
        <w:rPr>
          <w:b/>
          <w:bCs/>
        </w:rPr>
        <w:t>SessaoSEI</w:t>
      </w:r>
      <w:r>
        <w:t xml:space="preserve">, método </w:t>
      </w:r>
      <w:r>
        <w:rPr>
          <w:b/>
          <w:bCs/>
        </w:rPr>
        <w:t>verificarPermissao</w:t>
      </w:r>
      <w:r>
        <w:t>.</w:t>
      </w:r>
    </w:p>
    <w:p w14:paraId="395215B1" w14:textId="77777777" w:rsidR="00A82183" w:rsidRDefault="00000000">
      <w:pPr>
        <w:pStyle w:val="Standard"/>
        <w:ind w:left="0"/>
      </w:pPr>
      <w:r>
        <w:t>A seguir são demonstrados os passos para adicionar um item de menu em um novo perfil.</w:t>
      </w:r>
    </w:p>
    <w:p w14:paraId="1D170689" w14:textId="77777777" w:rsidR="00A82183" w:rsidRDefault="00000000">
      <w:pPr>
        <w:pStyle w:val="Standard"/>
      </w:pPr>
      <w:r>
        <w:t>1) criar o recurso no SIP pelo menu Recursos/Novo, sendo recomendado que recursos de módulos tenham o prefixo `md_&lt;instituição/módulo&gt;`:</w:t>
      </w:r>
    </w:p>
    <w:p w14:paraId="17628A71" w14:textId="77777777" w:rsidR="00A82183" w:rsidRDefault="00000000">
      <w:pPr>
        <w:pStyle w:val="Standard"/>
        <w:ind w:left="0"/>
        <w:jc w:val="center"/>
      </w:pPr>
      <w:r>
        <w:rPr>
          <w:noProof/>
          <w:sz w:val="20"/>
        </w:rPr>
        <mc:AlternateContent>
          <mc:Choice Requires="wpg">
            <w:drawing>
              <wp:inline distT="0" distB="0" distL="0" distR="0" wp14:anchorId="731219AB" wp14:editId="186F9A21">
                <wp:extent cx="4492800" cy="1868399"/>
                <wp:effectExtent l="0" t="0" r="22050" b="17551"/>
                <wp:docPr id="707791758" name="Group 8"/>
                <wp:cNvGraphicFramePr/>
                <a:graphic xmlns:a="http://schemas.openxmlformats.org/drawingml/2006/main">
                  <a:graphicData uri="http://schemas.microsoft.com/office/word/2010/wordprocessingGroup">
                    <wpg:wgp>
                      <wpg:cNvGrpSpPr/>
                      <wpg:grpSpPr>
                        <a:xfrm>
                          <a:off x="0" y="0"/>
                          <a:ext cx="4492800" cy="1868399"/>
                          <a:chOff x="0" y="0"/>
                          <a:chExt cx="4492800" cy="1868399"/>
                        </a:xfrm>
                      </wpg:grpSpPr>
                      <pic:pic xmlns:pic="http://schemas.openxmlformats.org/drawingml/2006/picture">
                        <pic:nvPicPr>
                          <pic:cNvPr id="128214145" name="Image 9"/>
                          <pic:cNvPicPr>
                            <a:picLocks noChangeAspect="1"/>
                          </pic:cNvPicPr>
                        </pic:nvPicPr>
                        <pic:blipFill>
                          <a:blip r:embed="rId11"/>
                          <a:stretch>
                            <a:fillRect/>
                          </a:stretch>
                        </pic:blipFill>
                        <pic:spPr>
                          <a:xfrm>
                            <a:off x="57240" y="56520"/>
                            <a:ext cx="4373640" cy="1765080"/>
                          </a:xfrm>
                          <a:prstGeom prst="rect">
                            <a:avLst/>
                          </a:prstGeom>
                          <a:noFill/>
                          <a:ln cap="flat">
                            <a:noFill/>
                          </a:ln>
                        </pic:spPr>
                      </pic:pic>
                      <wps:wsp>
                        <wps:cNvPr id="2024269939" name="Graphic 10"/>
                        <wps:cNvSpPr/>
                        <wps:spPr>
                          <a:xfrm>
                            <a:off x="0" y="0"/>
                            <a:ext cx="4492800" cy="1868399"/>
                          </a:xfrm>
                          <a:custGeom>
                            <a:avLst/>
                            <a:gdLst>
                              <a:gd name="f0" fmla="val w"/>
                              <a:gd name="f1" fmla="val h"/>
                              <a:gd name="f2" fmla="val 0"/>
                              <a:gd name="f3" fmla="val 4492625"/>
                              <a:gd name="f4" fmla="val 1868805"/>
                              <a:gd name="f5" fmla="val 5079"/>
                              <a:gd name="f6" fmla="val 4488180"/>
                              <a:gd name="f7" fmla="val 1868804"/>
                              <a:gd name="f8" fmla="val 1864360"/>
                              <a:gd name="f9" fmla="*/ f0 1 4492625"/>
                              <a:gd name="f10" fmla="*/ f1 1 1868805"/>
                              <a:gd name="f11" fmla="+- f4 0 f2"/>
                              <a:gd name="f12" fmla="+- f3 0 f2"/>
                              <a:gd name="f13" fmla="*/ f12 1 4492625"/>
                              <a:gd name="f14" fmla="*/ f11 1 1868805"/>
                              <a:gd name="f15" fmla="*/ f2 1 f13"/>
                              <a:gd name="f16" fmla="*/ f3 1 f13"/>
                              <a:gd name="f17" fmla="*/ f2 1 f14"/>
                              <a:gd name="f18" fmla="*/ f4 1 f14"/>
                              <a:gd name="f19" fmla="*/ f15 f9 1"/>
                              <a:gd name="f20" fmla="*/ f16 f9 1"/>
                              <a:gd name="f21" fmla="*/ f18 f10 1"/>
                              <a:gd name="f22" fmla="*/ f17 f10 1"/>
                            </a:gdLst>
                            <a:ahLst/>
                            <a:cxnLst>
                              <a:cxn ang="3cd4">
                                <a:pos x="hc" y="t"/>
                              </a:cxn>
                              <a:cxn ang="0">
                                <a:pos x="r" y="vc"/>
                              </a:cxn>
                              <a:cxn ang="cd4">
                                <a:pos x="hc" y="b"/>
                              </a:cxn>
                              <a:cxn ang="cd2">
                                <a:pos x="l" y="vc"/>
                              </a:cxn>
                            </a:cxnLst>
                            <a:rect l="f19" t="f22" r="f20" b="f21"/>
                            <a:pathLst>
                              <a:path w="4492625" h="1868805">
                                <a:moveTo>
                                  <a:pt x="f2" y="f5"/>
                                </a:moveTo>
                                <a:lnTo>
                                  <a:pt x="f3" y="f5"/>
                                </a:lnTo>
                              </a:path>
                              <a:path w="4492625" h="1868805">
                                <a:moveTo>
                                  <a:pt x="f6" y="f2"/>
                                </a:moveTo>
                                <a:lnTo>
                                  <a:pt x="f6" y="f7"/>
                                </a:lnTo>
                              </a:path>
                              <a:path w="4492625" h="1868805">
                                <a:moveTo>
                                  <a:pt x="f3" y="f8"/>
                                </a:moveTo>
                                <a:lnTo>
                                  <a:pt x="f2" y="f8"/>
                                </a:lnTo>
                              </a:path>
                              <a:path w="4492625" h="1868805">
                                <a:moveTo>
                                  <a:pt x="f5" y="f7"/>
                                </a:moveTo>
                                <a:lnTo>
                                  <a:pt x="f5" y="f2"/>
                                </a:lnTo>
                              </a:path>
                            </a:pathLst>
                          </a:custGeom>
                          <a:noFill/>
                          <a:ln w="9360" cap="flat">
                            <a:solidFill>
                              <a:srgbClr val="000000"/>
                            </a:solidFill>
                            <a:prstDash val="solid"/>
                            <a:miter/>
                          </a:ln>
                        </wps:spPr>
                        <wps:txbx>
                          <w:txbxContent>
                            <w:p w14:paraId="1B2BEA92"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731219AB" id="Group 8" o:spid="_x0000_s1029" style="width:353.75pt;height:147.1pt;mso-position-horizontal-relative:char;mso-position-vertical-relative:line" coordsize="44928,18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">
                <v:shape id="Image 9" o:spid="_x0000_s1030" type="#_x0000_t75" style="position:absolute;left:572;top:565;width:43736;height:17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">
                  <v:imagedata r:id="rId12" o:title=""/>
                </v:shape>
                <v:shape id="Graphic 10" o:spid="_x0000_s1031" style="position:absolute;width:44928;height:18683;visibility:visible;mso-wrap-style:square;v-text-anchor:top" coordsize="4492625,1868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" adj="-11796480,,5400" path="m,5079r4492625,em4488180,r,1868804em4492625,1864360l,1864360em5079,1868804l5079,e" filled="f" strokeweight=".26mm">
                  <v:stroke joinstyle="miter"/>
                  <v:formulas/>
                  <v:path arrowok="t" o:connecttype="custom" o:connectlocs="2246400,0;4492800,934200;2246400,1868399;0,934200" o:connectangles="270,0,90,180" textboxrect="0,0,4492625,1868805"/>
                  <v:textbox inset="0,0,0,0">
                    <w:txbxContent>
                      <w:p w14:paraId="1B2BEA92" w14:textId="77777777" w:rsidR="00A82183" w:rsidRDefault="00A82183"/>
                    </w:txbxContent>
                  </v:textbox>
                </v:shape>
                <w10:anchorlock/>
              </v:group>
            </w:pict>
          </mc:Fallback>
        </mc:AlternateContent>
      </w:r>
    </w:p>
    <w:p w14:paraId="3A65CE45" w14:textId="77777777" w:rsidR="00A82183" w:rsidRDefault="00000000">
      <w:pPr>
        <w:pStyle w:val="Standard"/>
      </w:pPr>
      <w:r>
        <w:t>2) adicionar item de menu associado com o recurso no SIP pelo menu Menus/Montar:</w:t>
      </w:r>
    </w:p>
    <w:p w14:paraId="6EA6EFE6" w14:textId="77777777" w:rsidR="00A82183" w:rsidRDefault="00000000">
      <w:pPr>
        <w:pStyle w:val="Standard"/>
        <w:ind w:left="0"/>
        <w:jc w:val="center"/>
      </w:pPr>
      <w:r>
        <w:rPr>
          <w:noProof/>
          <w:sz w:val="11"/>
        </w:rPr>
        <mc:AlternateContent>
          <mc:Choice Requires="wpg">
            <w:drawing>
              <wp:inline distT="0" distB="0" distL="0" distR="0" wp14:anchorId="0C7891C6" wp14:editId="087D0BBC">
                <wp:extent cx="2991600" cy="1644840"/>
                <wp:effectExtent l="0" t="0" r="18300" b="12510"/>
                <wp:docPr id="475028427" name="Group 11"/>
                <wp:cNvGraphicFramePr/>
                <a:graphic xmlns:a="http://schemas.openxmlformats.org/drawingml/2006/main">
                  <a:graphicData uri="http://schemas.microsoft.com/office/word/2010/wordprocessingGroup">
                    <wpg:wgp>
                      <wpg:cNvGrpSpPr/>
                      <wpg:grpSpPr>
                        <a:xfrm>
                          <a:off x="0" y="0"/>
                          <a:ext cx="2991600" cy="1644840"/>
                          <a:chOff x="0" y="0"/>
                          <a:chExt cx="2991600" cy="1644840"/>
                        </a:xfrm>
                      </wpg:grpSpPr>
                      <pic:pic xmlns:pic="http://schemas.openxmlformats.org/drawingml/2006/picture">
                        <pic:nvPicPr>
                          <pic:cNvPr id="1937882708" name="Image 12"/>
                          <pic:cNvPicPr>
                            <a:picLocks noChangeAspect="1"/>
                          </pic:cNvPicPr>
                        </pic:nvPicPr>
                        <pic:blipFill>
                          <a:blip r:embed="rId13"/>
                          <a:stretch>
                            <a:fillRect/>
                          </a:stretch>
                        </pic:blipFill>
                        <pic:spPr>
                          <a:xfrm>
                            <a:off x="41400" y="42480"/>
                            <a:ext cx="2905560" cy="1593360"/>
                          </a:xfrm>
                          <a:prstGeom prst="rect">
                            <a:avLst/>
                          </a:prstGeom>
                          <a:noFill/>
                          <a:ln cap="flat">
                            <a:noFill/>
                          </a:ln>
                        </pic:spPr>
                      </pic:pic>
                      <wps:wsp>
                        <wps:cNvPr id="1735657953" name="Graphic 13"/>
                        <wps:cNvSpPr/>
                        <wps:spPr>
                          <a:xfrm>
                            <a:off x="0" y="0"/>
                            <a:ext cx="2991600" cy="1644840"/>
                          </a:xfrm>
                          <a:custGeom>
                            <a:avLst/>
                            <a:gdLst>
                              <a:gd name="f0" fmla="val w"/>
                              <a:gd name="f1" fmla="val h"/>
                              <a:gd name="f2" fmla="val 0"/>
                              <a:gd name="f3" fmla="val 2991485"/>
                              <a:gd name="f4" fmla="val 1645285"/>
                              <a:gd name="f5" fmla="val 5079"/>
                              <a:gd name="f6" fmla="val 2987040"/>
                              <a:gd name="f7" fmla="val 1645284"/>
                              <a:gd name="f8" fmla="val 1640839"/>
                              <a:gd name="f9" fmla="*/ f0 1 2991485"/>
                              <a:gd name="f10" fmla="*/ f1 1 1645285"/>
                              <a:gd name="f11" fmla="+- f4 0 f2"/>
                              <a:gd name="f12" fmla="+- f3 0 f2"/>
                              <a:gd name="f13" fmla="*/ f12 1 2991485"/>
                              <a:gd name="f14" fmla="*/ f11 1 1645285"/>
                              <a:gd name="f15" fmla="*/ f2 1 f13"/>
                              <a:gd name="f16" fmla="*/ f3 1 f13"/>
                              <a:gd name="f17" fmla="*/ f2 1 f14"/>
                              <a:gd name="f18" fmla="*/ f4 1 f14"/>
                              <a:gd name="f19" fmla="*/ f15 f9 1"/>
                              <a:gd name="f20" fmla="*/ f16 f9 1"/>
                              <a:gd name="f21" fmla="*/ f18 f10 1"/>
                              <a:gd name="f22" fmla="*/ f17 f10 1"/>
                            </a:gdLst>
                            <a:ahLst/>
                            <a:cxnLst>
                              <a:cxn ang="3cd4">
                                <a:pos x="hc" y="t"/>
                              </a:cxn>
                              <a:cxn ang="0">
                                <a:pos x="r" y="vc"/>
                              </a:cxn>
                              <a:cxn ang="cd4">
                                <a:pos x="hc" y="b"/>
                              </a:cxn>
                              <a:cxn ang="cd2">
                                <a:pos x="l" y="vc"/>
                              </a:cxn>
                            </a:cxnLst>
                            <a:rect l="f19" t="f22" r="f20" b="f21"/>
                            <a:pathLst>
                              <a:path w="2991485" h="1645285">
                                <a:moveTo>
                                  <a:pt x="f2" y="f5"/>
                                </a:moveTo>
                                <a:lnTo>
                                  <a:pt x="f3" y="f5"/>
                                </a:lnTo>
                              </a:path>
                              <a:path w="2991485" h="1645285">
                                <a:moveTo>
                                  <a:pt x="f6" y="f2"/>
                                </a:moveTo>
                                <a:lnTo>
                                  <a:pt x="f6" y="f7"/>
                                </a:lnTo>
                              </a:path>
                              <a:path w="2991485" h="1645285">
                                <a:moveTo>
                                  <a:pt x="f3" y="f8"/>
                                </a:moveTo>
                                <a:lnTo>
                                  <a:pt x="f2" y="f8"/>
                                </a:lnTo>
                              </a:path>
                              <a:path w="2991485" h="1645285">
                                <a:moveTo>
                                  <a:pt x="f5" y="f7"/>
                                </a:moveTo>
                                <a:lnTo>
                                  <a:pt x="f5" y="f2"/>
                                </a:lnTo>
                              </a:path>
                            </a:pathLst>
                          </a:custGeom>
                          <a:noFill/>
                          <a:ln w="9360" cap="flat">
                            <a:solidFill>
                              <a:srgbClr val="000000"/>
                            </a:solidFill>
                            <a:prstDash val="solid"/>
                            <a:miter/>
                          </a:ln>
                        </wps:spPr>
                        <wps:txbx>
                          <w:txbxContent>
                            <w:p w14:paraId="7429667A"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0C7891C6" id="Group 11" o:spid="_x0000_s1032" style="width:235.55pt;height:129.5pt;mso-position-horizontal-relative:char;mso-position-vertical-relative:line" coordsize="29916,16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">
                <v:shape id="Image 12" o:spid="_x0000_s1033" type="#_x0000_t75" style="position:absolute;left:414;top:424;width:29055;height:15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">
                  <v:imagedata r:id="rId14" o:title=""/>
                </v:shape>
                <v:shape id="Graphic 13" o:spid="_x0000_s1034" style="position:absolute;width:29916;height:16448;visibility:visible;mso-wrap-style:square;v-text-anchor:top" coordsize="2991485,16452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" adj="-11796480,,5400" path="m,5079r2991485,em2987040,r,1645284em2991485,1640839l,1640839em5079,1645284l5079,e" filled="f" strokeweight=".26mm">
                  <v:stroke joinstyle="miter"/>
                  <v:formulas/>
                  <v:path arrowok="t" o:connecttype="custom" o:connectlocs="1495800,0;2991600,822420;1495800,1644840;0,822420" o:connectangles="270,0,90,180" textboxrect="0,0,2991485,1645285"/>
                  <v:textbox inset="0,0,0,0">
                    <w:txbxContent>
                      <w:p w14:paraId="7429667A" w14:textId="77777777" w:rsidR="00A82183" w:rsidRDefault="00A82183"/>
                    </w:txbxContent>
                  </v:textbox>
                </v:shape>
                <w10:anchorlock/>
              </v:group>
            </w:pict>
          </mc:Fallback>
        </mc:AlternateContent>
      </w:r>
    </w:p>
    <w:p w14:paraId="154E4BA9" w14:textId="77777777" w:rsidR="00A82183" w:rsidRDefault="00000000">
      <w:pPr>
        <w:pStyle w:val="Standard"/>
        <w:ind w:left="0"/>
        <w:jc w:val="center"/>
      </w:pPr>
      <w:r>
        <w:rPr>
          <w:noProof/>
          <w:sz w:val="20"/>
        </w:rPr>
        <w:lastRenderedPageBreak/>
        <mc:AlternateContent>
          <mc:Choice Requires="wpg">
            <w:drawing>
              <wp:inline distT="0" distB="0" distL="0" distR="0" wp14:anchorId="4037E49E" wp14:editId="3B4A5984">
                <wp:extent cx="3610800" cy="2797920"/>
                <wp:effectExtent l="0" t="0" r="27750" b="21480"/>
                <wp:docPr id="1369799600" name="Group 14"/>
                <wp:cNvGraphicFramePr/>
                <a:graphic xmlns:a="http://schemas.openxmlformats.org/drawingml/2006/main">
                  <a:graphicData uri="http://schemas.microsoft.com/office/word/2010/wordprocessingGroup">
                    <wpg:wgp>
                      <wpg:cNvGrpSpPr/>
                      <wpg:grpSpPr>
                        <a:xfrm>
                          <a:off x="0" y="0"/>
                          <a:ext cx="3610800" cy="2797920"/>
                          <a:chOff x="0" y="0"/>
                          <a:chExt cx="3610800" cy="2797920"/>
                        </a:xfrm>
                      </wpg:grpSpPr>
                      <pic:pic xmlns:pic="http://schemas.openxmlformats.org/drawingml/2006/picture">
                        <pic:nvPicPr>
                          <pic:cNvPr id="1845079263" name="Image 15"/>
                          <pic:cNvPicPr>
                            <a:picLocks noChangeAspect="1"/>
                          </pic:cNvPicPr>
                        </pic:nvPicPr>
                        <pic:blipFill>
                          <a:blip r:embed="rId15"/>
                          <a:stretch>
                            <a:fillRect/>
                          </a:stretch>
                        </pic:blipFill>
                        <pic:spPr>
                          <a:xfrm>
                            <a:off x="39240" y="44280"/>
                            <a:ext cx="3526919" cy="2704680"/>
                          </a:xfrm>
                          <a:prstGeom prst="rect">
                            <a:avLst/>
                          </a:prstGeom>
                          <a:noFill/>
                          <a:ln cap="flat">
                            <a:noFill/>
                          </a:ln>
                        </pic:spPr>
                      </pic:pic>
                      <wps:wsp>
                        <wps:cNvPr id="653793858" name="Graphic 16"/>
                        <wps:cNvSpPr/>
                        <wps:spPr>
                          <a:xfrm>
                            <a:off x="0" y="0"/>
                            <a:ext cx="3610800" cy="2797920"/>
                          </a:xfrm>
                          <a:custGeom>
                            <a:avLst/>
                            <a:gdLst>
                              <a:gd name="f0" fmla="val w"/>
                              <a:gd name="f1" fmla="val h"/>
                              <a:gd name="f2" fmla="val 0"/>
                              <a:gd name="f3" fmla="val 3611245"/>
                              <a:gd name="f4" fmla="val 2798445"/>
                              <a:gd name="f5" fmla="val 5080"/>
                              <a:gd name="f6" fmla="val 3606800"/>
                              <a:gd name="f7" fmla="val 2794000"/>
                              <a:gd name="f8" fmla="val 5079"/>
                              <a:gd name="f9" fmla="*/ f0 1 3611245"/>
                              <a:gd name="f10" fmla="*/ f1 1 2798445"/>
                              <a:gd name="f11" fmla="+- f4 0 f2"/>
                              <a:gd name="f12" fmla="+- f3 0 f2"/>
                              <a:gd name="f13" fmla="*/ f12 1 3611245"/>
                              <a:gd name="f14" fmla="*/ f11 1 2798445"/>
                              <a:gd name="f15" fmla="*/ f2 1 f13"/>
                              <a:gd name="f16" fmla="*/ f3 1 f13"/>
                              <a:gd name="f17" fmla="*/ f2 1 f14"/>
                              <a:gd name="f18" fmla="*/ f4 1 f14"/>
                              <a:gd name="f19" fmla="*/ f15 f9 1"/>
                              <a:gd name="f20" fmla="*/ f16 f9 1"/>
                              <a:gd name="f21" fmla="*/ f18 f10 1"/>
                              <a:gd name="f22" fmla="*/ f17 f10 1"/>
                            </a:gdLst>
                            <a:ahLst/>
                            <a:cxnLst>
                              <a:cxn ang="3cd4">
                                <a:pos x="hc" y="t"/>
                              </a:cxn>
                              <a:cxn ang="0">
                                <a:pos x="r" y="vc"/>
                              </a:cxn>
                              <a:cxn ang="cd4">
                                <a:pos x="hc" y="b"/>
                              </a:cxn>
                              <a:cxn ang="cd2">
                                <a:pos x="l" y="vc"/>
                              </a:cxn>
                            </a:cxnLst>
                            <a:rect l="f19" t="f22" r="f20" b="f21"/>
                            <a:pathLst>
                              <a:path w="3611245" h="2798445">
                                <a:moveTo>
                                  <a:pt x="f2" y="f5"/>
                                </a:moveTo>
                                <a:lnTo>
                                  <a:pt x="f3" y="f5"/>
                                </a:lnTo>
                              </a:path>
                              <a:path w="3611245" h="2798445">
                                <a:moveTo>
                                  <a:pt x="f6" y="f2"/>
                                </a:moveTo>
                                <a:lnTo>
                                  <a:pt x="f6" y="f4"/>
                                </a:lnTo>
                              </a:path>
                              <a:path w="3611245" h="2798445">
                                <a:moveTo>
                                  <a:pt x="f3" y="f7"/>
                                </a:moveTo>
                                <a:lnTo>
                                  <a:pt x="f2" y="f7"/>
                                </a:lnTo>
                              </a:path>
                              <a:path w="3611245" h="2798445">
                                <a:moveTo>
                                  <a:pt x="f8" y="f4"/>
                                </a:moveTo>
                                <a:lnTo>
                                  <a:pt x="f8" y="f2"/>
                                </a:lnTo>
                              </a:path>
                            </a:pathLst>
                          </a:custGeom>
                          <a:noFill/>
                          <a:ln w="9360" cap="flat">
                            <a:solidFill>
                              <a:srgbClr val="000000"/>
                            </a:solidFill>
                            <a:prstDash val="solid"/>
                            <a:miter/>
                          </a:ln>
                        </wps:spPr>
                        <wps:txbx>
                          <w:txbxContent>
                            <w:p w14:paraId="79FA190B"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4037E49E" id="Group 14" o:spid="_x0000_s1035" style="width:284.3pt;height:220.3pt;mso-position-horizontal-relative:char;mso-position-vertical-relative:line" coordsize="36108,27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">
                <v:shape id="Image 15" o:spid="_x0000_s1036" type="#_x0000_t75" style="position:absolute;left:392;top:442;width:35269;height:27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">
                  <v:imagedata r:id="rId16" o:title=""/>
                </v:shape>
                <v:shape id="Graphic 16" o:spid="_x0000_s1037" style="position:absolute;width:36108;height:27979;visibility:visible;mso-wrap-style:square;v-text-anchor:top" coordsize="3611245,2798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" adj="-11796480,,5400" path="m,5080r3611245,em3606800,r,2798445em3611245,2794000l,2794000em5079,2798445l5079,e" filled="f" strokeweight=".26mm">
                  <v:stroke joinstyle="miter"/>
                  <v:formulas/>
                  <v:path arrowok="t" o:connecttype="custom" o:connectlocs="1805400,0;3610800,1398960;1805400,2797920;0,1398960" o:connectangles="270,0,90,180" textboxrect="0,0,3611245,2798445"/>
                  <v:textbox inset="0,0,0,0">
                    <w:txbxContent>
                      <w:p w14:paraId="79FA190B" w14:textId="77777777" w:rsidR="00A82183" w:rsidRDefault="00A82183"/>
                    </w:txbxContent>
                  </v:textbox>
                </v:shape>
                <w10:anchorlock/>
              </v:group>
            </w:pict>
          </mc:Fallback>
        </mc:AlternateContent>
      </w:r>
    </w:p>
    <w:p w14:paraId="77B944AB" w14:textId="77777777" w:rsidR="00A82183" w:rsidRDefault="00000000">
      <w:pPr>
        <w:pStyle w:val="Standard"/>
      </w:pPr>
      <w:r>
        <w:t>Para associar um ícone com o item de menu é necessário implementar no módulo o evento `obterDiretorioIconesMenu`, colocar o arquivo SVG do ícone no diretório correspondente aos ícones de menu do módulo e informar apenas o nome do arquivo SVG no campo `Ícone` na tela de cadastro de item de menu acima.</w:t>
      </w:r>
    </w:p>
    <w:p w14:paraId="198C4FC1" w14:textId="77777777" w:rsidR="00A82183" w:rsidRDefault="00000000">
      <w:pPr>
        <w:pStyle w:val="Standard"/>
      </w:pPr>
      <w:r>
        <w:t>3) criar um perfil específico no SIP pelo menu Perfis/Novo, sendo recomendado que perfis de módulos tenham o prefixo `MD_&lt;instituição/módulo&gt;`:</w:t>
      </w:r>
    </w:p>
    <w:p w14:paraId="36DC6DDD" w14:textId="77777777" w:rsidR="00A82183" w:rsidRDefault="00000000">
      <w:pPr>
        <w:pStyle w:val="Standard"/>
        <w:ind w:left="0"/>
        <w:jc w:val="center"/>
      </w:pPr>
      <w:r>
        <w:rPr>
          <w:noProof/>
          <w:sz w:val="10"/>
        </w:rPr>
        <mc:AlternateContent>
          <mc:Choice Requires="wpg">
            <w:drawing>
              <wp:inline distT="0" distB="0" distL="0" distR="0" wp14:anchorId="2E58E7CF" wp14:editId="23C1B549">
                <wp:extent cx="4498560" cy="2596680"/>
                <wp:effectExtent l="0" t="0" r="16290" b="13170"/>
                <wp:docPr id="990697352" name="Group 17"/>
                <wp:cNvGraphicFramePr/>
                <a:graphic xmlns:a="http://schemas.openxmlformats.org/drawingml/2006/main">
                  <a:graphicData uri="http://schemas.microsoft.com/office/word/2010/wordprocessingGroup">
                    <wpg:wgp>
                      <wpg:cNvGrpSpPr/>
                      <wpg:grpSpPr>
                        <a:xfrm>
                          <a:off x="0" y="0"/>
                          <a:ext cx="4498560" cy="2596680"/>
                          <a:chOff x="0" y="0"/>
                          <a:chExt cx="4498560" cy="2596680"/>
                        </a:xfrm>
                      </wpg:grpSpPr>
                      <pic:pic xmlns:pic="http://schemas.openxmlformats.org/drawingml/2006/picture">
                        <pic:nvPicPr>
                          <pic:cNvPr id="686803403" name="Image 18"/>
                          <pic:cNvPicPr>
                            <a:picLocks noChangeAspect="1"/>
                          </pic:cNvPicPr>
                        </pic:nvPicPr>
                        <pic:blipFill>
                          <a:blip r:embed="rId17"/>
                          <a:stretch>
                            <a:fillRect/>
                          </a:stretch>
                        </pic:blipFill>
                        <pic:spPr>
                          <a:xfrm>
                            <a:off x="66600" y="53280"/>
                            <a:ext cx="4394520" cy="2456999"/>
                          </a:xfrm>
                          <a:prstGeom prst="rect">
                            <a:avLst/>
                          </a:prstGeom>
                          <a:noFill/>
                          <a:ln cap="flat">
                            <a:noFill/>
                          </a:ln>
                        </pic:spPr>
                      </pic:pic>
                      <wps:wsp>
                        <wps:cNvPr id="125319128" name="Graphic 19"/>
                        <wps:cNvSpPr/>
                        <wps:spPr>
                          <a:xfrm>
                            <a:off x="0" y="0"/>
                            <a:ext cx="4498560" cy="2596680"/>
                          </a:xfrm>
                          <a:custGeom>
                            <a:avLst/>
                            <a:gdLst>
                              <a:gd name="f0" fmla="val w"/>
                              <a:gd name="f1" fmla="val h"/>
                              <a:gd name="f2" fmla="val 0"/>
                              <a:gd name="f3" fmla="val 4498975"/>
                              <a:gd name="f4" fmla="val 2596515"/>
                              <a:gd name="f5" fmla="val 5079"/>
                              <a:gd name="f6" fmla="val 4494530"/>
                              <a:gd name="f7" fmla="val 2592070"/>
                              <a:gd name="f8" fmla="*/ f0 1 4498975"/>
                              <a:gd name="f9" fmla="*/ f1 1 2596515"/>
                              <a:gd name="f10" fmla="+- f4 0 f2"/>
                              <a:gd name="f11" fmla="+- f3 0 f2"/>
                              <a:gd name="f12" fmla="*/ f11 1 4498975"/>
                              <a:gd name="f13" fmla="*/ f10 1 2596515"/>
                              <a:gd name="f14" fmla="*/ f2 1 f12"/>
                              <a:gd name="f15" fmla="*/ f3 1 f12"/>
                              <a:gd name="f16" fmla="*/ f2 1 f13"/>
                              <a:gd name="f17" fmla="*/ f4 1 f13"/>
                              <a:gd name="f18" fmla="*/ f14 f8 1"/>
                              <a:gd name="f19" fmla="*/ f15 f8 1"/>
                              <a:gd name="f20" fmla="*/ f17 f9 1"/>
                              <a:gd name="f21" fmla="*/ f16 f9 1"/>
                            </a:gdLst>
                            <a:ahLst/>
                            <a:cxnLst>
                              <a:cxn ang="3cd4">
                                <a:pos x="hc" y="t"/>
                              </a:cxn>
                              <a:cxn ang="0">
                                <a:pos x="r" y="vc"/>
                              </a:cxn>
                              <a:cxn ang="cd4">
                                <a:pos x="hc" y="b"/>
                              </a:cxn>
                              <a:cxn ang="cd2">
                                <a:pos x="l" y="vc"/>
                              </a:cxn>
                            </a:cxnLst>
                            <a:rect l="f18" t="f21" r="f19" b="f20"/>
                            <a:pathLst>
                              <a:path w="4498975" h="2596515">
                                <a:moveTo>
                                  <a:pt x="f2" y="f5"/>
                                </a:moveTo>
                                <a:lnTo>
                                  <a:pt x="f3" y="f5"/>
                                </a:lnTo>
                              </a:path>
                              <a:path w="4498975" h="2596515">
                                <a:moveTo>
                                  <a:pt x="f6" y="f2"/>
                                </a:moveTo>
                                <a:lnTo>
                                  <a:pt x="f6" y="f4"/>
                                </a:lnTo>
                              </a:path>
                              <a:path w="4498975" h="2596515">
                                <a:moveTo>
                                  <a:pt x="f3" y="f7"/>
                                </a:moveTo>
                                <a:lnTo>
                                  <a:pt x="f2" y="f7"/>
                                </a:lnTo>
                              </a:path>
                              <a:path w="4498975" h="2596515">
                                <a:moveTo>
                                  <a:pt x="f5" y="f4"/>
                                </a:moveTo>
                                <a:lnTo>
                                  <a:pt x="f5" y="f2"/>
                                </a:lnTo>
                              </a:path>
                            </a:pathLst>
                          </a:custGeom>
                          <a:noFill/>
                          <a:ln w="9360" cap="flat">
                            <a:solidFill>
                              <a:srgbClr val="000000"/>
                            </a:solidFill>
                            <a:prstDash val="solid"/>
                            <a:miter/>
                          </a:ln>
                        </wps:spPr>
                        <wps:txbx>
                          <w:txbxContent>
                            <w:p w14:paraId="2B3F77E6"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2E58E7CF" id="Group 17" o:spid="_x0000_s1038" style="width:354.2pt;height:204.45pt;mso-position-horizontal-relative:char;mso-position-vertical-relative:line" coordsize="44985,25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">
                <v:shape id="Image 18" o:spid="_x0000_s1039" type="#_x0000_t75" style="position:absolute;left:666;top:532;width:43945;height:24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">
                  <v:imagedata r:id="rId18" o:title=""/>
                </v:shape>
                <v:shape id="Graphic 19" o:spid="_x0000_s1040" style="position:absolute;width:44985;height:25966;visibility:visible;mso-wrap-style:square;v-text-anchor:top" coordsize="4498975,259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" adj="-11796480,,5400" path="m,5079r4498975,em4494530,r,2596515em4498975,2592070l,2592070em5079,2596515l5079,e" filled="f" strokeweight=".26mm">
                  <v:stroke joinstyle="miter"/>
                  <v:formulas/>
                  <v:path arrowok="t" o:connecttype="custom" o:connectlocs="2249280,0;4498560,1298340;2249280,2596680;0,1298340" o:connectangles="270,0,90,180" textboxrect="0,0,4498975,2596515"/>
                  <v:textbox inset="0,0,0,0">
                    <w:txbxContent>
                      <w:p w14:paraId="2B3F77E6" w14:textId="77777777" w:rsidR="00A82183" w:rsidRDefault="00A82183"/>
                    </w:txbxContent>
                  </v:textbox>
                </v:shape>
                <w10:anchorlock/>
              </v:group>
            </w:pict>
          </mc:Fallback>
        </mc:AlternateContent>
      </w:r>
    </w:p>
    <w:p w14:paraId="416F8D74" w14:textId="77777777" w:rsidR="00A82183" w:rsidRDefault="00000000">
      <w:pPr>
        <w:pStyle w:val="Standard"/>
      </w:pPr>
      <w:r>
        <w:t>4) Adicionar o recurso e o item de menu no perfil no SIP pelo menu Perfis/Montar:</w:t>
      </w:r>
    </w:p>
    <w:p w14:paraId="6F9270A2" w14:textId="77777777" w:rsidR="00A82183" w:rsidRDefault="00000000">
      <w:pPr>
        <w:pStyle w:val="Standard"/>
        <w:ind w:left="0"/>
        <w:jc w:val="center"/>
      </w:pPr>
      <w:r>
        <w:rPr>
          <w:noProof/>
        </w:rPr>
        <w:drawing>
          <wp:inline distT="0" distB="0" distL="0" distR="0" wp14:anchorId="59547720" wp14:editId="186AFD04">
            <wp:extent cx="4500360" cy="1925999"/>
            <wp:effectExtent l="19050" t="19050" r="14490" b="17101"/>
            <wp:docPr id="593699469" name="Imagem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4500360" cy="1925999"/>
                    </a:xfrm>
                    <a:prstGeom prst="rect">
                      <a:avLst/>
                    </a:prstGeom>
                    <a:noFill/>
                    <a:ln w="9398">
                      <a:solidFill>
                        <a:srgbClr val="000000"/>
                      </a:solidFill>
                      <a:prstDash val="solid"/>
                    </a:ln>
                  </pic:spPr>
                </pic:pic>
              </a:graphicData>
            </a:graphic>
          </wp:inline>
        </w:drawing>
      </w:r>
    </w:p>
    <w:p w14:paraId="5FF7DA5B" w14:textId="77777777" w:rsidR="00A82183" w:rsidRDefault="00A82183">
      <w:pPr>
        <w:pStyle w:val="Standard"/>
      </w:pPr>
    </w:p>
    <w:p w14:paraId="4280B74A" w14:textId="77777777" w:rsidR="00A82183" w:rsidRDefault="00000000">
      <w:pPr>
        <w:pStyle w:val="Standard"/>
      </w:pPr>
      <w:r>
        <w:t>5) atribuir permissão no perfil criado no SIP pelo menu Permissão/Nova:</w:t>
      </w:r>
    </w:p>
    <w:p w14:paraId="5F0470BE" w14:textId="77777777" w:rsidR="00A82183" w:rsidRDefault="00000000">
      <w:pPr>
        <w:pStyle w:val="Standard"/>
        <w:ind w:left="0"/>
        <w:jc w:val="center"/>
      </w:pPr>
      <w:r>
        <w:rPr>
          <w:noProof/>
          <w:sz w:val="11"/>
        </w:rPr>
        <w:lastRenderedPageBreak/>
        <mc:AlternateContent>
          <mc:Choice Requires="wpg">
            <w:drawing>
              <wp:inline distT="0" distB="0" distL="0" distR="0" wp14:anchorId="5B7935A1" wp14:editId="540B3DA6">
                <wp:extent cx="4496760" cy="1762919"/>
                <wp:effectExtent l="0" t="0" r="18090" b="27781"/>
                <wp:docPr id="1723334080" name="Group 23"/>
                <wp:cNvGraphicFramePr/>
                <a:graphic xmlns:a="http://schemas.openxmlformats.org/drawingml/2006/main">
                  <a:graphicData uri="http://schemas.microsoft.com/office/word/2010/wordprocessingGroup">
                    <wpg:wgp>
                      <wpg:cNvGrpSpPr/>
                      <wpg:grpSpPr>
                        <a:xfrm>
                          <a:off x="0" y="0"/>
                          <a:ext cx="4496760" cy="1762919"/>
                          <a:chOff x="0" y="0"/>
                          <a:chExt cx="4496760" cy="1762919"/>
                        </a:xfrm>
                      </wpg:grpSpPr>
                      <pic:pic xmlns:pic="http://schemas.openxmlformats.org/drawingml/2006/picture">
                        <pic:nvPicPr>
                          <pic:cNvPr id="1598100396" name="Image 24"/>
                          <pic:cNvPicPr>
                            <a:picLocks noChangeAspect="1"/>
                          </pic:cNvPicPr>
                        </pic:nvPicPr>
                        <pic:blipFill>
                          <a:blip r:embed="rId20"/>
                          <a:stretch>
                            <a:fillRect/>
                          </a:stretch>
                        </pic:blipFill>
                        <pic:spPr>
                          <a:xfrm>
                            <a:off x="52200" y="52200"/>
                            <a:ext cx="4396320" cy="1648800"/>
                          </a:xfrm>
                          <a:prstGeom prst="rect">
                            <a:avLst/>
                          </a:prstGeom>
                          <a:noFill/>
                          <a:ln cap="flat">
                            <a:noFill/>
                          </a:ln>
                        </pic:spPr>
                      </pic:pic>
                      <wps:wsp>
                        <wps:cNvPr id="879976987" name="Graphic 25"/>
                        <wps:cNvSpPr/>
                        <wps:spPr>
                          <a:xfrm>
                            <a:off x="0" y="0"/>
                            <a:ext cx="4496760" cy="1762919"/>
                          </a:xfrm>
                          <a:custGeom>
                            <a:avLst/>
                            <a:gdLst>
                              <a:gd name="f0" fmla="val w"/>
                              <a:gd name="f1" fmla="val h"/>
                              <a:gd name="f2" fmla="val 0"/>
                              <a:gd name="f3" fmla="val 4496435"/>
                              <a:gd name="f4" fmla="val 1763395"/>
                              <a:gd name="f5" fmla="val 5080"/>
                              <a:gd name="f6" fmla="val 4491990"/>
                              <a:gd name="f7" fmla="val 1758950"/>
                              <a:gd name="f8" fmla="val 5079"/>
                              <a:gd name="f9" fmla="*/ f0 1 4496435"/>
                              <a:gd name="f10" fmla="*/ f1 1 1763395"/>
                              <a:gd name="f11" fmla="+- f4 0 f2"/>
                              <a:gd name="f12" fmla="+- f3 0 f2"/>
                              <a:gd name="f13" fmla="*/ f12 1 4496435"/>
                              <a:gd name="f14" fmla="*/ f11 1 1763395"/>
                              <a:gd name="f15" fmla="*/ f2 1 f13"/>
                              <a:gd name="f16" fmla="*/ f3 1 f13"/>
                              <a:gd name="f17" fmla="*/ f2 1 f14"/>
                              <a:gd name="f18" fmla="*/ f4 1 f14"/>
                              <a:gd name="f19" fmla="*/ f15 f9 1"/>
                              <a:gd name="f20" fmla="*/ f16 f9 1"/>
                              <a:gd name="f21" fmla="*/ f18 f10 1"/>
                              <a:gd name="f22" fmla="*/ f17 f10 1"/>
                            </a:gdLst>
                            <a:ahLst/>
                            <a:cxnLst>
                              <a:cxn ang="3cd4">
                                <a:pos x="hc" y="t"/>
                              </a:cxn>
                              <a:cxn ang="0">
                                <a:pos x="r" y="vc"/>
                              </a:cxn>
                              <a:cxn ang="cd4">
                                <a:pos x="hc" y="b"/>
                              </a:cxn>
                              <a:cxn ang="cd2">
                                <a:pos x="l" y="vc"/>
                              </a:cxn>
                            </a:cxnLst>
                            <a:rect l="f19" t="f22" r="f20" b="f21"/>
                            <a:pathLst>
                              <a:path w="4496435" h="1763395">
                                <a:moveTo>
                                  <a:pt x="f2" y="f5"/>
                                </a:moveTo>
                                <a:lnTo>
                                  <a:pt x="f3" y="f5"/>
                                </a:lnTo>
                              </a:path>
                              <a:path w="4496435" h="1763395">
                                <a:moveTo>
                                  <a:pt x="f6" y="f2"/>
                                </a:moveTo>
                                <a:lnTo>
                                  <a:pt x="f6" y="f4"/>
                                </a:lnTo>
                              </a:path>
                              <a:path w="4496435" h="1763395">
                                <a:moveTo>
                                  <a:pt x="f3" y="f7"/>
                                </a:moveTo>
                                <a:lnTo>
                                  <a:pt x="f2" y="f7"/>
                                </a:lnTo>
                              </a:path>
                              <a:path w="4496435" h="1763395">
                                <a:moveTo>
                                  <a:pt x="f8" y="f4"/>
                                </a:moveTo>
                                <a:lnTo>
                                  <a:pt x="f8" y="f2"/>
                                </a:lnTo>
                              </a:path>
                            </a:pathLst>
                          </a:custGeom>
                          <a:noFill/>
                          <a:ln w="9360" cap="flat">
                            <a:solidFill>
                              <a:srgbClr val="000000"/>
                            </a:solidFill>
                            <a:prstDash val="solid"/>
                            <a:miter/>
                          </a:ln>
                        </wps:spPr>
                        <wps:txbx>
                          <w:txbxContent>
                            <w:p w14:paraId="17EE084B" w14:textId="77777777" w:rsidR="00A82183" w:rsidRDefault="00A82183"/>
                          </w:txbxContent>
                        </wps:txbx>
                        <wps:bodyPr vert="horz" wrap="square" lIns="0" tIns="0" rIns="0" bIns="0" anchor="t" anchorCtr="0" compatLnSpc="0">
                          <a:noAutofit/>
                        </wps:bodyPr>
                      </wps:wsp>
                    </wpg:wgp>
                  </a:graphicData>
                </a:graphic>
              </wp:inline>
            </w:drawing>
          </mc:Choice>
          <mc:Fallback>
            <w:pict>
              <v:group w14:anchorId="5B7935A1" id="Group 23" o:spid="_x0000_s1041" style="width:354.1pt;height:138.8pt;mso-position-horizontal-relative:char;mso-position-vertical-relative:line" coordsize="44967,17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">
                <v:shape id="Image 24" o:spid="_x0000_s1042" type="#_x0000_t75" style="position:absolute;left:522;top:522;width:43963;height:16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">
                  <v:imagedata r:id="rId21" o:title=""/>
                </v:shape>
                <v:shape id="Graphic 25" o:spid="_x0000_s1043" style="position:absolute;width:44967;height:17629;visibility:visible;mso-wrap-style:square;v-text-anchor:top" coordsize="4496435,1763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" adj="-11796480,,5400" path="m,5080r4496435,em4491990,r,1763395em4496435,1758950l,1758950em5079,1763395l5079,e" filled="f" strokeweight=".26mm">
                  <v:stroke joinstyle="miter"/>
                  <v:formulas/>
                  <v:path arrowok="t" o:connecttype="custom" o:connectlocs="2248380,0;4496760,881460;2248380,1762919;0,881460" o:connectangles="270,0,90,180" textboxrect="0,0,4496435,1763395"/>
                  <v:textbox inset="0,0,0,0">
                    <w:txbxContent>
                      <w:p w14:paraId="17EE084B" w14:textId="77777777" w:rsidR="00A82183" w:rsidRDefault="00A82183"/>
                    </w:txbxContent>
                  </v:textbox>
                </v:shape>
                <w10:anchorlock/>
              </v:group>
            </w:pict>
          </mc:Fallback>
        </mc:AlternateContent>
      </w:r>
    </w:p>
    <w:p w14:paraId="48660137" w14:textId="77777777" w:rsidR="00A82183" w:rsidRDefault="00000000">
      <w:pPr>
        <w:pStyle w:val="Standard"/>
      </w:pPr>
      <w:r>
        <w:t>6) O item de menu criado deve aparecer no SEI. Alterações na montagem de perfis e na atribuição de permissões no SIP demandam novo login do usuário que já esteja logado no SEI:</w:t>
      </w:r>
    </w:p>
    <w:p w14:paraId="0C496CCE" w14:textId="77777777" w:rsidR="00A82183" w:rsidRDefault="00000000">
      <w:pPr>
        <w:pStyle w:val="Standard"/>
        <w:ind w:left="0"/>
        <w:jc w:val="center"/>
      </w:pPr>
      <w:r>
        <w:rPr>
          <w:noProof/>
        </w:rPr>
        <w:drawing>
          <wp:inline distT="0" distB="0" distL="0" distR="0" wp14:anchorId="4E48F32E" wp14:editId="5FA5F870">
            <wp:extent cx="1579319" cy="1179360"/>
            <wp:effectExtent l="0" t="0" r="1831" b="1740"/>
            <wp:docPr id="1618127301" name="Imagem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1579319" cy="1179360"/>
                    </a:xfrm>
                    <a:prstGeom prst="rect">
                      <a:avLst/>
                    </a:prstGeom>
                    <a:noFill/>
                    <a:ln>
                      <a:noFill/>
                      <a:prstDash/>
                    </a:ln>
                  </pic:spPr>
                </pic:pic>
              </a:graphicData>
            </a:graphic>
          </wp:inline>
        </w:drawing>
      </w:r>
    </w:p>
    <w:p w14:paraId="77DFDBCC" w14:textId="77777777" w:rsidR="00A82183" w:rsidRDefault="00000000">
      <w:pPr>
        <w:pStyle w:val="Standard"/>
      </w:pPr>
      <w:r>
        <w:t>As telas de usuário externo e pesquisa de publicações não recebem itens de menu geridos pelo SIP. Entretanto, é possível adicionar itens através dos eventos `montarMenuUsuarioExterno` e `montarMenuPublicacoes`.</w:t>
      </w:r>
    </w:p>
    <w:p w14:paraId="62000D74" w14:textId="77777777" w:rsidR="00A82183" w:rsidRDefault="00000000">
      <w:pPr>
        <w:pStyle w:val="Standard"/>
        <w:numPr>
          <w:ilvl w:val="0"/>
          <w:numId w:val="61"/>
        </w:numPr>
      </w:pPr>
      <w:r>
        <w:t xml:space="preserve">Ver seção </w:t>
      </w:r>
      <w:r>
        <w:rPr>
          <w:b/>
          <w:bCs/>
        </w:rPr>
        <w:t>Eventos</w:t>
      </w:r>
      <w:r>
        <w:t>.</w:t>
      </w:r>
    </w:p>
    <w:p w14:paraId="37110E28" w14:textId="77777777" w:rsidR="00A82183" w:rsidRDefault="00000000">
      <w:pPr>
        <w:pStyle w:val="Ttulo2"/>
      </w:pPr>
      <w:bookmarkStart w:id="67" w:name="_Toc171671095"/>
      <w:bookmarkStart w:id="68" w:name="__RefHeading___Toc28399_2823614150"/>
      <w:bookmarkStart w:id="69" w:name="_Toc223560054"/>
      <w:bookmarkStart w:id="70" w:name="_Toc223772160"/>
      <w:bookmarkStart w:id="71" w:name="_Toc223782219"/>
      <w:bookmarkStart w:id="72" w:name="_Toc223894701"/>
      <w:bookmarkStart w:id="73" w:name="_Toc223911046"/>
      <w:bookmarkStart w:id="74" w:name="_Toc224379868"/>
      <w:bookmarkStart w:id="75" w:name="_Toc225675654"/>
      <w:bookmarkStart w:id="76" w:name="_Toc225806616"/>
      <w:bookmarkStart w:id="77" w:name="_Toc226042093"/>
      <w:bookmarkStart w:id="78" w:name="_Toc226117922"/>
      <w:bookmarkStart w:id="79" w:name="_Toc226422507"/>
      <w:bookmarkStart w:id="80" w:name="_Toc226644330"/>
      <w:bookmarkStart w:id="81" w:name="_Toc231601013"/>
      <w:r>
        <w:t>Auditoria</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2458E767" w14:textId="77777777" w:rsidR="00A82183" w:rsidRDefault="00000000">
      <w:pPr>
        <w:pStyle w:val="Standard"/>
        <w:ind w:left="0"/>
      </w:pPr>
      <w:r>
        <w:t>Para utilizar o mecanismo de auditoria é necessário:</w:t>
      </w:r>
    </w:p>
    <w:p w14:paraId="01B23037" w14:textId="77777777" w:rsidR="00A82183" w:rsidRDefault="00000000">
      <w:pPr>
        <w:pStyle w:val="Standard"/>
      </w:pPr>
      <w:r>
        <w:t>a) criar uma regra de auditoria no SIP e adicionar o recurso que pretende gravar trilhas de auditoria de operação, sendo recomendado que as regras de módulos tenham o prefixo `MD_&lt;instituição/módulo&gt;`:</w:t>
      </w:r>
    </w:p>
    <w:p w14:paraId="2BF060A2" w14:textId="77777777" w:rsidR="00A82183" w:rsidRDefault="00000000">
      <w:pPr>
        <w:pStyle w:val="Standard"/>
        <w:ind w:left="0"/>
        <w:jc w:val="center"/>
      </w:pPr>
      <w:r>
        <w:rPr>
          <w:noProof/>
        </w:rPr>
        <w:drawing>
          <wp:inline distT="0" distB="0" distL="0" distR="0" wp14:anchorId="7D38BA86" wp14:editId="04589EB8">
            <wp:extent cx="4032359" cy="3097439"/>
            <wp:effectExtent l="0" t="0" r="6241" b="7711"/>
            <wp:docPr id="1755861772" name="Imagem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032359" cy="3097439"/>
                    </a:xfrm>
                    <a:prstGeom prst="rect">
                      <a:avLst/>
                    </a:prstGeom>
                    <a:noFill/>
                    <a:ln>
                      <a:noFill/>
                      <a:prstDash/>
                    </a:ln>
                  </pic:spPr>
                </pic:pic>
              </a:graphicData>
            </a:graphic>
          </wp:inline>
        </w:drawing>
      </w:r>
    </w:p>
    <w:p w14:paraId="3FB7F89A" w14:textId="77777777" w:rsidR="00A82183" w:rsidRDefault="00000000">
      <w:pPr>
        <w:pStyle w:val="Standard"/>
      </w:pPr>
      <w:r>
        <w:t>b) No método da camada de regra de negócio que realiza a operação no módulo no SEI deve incluir uma chamada para `validarAuditarPermissao`, que recebe como parâmetros o nome do recurso, o nome do método e os valores associados que devem ser gravados na tabela de auditoria. Esse método também lançará um erro de acesso negado ao recurso se o usuário não tiver permissão. Se o recurso não fizer parte de nenhuma regra de auditoria, então apenas a validação de permissão será realizada.</w:t>
      </w:r>
    </w:p>
    <w:p w14:paraId="0FC8FCF2"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lastRenderedPageBreak/>
        <w:t>```php</w:t>
      </w:r>
    </w:p>
    <w:p w14:paraId="2C9C90F4"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protected function lancarAndamentosControlado($arrParametros){</w:t>
      </w:r>
      <w:r>
        <w:rPr>
          <w:rFonts w:ascii="Courier New" w:hAnsi="Courier New" w:cs="Courier New"/>
          <w:color w:val="000000"/>
          <w:sz w:val="16"/>
          <w:szCs w:val="16"/>
          <w:shd w:val="clear" w:color="auto" w:fill="F7FAFF"/>
        </w:rPr>
        <w:br/>
        <w:t xml:space="preserve">  try{</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SessaoSEI::getInstance()-&gt;validarAuditarPermissao('md_abc_andamento_lancar', __METHOD__, $arrParametros);</w:t>
      </w:r>
    </w:p>
    <w:p w14:paraId="0D71AD98"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//processamento</w:t>
      </w:r>
    </w:p>
    <w:p w14:paraId="5D1D6899"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}catch(Exception $e){</w:t>
      </w:r>
      <w:r>
        <w:rPr>
          <w:rFonts w:ascii="Courier New" w:hAnsi="Courier New" w:cs="Courier New"/>
          <w:color w:val="000000"/>
          <w:sz w:val="16"/>
          <w:szCs w:val="16"/>
          <w:shd w:val="clear" w:color="auto" w:fill="F7FAFF"/>
        </w:rPr>
        <w:br/>
        <w:t xml:space="preserve">    throw new InfraException('Erro lançando andamentos do módulo ABC.',$e);</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t>}</w:t>
      </w:r>
    </w:p>
    <w:p w14:paraId="4C42A141"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33311521" w14:textId="77777777" w:rsidR="00A82183" w:rsidRDefault="00000000">
      <w:pPr>
        <w:pStyle w:val="Standard"/>
      </w:pPr>
      <w:r>
        <w:t>As operações auditadas poderão ser consultadas no SEI pelo menu Infra/Auditoria.</w:t>
      </w:r>
    </w:p>
    <w:p w14:paraId="7D0456A5" w14:textId="77777777" w:rsidR="00A82183" w:rsidRDefault="00000000">
      <w:pPr>
        <w:pStyle w:val="Ttulo2"/>
      </w:pPr>
      <w:bookmarkStart w:id="82" w:name="_Toc171671096"/>
      <w:bookmarkStart w:id="83" w:name="__RefHeading___Toc28397_2823614150"/>
      <w:bookmarkStart w:id="84" w:name="_Toc223560055"/>
      <w:bookmarkStart w:id="85" w:name="_Toc223772161"/>
      <w:bookmarkStart w:id="86" w:name="_Toc223782220"/>
      <w:bookmarkStart w:id="87" w:name="_Toc223894702"/>
      <w:bookmarkStart w:id="88" w:name="_Toc223911047"/>
      <w:bookmarkStart w:id="89" w:name="_Toc224379869"/>
      <w:bookmarkStart w:id="90" w:name="_Toc225675655"/>
      <w:bookmarkStart w:id="91" w:name="_Toc225806617"/>
      <w:bookmarkStart w:id="92" w:name="_Toc226042094"/>
      <w:bookmarkStart w:id="93" w:name="_Toc226117923"/>
      <w:bookmarkStart w:id="94" w:name="_Toc226422508"/>
      <w:bookmarkStart w:id="95" w:name="_Toc226644331"/>
      <w:bookmarkStart w:id="96" w:name="_Toc231601014"/>
      <w:r>
        <w:t>Conexões e Transações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A7CF8F8" w14:textId="77777777" w:rsidR="00A82183" w:rsidRDefault="00000000">
      <w:pPr>
        <w:pStyle w:val="Standard"/>
        <w:ind w:left="0"/>
      </w:pPr>
      <w:r>
        <w:t>O controle das conexões e transações no banco de dados pode ser feito manipulando diretamente o objeto `BancoSEI::getInstance()` ou utilizando os sufixos `Conectado` e `Controlado`.</w:t>
      </w:r>
    </w:p>
    <w:p w14:paraId="176813D8" w14:textId="77777777" w:rsidR="00A82183" w:rsidRDefault="00000000">
      <w:pPr>
        <w:pStyle w:val="Standard"/>
        <w:numPr>
          <w:ilvl w:val="0"/>
          <w:numId w:val="62"/>
        </w:numPr>
      </w:pPr>
      <w:r>
        <w:t xml:space="preserve">Ver mais detalhes na seção </w:t>
      </w:r>
      <w:r>
        <w:rPr>
          <w:b/>
          <w:bCs/>
        </w:rPr>
        <w:t>Classes do Sistema</w:t>
      </w:r>
      <w:r>
        <w:t xml:space="preserve">, classe </w:t>
      </w:r>
      <w:r>
        <w:rPr>
          <w:b/>
          <w:bCs/>
        </w:rPr>
        <w:t>BancoSEI</w:t>
      </w:r>
      <w:r>
        <w:t xml:space="preserve">; e na seção </w:t>
      </w:r>
      <w:r>
        <w:rPr>
          <w:b/>
          <w:bCs/>
        </w:rPr>
        <w:t>InfraPHP</w:t>
      </w:r>
      <w:r>
        <w:t xml:space="preserve">, classe </w:t>
      </w:r>
      <w:r>
        <w:rPr>
          <w:b/>
          <w:bCs/>
        </w:rPr>
        <w:t>InfraRN</w:t>
      </w:r>
      <w:r>
        <w:t>.</w:t>
      </w:r>
    </w:p>
    <w:p w14:paraId="0ECDFF77" w14:textId="77777777" w:rsidR="00A82183" w:rsidRDefault="00000000">
      <w:pPr>
        <w:pStyle w:val="Standard"/>
        <w:ind w:left="0"/>
      </w:pPr>
      <w:r>
        <w:t>Se o módulo realizar processamento de operações no sistema como, por exemplo, geração de processos e inclusão de documentos então será obrigatório utilizar um dos controles descritos abaixo.</w:t>
      </w:r>
    </w:p>
    <w:p w14:paraId="0FCE4256" w14:textId="77777777" w:rsidR="00A82183" w:rsidRDefault="00000000">
      <w:pPr>
        <w:pStyle w:val="Ttulo3"/>
      </w:pPr>
      <w:r>
        <w:t>Controle manual de conexões e transações</w:t>
      </w:r>
    </w:p>
    <w:p w14:paraId="76D3A95E" w14:textId="77777777" w:rsidR="00A82183" w:rsidRDefault="00000000">
      <w:pPr>
        <w:pStyle w:val="Standard"/>
        <w:ind w:left="0"/>
      </w:pPr>
      <w:r>
        <w:t>Para controle manual, basta chamar os métodos diretamente do objeto de banco. Exemplo:</w:t>
      </w:r>
    </w:p>
    <w:p w14:paraId="311569F8"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1D8F1B73"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class MdAbcTesteRN {</w:t>
      </w:r>
    </w:p>
    <w:p w14:paraId="161CC1C7"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public function processarXXXXX($a, $b){</w:t>
      </w:r>
      <w:r>
        <w:rPr>
          <w:rFonts w:ascii="Courier New" w:hAnsi="Courier New" w:cs="Courier New"/>
          <w:color w:val="000000"/>
          <w:sz w:val="16"/>
          <w:szCs w:val="16"/>
          <w:shd w:val="clear" w:color="auto" w:fill="F7FAFF"/>
        </w:rPr>
        <w:br/>
        <w:t xml:space="preserve">    try{</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BancoSEI::getInstance()-&gt;abrirConexao();</w:t>
      </w:r>
      <w:r>
        <w:rPr>
          <w:rFonts w:ascii="Courier New" w:hAnsi="Courier New" w:cs="Courier New"/>
          <w:color w:val="000000"/>
          <w:sz w:val="16"/>
          <w:szCs w:val="16"/>
          <w:shd w:val="clear" w:color="auto" w:fill="F7FAFF"/>
        </w:rPr>
        <w:br/>
        <w:t xml:space="preserve">      BancoSEI::getInstance()-&gt;abrirTransacao();</w:t>
      </w:r>
      <w:r>
        <w:rPr>
          <w:rFonts w:ascii="Courier New" w:hAnsi="Courier New" w:cs="Courier New"/>
          <w:color w:val="000000"/>
          <w:sz w:val="16"/>
          <w:szCs w:val="16"/>
          <w:shd w:val="clear" w:color="auto" w:fill="F7FAFF"/>
        </w:rPr>
        <w:br/>
      </w:r>
    </w:p>
    <w:p w14:paraId="6842AF34"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//executa comandos</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BancoSEI::getInstance()-&gt;confirmarTransacao();</w:t>
      </w:r>
      <w:r>
        <w:rPr>
          <w:rFonts w:ascii="Courier New" w:hAnsi="Courier New" w:cs="Courier New"/>
          <w:color w:val="000000"/>
          <w:sz w:val="16"/>
          <w:szCs w:val="16"/>
          <w:shd w:val="clear" w:color="auto" w:fill="F7FAFF"/>
        </w:rPr>
        <w:br/>
        <w:t xml:space="preserve">      BancoSEI::getInstance()-&gt;fecharConexao();</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}catch(Exception $e){</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t xml:space="preserve">      try{</w:t>
      </w:r>
      <w:r>
        <w:rPr>
          <w:rFonts w:ascii="Courier New" w:hAnsi="Courier New" w:cs="Courier New"/>
          <w:color w:val="000000"/>
          <w:sz w:val="16"/>
          <w:szCs w:val="16"/>
          <w:shd w:val="clear" w:color="auto" w:fill="F7FAFF"/>
        </w:rPr>
        <w:br/>
        <w:t xml:space="preserve">        BancoSEI::getInstance()-&gt;cancelarTransacao();</w:t>
      </w:r>
      <w:r>
        <w:rPr>
          <w:rFonts w:ascii="Courier New" w:hAnsi="Courier New" w:cs="Courier New"/>
          <w:color w:val="000000"/>
          <w:sz w:val="16"/>
          <w:szCs w:val="16"/>
          <w:shd w:val="clear" w:color="auto" w:fill="F7FAFF"/>
        </w:rPr>
        <w:br/>
        <w:t xml:space="preserve">      }catch(Exception $e2){}</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try{</w:t>
      </w:r>
      <w:r>
        <w:rPr>
          <w:rFonts w:ascii="Courier New" w:hAnsi="Courier New" w:cs="Courier New"/>
          <w:color w:val="000000"/>
          <w:sz w:val="16"/>
          <w:szCs w:val="16"/>
          <w:shd w:val="clear" w:color="auto" w:fill="F7FAFF"/>
        </w:rPr>
        <w:br/>
        <w:t xml:space="preserve">        BancoSEI::getInstance()-&gt;fecharConexao();</w:t>
      </w:r>
      <w:r>
        <w:rPr>
          <w:rFonts w:ascii="Courier New" w:hAnsi="Courier New" w:cs="Courier New"/>
          <w:color w:val="000000"/>
          <w:sz w:val="16"/>
          <w:szCs w:val="16"/>
          <w:shd w:val="clear" w:color="auto" w:fill="F7FAFF"/>
        </w:rPr>
        <w:br/>
        <w:t xml:space="preserve">      }catch(Exception $e2){}</w:t>
      </w:r>
    </w:p>
    <w:p w14:paraId="61485BC5"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br/>
        <w:t xml:space="preserve">          throw new InfraException('Erro processando operação XXXXX no módulo ABC.',$e);</w:t>
      </w:r>
    </w:p>
    <w:p w14:paraId="2FF57467"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t>}</w:t>
      </w:r>
    </w:p>
    <w:p w14:paraId="767F531B"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0DA41BC9" w14:textId="77777777" w:rsidR="00A82183" w:rsidRDefault="00000000">
      <w:r>
        <w:rPr>
          <w:b/>
          <w:bCs/>
        </w:rPr>
        <w:t>Atenção</w:t>
      </w:r>
      <w:r>
        <w:t>: Pode ser um problema quando existirem chamadas entre métodos que precisam abrir conexões/transações de forma isolada ou em conjunto. Nesse caso é necessário implementar um mecanismo de controle auxiliar para saber se a conexão ou transação já foi aberta.</w:t>
      </w:r>
    </w:p>
    <w:p w14:paraId="6BCAB3ED" w14:textId="77777777" w:rsidR="00A82183" w:rsidRDefault="00000000">
      <w:pPr>
        <w:pStyle w:val="Ttulo3"/>
      </w:pPr>
      <w:r>
        <w:t>Controle automático de conexões e transações</w:t>
      </w:r>
    </w:p>
    <w:p w14:paraId="5A6576FE" w14:textId="77777777" w:rsidR="00A82183" w:rsidRDefault="00000000">
      <w:pPr>
        <w:pStyle w:val="Standard"/>
        <w:ind w:left="0"/>
      </w:pPr>
      <w:r>
        <w:t>O controle automático pode ser feito utilizando os sufixos reservados:</w:t>
      </w:r>
    </w:p>
    <w:p w14:paraId="0192DDB2" w14:textId="77777777" w:rsidR="00A82183" w:rsidRDefault="00000000">
      <w:pPr>
        <w:pStyle w:val="Standard"/>
        <w:numPr>
          <w:ilvl w:val="0"/>
          <w:numId w:val="63"/>
        </w:numPr>
      </w:pPr>
      <w:r>
        <w:rPr>
          <w:b/>
          <w:bCs/>
        </w:rPr>
        <w:t>`Conectado`</w:t>
      </w:r>
      <w:r>
        <w:t>: abre uma conexão se já não estiver aberta; e</w:t>
      </w:r>
    </w:p>
    <w:p w14:paraId="7A4FACF5" w14:textId="77777777" w:rsidR="00A82183" w:rsidRDefault="00000000">
      <w:pPr>
        <w:pStyle w:val="Standard"/>
        <w:numPr>
          <w:ilvl w:val="0"/>
          <w:numId w:val="63"/>
        </w:numPr>
      </w:pPr>
      <w:r>
        <w:rPr>
          <w:b/>
          <w:bCs/>
        </w:rPr>
        <w:t>`Controlado`</w:t>
      </w:r>
      <w:r>
        <w:t>: abre uma conexão e uma transação se já não estiverem abertas.</w:t>
      </w:r>
    </w:p>
    <w:p w14:paraId="5DAB3527" w14:textId="77777777" w:rsidR="00A82183" w:rsidRDefault="00000000">
      <w:pPr>
        <w:pStyle w:val="Standard"/>
        <w:ind w:left="0"/>
      </w:pPr>
      <w:r>
        <w:lastRenderedPageBreak/>
        <w:t>A chamada entre métodos é transparente mantendo o escopo da conexão ou transação. Para utilizar esse mecanismo deve:</w:t>
      </w:r>
    </w:p>
    <w:p w14:paraId="0C23122E" w14:textId="77777777" w:rsidR="00A82183" w:rsidRDefault="00000000">
      <w:pPr>
        <w:pStyle w:val="Standard"/>
      </w:pPr>
      <w:r>
        <w:t>1) criar uma classe filha de `InfraRN`;</w:t>
      </w:r>
    </w:p>
    <w:p w14:paraId="387D2F9A" w14:textId="77777777" w:rsidR="00A82183" w:rsidRDefault="00000000">
      <w:pPr>
        <w:pStyle w:val="Standard"/>
      </w:pPr>
      <w:r>
        <w:t>2) implementar o método `inicializarObjInfraIBanco` retornado a instância do banco de dados;</w:t>
      </w:r>
    </w:p>
    <w:p w14:paraId="3597E5F6" w14:textId="77777777" w:rsidR="00A82183" w:rsidRDefault="00000000">
      <w:pPr>
        <w:pStyle w:val="Standard"/>
      </w:pPr>
      <w:r>
        <w:t>3) criar um método `protected` com o sufixo `Conectado` ou `Controlado`;</w:t>
      </w:r>
    </w:p>
    <w:p w14:paraId="1F5DDEFE" w14:textId="77777777" w:rsidR="00A82183" w:rsidRDefault="00000000">
      <w:pPr>
        <w:pStyle w:val="Standard"/>
      </w:pPr>
      <w:r>
        <w:t>4) esse método não aceita múltiplos parâmetros, então deve ser utilizado um objeto DTO ou um array encapsulador.</w:t>
      </w:r>
    </w:p>
    <w:p w14:paraId="6F407AD5" w14:textId="77777777" w:rsidR="00A82183" w:rsidRDefault="00000000">
      <w:pPr>
        <w:pStyle w:val="Standard"/>
        <w:ind w:left="0"/>
      </w:pPr>
      <w:r>
        <w:t>Utilizando esse mecanismo após a primeira chamada a um método `Conectado` ou `Controlado` a conexão ficará aberta até o final da execução do script. Transações vão respeitar o mesmo escopo do método, sendo confirmadas no final da execução do método ou canceladas caso uma exceção seja lançada.</w:t>
      </w:r>
    </w:p>
    <w:p w14:paraId="17B51EF0"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1A70A3D9"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class MdAbcTesteRN extends InfraRN {</w:t>
      </w:r>
    </w:p>
    <w:p w14:paraId="6E4A7A52"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3A43885C"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protected function inicializarObjInfraIBanco(){</w:t>
      </w:r>
      <w:r>
        <w:rPr>
          <w:rFonts w:ascii="Courier New" w:hAnsi="Courier New" w:cs="Courier New"/>
          <w:color w:val="000000"/>
          <w:sz w:val="16"/>
          <w:szCs w:val="16"/>
          <w:shd w:val="clear" w:color="auto" w:fill="F7FAFF"/>
        </w:rPr>
        <w:br/>
        <w:t xml:space="preserve">    return BancoSEI::getInstance();</w:t>
      </w:r>
      <w:r>
        <w:rPr>
          <w:rFonts w:ascii="Courier New" w:hAnsi="Courier New" w:cs="Courier New"/>
          <w:color w:val="000000"/>
          <w:sz w:val="16"/>
          <w:szCs w:val="16"/>
          <w:shd w:val="clear" w:color="auto" w:fill="F7FAFF"/>
        </w:rPr>
        <w:br/>
        <w:t xml:space="preserve">  }</w:t>
      </w:r>
    </w:p>
    <w:p w14:paraId="4BD312E7"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7B890DD1" w14:textId="77777777" w:rsidR="00A82183" w:rsidRDefault="00000000">
      <w:pPr>
        <w:pStyle w:val="Standard"/>
        <w:spacing w:after="0"/>
        <w:ind w:left="720"/>
        <w:jc w:val="left"/>
      </w:pPr>
      <w:r>
        <w:rPr>
          <w:rFonts w:ascii="Courier New" w:hAnsi="Courier New" w:cs="Courier New"/>
          <w:color w:val="000000"/>
          <w:sz w:val="16"/>
          <w:szCs w:val="16"/>
          <w:shd w:val="clear" w:color="auto" w:fill="F7FAFF"/>
        </w:rPr>
        <w:t xml:space="preserve">  protected function processarXXXXXControlado($arrParametros){</w:t>
      </w:r>
      <w:r>
        <w:rPr>
          <w:rFonts w:ascii="Courier New" w:hAnsi="Courier New" w:cs="Courier New"/>
          <w:color w:val="000000"/>
          <w:sz w:val="16"/>
          <w:szCs w:val="16"/>
          <w:shd w:val="clear" w:color="auto" w:fill="F7FAFF"/>
        </w:rPr>
        <w:br/>
        <w:t xml:space="preserve">    try{</w:t>
      </w:r>
      <w:r>
        <w:rPr>
          <w:rFonts w:ascii="Courier New" w:hAnsi="Courier New" w:cs="Courier New"/>
          <w:color w:val="000000"/>
          <w:sz w:val="16"/>
          <w:szCs w:val="16"/>
          <w:shd w:val="clear" w:color="auto" w:fill="F7FAFF"/>
        </w:rPr>
        <w:br/>
        <w:t xml:space="preserve">      //executa comandos</w:t>
      </w:r>
      <w:r>
        <w:rPr>
          <w:rFonts w:ascii="Courier New" w:hAnsi="Courier New" w:cs="Courier New"/>
          <w:color w:val="000000"/>
          <w:sz w:val="16"/>
          <w:szCs w:val="16"/>
          <w:shd w:val="clear" w:color="auto" w:fill="F7FAFF"/>
        </w:rPr>
        <w:br/>
        <w:t xml:space="preserve">    }catch(Exception $e){</w:t>
      </w:r>
      <w:r>
        <w:rPr>
          <w:rFonts w:ascii="Courier New" w:hAnsi="Courier New" w:cs="Courier New"/>
          <w:color w:val="000000"/>
          <w:sz w:val="16"/>
          <w:szCs w:val="16"/>
          <w:shd w:val="clear" w:color="auto" w:fill="F7FAFF"/>
        </w:rPr>
        <w:br/>
        <w:t xml:space="preserve">      throw new InfraException('Erro processando operação XXXXX no módulo ABC.',$e);</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t xml:space="preserve">  }</w:t>
      </w:r>
    </w:p>
    <w:p w14:paraId="53E40C53"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6EB9C0AA"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672124E7"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7D91A887" w14:textId="77777777" w:rsidR="00A82183" w:rsidRDefault="00000000">
      <w:pPr>
        <w:pStyle w:val="Standard"/>
        <w:ind w:left="0"/>
      </w:pPr>
      <w:r>
        <w:t>Atenção para o uso desses sufixos em construções como a exemplificada abaixo, pois isso pode causar inconsistências em caso de erro e também problemas de desempenho:</w:t>
      </w:r>
    </w:p>
    <w:p w14:paraId="57FB317C"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5AA6585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protected function processarTudoConectado(){ //abre apenas conexão</w:t>
      </w:r>
    </w:p>
    <w:p w14:paraId="3A9893FE"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0A72578F"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$arr = $this-&gt;buscarItensBanco();</w:t>
      </w:r>
    </w:p>
    <w:p w14:paraId="5F95CC15"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10C3383E"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foreach($arr as $itens){</w:t>
      </w:r>
    </w:p>
    <w:p w14:paraId="2C516A9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$this-&gt;processarXXXXX($itens); //abre e fecha uma transação PARA CADA elemento do array</w:t>
      </w:r>
    </w:p>
    <w:p w14:paraId="4A738C1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w:t>
      </w:r>
    </w:p>
    <w:p w14:paraId="4DD2D2CE"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2BEE115D"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671CDF2B" w14:textId="77777777" w:rsidR="00A82183" w:rsidRDefault="00000000">
      <w:pPr>
        <w:pStyle w:val="Standard"/>
        <w:ind w:left="0"/>
      </w:pPr>
      <w:r>
        <w:t xml:space="preserve">No exemplo acima, se houver erro durante o processamento, parte dos itens pode já ter sido gravada no banco, comprometendo a consistência da operação como um todo. Nesses casos, deve-se analisar se o método </w:t>
      </w:r>
      <w:r>
        <w:rPr>
          <w:b/>
          <w:bCs/>
        </w:rPr>
        <w:t>processarTudo</w:t>
      </w:r>
      <w:r>
        <w:t xml:space="preserve"> deveria ser </w:t>
      </w:r>
      <w:r>
        <w:rPr>
          <w:b/>
          <w:bCs/>
        </w:rPr>
        <w:t>Controlado</w:t>
      </w:r>
      <w:r>
        <w:t xml:space="preserve">, de forma a garantir uma única transação para todo o processamento. Além disso, </w:t>
      </w:r>
      <w:r>
        <w:rPr>
          <w:b/>
          <w:bCs/>
        </w:rPr>
        <w:t>as transações devem proteger exclusivamente a persistência principal dos dados</w:t>
      </w:r>
      <w:r>
        <w:t>.</w:t>
      </w:r>
    </w:p>
    <w:p w14:paraId="59AA7246" w14:textId="77777777" w:rsidR="00A82183" w:rsidRDefault="00000000">
      <w:pPr>
        <w:pStyle w:val="Standard"/>
        <w:ind w:left="0"/>
      </w:pPr>
      <w:r>
        <w:t xml:space="preserve">Ainda, não se deve colocar dentro da transação ações que não sejam necessárias para salvar os dados no banco. Por exemplo: envio de e-mail, chamada para outro sistema, processamento demorado ou tarefas auxiliares. Sempre que der, essas ações devem acontecer </w:t>
      </w:r>
      <w:r>
        <w:rPr>
          <w:b/>
          <w:bCs/>
        </w:rPr>
        <w:t>apenas depois que a transação principal terminar</w:t>
      </w:r>
      <w:r>
        <w:t xml:space="preserve"> com sucesso.</w:t>
      </w:r>
    </w:p>
    <w:p w14:paraId="7AEED8B8" w14:textId="77777777" w:rsidR="00A82183" w:rsidRDefault="00000000">
      <w:pPr>
        <w:pStyle w:val="Ttulo3"/>
      </w:pPr>
      <w:r>
        <w:t>Transações de informações utilizando a operação GerarProcedimento</w:t>
      </w:r>
    </w:p>
    <w:p w14:paraId="37FCFD43" w14:textId="77777777" w:rsidR="00A82183" w:rsidRDefault="00000000">
      <w:pPr>
        <w:jc w:val="both"/>
      </w:pPr>
      <w:r>
        <w:t xml:space="preserve">Quando for executar uma transação de inserção utilizando a operação </w:t>
      </w:r>
      <w:r>
        <w:rPr>
          <w:b/>
          <w:bCs/>
        </w:rPr>
        <w:t>GerarProcedimento</w:t>
      </w:r>
      <w:r>
        <w:t xml:space="preserve"> da API, é necessário organizar o método para separar responsabilidades.</w:t>
      </w:r>
    </w:p>
    <w:p w14:paraId="7F8CB4E6" w14:textId="77777777" w:rsidR="00A82183" w:rsidRDefault="00000000">
      <w:pPr>
        <w:jc w:val="both"/>
      </w:pPr>
      <w:r>
        <w:t xml:space="preserve">No exemplo abaixo, a função originalmente marcada como </w:t>
      </w:r>
      <w:r>
        <w:rPr>
          <w:b/>
          <w:bCs/>
        </w:rPr>
        <w:t>Controlado</w:t>
      </w:r>
      <w:r>
        <w:t xml:space="preserve"> deve atuar apenas como orquestradora do fluxo, enquanto a lógica de persistência em banco deve constar em um método interno (gerarProcedimentoInterno no depois do exemplo abaixo). O envio de e-mails não deve ocorrer dentro da transação. Igualmente, a indexação do Solr deve ser acumulada durante a transação e executada apenas após sua finalização.</w:t>
      </w:r>
    </w:p>
    <w:p w14:paraId="5404D949" w14:textId="77777777" w:rsidR="00A82183" w:rsidRDefault="00000000">
      <w:r>
        <w:t>Essa abordagem evita gargalos, reduz o tempo de lock no banco e melhora a performance geral da operação.</w:t>
      </w:r>
    </w:p>
    <w:p w14:paraId="59109791" w14:textId="77777777" w:rsidR="00A82183" w:rsidRDefault="00000000">
      <w:r>
        <w:rPr>
          <w:b/>
          <w:bCs/>
        </w:rPr>
        <w:t>Código de exemplo - antes</w:t>
      </w:r>
      <w:r>
        <w:t>:</w:t>
      </w:r>
    </w:p>
    <w:p w14:paraId="6C936B8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6E91937A"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lastRenderedPageBreak/>
        <w:t>protected function gerarProcedimentoControlado($arrParametros)</w:t>
      </w:r>
      <w:r>
        <w:rPr>
          <w:rFonts w:ascii="Courier New" w:hAnsi="Courier New" w:cs="Courier New"/>
          <w:color w:val="000000"/>
          <w:sz w:val="16"/>
          <w:szCs w:val="16"/>
          <w:shd w:val="clear" w:color="auto" w:fill="F7FAFF"/>
        </w:rPr>
        <w:br/>
        <w:t>{</w:t>
      </w:r>
      <w:r>
        <w:rPr>
          <w:rFonts w:ascii="Courier New" w:hAnsi="Courier New" w:cs="Courier New"/>
          <w:color w:val="000000"/>
          <w:sz w:val="16"/>
          <w:szCs w:val="16"/>
          <w:shd w:val="clear" w:color="auto" w:fill="F7FAFF"/>
        </w:rPr>
        <w:br/>
        <w:t>// gerarProcedimento + envio de e-mails + indexação Solr</w:t>
      </w:r>
      <w:r>
        <w:rPr>
          <w:rFonts w:ascii="Courier New" w:hAnsi="Courier New" w:cs="Courier New"/>
          <w:color w:val="000000"/>
          <w:sz w:val="16"/>
          <w:szCs w:val="16"/>
          <w:shd w:val="clear" w:color="auto" w:fill="F7FAFF"/>
        </w:rPr>
        <w:br/>
        <w:t>}</w:t>
      </w:r>
    </w:p>
    <w:p w14:paraId="61D3A362"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0F2FCE61"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380D28AB" w14:textId="77777777" w:rsidR="00A82183" w:rsidRDefault="00000000">
      <w:r>
        <w:rPr>
          <w:b/>
          <w:bCs/>
        </w:rPr>
        <w:t>Código de exemplo - depois</w:t>
      </w:r>
      <w:r>
        <w:t>, com separação entre persistência e efeitos colaterais:</w:t>
      </w:r>
    </w:p>
    <w:p w14:paraId="6BDE0242"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3F098B8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protected function gerarProcedimentoControlado($arrParametros)</w:t>
      </w:r>
    </w:p>
    <w:p w14:paraId="6C3A5CB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160475F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Acumula indexações do Solr durante a transação</w:t>
      </w:r>
    </w:p>
    <w:p w14:paraId="442E13F1"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FeedSEIProtocolos::getInstance()-&gt;setBolAcumularFeeds(true);</w:t>
      </w:r>
    </w:p>
    <w:p w14:paraId="36BFD985"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79089C67"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Executa apenas a persistência em banco</w:t>
      </w:r>
    </w:p>
    <w:p w14:paraId="5A651A7F"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$retorno = $this-&gt;gerarProcedimentoInterno($arrParametros);</w:t>
      </w:r>
    </w:p>
    <w:p w14:paraId="73B6565F"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351C6B5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Executa indexação após a transação</w:t>
      </w:r>
    </w:p>
    <w:p w14:paraId="1E4F4AD1"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FeedSEIProtocolos::getInstance()-&gt;setBolAcumularFeeds(false);</w:t>
      </w:r>
    </w:p>
    <w:p w14:paraId="62F5F5B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FeedSEIProtocolos::getInstance()-&gt;indexarFeeds();</w:t>
      </w:r>
    </w:p>
    <w:p w14:paraId="10E03364"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042048DE"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Executa envio de e-mails fora da transação</w:t>
      </w:r>
    </w:p>
    <w:p w14:paraId="65980F57"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try {</w:t>
      </w:r>
    </w:p>
    <w:p w14:paraId="15915A45"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$rn = new MdPetEmailNotificacaoRN();</w:t>
      </w:r>
    </w:p>
    <w:p w14:paraId="0440BE7F"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$rn-&gt;notificaoPeticionamentoExterno($retorno['parametrosEmail']);</w:t>
      </w:r>
    </w:p>
    <w:p w14:paraId="42D8AECE"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catch (Exception $e) {}</w:t>
      </w:r>
    </w:p>
    <w:p w14:paraId="0DB6F62C"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3F0EA79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return $retorno['parametrosRecibo'];</w:t>
      </w:r>
    </w:p>
    <w:p w14:paraId="304008C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239D6142" w14:textId="77777777" w:rsidR="00A82183" w:rsidRDefault="00A82183">
      <w:pPr>
        <w:pStyle w:val="Standard"/>
        <w:spacing w:after="0"/>
        <w:ind w:left="720"/>
        <w:jc w:val="left"/>
        <w:rPr>
          <w:rFonts w:ascii="Courier New" w:hAnsi="Courier New" w:cs="Courier New"/>
          <w:color w:val="000000"/>
          <w:sz w:val="16"/>
          <w:szCs w:val="16"/>
          <w:shd w:val="clear" w:color="auto" w:fill="F7FAFF"/>
        </w:rPr>
      </w:pPr>
    </w:p>
    <w:p w14:paraId="67A8E5D5"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protected function gerarProcedimentoInterno($arrParametros)</w:t>
      </w:r>
    </w:p>
    <w:p w14:paraId="558619CF"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1498F697"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 Apenas operações de banco</w:t>
      </w:r>
    </w:p>
    <w:p w14:paraId="4B38B0E8"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58E79B02"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483276B0" w14:textId="77777777" w:rsidR="00A82183" w:rsidRDefault="00000000">
      <w:pPr>
        <w:pStyle w:val="Ttulo2"/>
      </w:pPr>
      <w:bookmarkStart w:id="97" w:name="_Toc171671097"/>
      <w:bookmarkStart w:id="98" w:name="__RefHeading___Toc28395_2823614150"/>
      <w:bookmarkStart w:id="99" w:name="_Toc223560056"/>
      <w:bookmarkStart w:id="100" w:name="_Toc223772162"/>
      <w:bookmarkStart w:id="101" w:name="_Toc223782221"/>
      <w:bookmarkStart w:id="102" w:name="_Toc223894703"/>
      <w:bookmarkStart w:id="103" w:name="_Toc223911048"/>
      <w:bookmarkStart w:id="104" w:name="_Toc224379870"/>
      <w:bookmarkStart w:id="105" w:name="_Toc225675656"/>
      <w:bookmarkStart w:id="106" w:name="_Toc225806618"/>
      <w:bookmarkStart w:id="107" w:name="_Toc226042095"/>
      <w:bookmarkStart w:id="108" w:name="_Toc226117924"/>
      <w:bookmarkStart w:id="109" w:name="_Toc226422509"/>
      <w:bookmarkStart w:id="110" w:name="_Toc226644332"/>
      <w:bookmarkStart w:id="111" w:name="_Toc231601015"/>
      <w:r>
        <w:t>Andamentos</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53002B68" w14:textId="77777777" w:rsidR="00A82183" w:rsidRDefault="00000000">
      <w:pPr>
        <w:pStyle w:val="Standard"/>
        <w:ind w:left="0"/>
      </w:pPr>
      <w:r>
        <w:t>Os andamentos representam os registros exibidos no histórico dos processos. Os andamentos podem ter variáveis que serão substituídas por atributos informados no momento do lançamento. Cada andamento está associado com um registro de tarefa que indica o tipo do andamento.</w:t>
      </w:r>
    </w:p>
    <w:p w14:paraId="488E1D15" w14:textId="77777777" w:rsidR="00A82183" w:rsidRDefault="00000000">
      <w:pPr>
        <w:pStyle w:val="Standard"/>
        <w:ind w:left="0"/>
      </w:pPr>
      <w:r>
        <w:t>Tarefas com identificador menor que 1000 são reservadas do core do SEI.</w:t>
      </w:r>
    </w:p>
    <w:p w14:paraId="0EFE827A" w14:textId="77777777" w:rsidR="00A82183" w:rsidRDefault="00000000">
      <w:pPr>
        <w:pStyle w:val="Standard"/>
        <w:ind w:left="0"/>
      </w:pPr>
      <w:r>
        <w:t>A única tarefa reservada do core do SEI que um módulo pode lançar é a de ID_TAREFA=65, que representa uma atualização do andamento com texto livre (nesse caso, informar um atributo com NOME=‘DESCRICAO’ e VALOR=‘texto do andamento’).</w:t>
      </w:r>
    </w:p>
    <w:p w14:paraId="54E03F9C" w14:textId="77777777" w:rsidR="00A82183" w:rsidRDefault="00000000">
      <w:pPr>
        <w:pStyle w:val="Standard"/>
        <w:ind w:left="0"/>
      </w:pPr>
      <w:r>
        <w:t>Tarefas de módulos podem ser cadastradas com o comando abaixo:</w:t>
      </w:r>
    </w:p>
    <w:p w14:paraId="39F533D7"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0ED295BA"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INSERT INTO tarefa (</w:t>
      </w:r>
    </w:p>
    <w:p w14:paraId="3FC6B32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id_tarefa,</w:t>
      </w:r>
    </w:p>
    <w:p w14:paraId="44D38395"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nome,</w:t>
      </w:r>
    </w:p>
    <w:p w14:paraId="016BCF9D"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sin_historico_resumido,</w:t>
      </w:r>
    </w:p>
    <w:p w14:paraId="20085D67"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sin_historico_completo,</w:t>
      </w:r>
    </w:p>
    <w:p w14:paraId="7BF40811"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sin_lancar_andamento_fechado,</w:t>
      </w:r>
    </w:p>
    <w:p w14:paraId="5BE65CBD"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sin_permite_processo_fechado,</w:t>
      </w:r>
    </w:p>
    <w:p w14:paraId="2F8097C0"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sin_fechar_andamentos_abertos,</w:t>
      </w:r>
    </w:p>
    <w:p w14:paraId="734A797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id_tarefa_modulo)</w:t>
      </w:r>
    </w:p>
    <w:p w14:paraId="0B22A679"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VALUES (</w:t>
      </w:r>
    </w:p>
    <w:p w14:paraId="4B59142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 . BancoSEI::getInstance()-&gt;getValorSequencia('seq_tarefa') . ',</w:t>
      </w:r>
    </w:p>
    <w:p w14:paraId="3366C561"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'Audiência agendada no prédio @PREDIO@ (sala @SALA@)',</w:t>
      </w:r>
    </w:p>
    <w:p w14:paraId="08AEF056"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w:t>
      </w:r>
    </w:p>
    <w:p w14:paraId="3A46BB68"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w:t>
      </w:r>
    </w:p>
    <w:p w14:paraId="4690460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'N',</w:t>
      </w:r>
    </w:p>
    <w:p w14:paraId="27DBF5DB"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w:t>
      </w:r>
    </w:p>
    <w:p w14:paraId="3C738E94"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'S',</w:t>
      </w:r>
    </w:p>
    <w:p w14:paraId="38318A33"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b/>
        <w:t>'MD_ABC_AUDIENCIA_REALIZADA')/</w:t>
      </w:r>
    </w:p>
    <w:p w14:paraId="5F8F9679" w14:textId="77777777" w:rsidR="00A82183" w:rsidRDefault="00000000">
      <w:pPr>
        <w:pStyle w:val="Standard"/>
        <w:spacing w:after="0"/>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228C98E5" w14:textId="77777777" w:rsidR="00A82183" w:rsidRDefault="00000000">
      <w:pPr>
        <w:pStyle w:val="Standard"/>
        <w:rPr>
          <w:b/>
          <w:bCs/>
        </w:rPr>
      </w:pPr>
      <w:r>
        <w:rPr>
          <w:b/>
          <w:bCs/>
        </w:rPr>
        <w:t>Onde:</w:t>
      </w:r>
    </w:p>
    <w:p w14:paraId="06D2431D" w14:textId="77777777" w:rsidR="00A82183" w:rsidRDefault="00000000">
      <w:pPr>
        <w:pStyle w:val="PargrafodaLista"/>
        <w:numPr>
          <w:ilvl w:val="0"/>
          <w:numId w:val="64"/>
        </w:numPr>
      </w:pPr>
      <w:r>
        <w:rPr>
          <w:b/>
          <w:bCs/>
        </w:rPr>
        <w:t>`id_tarefa`</w:t>
      </w:r>
    </w:p>
    <w:p w14:paraId="4B6572AC" w14:textId="77777777" w:rsidR="00A82183" w:rsidRDefault="00000000">
      <w:pPr>
        <w:pStyle w:val="Standard"/>
        <w:ind w:left="698"/>
      </w:pPr>
      <w:r>
        <w:t>Deve ser maior ou igual a 1000. Se a inserção for realizada sem a chamada ao método `getValorSequencia('seq_tarefa') `, então é necessário buscar o maior ID da tabela de tarefas:</w:t>
      </w:r>
    </w:p>
    <w:p w14:paraId="0DED00BC"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```sql</w:t>
      </w:r>
    </w:p>
    <w:p w14:paraId="5841F460"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lastRenderedPageBreak/>
        <w:t>select max(id_tarefa)+1 from tarefa</w:t>
      </w:r>
    </w:p>
    <w:p w14:paraId="7548FD09"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0C202D45" w14:textId="77777777" w:rsidR="00A82183" w:rsidRDefault="00000000">
      <w:pPr>
        <w:pStyle w:val="Standard"/>
        <w:ind w:left="698"/>
      </w:pPr>
      <w:r>
        <w:t>Se o valor retornado for maior ou igual a 1000, utilizar o valor retornado. Caso contrário, utilizar 1000. Depois precisa atualizar a sequência `seq_tarefa` para retornar à ordem padrão:</w:t>
      </w:r>
    </w:p>
    <w:p w14:paraId="4975723A" w14:textId="77777777" w:rsidR="00A82183" w:rsidRDefault="00000000">
      <w:pPr>
        <w:pStyle w:val="Standard"/>
        <w:ind w:left="698"/>
      </w:pPr>
      <w:r>
        <w:t>- MySQL:</w:t>
      </w:r>
    </w:p>
    <w:p w14:paraId="39AC03D2"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```sql</w:t>
      </w:r>
    </w:p>
    <w:p w14:paraId="171B6695"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alter table seq_tarefa AUTO_INCREMENT = [último valor utilizado]</w:t>
      </w:r>
    </w:p>
    <w:p w14:paraId="113B2D0F"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263C6481" w14:textId="77777777" w:rsidR="00A82183" w:rsidRDefault="00000000">
      <w:pPr>
        <w:pStyle w:val="Standard"/>
        <w:ind w:left="708"/>
      </w:pPr>
      <w:r>
        <w:t>- SQL Server:</w:t>
      </w:r>
    </w:p>
    <w:p w14:paraId="75E86A59"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```sql</w:t>
      </w:r>
    </w:p>
    <w:p w14:paraId="7044CF17"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DBCC CHECKIDENT ('seq_tarefa', RESEED, [último valor utilizado])</w:t>
      </w:r>
    </w:p>
    <w:p w14:paraId="1AC9A1D0"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4451772A" w14:textId="77777777" w:rsidR="00A82183" w:rsidRDefault="00000000">
      <w:pPr>
        <w:pStyle w:val="Standard"/>
        <w:ind w:left="708"/>
      </w:pPr>
      <w:r>
        <w:t>- Oracle:</w:t>
      </w:r>
    </w:p>
    <w:p w14:paraId="04554E7E"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```sql</w:t>
      </w:r>
    </w:p>
    <w:p w14:paraId="57B0EF25"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drop sequence seq_tarefa;</w:t>
      </w:r>
    </w:p>
    <w:p w14:paraId="39D34133"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CREATE SEQUENCE seq_tarefa START WITH [último valor utilizado] INCREMENT BY 1 NOCACHE NOCYCLE</w:t>
      </w:r>
    </w:p>
    <w:p w14:paraId="7879046F"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55AC1E65" w14:textId="77777777" w:rsidR="00A82183" w:rsidRDefault="00000000">
      <w:pPr>
        <w:pStyle w:val="Standard"/>
        <w:ind w:left="708"/>
      </w:pPr>
      <w:r>
        <w:t>- PostgreSQL:</w:t>
      </w:r>
    </w:p>
    <w:p w14:paraId="4716DD23"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```sql</w:t>
      </w:r>
    </w:p>
    <w:p w14:paraId="532E5664"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CREATE SEQUENCE seq_tarefa INCREMENT BY 1 START WITH [último valor utilizado]</w:t>
      </w:r>
    </w:p>
    <w:p w14:paraId="33B50987"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433B59A8" w14:textId="77777777" w:rsidR="00A82183" w:rsidRDefault="00000000">
      <w:pPr>
        <w:pStyle w:val="PargrafodaLista"/>
        <w:numPr>
          <w:ilvl w:val="0"/>
          <w:numId w:val="44"/>
        </w:numPr>
      </w:pPr>
      <w:r>
        <w:t>`</w:t>
      </w:r>
      <w:r>
        <w:rPr>
          <w:b/>
          <w:bCs/>
        </w:rPr>
        <w:t>nome`</w:t>
      </w:r>
    </w:p>
    <w:p w14:paraId="56EB6529" w14:textId="77777777" w:rsidR="00A82183" w:rsidRDefault="00000000">
      <w:pPr>
        <w:pStyle w:val="Standard"/>
        <w:ind w:left="698"/>
      </w:pPr>
      <w:r>
        <w:t xml:space="preserve">Representa o texto que será exibido no andamento. É possível utilizar variáveis no texto, que devem ter o valor informado por meio de </w:t>
      </w:r>
      <w:r>
        <w:rPr>
          <w:b/>
          <w:bCs/>
        </w:rPr>
        <w:t>atributos</w:t>
      </w:r>
      <w:r>
        <w:t xml:space="preserve"> ao lançar o andamento. Para o texto `Audiência agendada no prédio @PREDIO@ (sala @SALA@)` é necessário informar o valor das variáveis `@PREDIO@` e `@SALA@`.</w:t>
      </w:r>
    </w:p>
    <w:p w14:paraId="1F94BBA6" w14:textId="77777777" w:rsidR="00A82183" w:rsidRDefault="00000000">
      <w:pPr>
        <w:pStyle w:val="Standard"/>
        <w:ind w:left="698"/>
      </w:pPr>
      <w:r>
        <w:t>Exemplo:</w:t>
      </w:r>
    </w:p>
    <w:p w14:paraId="27EF9C68"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```php</w:t>
      </w:r>
    </w:p>
    <w:p w14:paraId="2E50181A"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$objEntradaLancarAndamentoAPI = new EntradaLancarAndamentoAPI();</w:t>
      </w:r>
      <w:r>
        <w:rPr>
          <w:rFonts w:ascii="Courier New" w:hAnsi="Courier New" w:cs="Courier New"/>
          <w:color w:val="000000"/>
          <w:sz w:val="16"/>
          <w:szCs w:val="16"/>
          <w:shd w:val="clear" w:color="auto" w:fill="F7FAFF"/>
        </w:rPr>
        <w:br/>
        <w:t>$objEntradaLancarAndamentoAPI-&gt;setIdProcedimento(10000000012057);</w:t>
      </w:r>
      <w:r>
        <w:rPr>
          <w:rFonts w:ascii="Courier New" w:hAnsi="Courier New" w:cs="Courier New"/>
          <w:color w:val="000000"/>
          <w:sz w:val="16"/>
          <w:szCs w:val="16"/>
          <w:shd w:val="clear" w:color="auto" w:fill="F7FAFF"/>
        </w:rPr>
        <w:br/>
        <w:t>$objEntradaLancarAndamentoAPI-&gt;setIdTarefaModulo('MD_ABC_AUDIENCIA_REALIZADA');</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$arrObjAtributoAndamentoAPI = array();</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$objAtributoAndamentoAPI = new AtributoAndamentoAPI();</w:t>
      </w:r>
      <w:r>
        <w:rPr>
          <w:rFonts w:ascii="Courier New" w:hAnsi="Courier New" w:cs="Courier New"/>
          <w:color w:val="000000"/>
          <w:sz w:val="16"/>
          <w:szCs w:val="16"/>
          <w:shd w:val="clear" w:color="auto" w:fill="F7FAFF"/>
        </w:rPr>
        <w:br/>
        <w:t>$objAtributoAndamentoAPI-&gt;setNome('PREDIO');</w:t>
      </w:r>
      <w:r>
        <w:rPr>
          <w:rFonts w:ascii="Courier New" w:hAnsi="Courier New" w:cs="Courier New"/>
          <w:color w:val="000000"/>
          <w:sz w:val="16"/>
          <w:szCs w:val="16"/>
          <w:shd w:val="clear" w:color="auto" w:fill="F7FAFF"/>
        </w:rPr>
        <w:br/>
        <w:t>$objAtributoAndamentoAPI-&gt;setValor('101');</w:t>
      </w:r>
      <w:r>
        <w:rPr>
          <w:rFonts w:ascii="Courier New" w:hAnsi="Courier New" w:cs="Courier New"/>
          <w:color w:val="000000"/>
          <w:sz w:val="16"/>
          <w:szCs w:val="16"/>
          <w:shd w:val="clear" w:color="auto" w:fill="F7FAFF"/>
        </w:rPr>
        <w:br/>
        <w:t>$objAtributoAndamentoAPI-&gt;setIdOrigem(54); //ID do prédio, pode ser null</w:t>
      </w:r>
      <w:r>
        <w:rPr>
          <w:rFonts w:ascii="Courier New" w:hAnsi="Courier New" w:cs="Courier New"/>
          <w:color w:val="000000"/>
          <w:sz w:val="16"/>
          <w:szCs w:val="16"/>
          <w:shd w:val="clear" w:color="auto" w:fill="F7FAFF"/>
        </w:rPr>
        <w:br/>
        <w:t>$arrObjAtributoAndamentoAPI[] = $objAtributoAndamentoAPI;</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$objAtributoAndamentoAPI = new AtributoAndamentoAPI();</w:t>
      </w:r>
      <w:r>
        <w:rPr>
          <w:rFonts w:ascii="Courier New" w:hAnsi="Courier New" w:cs="Courier New"/>
          <w:color w:val="000000"/>
          <w:sz w:val="16"/>
          <w:szCs w:val="16"/>
          <w:shd w:val="clear" w:color="auto" w:fill="F7FAFF"/>
        </w:rPr>
        <w:br/>
        <w:t>$objAtributoAndamentoAPI-&gt;setNome('SALA');</w:t>
      </w:r>
      <w:r>
        <w:rPr>
          <w:rFonts w:ascii="Courier New" w:hAnsi="Courier New" w:cs="Courier New"/>
          <w:color w:val="000000"/>
          <w:sz w:val="16"/>
          <w:szCs w:val="16"/>
          <w:shd w:val="clear" w:color="auto" w:fill="F7FAFF"/>
        </w:rPr>
        <w:br/>
        <w:t>$objAtributoAndamentoAPI-&gt;setValor('3A');</w:t>
      </w:r>
      <w:r>
        <w:rPr>
          <w:rFonts w:ascii="Courier New" w:hAnsi="Courier New" w:cs="Courier New"/>
          <w:color w:val="000000"/>
          <w:sz w:val="16"/>
          <w:szCs w:val="16"/>
          <w:shd w:val="clear" w:color="auto" w:fill="F7FAFF"/>
        </w:rPr>
        <w:br/>
        <w:t>$objAtributoAndamentoAPI-&gt;setIdOrigem(9334); //ID da sala, pode ser null</w:t>
      </w:r>
      <w:r>
        <w:rPr>
          <w:rFonts w:ascii="Courier New" w:hAnsi="Courier New" w:cs="Courier New"/>
          <w:color w:val="000000"/>
          <w:sz w:val="16"/>
          <w:szCs w:val="16"/>
          <w:shd w:val="clear" w:color="auto" w:fill="F7FAFF"/>
        </w:rPr>
        <w:br/>
        <w:t>$arrObjAtributoAndamentoAPI[] = $objAtributoAndamentoAPI;</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$objEntradaLancarAndamentoAPI-&gt;setAtributos($arrObjAtributoAndamentoAPI);</w:t>
      </w:r>
      <w:r>
        <w:rPr>
          <w:rFonts w:ascii="Courier New" w:hAnsi="Courier New" w:cs="Courier New"/>
          <w:color w:val="000000"/>
          <w:sz w:val="16"/>
          <w:szCs w:val="16"/>
          <w:shd w:val="clear" w:color="auto" w:fill="F7FAFF"/>
        </w:rPr>
        <w:br/>
      </w:r>
    </w:p>
    <w:p w14:paraId="51B95A83"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$objSeiRN = new SeiRN();</w:t>
      </w:r>
    </w:p>
    <w:p w14:paraId="4ED22EDA"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$objSeiRN-&gt;lancarAndamento($objEntradaLancarAndamentoAPI);</w:t>
      </w:r>
    </w:p>
    <w:p w14:paraId="705C442C" w14:textId="77777777" w:rsidR="00A82183" w:rsidRDefault="00000000">
      <w:pPr>
        <w:pStyle w:val="Standard"/>
        <w:spacing w:after="0"/>
        <w:ind w:left="1416"/>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p>
    <w:p w14:paraId="1EB04A2A" w14:textId="77777777" w:rsidR="00A82183" w:rsidRDefault="00A82183">
      <w:pPr>
        <w:pStyle w:val="Standard"/>
        <w:ind w:left="698"/>
      </w:pPr>
    </w:p>
    <w:p w14:paraId="6C1A0299" w14:textId="77777777" w:rsidR="00A82183" w:rsidRDefault="00000000">
      <w:pPr>
        <w:pStyle w:val="Standard"/>
        <w:ind w:left="698"/>
      </w:pPr>
      <w:r>
        <w:t>Algumas variáveis de andamento são reservadas do sistema, mas podem ser utilizadas pelos módulos desde que as informações sejam devidamente preenchidas nos atributos:</w:t>
      </w:r>
    </w:p>
    <w:tbl>
      <w:tblPr>
        <w:tblW w:w="9995" w:type="dxa"/>
        <w:tblInd w:w="137" w:type="dxa"/>
        <w:tblLayout w:type="fixed"/>
        <w:tblCellMar>
          <w:left w:w="10" w:type="dxa"/>
          <w:right w:w="10" w:type="dxa"/>
        </w:tblCellMar>
        <w:tblLook w:val="0000" w:firstRow="0" w:lastRow="0" w:firstColumn="0" w:lastColumn="0" w:noHBand="0" w:noVBand="0"/>
      </w:tblPr>
      <w:tblGrid>
        <w:gridCol w:w="2156"/>
        <w:gridCol w:w="2097"/>
        <w:gridCol w:w="2553"/>
        <w:gridCol w:w="3189"/>
      </w:tblGrid>
      <w:tr w:rsidR="00A82183" w14:paraId="4949D52B"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E2A384" w14:textId="77777777" w:rsidR="00A82183" w:rsidRDefault="00000000">
            <w:pPr>
              <w:pStyle w:val="TableContents"/>
              <w:widowControl w:val="0"/>
              <w:spacing w:after="0" w:line="276" w:lineRule="auto"/>
              <w:jc w:val="center"/>
              <w:rPr>
                <w:b/>
                <w:bCs/>
              </w:rPr>
            </w:pPr>
            <w:r>
              <w:rPr>
                <w:b/>
                <w:bCs/>
              </w:rPr>
              <w:t>Nome</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A7C336" w14:textId="77777777" w:rsidR="00A82183" w:rsidRDefault="00000000">
            <w:pPr>
              <w:pStyle w:val="TableContents"/>
              <w:widowControl w:val="0"/>
              <w:spacing w:after="0" w:line="276" w:lineRule="auto"/>
              <w:jc w:val="center"/>
              <w:rPr>
                <w:b/>
                <w:bCs/>
              </w:rPr>
            </w:pPr>
            <w:r>
              <w:rPr>
                <w:b/>
                <w:bCs/>
              </w:rPr>
              <w:t>Valor</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F8DAAB" w14:textId="77777777" w:rsidR="00A82183" w:rsidRDefault="00000000">
            <w:pPr>
              <w:pStyle w:val="TableContents"/>
              <w:widowControl w:val="0"/>
              <w:spacing w:after="0" w:line="276" w:lineRule="auto"/>
              <w:jc w:val="center"/>
              <w:rPr>
                <w:b/>
                <w:bCs/>
              </w:rPr>
            </w:pPr>
            <w:r>
              <w:rPr>
                <w:b/>
                <w:bCs/>
              </w:rPr>
              <w:t>IdOrigem</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E982BF" w14:textId="77777777" w:rsidR="00A82183" w:rsidRDefault="00000000">
            <w:pPr>
              <w:pStyle w:val="TableContents"/>
              <w:widowControl w:val="0"/>
              <w:spacing w:after="0" w:line="276" w:lineRule="auto"/>
              <w:jc w:val="center"/>
              <w:rPr>
                <w:b/>
                <w:bCs/>
              </w:rPr>
            </w:pPr>
            <w:r>
              <w:rPr>
                <w:b/>
                <w:bCs/>
              </w:rPr>
              <w:t>Observação</w:t>
            </w:r>
          </w:p>
        </w:tc>
      </w:tr>
      <w:tr w:rsidR="00A82183" w14:paraId="7E95DE50"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83AF29" w14:textId="77777777" w:rsidR="00A82183" w:rsidRDefault="00000000">
            <w:pPr>
              <w:pStyle w:val="TableContents"/>
              <w:widowControl w:val="0"/>
              <w:spacing w:after="0" w:line="276" w:lineRule="auto"/>
            </w:pPr>
            <w:r>
              <w:t>DOCUMENTO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E377E2" w14:textId="77777777" w:rsidR="00A82183" w:rsidRDefault="00000000">
            <w:pPr>
              <w:pStyle w:val="TableContents"/>
              <w:widowControl w:val="0"/>
              <w:spacing w:after="0" w:line="276" w:lineRule="auto"/>
            </w:pPr>
            <w:r>
              <w:t>Número do documento</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7AF797" w14:textId="77777777" w:rsidR="00A82183" w:rsidRDefault="00000000">
            <w:pPr>
              <w:pStyle w:val="TableContents"/>
              <w:widowControl w:val="0"/>
              <w:spacing w:after="0" w:line="276" w:lineRule="auto"/>
            </w:pPr>
            <w:r>
              <w:t>ID do documento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791134" w14:textId="77777777" w:rsidR="00A82183" w:rsidRDefault="00000000">
            <w:pPr>
              <w:pStyle w:val="TableContents"/>
              <w:widowControl w:val="0"/>
              <w:spacing w:after="0" w:line="276" w:lineRule="auto"/>
            </w:pPr>
            <w:r>
              <w:t>Gera link para o documento</w:t>
            </w:r>
          </w:p>
        </w:tc>
      </w:tr>
      <w:tr w:rsidR="00A82183" w14:paraId="25E2FBD1"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7EAEE1" w14:textId="77777777" w:rsidR="00A82183" w:rsidRDefault="00000000">
            <w:pPr>
              <w:pStyle w:val="TableContents"/>
              <w:widowControl w:val="0"/>
              <w:spacing w:after="0" w:line="276" w:lineRule="auto"/>
            </w:pPr>
            <w:r>
              <w:t>DOCUMENTOS</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07C57A"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2FCE0F" w14:textId="77777777" w:rsidR="00A82183" w:rsidRDefault="00000000">
            <w:pPr>
              <w:pStyle w:val="TableContents"/>
              <w:widowControl w:val="0"/>
              <w:spacing w:after="0" w:line="276" w:lineRule="auto"/>
            </w:pPr>
            <w:r>
              <w:t>null</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00EF24" w14:textId="77777777" w:rsidR="00A82183" w:rsidRDefault="00000000">
            <w:pPr>
              <w:pStyle w:val="TableContents"/>
              <w:widowControl w:val="0"/>
              <w:spacing w:after="0" w:line="276" w:lineRule="auto"/>
            </w:pPr>
            <w:r>
              <w:t xml:space="preserve">Será substituída pelos links de todos os documentos informados nos atributos DOCUMENTO associados ao </w:t>
            </w:r>
            <w:r>
              <w:lastRenderedPageBreak/>
              <w:t>andamento separados por vírgula (agrupador)</w:t>
            </w:r>
          </w:p>
        </w:tc>
      </w:tr>
      <w:tr w:rsidR="00A82183" w14:paraId="2187FD5F"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E33C33" w14:textId="77777777" w:rsidR="00A82183" w:rsidRDefault="00000000">
            <w:pPr>
              <w:pStyle w:val="TableContents"/>
              <w:widowControl w:val="0"/>
              <w:spacing w:after="0" w:line="276" w:lineRule="auto"/>
            </w:pPr>
            <w:r>
              <w:lastRenderedPageBreak/>
              <w:t>NIVEL_ACESSO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8917A4"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5CC15F" w14:textId="77777777" w:rsidR="00A82183" w:rsidRDefault="00000000">
            <w:pPr>
              <w:pStyle w:val="TableContents"/>
              <w:widowControl w:val="0"/>
              <w:spacing w:after="0" w:line="276" w:lineRule="auto"/>
            </w:pPr>
            <w:r>
              <w:t>0 = Público</w:t>
            </w:r>
          </w:p>
          <w:p w14:paraId="02734EB4" w14:textId="77777777" w:rsidR="00A82183" w:rsidRDefault="00000000">
            <w:pPr>
              <w:pStyle w:val="TableContents"/>
              <w:widowControl w:val="0"/>
              <w:spacing w:after="0" w:line="276" w:lineRule="auto"/>
            </w:pPr>
            <w:r>
              <w:t>1 = Restrito</w:t>
            </w:r>
          </w:p>
          <w:p w14:paraId="1C9F062A" w14:textId="77777777" w:rsidR="00A82183" w:rsidRDefault="00000000">
            <w:pPr>
              <w:pStyle w:val="TableContents"/>
              <w:widowControl w:val="0"/>
              <w:spacing w:after="0" w:line="276" w:lineRule="auto"/>
            </w:pPr>
            <w:r>
              <w:t>2 = Sigiloso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BC4AA3" w14:textId="77777777" w:rsidR="00A82183" w:rsidRDefault="00A82183">
            <w:pPr>
              <w:pStyle w:val="TableContents"/>
              <w:widowControl w:val="0"/>
              <w:spacing w:after="0" w:line="276" w:lineRule="auto"/>
            </w:pPr>
          </w:p>
        </w:tc>
      </w:tr>
      <w:tr w:rsidR="00A82183" w14:paraId="03A20E54"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0FFB27" w14:textId="77777777" w:rsidR="00A82183" w:rsidRDefault="00000000">
            <w:pPr>
              <w:pStyle w:val="TableContents"/>
              <w:widowControl w:val="0"/>
              <w:spacing w:after="0" w:line="276" w:lineRule="auto"/>
            </w:pPr>
            <w:r>
              <w:t>GRAU_SIGILO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22F89B"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A852CF" w14:textId="77777777" w:rsidR="00A82183" w:rsidRDefault="00000000">
            <w:pPr>
              <w:pStyle w:val="TableContents"/>
              <w:widowControl w:val="0"/>
              <w:spacing w:after="0" w:line="276" w:lineRule="auto"/>
            </w:pPr>
            <w:r>
              <w:t>U = Ultrassecreto</w:t>
            </w:r>
          </w:p>
          <w:p w14:paraId="297DBCD2" w14:textId="77777777" w:rsidR="00A82183" w:rsidRDefault="00000000">
            <w:pPr>
              <w:pStyle w:val="TableContents"/>
              <w:widowControl w:val="0"/>
              <w:spacing w:after="0" w:line="276" w:lineRule="auto"/>
            </w:pPr>
            <w:r>
              <w:t>S = Secreto</w:t>
            </w:r>
          </w:p>
          <w:p w14:paraId="57C19429" w14:textId="77777777" w:rsidR="00A82183" w:rsidRDefault="00000000">
            <w:pPr>
              <w:pStyle w:val="TableContents"/>
              <w:widowControl w:val="0"/>
              <w:spacing w:after="0" w:line="276" w:lineRule="auto"/>
            </w:pPr>
            <w:r>
              <w:t>R = Reservado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5DDADC" w14:textId="77777777" w:rsidR="00A82183" w:rsidRDefault="00A82183">
            <w:pPr>
              <w:pStyle w:val="TableContents"/>
              <w:widowControl w:val="0"/>
              <w:spacing w:after="0" w:line="276" w:lineRule="auto"/>
            </w:pPr>
          </w:p>
        </w:tc>
      </w:tr>
      <w:tr w:rsidR="00A82183" w14:paraId="03865220"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0C6F46" w14:textId="77777777" w:rsidR="00A82183" w:rsidRDefault="00000000">
            <w:pPr>
              <w:pStyle w:val="TableContents"/>
              <w:widowControl w:val="0"/>
              <w:spacing w:after="0" w:line="276" w:lineRule="auto"/>
            </w:pPr>
            <w:r>
              <w:t>HIPOTESE_LEGAL</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15CA91"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08D327" w14:textId="77777777" w:rsidR="00A82183" w:rsidRDefault="00000000">
            <w:pPr>
              <w:pStyle w:val="TableContents"/>
              <w:widowControl w:val="0"/>
              <w:spacing w:after="0" w:line="276" w:lineRule="auto"/>
            </w:pPr>
            <w:r>
              <w:t>ID da hipótese legal</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9934AC" w14:textId="77777777" w:rsidR="00A82183" w:rsidRDefault="00A82183">
            <w:pPr>
              <w:pStyle w:val="TableContents"/>
              <w:widowControl w:val="0"/>
              <w:spacing w:after="0" w:line="276" w:lineRule="auto"/>
            </w:pPr>
          </w:p>
        </w:tc>
      </w:tr>
      <w:tr w:rsidR="00A82183" w14:paraId="284812D0"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094C79" w14:textId="77777777" w:rsidR="00A82183" w:rsidRDefault="00000000">
            <w:pPr>
              <w:pStyle w:val="TableContents"/>
              <w:widowControl w:val="0"/>
              <w:spacing w:after="0" w:line="276" w:lineRule="auto"/>
            </w:pPr>
            <w:r>
              <w:t>VISUALIZACAO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C7964D" w14:textId="77777777" w:rsidR="00A82183" w:rsidRDefault="00A82183">
            <w:pPr>
              <w:pStyle w:val="TableContents"/>
              <w:widowControl w:val="0"/>
              <w:spacing w:after="0" w:line="276" w:lineRule="auto"/>
            </w:pP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DDC15E" w14:textId="77777777" w:rsidR="00A82183" w:rsidRDefault="00000000">
            <w:pPr>
              <w:pStyle w:val="TableContents"/>
              <w:widowControl w:val="0"/>
              <w:spacing w:after="0" w:line="276" w:lineRule="auto"/>
            </w:pPr>
            <w:r>
              <w:t>I = Integral</w:t>
            </w:r>
          </w:p>
          <w:p w14:paraId="4350123C" w14:textId="77777777" w:rsidR="00A82183" w:rsidRDefault="00000000">
            <w:pPr>
              <w:pStyle w:val="TableContents"/>
              <w:widowControl w:val="0"/>
              <w:spacing w:after="0" w:line="276" w:lineRule="auto"/>
            </w:pPr>
            <w:r>
              <w:t>P = Parcial</w:t>
            </w:r>
          </w:p>
          <w:p w14:paraId="71D84E87" w14:textId="77777777" w:rsidR="00A82183" w:rsidRDefault="00000000">
            <w:pPr>
              <w:pStyle w:val="TableContents"/>
              <w:widowControl w:val="0"/>
              <w:spacing w:after="0" w:line="276" w:lineRule="auto"/>
            </w:pPr>
            <w:r>
              <w:t>N = Nenhum</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497CDE" w14:textId="77777777" w:rsidR="00A82183" w:rsidRDefault="00000000">
            <w:pPr>
              <w:pStyle w:val="TableContents"/>
              <w:widowControl w:val="0"/>
              <w:spacing w:after="0" w:line="276" w:lineRule="auto"/>
            </w:pPr>
            <w:r>
              <w:t>liberação de acesso externo</w:t>
            </w:r>
          </w:p>
        </w:tc>
      </w:tr>
      <w:tr w:rsidR="00A82183" w14:paraId="5560EA2F"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0677F2" w14:textId="77777777" w:rsidR="00A82183" w:rsidRDefault="00000000">
            <w:pPr>
              <w:pStyle w:val="TableContents"/>
              <w:widowControl w:val="0"/>
              <w:spacing w:after="0" w:line="276" w:lineRule="auto"/>
            </w:pPr>
            <w:r>
              <w:t>DATA_AUTUACAO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347C92" w14:textId="77777777" w:rsidR="00A82183" w:rsidRDefault="00000000">
            <w:pPr>
              <w:pStyle w:val="TableContents"/>
              <w:widowControl w:val="0"/>
              <w:spacing w:after="0" w:line="276" w:lineRule="auto"/>
            </w:pPr>
            <w:r>
              <w:t>Data no formato dd/mm/aaaa</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9BB80B" w14:textId="77777777" w:rsidR="00A82183" w:rsidRDefault="00000000">
            <w:pPr>
              <w:pStyle w:val="TableContents"/>
              <w:widowControl w:val="0"/>
              <w:spacing w:after="0" w:line="276" w:lineRule="auto"/>
            </w:pPr>
            <w:r>
              <w:t>Null</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F05105" w14:textId="77777777" w:rsidR="00A82183" w:rsidRDefault="00A82183">
            <w:pPr>
              <w:pStyle w:val="TableContents"/>
              <w:widowControl w:val="0"/>
              <w:spacing w:after="0" w:line="276" w:lineRule="auto"/>
            </w:pPr>
          </w:p>
        </w:tc>
      </w:tr>
      <w:tr w:rsidR="00A82183" w14:paraId="62E9A662"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04DDDA" w14:textId="77777777" w:rsidR="00A82183" w:rsidRDefault="00000000">
            <w:pPr>
              <w:pStyle w:val="TableContents"/>
              <w:widowControl w:val="0"/>
              <w:spacing w:after="0" w:line="276" w:lineRule="auto"/>
            </w:pPr>
            <w:r>
              <w:t>TIPO_CONFERENCIA</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BFA055"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768FD5" w14:textId="77777777" w:rsidR="00A82183" w:rsidRDefault="00000000">
            <w:pPr>
              <w:pStyle w:val="TableContents"/>
              <w:widowControl w:val="0"/>
              <w:spacing w:after="0" w:line="276" w:lineRule="auto"/>
            </w:pPr>
            <w:r>
              <w:t>ID do tipo de conferência</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78BCA3" w14:textId="77777777" w:rsidR="00A82183" w:rsidRDefault="00A82183">
            <w:pPr>
              <w:pStyle w:val="TableContents"/>
              <w:widowControl w:val="0"/>
              <w:spacing w:after="0" w:line="276" w:lineRule="auto"/>
            </w:pPr>
          </w:p>
        </w:tc>
      </w:tr>
      <w:tr w:rsidR="00A82183" w14:paraId="76CBA631"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A0F078" w14:textId="77777777" w:rsidR="00A82183" w:rsidRDefault="00000000">
            <w:pPr>
              <w:pStyle w:val="TableContents"/>
              <w:widowControl w:val="0"/>
              <w:spacing w:after="0" w:line="276" w:lineRule="auto"/>
            </w:pPr>
            <w:r>
              <w:t>PROCESSO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35F088" w14:textId="77777777" w:rsidR="00A82183" w:rsidRDefault="00000000">
            <w:pPr>
              <w:pStyle w:val="TableContents"/>
              <w:widowControl w:val="0"/>
              <w:spacing w:after="0" w:line="276" w:lineRule="auto"/>
            </w:pPr>
            <w:r>
              <w:t>Número do processo</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594914" w14:textId="77777777" w:rsidR="00A82183" w:rsidRDefault="00000000">
            <w:pPr>
              <w:pStyle w:val="TableContents"/>
              <w:widowControl w:val="0"/>
              <w:spacing w:after="0" w:line="276" w:lineRule="auto"/>
            </w:pPr>
            <w:r>
              <w:t>ID do processo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555C88" w14:textId="77777777" w:rsidR="00A82183" w:rsidRDefault="00000000">
            <w:pPr>
              <w:pStyle w:val="TableContents"/>
              <w:widowControl w:val="0"/>
              <w:spacing w:after="0" w:line="276" w:lineRule="auto"/>
            </w:pPr>
            <w:r>
              <w:t>Gera link para o processo</w:t>
            </w:r>
          </w:p>
        </w:tc>
      </w:tr>
      <w:tr w:rsidR="00A82183" w14:paraId="0B3BAF67"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B3AF5E" w14:textId="77777777" w:rsidR="00A82183" w:rsidRDefault="00000000">
            <w:pPr>
              <w:pStyle w:val="TableContents"/>
              <w:widowControl w:val="0"/>
              <w:spacing w:after="0" w:line="276" w:lineRule="auto"/>
            </w:pPr>
            <w:r>
              <w:t>USUARIO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5B95DE" w14:textId="77777777" w:rsidR="00A82183" w:rsidRDefault="00000000">
            <w:pPr>
              <w:pStyle w:val="TableContents"/>
              <w:widowControl w:val="0"/>
              <w:spacing w:after="0" w:line="276" w:lineRule="auto"/>
            </w:pPr>
            <w:r>
              <w:t>[sigla]¥[Nome]</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915511" w14:textId="77777777" w:rsidR="00A82183" w:rsidRDefault="00000000">
            <w:pPr>
              <w:pStyle w:val="TableContents"/>
              <w:widowControl w:val="0"/>
              <w:spacing w:after="0" w:line="276" w:lineRule="auto"/>
            </w:pPr>
            <w:r>
              <w:t>ID do usuário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794AEA" w14:textId="77777777" w:rsidR="00A82183" w:rsidRDefault="00A82183">
            <w:pPr>
              <w:pStyle w:val="TableContents"/>
              <w:widowControl w:val="0"/>
              <w:spacing w:after="0" w:line="276" w:lineRule="auto"/>
            </w:pPr>
          </w:p>
        </w:tc>
      </w:tr>
      <w:tr w:rsidR="00A82183" w14:paraId="5DA93FAB"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C4C555" w14:textId="77777777" w:rsidR="00A82183" w:rsidRDefault="00000000">
            <w:pPr>
              <w:pStyle w:val="TableContents"/>
              <w:widowControl w:val="0"/>
              <w:spacing w:after="0" w:line="276" w:lineRule="auto"/>
            </w:pPr>
            <w:r>
              <w:t>USUARIOS</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D3093A" w14:textId="77777777" w:rsidR="00A82183" w:rsidRDefault="00000000">
            <w:pPr>
              <w:pStyle w:val="TableContents"/>
              <w:widowControl w:val="0"/>
              <w:spacing w:after="0" w:line="276" w:lineRule="auto"/>
            </w:pPr>
            <w:r>
              <w:t>Null</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15A427" w14:textId="77777777" w:rsidR="00A82183" w:rsidRDefault="00000000">
            <w:pPr>
              <w:pStyle w:val="TableContents"/>
              <w:widowControl w:val="0"/>
              <w:spacing w:after="0" w:line="276" w:lineRule="auto"/>
            </w:pPr>
            <w:r>
              <w:t>null</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473AD9" w14:textId="77777777" w:rsidR="00A82183" w:rsidRDefault="00000000">
            <w:pPr>
              <w:pStyle w:val="TableContents"/>
              <w:widowControl w:val="0"/>
              <w:spacing w:after="0" w:line="276" w:lineRule="auto"/>
            </w:pPr>
            <w:r>
              <w:t>Será substituída por todos os atributos USUARIO associados ao andamento separados por vírgula (agrupador)</w:t>
            </w:r>
          </w:p>
        </w:tc>
      </w:tr>
      <w:tr w:rsidR="00A82183" w14:paraId="2743E408"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FC5CBC" w14:textId="77777777" w:rsidR="00A82183" w:rsidRDefault="00000000">
            <w:pPr>
              <w:pStyle w:val="TableContents"/>
              <w:widowControl w:val="0"/>
              <w:spacing w:after="0" w:line="276" w:lineRule="auto"/>
            </w:pPr>
            <w:r>
              <w:t>UNIDADE</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7E7B6E" w14:textId="77777777" w:rsidR="00A82183" w:rsidRDefault="00000000">
            <w:pPr>
              <w:pStyle w:val="TableContents"/>
              <w:widowControl w:val="0"/>
              <w:spacing w:after="0" w:line="276" w:lineRule="auto"/>
            </w:pPr>
            <w:r>
              <w:t>[sigla]¥[Descrição]</w:t>
            </w:r>
          </w:p>
          <w:p w14:paraId="0B51EA5B" w14:textId="77777777" w:rsidR="00A82183" w:rsidRDefault="00A82183">
            <w:pPr>
              <w:pStyle w:val="TableContents"/>
              <w:widowControl w:val="0"/>
              <w:spacing w:after="0" w:line="276" w:lineRule="auto"/>
            </w:pP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984BCB" w14:textId="77777777" w:rsidR="00A82183" w:rsidRDefault="00000000">
            <w:pPr>
              <w:pStyle w:val="TableContents"/>
              <w:widowControl w:val="0"/>
              <w:spacing w:after="0" w:line="276" w:lineRule="auto"/>
            </w:pPr>
            <w:r>
              <w:t>ID da unidade</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A0A76D" w14:textId="77777777" w:rsidR="00A82183" w:rsidRDefault="00A82183">
            <w:pPr>
              <w:pStyle w:val="TableContents"/>
              <w:widowControl w:val="0"/>
              <w:spacing w:after="0" w:line="276" w:lineRule="auto"/>
            </w:pPr>
          </w:p>
        </w:tc>
      </w:tr>
      <w:tr w:rsidR="00A82183" w14:paraId="151F4C9C"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8FBBCE" w14:textId="77777777" w:rsidR="00A82183" w:rsidRDefault="00000000">
            <w:pPr>
              <w:pStyle w:val="TableContents"/>
              <w:widowControl w:val="0"/>
              <w:spacing w:after="0" w:line="276" w:lineRule="auto"/>
            </w:pPr>
            <w:r>
              <w:t>ORGAO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24B0D2" w14:textId="77777777" w:rsidR="00A82183" w:rsidRDefault="00000000">
            <w:pPr>
              <w:pStyle w:val="TableContents"/>
              <w:widowControl w:val="0"/>
              <w:spacing w:after="0" w:line="276" w:lineRule="auto"/>
            </w:pPr>
            <w:r>
              <w:t>[sigla]¥[Descrição]</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A019D2" w14:textId="77777777" w:rsidR="00A82183" w:rsidRDefault="00000000">
            <w:pPr>
              <w:pStyle w:val="TableContents"/>
              <w:widowControl w:val="0"/>
              <w:spacing w:after="0" w:line="276" w:lineRule="auto"/>
            </w:pPr>
            <w:r>
              <w:t>ID do órgão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0B433D" w14:textId="77777777" w:rsidR="00A82183" w:rsidRDefault="00A82183">
            <w:pPr>
              <w:pStyle w:val="TableContents"/>
              <w:widowControl w:val="0"/>
              <w:spacing w:after="0" w:line="276" w:lineRule="auto"/>
            </w:pPr>
          </w:p>
        </w:tc>
      </w:tr>
      <w:tr w:rsidR="00A82183" w14:paraId="7552CA5F"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CAC127" w14:textId="77777777" w:rsidR="00A82183" w:rsidRDefault="00000000">
            <w:pPr>
              <w:pStyle w:val="TableContents"/>
              <w:widowControl w:val="0"/>
              <w:spacing w:after="0" w:line="276" w:lineRule="auto"/>
            </w:pPr>
            <w:r>
              <w:t>BLOCO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60F61F" w14:textId="77777777" w:rsidR="00A82183" w:rsidRDefault="00000000">
            <w:pPr>
              <w:pStyle w:val="TableContents"/>
              <w:widowControl w:val="0"/>
              <w:spacing w:after="0" w:line="276" w:lineRule="auto"/>
            </w:pPr>
            <w:r>
              <w:t>ID do bloco</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CECDF7" w14:textId="77777777" w:rsidR="00A82183" w:rsidRDefault="00000000">
            <w:pPr>
              <w:pStyle w:val="TableContents"/>
              <w:widowControl w:val="0"/>
              <w:spacing w:after="0" w:line="276" w:lineRule="auto"/>
            </w:pPr>
            <w:r>
              <w:t>ID do bloco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C05A3E" w14:textId="77777777" w:rsidR="00A82183" w:rsidRDefault="00A82183">
            <w:pPr>
              <w:pStyle w:val="TableContents"/>
              <w:widowControl w:val="0"/>
              <w:spacing w:after="0" w:line="276" w:lineRule="auto"/>
            </w:pPr>
          </w:p>
        </w:tc>
      </w:tr>
      <w:tr w:rsidR="00A82183" w14:paraId="67634437"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2A9427" w14:textId="77777777" w:rsidR="00A82183" w:rsidRDefault="00000000">
            <w:pPr>
              <w:pStyle w:val="TableContents"/>
              <w:widowControl w:val="0"/>
              <w:spacing w:after="0" w:line="276" w:lineRule="auto"/>
            </w:pPr>
            <w:r>
              <w:t>DATA_HORA</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825689" w14:textId="77777777" w:rsidR="00A82183" w:rsidRDefault="00000000">
            <w:pPr>
              <w:pStyle w:val="TableContents"/>
              <w:widowControl w:val="0"/>
              <w:spacing w:after="0" w:line="276" w:lineRule="auto"/>
            </w:pPr>
            <w:r>
              <w:t>Data/hora no formato dd/mm/aaaa H:M:S</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3EB2B7" w14:textId="77777777" w:rsidR="00A82183" w:rsidRDefault="00000000">
            <w:pPr>
              <w:pStyle w:val="TableContents"/>
              <w:widowControl w:val="0"/>
              <w:spacing w:after="0" w:line="276" w:lineRule="auto"/>
            </w:pPr>
            <w:r>
              <w:t>ID da atividade</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5AF484" w14:textId="77777777" w:rsidR="00A82183" w:rsidRDefault="00000000">
            <w:pPr>
              <w:pStyle w:val="TableContents"/>
              <w:widowControl w:val="0"/>
              <w:spacing w:after="0" w:line="276" w:lineRule="auto"/>
            </w:pPr>
            <w:r>
              <w:t>processos sigilosos</w:t>
            </w:r>
          </w:p>
        </w:tc>
      </w:tr>
      <w:tr w:rsidR="00A82183" w14:paraId="5AFD05D3"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3CF122" w14:textId="77777777" w:rsidR="00A82183" w:rsidRDefault="00000000">
            <w:pPr>
              <w:pStyle w:val="TableContents"/>
              <w:widowControl w:val="0"/>
              <w:spacing w:after="0" w:line="276" w:lineRule="auto"/>
            </w:pPr>
            <w:r>
              <w:t>USUARIO_ANULACAO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FB888E" w14:textId="77777777" w:rsidR="00A82183" w:rsidRDefault="00000000">
            <w:pPr>
              <w:pStyle w:val="TableContents"/>
              <w:widowControl w:val="0"/>
              <w:spacing w:after="0" w:line="276" w:lineRule="auto"/>
            </w:pPr>
            <w:r>
              <w:t>[sigla]¥[nome]</w:t>
            </w:r>
          </w:p>
          <w:p w14:paraId="2EB29C4F" w14:textId="77777777" w:rsidR="00A82183" w:rsidRDefault="00A82183">
            <w:pPr>
              <w:pStyle w:val="TableContents"/>
              <w:widowControl w:val="0"/>
              <w:spacing w:after="0" w:line="276" w:lineRule="auto"/>
            </w:pP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234BAF" w14:textId="77777777" w:rsidR="00A82183" w:rsidRDefault="00000000">
            <w:pPr>
              <w:pStyle w:val="TableContents"/>
              <w:widowControl w:val="0"/>
              <w:spacing w:after="0" w:line="276" w:lineRule="auto"/>
            </w:pPr>
            <w:r>
              <w:t>ID da atividade</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1B28E8" w14:textId="77777777" w:rsidR="00A82183" w:rsidRDefault="00000000">
            <w:pPr>
              <w:pStyle w:val="TableContents"/>
              <w:widowControl w:val="0"/>
              <w:spacing w:after="0" w:line="276" w:lineRule="auto"/>
            </w:pPr>
            <w:r>
              <w:t>processos sigilosos</w:t>
            </w:r>
          </w:p>
        </w:tc>
      </w:tr>
      <w:tr w:rsidR="00A82183" w14:paraId="659E5F07"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D55CAD" w14:textId="77777777" w:rsidR="00A82183" w:rsidRDefault="00000000">
            <w:pPr>
              <w:pStyle w:val="TableContents"/>
              <w:widowControl w:val="0"/>
              <w:spacing w:after="0" w:line="276" w:lineRule="auto"/>
            </w:pPr>
            <w:r>
              <w:t>INTERESSADO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511757" w14:textId="77777777" w:rsidR="00A82183" w:rsidRDefault="00000000">
            <w:pPr>
              <w:pStyle w:val="TableContents"/>
              <w:widowControl w:val="0"/>
              <w:spacing w:after="0" w:line="276" w:lineRule="auto"/>
            </w:pPr>
            <w:r>
              <w:t>[sigla]¥[nome]</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F92AD0" w14:textId="77777777" w:rsidR="00A82183" w:rsidRDefault="00000000">
            <w:pPr>
              <w:pStyle w:val="TableContents"/>
              <w:widowControl w:val="0"/>
              <w:spacing w:after="0" w:line="276" w:lineRule="auto"/>
            </w:pPr>
            <w:r>
              <w:t>ID do participante</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EC4EF8" w14:textId="77777777" w:rsidR="00A82183" w:rsidRDefault="00A82183">
            <w:pPr>
              <w:pStyle w:val="TableContents"/>
              <w:widowControl w:val="0"/>
              <w:spacing w:after="0" w:line="276" w:lineRule="auto"/>
            </w:pPr>
          </w:p>
        </w:tc>
      </w:tr>
      <w:tr w:rsidR="00A82183" w14:paraId="459C80E8"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B06EB5" w14:textId="77777777" w:rsidR="00A82183" w:rsidRDefault="00000000">
            <w:pPr>
              <w:pStyle w:val="TableContents"/>
              <w:widowControl w:val="0"/>
              <w:spacing w:after="0" w:line="276" w:lineRule="auto"/>
            </w:pPr>
            <w:r>
              <w:t>LOCALIZADOR</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93BD18" w14:textId="77777777" w:rsidR="00A82183" w:rsidRDefault="00000000">
            <w:pPr>
              <w:pStyle w:val="TableContents"/>
              <w:widowControl w:val="0"/>
              <w:spacing w:after="0" w:line="276" w:lineRule="auto"/>
            </w:pPr>
            <w:r>
              <w:t>Identificação do localizador</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CA030F" w14:textId="77777777" w:rsidR="00A82183" w:rsidRDefault="00000000">
            <w:pPr>
              <w:pStyle w:val="TableContents"/>
              <w:widowControl w:val="0"/>
              <w:spacing w:after="0" w:line="276" w:lineRule="auto"/>
            </w:pPr>
            <w:r>
              <w:t>ID do localizador</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E418E9" w14:textId="77777777" w:rsidR="00A82183" w:rsidRDefault="00A82183">
            <w:pPr>
              <w:pStyle w:val="TableContents"/>
              <w:widowControl w:val="0"/>
              <w:spacing w:after="0" w:line="276" w:lineRule="auto"/>
            </w:pPr>
          </w:p>
        </w:tc>
      </w:tr>
      <w:tr w:rsidR="00A82183" w14:paraId="027FAF49" w14:textId="77777777">
        <w:tblPrEx>
          <w:tblCellMar>
            <w:top w:w="0" w:type="dxa"/>
            <w:bottom w:w="0" w:type="dxa"/>
          </w:tblCellMar>
        </w:tblPrEx>
        <w:tc>
          <w:tcPr>
            <w:tcW w:w="21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0A0B17" w14:textId="77777777" w:rsidR="00A82183" w:rsidRDefault="00000000">
            <w:pPr>
              <w:pStyle w:val="TableContents"/>
              <w:widowControl w:val="0"/>
              <w:spacing w:after="0" w:line="276" w:lineRule="auto"/>
            </w:pPr>
            <w:r>
              <w:t>ANEXO</w:t>
            </w:r>
          </w:p>
        </w:tc>
        <w:tc>
          <w:tcPr>
            <w:tcW w:w="20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583DC8" w14:textId="77777777" w:rsidR="00A82183" w:rsidRDefault="00000000">
            <w:pPr>
              <w:pStyle w:val="TableContents"/>
              <w:widowControl w:val="0"/>
              <w:spacing w:after="0" w:line="276" w:lineRule="auto"/>
            </w:pPr>
            <w:r>
              <w:t>Nome do anexo</w:t>
            </w:r>
          </w:p>
        </w:tc>
        <w:tc>
          <w:tcPr>
            <w:tcW w:w="255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4705FD" w14:textId="77777777" w:rsidR="00A82183" w:rsidRDefault="00000000">
            <w:pPr>
              <w:pStyle w:val="TableContents"/>
              <w:widowControl w:val="0"/>
              <w:spacing w:after="0" w:line="276" w:lineRule="auto"/>
            </w:pPr>
            <w:r>
              <w:t>ID do anexo</w:t>
            </w:r>
          </w:p>
        </w:tc>
        <w:tc>
          <w:tcPr>
            <w:tcW w:w="318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BD76B4" w14:textId="77777777" w:rsidR="00A82183" w:rsidRDefault="00A82183">
            <w:pPr>
              <w:pStyle w:val="TableContents"/>
              <w:widowControl w:val="0"/>
              <w:spacing w:after="0" w:line="276" w:lineRule="auto"/>
            </w:pPr>
          </w:p>
        </w:tc>
      </w:tr>
    </w:tbl>
    <w:p w14:paraId="77743977" w14:textId="77777777" w:rsidR="00A82183" w:rsidRDefault="00A82183">
      <w:pPr>
        <w:pStyle w:val="Standard"/>
        <w:ind w:left="720"/>
        <w:rPr>
          <w:rFonts w:ascii="Arial" w:hAnsi="Arial" w:cs="Arial"/>
          <w:shd w:val="clear" w:color="auto" w:fill="FFFF00"/>
        </w:rPr>
      </w:pPr>
    </w:p>
    <w:p w14:paraId="40CD820B" w14:textId="77777777" w:rsidR="00A82183" w:rsidRDefault="00000000">
      <w:pPr>
        <w:pStyle w:val="PargrafodaLista"/>
        <w:numPr>
          <w:ilvl w:val="0"/>
          <w:numId w:val="44"/>
        </w:numPr>
      </w:pPr>
      <w:r>
        <w:t>`</w:t>
      </w:r>
      <w:r>
        <w:rPr>
          <w:b/>
          <w:bCs/>
        </w:rPr>
        <w:t>sin_historico_resumido`</w:t>
      </w:r>
    </w:p>
    <w:p w14:paraId="2702BB7C" w14:textId="77777777" w:rsidR="00A82183" w:rsidRDefault="00000000">
      <w:pPr>
        <w:pStyle w:val="Standard"/>
        <w:ind w:left="708"/>
      </w:pPr>
      <w:r>
        <w:t>S/N – Indica se o andamento será exibido no histórico resumido.</w:t>
      </w:r>
    </w:p>
    <w:p w14:paraId="2EDF5592" w14:textId="77777777" w:rsidR="00A82183" w:rsidRDefault="00000000">
      <w:pPr>
        <w:pStyle w:val="PargrafodaLista"/>
        <w:numPr>
          <w:ilvl w:val="0"/>
          <w:numId w:val="44"/>
        </w:numPr>
      </w:pPr>
      <w:r>
        <w:t>`</w:t>
      </w:r>
      <w:r>
        <w:rPr>
          <w:b/>
          <w:bCs/>
        </w:rPr>
        <w:t>sin_historico_completo`</w:t>
      </w:r>
    </w:p>
    <w:p w14:paraId="48E28D7E" w14:textId="77777777" w:rsidR="00A82183" w:rsidRDefault="00000000">
      <w:pPr>
        <w:pStyle w:val="Standard"/>
        <w:ind w:left="708"/>
      </w:pPr>
      <w:r>
        <w:t>S/N – Indica se o andamento será exibido no histórico completo.</w:t>
      </w:r>
    </w:p>
    <w:p w14:paraId="365AF13E" w14:textId="77777777" w:rsidR="00A82183" w:rsidRDefault="00000000">
      <w:pPr>
        <w:pStyle w:val="PargrafodaLista"/>
        <w:numPr>
          <w:ilvl w:val="0"/>
          <w:numId w:val="44"/>
        </w:numPr>
      </w:pPr>
      <w:r>
        <w:t>`</w:t>
      </w:r>
      <w:r>
        <w:rPr>
          <w:b/>
          <w:bCs/>
        </w:rPr>
        <w:t>sin_lancar_andamento_fechado`</w:t>
      </w:r>
    </w:p>
    <w:p w14:paraId="59E5A287" w14:textId="77777777" w:rsidR="00A82183" w:rsidRDefault="00000000">
      <w:pPr>
        <w:pStyle w:val="Standard"/>
        <w:ind w:left="698"/>
      </w:pPr>
      <w:r>
        <w:t xml:space="preserve">S/N – Indica se o andamento deverá ser lançado como aberto ou concluído. Andamento aberto aparece em amarelo na consulta do histórico, informando a última atividade realizada na unidade. Se o módulo tentar lançar um andamento aberto em processo concluído na unidade o sistema lançará um erro `Processo X não possui andamento aberto na unidade Y`. Para evitar esse erro ver configuração do sinalizador `sin_permite_processo_fechado`. Mas é importante verificar se não existe uma falha na lógica do módulo, pois talvez seja necessário reabrir o processo automaticamente ao invés de permitir o lançamento </w:t>
      </w:r>
      <w:r>
        <w:lastRenderedPageBreak/>
        <w:t>concluído. Se o processo estiver concluído e o andamento for lançado como concluído então ninguém na unidade perceberá que ocorreu alteração no histórico.</w:t>
      </w:r>
    </w:p>
    <w:p w14:paraId="5998E810" w14:textId="77777777" w:rsidR="00A82183" w:rsidRDefault="00000000">
      <w:pPr>
        <w:pStyle w:val="PargrafodaLista"/>
        <w:numPr>
          <w:ilvl w:val="0"/>
          <w:numId w:val="44"/>
        </w:numPr>
      </w:pPr>
      <w:r>
        <w:t>`</w:t>
      </w:r>
      <w:r>
        <w:rPr>
          <w:b/>
          <w:bCs/>
        </w:rPr>
        <w:t>sin_permite_processo_fechado`</w:t>
      </w:r>
    </w:p>
    <w:p w14:paraId="5A0B918A" w14:textId="77777777" w:rsidR="00A82183" w:rsidRDefault="00000000">
      <w:pPr>
        <w:pStyle w:val="Standard"/>
        <w:ind w:left="708"/>
      </w:pPr>
      <w:r>
        <w:t>S/N – Indica se permite lançar o andamento em processo concluído na unidade. Se o módulo tentar lançar um andamento aberto e o processo estiver concluído na unidade, então poderá lançar automaticamente como andamento concluído.</w:t>
      </w:r>
    </w:p>
    <w:p w14:paraId="08DB5246" w14:textId="77777777" w:rsidR="00A82183" w:rsidRDefault="00000000">
      <w:pPr>
        <w:pStyle w:val="PargrafodaLista"/>
        <w:numPr>
          <w:ilvl w:val="0"/>
          <w:numId w:val="44"/>
        </w:numPr>
      </w:pPr>
      <w:r>
        <w:t>`</w:t>
      </w:r>
      <w:r>
        <w:rPr>
          <w:b/>
          <w:bCs/>
        </w:rPr>
        <w:t>sin_fechar_andamentos_abertos`</w:t>
      </w:r>
    </w:p>
    <w:p w14:paraId="60EFF390" w14:textId="77777777" w:rsidR="00A82183" w:rsidRDefault="00000000">
      <w:pPr>
        <w:pStyle w:val="Standard"/>
        <w:ind w:left="708"/>
      </w:pPr>
      <w:r>
        <w:t>S/N – Indica se os registros de andamento em aberto na unidade devem ser concluídos. Se o processo estará aberto na unidade na hora do lançamento então utilizar o valor S. Dessa forma apenas o novo andamento ficará em amarelo no histórico de processo indicando a última atividade.</w:t>
      </w:r>
    </w:p>
    <w:p w14:paraId="705FB4A0" w14:textId="77777777" w:rsidR="00A82183" w:rsidRDefault="00000000">
      <w:pPr>
        <w:pStyle w:val="PargrafodaLista"/>
        <w:numPr>
          <w:ilvl w:val="0"/>
          <w:numId w:val="44"/>
        </w:numPr>
      </w:pPr>
      <w:r>
        <w:rPr>
          <w:b/>
          <w:bCs/>
        </w:rPr>
        <w:t>`id_tarefa_modulo`</w:t>
      </w:r>
    </w:p>
    <w:p w14:paraId="22A14BBF" w14:textId="77777777" w:rsidR="00A82183" w:rsidRDefault="00000000">
      <w:pPr>
        <w:pStyle w:val="Standard"/>
        <w:ind w:left="708"/>
      </w:pPr>
      <w:r>
        <w:t>Identificador da tarefa para o módulo com até 50 caracteres maiúsculos. Utilizar o prefixo `MD_&lt;instituição/módulo&gt;`. Possibilita lançar/consultar andamentos do módulo sem a necessidade de conhecer o ID interno da tarefa, que pode ser diferente em outra instalação. Não devem existir valores duplicados para esse campo. Exemplo: MD_ABC_AUDIENCIA_REALIZADA</w:t>
      </w:r>
    </w:p>
    <w:p w14:paraId="20E3AE56" w14:textId="77777777" w:rsidR="00A82183" w:rsidRDefault="00000000">
      <w:pPr>
        <w:pStyle w:val="Ttulo2"/>
      </w:pPr>
      <w:bookmarkStart w:id="112" w:name="_Toc171671098"/>
      <w:bookmarkStart w:id="113" w:name="__RefHeading___Toc28393_2823614150"/>
      <w:bookmarkStart w:id="114" w:name="_Toc223560057"/>
      <w:bookmarkStart w:id="115" w:name="_Toc223772163"/>
      <w:bookmarkStart w:id="116" w:name="_Toc223782222"/>
      <w:bookmarkStart w:id="117" w:name="_Toc223894704"/>
      <w:bookmarkStart w:id="118" w:name="_Toc223911049"/>
      <w:bookmarkStart w:id="119" w:name="_Toc224379871"/>
      <w:bookmarkStart w:id="120" w:name="_Toc225675657"/>
      <w:bookmarkStart w:id="121" w:name="_Toc225806619"/>
      <w:bookmarkStart w:id="122" w:name="_Toc226042096"/>
      <w:bookmarkStart w:id="123" w:name="_Toc226117925"/>
      <w:bookmarkStart w:id="124" w:name="_Toc226422510"/>
      <w:bookmarkStart w:id="125" w:name="_Toc226644333"/>
      <w:bookmarkStart w:id="126" w:name="_Toc231601016"/>
      <w:r>
        <w:t>Classes do Sistema</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59A3EBD0" w14:textId="77777777" w:rsidR="00A82183" w:rsidRDefault="00000000">
      <w:pPr>
        <w:pStyle w:val="Ttulo3"/>
      </w:pPr>
      <w:bookmarkStart w:id="127" w:name="_Toc171671099"/>
      <w:r>
        <w:t>SessaoSEI</w:t>
      </w:r>
      <w:bookmarkEnd w:id="127"/>
    </w:p>
    <w:p w14:paraId="009A6AD9" w14:textId="77777777" w:rsidR="00A82183" w:rsidRDefault="00000000">
      <w:pPr>
        <w:pStyle w:val="Standard"/>
        <w:ind w:left="0"/>
      </w:pPr>
      <w:r>
        <w:t xml:space="preserve">Fornece acesso aos dados da sessão do usuário no SEI. Os atributos configurados pelo módulo podem ser consultados por meio do menu </w:t>
      </w:r>
      <w:r>
        <w:rPr>
          <w:b/>
          <w:bCs/>
        </w:rPr>
        <w:t>Infra/Atributos de Sessão</w:t>
      </w:r>
      <w:r>
        <w:t xml:space="preserve"> (necessária permissão no perfil `Informática`). Essa classe implementa o padrão de projeto `</w:t>
      </w:r>
      <w:r>
        <w:rPr>
          <w:b/>
          <w:bCs/>
        </w:rPr>
        <w:t>Singleton</w:t>
      </w:r>
      <w:r>
        <w:t>`, então na programação sempre deve acessar o objeto por meio do método estático `getInstance()`.</w:t>
      </w:r>
    </w:p>
    <w:p w14:paraId="3F01C9F8" w14:textId="77777777" w:rsidR="00A82183" w:rsidRDefault="00000000">
      <w:pPr>
        <w:pStyle w:val="Standard"/>
        <w:numPr>
          <w:ilvl w:val="0"/>
          <w:numId w:val="62"/>
        </w:numPr>
      </w:pPr>
      <w:r>
        <w:t>Não é recomendado acessar diretamente o array `$_SESSION` do PHP.</w:t>
      </w:r>
    </w:p>
    <w:p w14:paraId="42ADFF58" w14:textId="77777777" w:rsidR="00A82183" w:rsidRDefault="00000000">
      <w:pPr>
        <w:pStyle w:val="Standard"/>
        <w:ind w:left="0"/>
      </w:pPr>
      <w:r>
        <w:t>Métodos de informações disponíveis na classe do sistema `SessaoSEI`:</w:t>
      </w:r>
    </w:p>
    <w:tbl>
      <w:tblPr>
        <w:tblW w:w="10052" w:type="dxa"/>
        <w:tblInd w:w="137" w:type="dxa"/>
        <w:tblLayout w:type="fixed"/>
        <w:tblCellMar>
          <w:left w:w="10" w:type="dxa"/>
          <w:right w:w="10" w:type="dxa"/>
        </w:tblCellMar>
        <w:tblLook w:val="0000" w:firstRow="0" w:lastRow="0" w:firstColumn="0" w:lastColumn="0" w:noHBand="0" w:noVBand="0"/>
      </w:tblPr>
      <w:tblGrid>
        <w:gridCol w:w="3544"/>
        <w:gridCol w:w="6508"/>
      </w:tblGrid>
      <w:tr w:rsidR="00A82183" w14:paraId="6D784F95"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29A684" w14:textId="77777777" w:rsidR="00A82183" w:rsidRDefault="00000000">
            <w:pPr>
              <w:pStyle w:val="TableContents"/>
              <w:widowControl w:val="0"/>
              <w:spacing w:after="0"/>
              <w:jc w:val="center"/>
              <w:rPr>
                <w:b/>
                <w:bCs/>
              </w:rPr>
            </w:pPr>
            <w:r>
              <w:rPr>
                <w:b/>
                <w:bCs/>
              </w:rPr>
              <w:t>Método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E5DDBC" w14:textId="77777777" w:rsidR="00A82183" w:rsidRDefault="00000000">
            <w:pPr>
              <w:pStyle w:val="TableContents"/>
              <w:widowControl w:val="0"/>
              <w:spacing w:after="0"/>
              <w:jc w:val="center"/>
              <w:rPr>
                <w:b/>
                <w:bCs/>
              </w:rPr>
            </w:pPr>
            <w:r>
              <w:rPr>
                <w:b/>
                <w:bCs/>
              </w:rPr>
              <w:t>Descrição</w:t>
            </w:r>
          </w:p>
        </w:tc>
      </w:tr>
      <w:tr w:rsidR="00A82183" w14:paraId="68FD0080"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92029C" w14:textId="77777777" w:rsidR="00A82183" w:rsidRDefault="00000000">
            <w:pPr>
              <w:pStyle w:val="TableContents"/>
              <w:widowControl w:val="0"/>
              <w:spacing w:after="0"/>
            </w:pPr>
            <w:r>
              <w:t>getNumIdUsuario()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7B01B2" w14:textId="77777777" w:rsidR="00A82183" w:rsidRDefault="00000000">
            <w:pPr>
              <w:pStyle w:val="TableContents"/>
              <w:widowControl w:val="0"/>
              <w:spacing w:after="0"/>
            </w:pPr>
            <w:r>
              <w:t>ID do usuário no SIP</w:t>
            </w:r>
          </w:p>
        </w:tc>
      </w:tr>
      <w:tr w:rsidR="00A82183" w14:paraId="5D17875F"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090BA3" w14:textId="77777777" w:rsidR="00A82183" w:rsidRDefault="00000000">
            <w:pPr>
              <w:pStyle w:val="TableContents"/>
              <w:widowControl w:val="0"/>
              <w:spacing w:after="0"/>
            </w:pPr>
            <w:r>
              <w:t>getStrIdOrigemUsuario()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103D96" w14:textId="77777777" w:rsidR="00A82183" w:rsidRDefault="00000000">
            <w:pPr>
              <w:pStyle w:val="TableContents"/>
              <w:widowControl w:val="0"/>
              <w:spacing w:after="0"/>
            </w:pPr>
            <w:r>
              <w:t>ID Origem associado com o usuário no SIP</w:t>
            </w:r>
          </w:p>
        </w:tc>
      </w:tr>
      <w:tr w:rsidR="00A82183" w14:paraId="72D47B52"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B1264B" w14:textId="77777777" w:rsidR="00A82183" w:rsidRDefault="00000000">
            <w:pPr>
              <w:pStyle w:val="TableContents"/>
              <w:widowControl w:val="0"/>
              <w:spacing w:after="0"/>
            </w:pPr>
            <w:r>
              <w:t>getStrSiglaUsuario()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1702D5" w14:textId="77777777" w:rsidR="00A82183" w:rsidRDefault="00000000">
            <w:pPr>
              <w:pStyle w:val="TableContents"/>
              <w:widowControl w:val="0"/>
              <w:spacing w:after="0"/>
            </w:pPr>
            <w:r>
              <w:t>Sigla do Usuário</w:t>
            </w:r>
          </w:p>
        </w:tc>
      </w:tr>
      <w:tr w:rsidR="00A82183" w14:paraId="6764ECE4"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8BDFBD" w14:textId="77777777" w:rsidR="00A82183" w:rsidRDefault="00000000">
            <w:pPr>
              <w:pStyle w:val="TableContents"/>
              <w:widowControl w:val="0"/>
              <w:spacing w:after="0"/>
            </w:pPr>
            <w:r>
              <w:t>getStrNomeUsuario()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1345AD" w14:textId="77777777" w:rsidR="00A82183" w:rsidRDefault="00000000">
            <w:pPr>
              <w:pStyle w:val="TableContents"/>
              <w:widowControl w:val="0"/>
              <w:spacing w:after="0"/>
            </w:pPr>
            <w:r>
              <w:t>Nome do Usuário</w:t>
            </w:r>
          </w:p>
        </w:tc>
      </w:tr>
      <w:tr w:rsidR="00A82183" w14:paraId="2BA06F34"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E0C829" w14:textId="77777777" w:rsidR="00A82183" w:rsidRDefault="00000000">
            <w:pPr>
              <w:pStyle w:val="TableContents"/>
              <w:widowControl w:val="0"/>
              <w:spacing w:after="0"/>
            </w:pPr>
            <w:r>
              <w:t>getNumIdOrgaoUsuario()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6BA4DC" w14:textId="77777777" w:rsidR="00A82183" w:rsidRDefault="00000000">
            <w:pPr>
              <w:pStyle w:val="TableContents"/>
              <w:widowControl w:val="0"/>
              <w:spacing w:after="0"/>
            </w:pPr>
            <w:r>
              <w:t>ID do órgão do usuário</w:t>
            </w:r>
          </w:p>
        </w:tc>
      </w:tr>
      <w:tr w:rsidR="00A82183" w14:paraId="231809F6"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D6EB37" w14:textId="77777777" w:rsidR="00A82183" w:rsidRDefault="00000000">
            <w:pPr>
              <w:pStyle w:val="TableContents"/>
              <w:widowControl w:val="0"/>
              <w:spacing w:after="0"/>
            </w:pPr>
            <w:r>
              <w:t>getStrSiglaOrgaoUsuario()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0A8835" w14:textId="77777777" w:rsidR="00A82183" w:rsidRDefault="00000000">
            <w:pPr>
              <w:pStyle w:val="TableContents"/>
              <w:widowControl w:val="0"/>
              <w:spacing w:after="0"/>
            </w:pPr>
            <w:r>
              <w:t>Sigla do órgão do usuário</w:t>
            </w:r>
          </w:p>
        </w:tc>
      </w:tr>
      <w:tr w:rsidR="00A82183" w14:paraId="17B0FBC1"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42D863" w14:textId="77777777" w:rsidR="00A82183" w:rsidRDefault="00000000">
            <w:pPr>
              <w:pStyle w:val="TableContents"/>
              <w:widowControl w:val="0"/>
              <w:spacing w:after="0"/>
            </w:pPr>
            <w:r>
              <w:t>getStrDescricaoOrgaoUsuario()</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744CBE" w14:textId="77777777" w:rsidR="00A82183" w:rsidRDefault="00000000">
            <w:pPr>
              <w:pStyle w:val="TableContents"/>
              <w:widowControl w:val="0"/>
              <w:spacing w:after="0"/>
            </w:pPr>
            <w:r>
              <w:t>Descrição do órgão do usuário</w:t>
            </w:r>
          </w:p>
        </w:tc>
      </w:tr>
      <w:tr w:rsidR="00A82183" w14:paraId="7AAB70DD"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B6CFB6" w14:textId="77777777" w:rsidR="00A82183" w:rsidRDefault="00000000">
            <w:pPr>
              <w:pStyle w:val="TableContents"/>
              <w:widowControl w:val="0"/>
              <w:spacing w:after="0"/>
            </w:pPr>
            <w:r>
              <w:t>getNumIdUnidadeAtual()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4B6697" w14:textId="77777777" w:rsidR="00A82183" w:rsidRDefault="00000000">
            <w:pPr>
              <w:pStyle w:val="TableContents"/>
              <w:widowControl w:val="0"/>
              <w:spacing w:after="0"/>
            </w:pPr>
            <w:r>
              <w:t>ID da unidade atual de trabalho</w:t>
            </w:r>
          </w:p>
        </w:tc>
      </w:tr>
      <w:tr w:rsidR="00A82183" w14:paraId="283C5699"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15CF77" w14:textId="77777777" w:rsidR="00A82183" w:rsidRDefault="00000000">
            <w:pPr>
              <w:pStyle w:val="TableContents"/>
              <w:widowControl w:val="0"/>
              <w:spacing w:after="0"/>
            </w:pPr>
            <w:r>
              <w:t>getStrIdOrigemUnidadeAtual()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C4C167" w14:textId="77777777" w:rsidR="00A82183" w:rsidRDefault="00000000">
            <w:pPr>
              <w:pStyle w:val="TableContents"/>
              <w:widowControl w:val="0"/>
              <w:spacing w:after="0"/>
            </w:pPr>
            <w:r>
              <w:t>ID Origem associado com a unidade atual de trabalho no SIP</w:t>
            </w:r>
          </w:p>
        </w:tc>
      </w:tr>
      <w:tr w:rsidR="00A82183" w14:paraId="7E575082"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D2FEAE" w14:textId="77777777" w:rsidR="00A82183" w:rsidRDefault="00000000">
            <w:pPr>
              <w:pStyle w:val="TableContents"/>
              <w:widowControl w:val="0"/>
              <w:spacing w:after="0"/>
            </w:pPr>
            <w:r>
              <w:t>getStrSiglaUnidadeAtual()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811D8C" w14:textId="77777777" w:rsidR="00A82183" w:rsidRDefault="00000000">
            <w:pPr>
              <w:pStyle w:val="TableContents"/>
              <w:widowControl w:val="0"/>
              <w:spacing w:after="0"/>
            </w:pPr>
            <w:r>
              <w:t>Sigla da unidade atual de trabalho</w:t>
            </w:r>
          </w:p>
        </w:tc>
      </w:tr>
      <w:tr w:rsidR="00A82183" w14:paraId="692D8439"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B88475" w14:textId="77777777" w:rsidR="00A82183" w:rsidRDefault="00000000">
            <w:pPr>
              <w:pStyle w:val="TableContents"/>
              <w:widowControl w:val="0"/>
              <w:spacing w:after="0"/>
            </w:pPr>
            <w:r>
              <w:t>getStrDescricaoUnidadeAtual()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BE78D0" w14:textId="77777777" w:rsidR="00A82183" w:rsidRDefault="00000000">
            <w:pPr>
              <w:pStyle w:val="TableContents"/>
              <w:widowControl w:val="0"/>
              <w:spacing w:after="0"/>
            </w:pPr>
            <w:r>
              <w:t>Descrição da unidade atual de trabalho</w:t>
            </w:r>
          </w:p>
        </w:tc>
      </w:tr>
      <w:tr w:rsidR="00A82183" w14:paraId="42C5827C"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36758C" w14:textId="77777777" w:rsidR="00A82183" w:rsidRDefault="00000000">
            <w:pPr>
              <w:pStyle w:val="TableContents"/>
              <w:widowControl w:val="0"/>
              <w:spacing w:after="0"/>
            </w:pPr>
            <w:r>
              <w:t>getNumIdOrgaoUnidadeAtual()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48327B" w14:textId="77777777" w:rsidR="00A82183" w:rsidRDefault="00000000">
            <w:pPr>
              <w:pStyle w:val="TableContents"/>
              <w:widowControl w:val="0"/>
              <w:spacing w:after="0"/>
            </w:pPr>
            <w:r>
              <w:t>ID do órgão da unidade atual de trabalho</w:t>
            </w:r>
          </w:p>
        </w:tc>
      </w:tr>
      <w:tr w:rsidR="00A82183" w14:paraId="5071E368"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2B94CE" w14:textId="77777777" w:rsidR="00A82183" w:rsidRDefault="00000000">
            <w:pPr>
              <w:pStyle w:val="TableContents"/>
              <w:widowControl w:val="0"/>
              <w:spacing w:after="0"/>
            </w:pPr>
            <w:r>
              <w:t>getStrSiglaOrgaoUnidadeAtual()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F880CB" w14:textId="77777777" w:rsidR="00A82183" w:rsidRDefault="00000000">
            <w:pPr>
              <w:pStyle w:val="TableContents"/>
              <w:widowControl w:val="0"/>
              <w:spacing w:after="0"/>
            </w:pPr>
            <w:r>
              <w:t>Sigla do órgão da unidade atual de trabalho</w:t>
            </w:r>
          </w:p>
        </w:tc>
      </w:tr>
      <w:tr w:rsidR="00A82183" w14:paraId="4E09F83B" w14:textId="77777777">
        <w:tblPrEx>
          <w:tblCellMar>
            <w:top w:w="0" w:type="dxa"/>
            <w:bottom w:w="0" w:type="dxa"/>
          </w:tblCellMar>
        </w:tblPrEx>
        <w:tc>
          <w:tcPr>
            <w:tcW w:w="3544"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2DE9B1" w14:textId="77777777" w:rsidR="00A82183" w:rsidRDefault="00000000">
            <w:pPr>
              <w:pStyle w:val="TableContents"/>
              <w:widowControl w:val="0"/>
              <w:spacing w:after="0"/>
            </w:pPr>
            <w:r>
              <w:t>getStrDescricaoOrgaoUnidadeAtual()</w:t>
            </w:r>
          </w:p>
        </w:tc>
        <w:tc>
          <w:tcPr>
            <w:tcW w:w="650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6B0E22" w14:textId="77777777" w:rsidR="00A82183" w:rsidRDefault="00000000">
            <w:pPr>
              <w:pStyle w:val="TableContents"/>
              <w:widowControl w:val="0"/>
              <w:spacing w:after="0"/>
            </w:pPr>
            <w:r>
              <w:t>Descrição do órgão da unidade atual de trabalho</w:t>
            </w:r>
          </w:p>
        </w:tc>
      </w:tr>
    </w:tbl>
    <w:p w14:paraId="6F84CD04" w14:textId="77777777" w:rsidR="00A82183" w:rsidRDefault="00A82183"/>
    <w:p w14:paraId="54BA0DA2" w14:textId="77777777" w:rsidR="00A82183" w:rsidRDefault="00000000">
      <w:pPr>
        <w:pStyle w:val="Standard"/>
        <w:ind w:left="0"/>
      </w:pPr>
      <w:r>
        <w:t>Outros métodos disponíveis na classe do sistema `SessaoSEI`:</w:t>
      </w:r>
    </w:p>
    <w:p w14:paraId="00A9F15F" w14:textId="77777777" w:rsidR="00A82183" w:rsidRDefault="00000000">
      <w:pPr>
        <w:pStyle w:val="Standard"/>
        <w:numPr>
          <w:ilvl w:val="0"/>
          <w:numId w:val="62"/>
        </w:numPr>
        <w:tabs>
          <w:tab w:val="left" w:pos="-14229"/>
        </w:tabs>
      </w:pPr>
      <w:r>
        <w:rPr>
          <w:iCs/>
        </w:rPr>
        <w:t>`</w:t>
      </w:r>
      <w:r>
        <w:rPr>
          <w:b/>
          <w:bCs/>
          <w:iCs/>
        </w:rPr>
        <w:t>assinarLink($strLink)`</w:t>
      </w:r>
    </w:p>
    <w:p w14:paraId="129D841C" w14:textId="77777777" w:rsidR="00A82183" w:rsidRDefault="00000000">
      <w:pPr>
        <w:pStyle w:val="Standard"/>
        <w:ind w:left="708"/>
      </w:pPr>
      <w:r>
        <w:t>Assina um link associado com a sessão do usuário, evitando alteração nos parâmetros. Se ocorrer alteração nos parâmetros um erro de hash inválido será lançado, redirecionando o usuário para a tela de login.</w:t>
      </w:r>
    </w:p>
    <w:p w14:paraId="3FE1DB4C" w14:textId="77777777" w:rsidR="00A82183" w:rsidRDefault="00000000">
      <w:pPr>
        <w:pStyle w:val="CdigoFonte"/>
        <w:ind w:left="1416"/>
      </w:pPr>
      <w:r>
        <w:t>```php</w:t>
      </w:r>
      <w:r>
        <w:br/>
        <w:t>$strLinkAssinado = SessaoSEI::getInstance()-&gt;assinarLink('controlador.php?acao=...');</w:t>
      </w:r>
      <w:r>
        <w:br/>
        <w:t>```</w:t>
      </w:r>
    </w:p>
    <w:p w14:paraId="56A6CFA2" w14:textId="77777777" w:rsidR="00A82183" w:rsidRDefault="00000000">
      <w:pPr>
        <w:pStyle w:val="Standard"/>
        <w:numPr>
          <w:ilvl w:val="0"/>
          <w:numId w:val="62"/>
        </w:numPr>
        <w:tabs>
          <w:tab w:val="left" w:pos="-14229"/>
        </w:tabs>
      </w:pPr>
      <w:r>
        <w:rPr>
          <w:iCs/>
        </w:rPr>
        <w:lastRenderedPageBreak/>
        <w:t>`</w:t>
      </w:r>
      <w:r>
        <w:rPr>
          <w:b/>
          <w:bCs/>
          <w:iCs/>
        </w:rPr>
        <w:t>validarLink($strLink=null)`</w:t>
      </w:r>
    </w:p>
    <w:p w14:paraId="587853EA" w14:textId="77777777" w:rsidR="00A82183" w:rsidRDefault="00000000">
      <w:pPr>
        <w:pStyle w:val="Standard"/>
        <w:ind w:left="708"/>
      </w:pPr>
      <w:r>
        <w:t>Valida assinatura do link e se não for válido automaticamente lança um erro de `Hash inválido` e redireciona o usuário para a tela de login. Se o parâmetro não for informado então irá validar o link da página atual. É utilizado normalmente na entrada de páginas, garantindo que o usuário acessou a tela por um link válido.</w:t>
      </w:r>
    </w:p>
    <w:p w14:paraId="1B381E96" w14:textId="77777777" w:rsidR="00A82183" w:rsidRDefault="00000000">
      <w:pPr>
        <w:pStyle w:val="CdigoFonte"/>
        <w:ind w:left="1416"/>
      </w:pPr>
      <w:r>
        <w:t>```php</w:t>
      </w:r>
      <w:r>
        <w:br/>
        <w:t>SessaoSEI::getInstance()-&gt;validarLink();</w:t>
      </w:r>
      <w:r>
        <w:br/>
        <w:t>```</w:t>
      </w:r>
    </w:p>
    <w:p w14:paraId="52FA2D85" w14:textId="77777777" w:rsidR="00A82183" w:rsidRDefault="00000000">
      <w:pPr>
        <w:pStyle w:val="Standard"/>
        <w:numPr>
          <w:ilvl w:val="0"/>
          <w:numId w:val="62"/>
        </w:numPr>
        <w:tabs>
          <w:tab w:val="left" w:pos="-14229"/>
        </w:tabs>
      </w:pPr>
      <w:r>
        <w:rPr>
          <w:iCs/>
        </w:rPr>
        <w:t>`</w:t>
      </w:r>
      <w:r>
        <w:rPr>
          <w:b/>
          <w:bCs/>
          <w:iCs/>
        </w:rPr>
        <w:t>verificarLink($strLink=null)`</w:t>
      </w:r>
    </w:p>
    <w:p w14:paraId="62B116AA" w14:textId="77777777" w:rsidR="00A82183" w:rsidRDefault="00000000">
      <w:pPr>
        <w:pStyle w:val="Standard"/>
        <w:ind w:left="708"/>
      </w:pPr>
      <w:r>
        <w:t>Realiza o mesmo comportamento do método `</w:t>
      </w:r>
      <w:r>
        <w:rPr>
          <w:b/>
          <w:bCs/>
        </w:rPr>
        <w:t>validarLink</w:t>
      </w:r>
      <w:r>
        <w:t>` acima, retornando true/false ao invés de lançar um erro e redirecionar para o login.</w:t>
      </w:r>
    </w:p>
    <w:p w14:paraId="3EBF5F4F" w14:textId="77777777" w:rsidR="00A82183" w:rsidRDefault="00000000">
      <w:pPr>
        <w:pStyle w:val="Standard"/>
        <w:numPr>
          <w:ilvl w:val="0"/>
          <w:numId w:val="62"/>
        </w:numPr>
        <w:tabs>
          <w:tab w:val="left" w:pos="-14229"/>
        </w:tabs>
      </w:pPr>
      <w:r>
        <w:rPr>
          <w:iCs/>
        </w:rPr>
        <w:t>`</w:t>
      </w:r>
      <w:r>
        <w:rPr>
          <w:b/>
          <w:bCs/>
          <w:iCs/>
        </w:rPr>
        <w:t>validarPermissao($strNomeRecurso)`</w:t>
      </w:r>
    </w:p>
    <w:p w14:paraId="4EB83496" w14:textId="77777777" w:rsidR="00A82183" w:rsidRDefault="00000000">
      <w:pPr>
        <w:pStyle w:val="Standard"/>
        <w:ind w:left="708"/>
      </w:pPr>
      <w:r>
        <w:t>Verifica se o usuário tem acesso ao recurso informado. Se o usuário não tiver acesso ao recurso será lançado o erro `Acesso negado a este recurso nesta unidade`. Utilizado normalmente na entrada de páginas para validar se o usuário tem acesso ao recurso apontando pelo parâmetro `acao` da URL.</w:t>
      </w:r>
    </w:p>
    <w:p w14:paraId="0BC644FF" w14:textId="77777777" w:rsidR="00A82183" w:rsidRDefault="00000000">
      <w:pPr>
        <w:pStyle w:val="CdigoFonte"/>
        <w:ind w:left="1416"/>
      </w:pPr>
      <w:r>
        <w:t>```php</w:t>
      </w:r>
      <w:r>
        <w:br/>
        <w:t>SessaoSEI::getInstance()-&gt;validarPermissao($_GET['acao']);</w:t>
      </w:r>
      <w:r>
        <w:br/>
        <w:t>```</w:t>
      </w:r>
    </w:p>
    <w:p w14:paraId="5051B0B2" w14:textId="77777777" w:rsidR="00A82183" w:rsidRDefault="00000000">
      <w:pPr>
        <w:pStyle w:val="Standard"/>
        <w:numPr>
          <w:ilvl w:val="0"/>
          <w:numId w:val="62"/>
        </w:numPr>
        <w:tabs>
          <w:tab w:val="left" w:pos="-14229"/>
        </w:tabs>
      </w:pPr>
      <w:r>
        <w:rPr>
          <w:iCs/>
        </w:rPr>
        <w:t>`</w:t>
      </w:r>
      <w:r>
        <w:rPr>
          <w:b/>
          <w:bCs/>
          <w:iCs/>
        </w:rPr>
        <w:t>verificarPermissao($strNomeRecurso)`</w:t>
      </w:r>
    </w:p>
    <w:p w14:paraId="68F47022" w14:textId="77777777" w:rsidR="00A82183" w:rsidRDefault="00000000">
      <w:pPr>
        <w:pStyle w:val="Standard"/>
        <w:ind w:left="708"/>
      </w:pPr>
      <w:r>
        <w:t>Realiza o mesmo comportamento do método `</w:t>
      </w:r>
      <w:r>
        <w:rPr>
          <w:b/>
          <w:bCs/>
        </w:rPr>
        <w:t>validarPermissao</w:t>
      </w:r>
      <w:r>
        <w:t>` acima, retornando true/false ao invés de lançar um erro. Utilizado para montar componentes na interface, como botões e ícones, e para validar a permissão nos métodos das classes de Regra de Negócio.</w:t>
      </w:r>
    </w:p>
    <w:p w14:paraId="047EAF88" w14:textId="77777777" w:rsidR="00A82183" w:rsidRDefault="00000000">
      <w:pPr>
        <w:pStyle w:val="CdigoFonte"/>
        <w:ind w:left="1416"/>
      </w:pPr>
      <w:r>
        <w:t>```php</w:t>
      </w:r>
      <w:r>
        <w:br/>
        <w:t>if (SessaoSEI::getInstance()-&gt;verificarPermissao('md_abc_andamento_lancar')) {</w:t>
      </w:r>
      <w:r>
        <w:br/>
        <w:t xml:space="preserve">  //monta botão correspondente</w:t>
      </w:r>
      <w:r>
        <w:br/>
        <w:t>}</w:t>
      </w:r>
      <w:r>
        <w:br/>
        <w:t>```</w:t>
      </w:r>
    </w:p>
    <w:p w14:paraId="0B20AC75" w14:textId="77777777" w:rsidR="00A82183" w:rsidRDefault="00000000">
      <w:pPr>
        <w:pStyle w:val="Standard"/>
        <w:numPr>
          <w:ilvl w:val="0"/>
          <w:numId w:val="62"/>
        </w:numPr>
        <w:tabs>
          <w:tab w:val="left" w:pos="-14229"/>
        </w:tabs>
      </w:pPr>
      <w:r>
        <w:rPr>
          <w:b/>
          <w:bCs/>
          <w:iCs/>
        </w:rPr>
        <w:t>`setAtributo($strNome, $strValor)`</w:t>
      </w:r>
    </w:p>
    <w:p w14:paraId="7F84B2E2" w14:textId="77777777" w:rsidR="00A82183" w:rsidRDefault="00000000">
      <w:pPr>
        <w:pStyle w:val="Standard"/>
        <w:ind w:left="708"/>
      </w:pPr>
      <w:r>
        <w:t>Configura um atributo na sessão do usuário. Para evitar nomes duplicados utilizar o prefixo `MD_&lt;instituição/módulo&gt;` no nome do atributo.</w:t>
      </w:r>
    </w:p>
    <w:p w14:paraId="20CF72A7" w14:textId="77777777" w:rsidR="00A82183" w:rsidRDefault="00000000">
      <w:pPr>
        <w:pStyle w:val="CdigoFonte"/>
        <w:ind w:left="1416"/>
      </w:pPr>
      <w:r>
        <w:t>```php</w:t>
      </w:r>
      <w:r>
        <w:br/>
        <w:t>SessaoSEI::getInstance()-&gt;setAtributo('MD_ABC_ATRIBUTO_SESSAO',$strValor);</w:t>
      </w:r>
      <w:r>
        <w:br/>
        <w:t>```</w:t>
      </w:r>
    </w:p>
    <w:p w14:paraId="516E2F88" w14:textId="77777777" w:rsidR="00A82183" w:rsidRDefault="00000000">
      <w:pPr>
        <w:pStyle w:val="Standard"/>
        <w:numPr>
          <w:ilvl w:val="0"/>
          <w:numId w:val="62"/>
        </w:numPr>
        <w:tabs>
          <w:tab w:val="left" w:pos="-14229"/>
        </w:tabs>
      </w:pPr>
      <w:r>
        <w:rPr>
          <w:b/>
          <w:bCs/>
          <w:iCs/>
        </w:rPr>
        <w:t>`getAtributo($strNome)`</w:t>
      </w:r>
    </w:p>
    <w:p w14:paraId="0B225D76" w14:textId="77777777" w:rsidR="00A82183" w:rsidRDefault="00000000">
      <w:pPr>
        <w:pStyle w:val="Standard"/>
        <w:ind w:left="708"/>
      </w:pPr>
      <w:r>
        <w:t>Recupera um atributo da sessão do usuário.</w:t>
      </w:r>
    </w:p>
    <w:p w14:paraId="40681E4E" w14:textId="77777777" w:rsidR="00A82183" w:rsidRDefault="00000000">
      <w:pPr>
        <w:pStyle w:val="CdigoFonte"/>
        <w:ind w:left="1416"/>
      </w:pPr>
      <w:r>
        <w:t>```php</w:t>
      </w:r>
      <w:r>
        <w:br/>
        <w:t>$strValor = SessaoSEI::getInstance()-&gt;getAtributo('MD_ABC_ATRIBUTO_SESSAO');</w:t>
      </w:r>
      <w:r>
        <w:br/>
        <w:t>```</w:t>
      </w:r>
    </w:p>
    <w:p w14:paraId="755F7724" w14:textId="77777777" w:rsidR="00A82183" w:rsidRDefault="00000000">
      <w:pPr>
        <w:pStyle w:val="Standard"/>
        <w:numPr>
          <w:ilvl w:val="0"/>
          <w:numId w:val="62"/>
        </w:numPr>
        <w:tabs>
          <w:tab w:val="left" w:pos="-14229"/>
        </w:tabs>
      </w:pPr>
      <w:r>
        <w:rPr>
          <w:b/>
          <w:bCs/>
          <w:iCs/>
        </w:rPr>
        <w:t>`isSetAtributo($strNome)`</w:t>
      </w:r>
    </w:p>
    <w:p w14:paraId="6A6A93FD" w14:textId="77777777" w:rsidR="00A82183" w:rsidRDefault="00000000">
      <w:pPr>
        <w:pStyle w:val="Standard"/>
        <w:ind w:left="708"/>
      </w:pPr>
      <w:r>
        <w:t>Verifica se um atributo consta na sessão do usuário, retornando true/false.</w:t>
      </w:r>
    </w:p>
    <w:p w14:paraId="15BC511E" w14:textId="77777777" w:rsidR="00A82183" w:rsidRDefault="00000000">
      <w:pPr>
        <w:pStyle w:val="CdigoFonte"/>
        <w:ind w:left="1416"/>
      </w:pPr>
      <w:r>
        <w:t>```php</w:t>
      </w:r>
      <w:r>
        <w:br/>
        <w:t>if (SessaoSEI::getInstance()-&gt;isSetAtributo('MD_ABC_ATRIBUTO_SESSAO')){</w:t>
      </w:r>
      <w:r>
        <w:br/>
        <w:t>}</w:t>
      </w:r>
      <w:r>
        <w:br/>
        <w:t>```</w:t>
      </w:r>
    </w:p>
    <w:p w14:paraId="74809734" w14:textId="77777777" w:rsidR="00A82183" w:rsidRDefault="00000000">
      <w:pPr>
        <w:pStyle w:val="Standard"/>
        <w:numPr>
          <w:ilvl w:val="0"/>
          <w:numId w:val="62"/>
        </w:numPr>
        <w:tabs>
          <w:tab w:val="left" w:pos="-14229"/>
        </w:tabs>
      </w:pPr>
      <w:r>
        <w:rPr>
          <w:iCs/>
        </w:rPr>
        <w:t>`</w:t>
      </w:r>
      <w:r>
        <w:rPr>
          <w:b/>
          <w:bCs/>
          <w:iCs/>
        </w:rPr>
        <w:t>removerAtributo($strNome)`</w:t>
      </w:r>
    </w:p>
    <w:p w14:paraId="0435A5A6" w14:textId="77777777" w:rsidR="00A82183" w:rsidRDefault="00000000">
      <w:pPr>
        <w:pStyle w:val="Standard"/>
        <w:ind w:left="708"/>
      </w:pPr>
      <w:r>
        <w:t>Remove um atributo da sessão do usuário.</w:t>
      </w:r>
    </w:p>
    <w:p w14:paraId="1920793F" w14:textId="77777777" w:rsidR="00A82183" w:rsidRDefault="00000000">
      <w:pPr>
        <w:pStyle w:val="CdigoFonte"/>
        <w:ind w:left="1416"/>
      </w:pPr>
      <w:r>
        <w:t>```php</w:t>
      </w:r>
      <w:r>
        <w:br/>
        <w:t>SessaoSEI::getInstance()-&gt;removerAtributo('MD_ABC_ATRIBUTO_SESSAO');</w:t>
      </w:r>
      <w:r>
        <w:br/>
        <w:t>```</w:t>
      </w:r>
    </w:p>
    <w:p w14:paraId="0DD8123F" w14:textId="77777777" w:rsidR="00A82183" w:rsidRDefault="00000000">
      <w:pPr>
        <w:pStyle w:val="Ttulo3"/>
      </w:pPr>
      <w:bookmarkStart w:id="128" w:name="_Toc171671100"/>
      <w:r>
        <w:lastRenderedPageBreak/>
        <w:t>CacheSEI</w:t>
      </w:r>
      <w:bookmarkEnd w:id="128"/>
    </w:p>
    <w:p w14:paraId="3540C2BE" w14:textId="77777777" w:rsidR="00A82183" w:rsidRDefault="00000000">
      <w:pPr>
        <w:pStyle w:val="Standard"/>
        <w:ind w:left="0"/>
      </w:pPr>
      <w:r>
        <w:t>Fornece acesso ao servidor de cache em memória (</w:t>
      </w:r>
      <w:r>
        <w:rPr>
          <w:b/>
          <w:bCs/>
        </w:rPr>
        <w:t>memcache</w:t>
      </w:r>
      <w:r>
        <w:t xml:space="preserve">). Os atributos podem ser consultados por meio do menu </w:t>
      </w:r>
      <w:r>
        <w:rPr>
          <w:b/>
          <w:bCs/>
        </w:rPr>
        <w:t>Infra/Cache em Memória</w:t>
      </w:r>
      <w:r>
        <w:t>, sendo necessária permissão no perfil `Informática`. Essa classe implementa o padrão de projeto `</w:t>
      </w:r>
      <w:r>
        <w:rPr>
          <w:b/>
          <w:bCs/>
        </w:rPr>
        <w:t>Singleton</w:t>
      </w:r>
      <w:r>
        <w:t>`, então na programação sempre deve acessar o objeto por meio do método estático `getInstance()`.</w:t>
      </w:r>
    </w:p>
    <w:p w14:paraId="107BD449" w14:textId="77777777" w:rsidR="00A82183" w:rsidRDefault="00000000">
      <w:pPr>
        <w:pStyle w:val="Standard"/>
        <w:ind w:left="0"/>
      </w:pPr>
      <w:r>
        <w:t>Métodos disponíveis na classe do sistema `CacheSEI`:</w:t>
      </w:r>
    </w:p>
    <w:p w14:paraId="798B9F27" w14:textId="77777777" w:rsidR="00A82183" w:rsidRDefault="00000000">
      <w:pPr>
        <w:pStyle w:val="Standard"/>
        <w:numPr>
          <w:ilvl w:val="0"/>
          <w:numId w:val="62"/>
        </w:numPr>
        <w:tabs>
          <w:tab w:val="left" w:pos="-14229"/>
        </w:tabs>
      </w:pPr>
      <w:r>
        <w:rPr>
          <w:iCs/>
        </w:rPr>
        <w:t>`</w:t>
      </w:r>
      <w:r>
        <w:rPr>
          <w:b/>
          <w:bCs/>
          <w:iCs/>
        </w:rPr>
        <w:t>setAtributo($strChave, $strValor, $numTempo)</w:t>
      </w:r>
      <w:r>
        <w:rPr>
          <w:iCs/>
        </w:rPr>
        <w:t>`</w:t>
      </w:r>
    </w:p>
    <w:p w14:paraId="7C658291" w14:textId="77777777" w:rsidR="00A82183" w:rsidRDefault="00000000">
      <w:pPr>
        <w:pStyle w:val="Standard"/>
        <w:ind w:left="708"/>
      </w:pPr>
      <w:r>
        <w:t>Adiciona um atributo no servidor memcache, onde:</w:t>
      </w:r>
    </w:p>
    <w:tbl>
      <w:tblPr>
        <w:tblW w:w="9231" w:type="dxa"/>
        <w:tblInd w:w="595" w:type="dxa"/>
        <w:tblLayout w:type="fixed"/>
        <w:tblCellMar>
          <w:left w:w="10" w:type="dxa"/>
          <w:right w:w="10" w:type="dxa"/>
        </w:tblCellMar>
        <w:tblLook w:val="0000" w:firstRow="0" w:lastRow="0" w:firstColumn="0" w:lastColumn="0" w:noHBand="0" w:noVBand="0"/>
      </w:tblPr>
      <w:tblGrid>
        <w:gridCol w:w="1558"/>
        <w:gridCol w:w="7673"/>
      </w:tblGrid>
      <w:tr w:rsidR="00A82183" w14:paraId="652FA935" w14:textId="77777777">
        <w:tblPrEx>
          <w:tblCellMar>
            <w:top w:w="0" w:type="dxa"/>
            <w:bottom w:w="0" w:type="dxa"/>
          </w:tblCellMar>
        </w:tblPrEx>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EE7FD" w14:textId="77777777" w:rsidR="00A82183" w:rsidRDefault="00000000">
            <w:pPr>
              <w:pStyle w:val="Standard"/>
              <w:spacing w:after="57"/>
              <w:ind w:left="0"/>
            </w:pPr>
            <w:r>
              <w:t>$strChave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6C3BB" w14:textId="77777777" w:rsidR="00A82183" w:rsidRDefault="00000000">
            <w:pPr>
              <w:pStyle w:val="Standard"/>
              <w:spacing w:after="57"/>
              <w:ind w:left="0"/>
            </w:pPr>
            <w:r>
              <w:t>Nome do atributo, utilizando com o prefixo `MD_&lt;instituição/módulo&gt;` para evitar nomes duplicados.</w:t>
            </w:r>
          </w:p>
        </w:tc>
      </w:tr>
      <w:tr w:rsidR="00A82183" w14:paraId="2F23C8C5" w14:textId="77777777">
        <w:tblPrEx>
          <w:tblCellMar>
            <w:top w:w="0" w:type="dxa"/>
            <w:bottom w:w="0" w:type="dxa"/>
          </w:tblCellMar>
        </w:tblPrEx>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B5302" w14:textId="77777777" w:rsidR="00A82183" w:rsidRDefault="00000000">
            <w:pPr>
              <w:pStyle w:val="Standard"/>
              <w:spacing w:after="57"/>
              <w:ind w:left="0"/>
            </w:pPr>
            <w:r>
              <w:t>$strValor</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C5E20" w14:textId="77777777" w:rsidR="00A82183" w:rsidRDefault="00000000">
            <w:pPr>
              <w:pStyle w:val="Standard"/>
              <w:spacing w:after="57"/>
              <w:ind w:left="0"/>
            </w:pPr>
            <w:r>
              <w:t>Valor do atributo diferente de nulo.</w:t>
            </w:r>
          </w:p>
        </w:tc>
      </w:tr>
      <w:tr w:rsidR="00A82183" w14:paraId="092EE5A1" w14:textId="77777777">
        <w:tblPrEx>
          <w:tblCellMar>
            <w:top w:w="0" w:type="dxa"/>
            <w:bottom w:w="0" w:type="dxa"/>
          </w:tblCellMar>
        </w:tblPrEx>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9EA90" w14:textId="77777777" w:rsidR="00A82183" w:rsidRDefault="00000000">
            <w:pPr>
              <w:pStyle w:val="Standard"/>
              <w:spacing w:after="57"/>
              <w:ind w:left="0"/>
            </w:pPr>
            <w:r>
              <w:t>$numTempo</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8443E" w14:textId="77777777" w:rsidR="00A82183" w:rsidRDefault="00000000">
            <w:pPr>
              <w:pStyle w:val="Standard"/>
              <w:spacing w:after="57"/>
              <w:ind w:left="0"/>
            </w:pPr>
            <w:r>
              <w:t>Tempo que o atributo deve ficar na cache. Utilizar `CacheSEI::getInstance()-&gt;getNumTempo()` para obter o valor configurado na chave CacheSEI/Tempo do arquivo `ConfiguracaoSEI.php` (se a chave não for definida no arquivo de configuração, então será retornado o valor padrão do sistema 3600 = 1 hora).</w:t>
            </w:r>
          </w:p>
        </w:tc>
      </w:tr>
    </w:tbl>
    <w:p w14:paraId="672C0290" w14:textId="77777777" w:rsidR="00A82183" w:rsidRDefault="00A82183">
      <w:pPr>
        <w:pStyle w:val="Standard"/>
        <w:ind w:left="720"/>
        <w:rPr>
          <w:rFonts w:ascii="Courier" w:hAnsi="Courier" w:cs="Courier"/>
          <w:color w:val="000000"/>
          <w:sz w:val="16"/>
          <w:szCs w:val="16"/>
        </w:rPr>
      </w:pPr>
    </w:p>
    <w:p w14:paraId="1E6B4D8B" w14:textId="77777777" w:rsidR="00A82183" w:rsidRDefault="00000000">
      <w:pPr>
        <w:pStyle w:val="CdigoFonte"/>
        <w:ind w:left="1416"/>
      </w:pPr>
      <w:r>
        <w:t>```php</w:t>
      </w:r>
      <w:r>
        <w:br/>
        <w:t>CacheSEI::getInstance()-&gt;setAtributo('MD_ABC_ATRIBUTO_MEMCACHE', $strValor, CacheSEI::getInstance()-&gt;getNumTempo());</w:t>
      </w:r>
      <w:r>
        <w:br/>
        <w:t>```</w:t>
      </w:r>
    </w:p>
    <w:p w14:paraId="158A914F" w14:textId="77777777" w:rsidR="00A82183" w:rsidRDefault="00000000">
      <w:pPr>
        <w:pStyle w:val="Standard"/>
        <w:numPr>
          <w:ilvl w:val="0"/>
          <w:numId w:val="62"/>
        </w:numPr>
        <w:tabs>
          <w:tab w:val="left" w:pos="-14229"/>
        </w:tabs>
      </w:pPr>
      <w:r>
        <w:rPr>
          <w:iCs/>
        </w:rPr>
        <w:t>`</w:t>
      </w:r>
      <w:r>
        <w:rPr>
          <w:b/>
          <w:bCs/>
          <w:iCs/>
        </w:rPr>
        <w:t>getAtributo($strChave)`</w:t>
      </w:r>
    </w:p>
    <w:p w14:paraId="7FF545EF" w14:textId="77777777" w:rsidR="00A82183" w:rsidRDefault="00000000">
      <w:pPr>
        <w:pStyle w:val="Standard"/>
        <w:ind w:left="708"/>
      </w:pPr>
      <w:r>
        <w:t>Recupera um atributo no servidor memcache, retornando nulo se não encontrar.</w:t>
      </w:r>
    </w:p>
    <w:p w14:paraId="7F88D18A" w14:textId="77777777" w:rsidR="00A82183" w:rsidRDefault="00000000">
      <w:pPr>
        <w:pStyle w:val="CdigoFonte"/>
        <w:ind w:left="1416"/>
      </w:pPr>
      <w:r>
        <w:t>```php</w:t>
      </w:r>
      <w:r>
        <w:br/>
        <w:t>$strValor = CacheSEI::getInstance()-&gt;getAtributo('MD_ABC_ATRIBUTO_MEMCACHE');</w:t>
      </w:r>
      <w:r>
        <w:br/>
        <w:t>```</w:t>
      </w:r>
    </w:p>
    <w:p w14:paraId="3EDB94BE" w14:textId="77777777" w:rsidR="00A82183" w:rsidRDefault="00000000">
      <w:pPr>
        <w:pStyle w:val="Ttulo3"/>
      </w:pPr>
      <w:bookmarkStart w:id="129" w:name="_Toc171671101"/>
      <w:r>
        <w:t>InfraParametro</w:t>
      </w:r>
      <w:bookmarkEnd w:id="129"/>
    </w:p>
    <w:p w14:paraId="08E60F60" w14:textId="77777777" w:rsidR="00A82183" w:rsidRDefault="00000000">
      <w:pPr>
        <w:pStyle w:val="Standard"/>
        <w:ind w:left="0"/>
      </w:pPr>
      <w:r>
        <w:t xml:space="preserve">Permite ler/gravar parâmetros na tabela `infra_parametro` (menu </w:t>
      </w:r>
      <w:r>
        <w:rPr>
          <w:b/>
          <w:bCs/>
        </w:rPr>
        <w:t>Infra/Parâmetros</w:t>
      </w:r>
      <w:r>
        <w:t>). Ao criar o objeto deve ser passada a instância do banco de dados:</w:t>
      </w:r>
    </w:p>
    <w:p w14:paraId="7CE87AE3" w14:textId="77777777" w:rsidR="00A82183" w:rsidRDefault="00000000">
      <w:pPr>
        <w:pStyle w:val="CdigoFonte"/>
        <w:ind w:left="708"/>
      </w:pPr>
      <w:r>
        <w:t>```php</w:t>
      </w:r>
      <w:r>
        <w:br/>
        <w:t>$objInfraParametro = new InfraParametro(BancoSEI::getInstance());</w:t>
      </w:r>
      <w:r>
        <w:br/>
        <w:t>```</w:t>
      </w:r>
    </w:p>
    <w:p w14:paraId="7DBF4C53" w14:textId="77777777" w:rsidR="00A82183" w:rsidRDefault="00000000">
      <w:pPr>
        <w:pStyle w:val="Standard"/>
        <w:tabs>
          <w:tab w:val="left" w:pos="2160"/>
        </w:tabs>
        <w:ind w:left="0"/>
      </w:pPr>
      <w:r>
        <w:t>Métodos disponíveis na classe do sistema `InfraParametro`:</w:t>
      </w:r>
    </w:p>
    <w:p w14:paraId="2EE001B7" w14:textId="77777777" w:rsidR="00A82183" w:rsidRDefault="00000000">
      <w:pPr>
        <w:pStyle w:val="Standard"/>
        <w:numPr>
          <w:ilvl w:val="0"/>
          <w:numId w:val="62"/>
        </w:numPr>
        <w:tabs>
          <w:tab w:val="left" w:pos="-14229"/>
        </w:tabs>
      </w:pPr>
      <w:r>
        <w:rPr>
          <w:iCs/>
        </w:rPr>
        <w:t>`</w:t>
      </w:r>
      <w:r>
        <w:rPr>
          <w:b/>
          <w:bCs/>
          <w:iCs/>
        </w:rPr>
        <w:t>setValor($strNome, $strValor)</w:t>
      </w:r>
      <w:r>
        <w:rPr>
          <w:iCs/>
        </w:rPr>
        <w:t>`</w:t>
      </w:r>
    </w:p>
    <w:p w14:paraId="62AEA32B" w14:textId="77777777" w:rsidR="00A82183" w:rsidRDefault="00000000">
      <w:pPr>
        <w:pStyle w:val="Standard"/>
        <w:ind w:left="708"/>
      </w:pPr>
      <w:r>
        <w:t>Configura o valor de um parâmetro. Se o parâmetro não existir será criado e se já existir será atualizado. Para evitar nomes duplicados deve utilizar o prefixo `MD_&lt;instituição/módulo&gt;`.</w:t>
      </w:r>
    </w:p>
    <w:p w14:paraId="60B692B8" w14:textId="77777777" w:rsidR="00A82183" w:rsidRDefault="00000000">
      <w:pPr>
        <w:pStyle w:val="CdigoFonte"/>
        <w:ind w:left="1416"/>
      </w:pPr>
      <w:r>
        <w:t>```php</w:t>
      </w:r>
      <w:r>
        <w:br/>
        <w:t>$objInfraParametro-&gt;setValor('MD_ABC_ID_SERIE_TESTE', '601');</w:t>
      </w:r>
      <w:r>
        <w:br/>
        <w:t>```</w:t>
      </w:r>
    </w:p>
    <w:p w14:paraId="57277E79" w14:textId="77777777" w:rsidR="00A82183" w:rsidRDefault="00000000">
      <w:pPr>
        <w:pStyle w:val="Standard"/>
        <w:numPr>
          <w:ilvl w:val="0"/>
          <w:numId w:val="62"/>
        </w:numPr>
        <w:tabs>
          <w:tab w:val="left" w:pos="-14229"/>
        </w:tabs>
      </w:pPr>
      <w:r>
        <w:rPr>
          <w:iCs/>
        </w:rPr>
        <w:t>`</w:t>
      </w:r>
      <w:r>
        <w:rPr>
          <w:b/>
          <w:bCs/>
          <w:iCs/>
        </w:rPr>
        <w:t>getValor($strNome, $bolErroNaoEncontrado=true)</w:t>
      </w:r>
      <w:r>
        <w:rPr>
          <w:iCs/>
        </w:rPr>
        <w:t>`</w:t>
      </w:r>
    </w:p>
    <w:p w14:paraId="212BDBCC" w14:textId="77777777" w:rsidR="00A82183" w:rsidRDefault="00000000">
      <w:pPr>
        <w:pStyle w:val="Standard"/>
        <w:ind w:left="708"/>
      </w:pPr>
      <w:r>
        <w:t>Retorna o valor de um parâmetro ou nulo se não encontrar. O segundo parâmetro do método é opcional e indica se deve ser lançado um erro caso o parâmetro não exista na tabela.</w:t>
      </w:r>
    </w:p>
    <w:p w14:paraId="2A9BF3E8" w14:textId="77777777" w:rsidR="00A82183" w:rsidRDefault="00000000">
      <w:pPr>
        <w:pStyle w:val="CdigoFonte"/>
        <w:ind w:left="1416"/>
      </w:pPr>
      <w:r>
        <w:t>```php</w:t>
      </w:r>
      <w:r>
        <w:br/>
        <w:t>$numIdSerieAbc = $objInfraParametro-&gt;getValor('MD_ABC_ID_SERIE_TESTE');</w:t>
      </w:r>
      <w:r>
        <w:br/>
        <w:t>```</w:t>
      </w:r>
    </w:p>
    <w:p w14:paraId="3BE8DA1B" w14:textId="77777777" w:rsidR="00A82183" w:rsidRDefault="00000000">
      <w:pPr>
        <w:pStyle w:val="Standard"/>
        <w:numPr>
          <w:ilvl w:val="0"/>
          <w:numId w:val="62"/>
        </w:numPr>
        <w:tabs>
          <w:tab w:val="left" w:pos="-14229"/>
        </w:tabs>
      </w:pPr>
      <w:r>
        <w:rPr>
          <w:iCs/>
        </w:rPr>
        <w:t>`</w:t>
      </w:r>
      <w:r>
        <w:rPr>
          <w:b/>
          <w:bCs/>
          <w:iCs/>
        </w:rPr>
        <w:t>isSetValor($strNome)</w:t>
      </w:r>
      <w:r>
        <w:rPr>
          <w:iCs/>
        </w:rPr>
        <w:t>`</w:t>
      </w:r>
    </w:p>
    <w:p w14:paraId="6F041AF1" w14:textId="77777777" w:rsidR="00A82183" w:rsidRDefault="00000000">
      <w:pPr>
        <w:pStyle w:val="Standard"/>
        <w:ind w:left="720"/>
      </w:pPr>
      <w:r>
        <w:t>Verifica se um parâmetro existe na tabela retornando true/false. O valor do parâmetro não é analisado, ou seja, ele pode existir, mas estar vazio.</w:t>
      </w:r>
    </w:p>
    <w:p w14:paraId="0B8A874A" w14:textId="77777777" w:rsidR="00A82183" w:rsidRDefault="00000000">
      <w:pPr>
        <w:pStyle w:val="CdigoFonte"/>
        <w:ind w:left="1416"/>
      </w:pPr>
      <w:r>
        <w:lastRenderedPageBreak/>
        <w:t>```php</w:t>
      </w:r>
      <w:r>
        <w:br/>
        <w:t>if ($objInfraParametro-&gt;isSetValor('MD_ABC_ID_SERIE_TESTE')){</w:t>
      </w:r>
    </w:p>
    <w:p w14:paraId="5C74DF8C" w14:textId="77777777" w:rsidR="00A82183" w:rsidRDefault="00000000">
      <w:pPr>
        <w:pStyle w:val="CdigoFonte"/>
        <w:ind w:left="1416"/>
      </w:pPr>
      <w:r>
        <w:t>}</w:t>
      </w:r>
      <w:r>
        <w:br/>
        <w:t>```</w:t>
      </w:r>
    </w:p>
    <w:p w14:paraId="0AB0EA82" w14:textId="77777777" w:rsidR="00A82183" w:rsidRDefault="00000000">
      <w:pPr>
        <w:pStyle w:val="Standard"/>
        <w:numPr>
          <w:ilvl w:val="0"/>
          <w:numId w:val="62"/>
        </w:numPr>
        <w:tabs>
          <w:tab w:val="left" w:pos="-14229"/>
        </w:tabs>
      </w:pPr>
      <w:r>
        <w:rPr>
          <w:iCs/>
        </w:rPr>
        <w:t>`</w:t>
      </w:r>
      <w:r>
        <w:rPr>
          <w:b/>
          <w:bCs/>
          <w:iCs/>
        </w:rPr>
        <w:t>listarValores($arrNomes, $bolErroNaoEncontrado=true)</w:t>
      </w:r>
      <w:r>
        <w:rPr>
          <w:iCs/>
        </w:rPr>
        <w:t>`</w:t>
      </w:r>
    </w:p>
    <w:p w14:paraId="40213F3D" w14:textId="77777777" w:rsidR="00A82183" w:rsidRDefault="00000000">
      <w:pPr>
        <w:pStyle w:val="Standard"/>
        <w:ind w:left="720"/>
      </w:pPr>
      <w:r>
        <w:t>Retorna conjunto de parâmetros informados no array de entrada. O segundo parâmetro do método é opcional e indica se deve ser lançado um erro caso algum parâmetro não exista na tabela. O array de retorno é indexado pelo nomes dos parâmetros.</w:t>
      </w:r>
    </w:p>
    <w:p w14:paraId="5683E1F9" w14:textId="77777777" w:rsidR="00A82183" w:rsidRDefault="00000000">
      <w:pPr>
        <w:pStyle w:val="CdigoFonte"/>
        <w:ind w:left="1416"/>
      </w:pPr>
      <w:r>
        <w:t>```php</w:t>
      </w:r>
      <w:r>
        <w:br/>
        <w:t>$arrSeries = $objInfraParametro-&gt;listarValores(array('MD_ABC_PAR1', 'MD_ABC_PAR2'));</w:t>
      </w:r>
      <w:r>
        <w:br/>
        <w:t>```</w:t>
      </w:r>
    </w:p>
    <w:p w14:paraId="1C80ECFE" w14:textId="77777777" w:rsidR="00A82183" w:rsidRDefault="00000000">
      <w:pPr>
        <w:pStyle w:val="Ttulo3"/>
      </w:pPr>
      <w:bookmarkStart w:id="130" w:name="_Toc171671102"/>
      <w:r>
        <w:t>LogSEI</w:t>
      </w:r>
      <w:bookmarkEnd w:id="130"/>
    </w:p>
    <w:p w14:paraId="19109675" w14:textId="77777777" w:rsidR="00A82183" w:rsidRDefault="00000000">
      <w:pPr>
        <w:pStyle w:val="Standard"/>
        <w:ind w:left="0"/>
      </w:pPr>
      <w:r>
        <w:t xml:space="preserve">Permite gravar registros na tabela `infra_log` (menu </w:t>
      </w:r>
      <w:r>
        <w:rPr>
          <w:b/>
          <w:bCs/>
        </w:rPr>
        <w:t>Infra/Log</w:t>
      </w:r>
      <w:r>
        <w:t>). Essa classe implementa o padrão de projeto `</w:t>
      </w:r>
      <w:r>
        <w:rPr>
          <w:b/>
          <w:bCs/>
        </w:rPr>
        <w:t>Singleton</w:t>
      </w:r>
      <w:r>
        <w:t>`, então na programação sempre deve acessar o objeto por meio do método estático `getInstance()`.</w:t>
      </w:r>
    </w:p>
    <w:p w14:paraId="2C68B33D" w14:textId="77777777" w:rsidR="00A82183" w:rsidRDefault="00000000">
      <w:pPr>
        <w:pStyle w:val="Standard"/>
        <w:ind w:left="0"/>
      </w:pPr>
      <w:r>
        <w:t>Métodos disponíveis na classe do sistema `LogSEI`:</w:t>
      </w:r>
    </w:p>
    <w:p w14:paraId="47B0EF7F" w14:textId="77777777" w:rsidR="00A82183" w:rsidRDefault="00000000">
      <w:pPr>
        <w:pStyle w:val="Standard"/>
        <w:numPr>
          <w:ilvl w:val="0"/>
          <w:numId w:val="62"/>
        </w:numPr>
        <w:tabs>
          <w:tab w:val="left" w:pos="-14229"/>
        </w:tabs>
      </w:pPr>
      <w:r>
        <w:rPr>
          <w:iCs/>
        </w:rPr>
        <w:t>`</w:t>
      </w:r>
      <w:r>
        <w:rPr>
          <w:b/>
          <w:bCs/>
          <w:iCs/>
        </w:rPr>
        <w:t>gravar($strTexto, $strStaTipo='E')</w:t>
      </w:r>
      <w:r>
        <w:rPr>
          <w:iCs/>
        </w:rPr>
        <w:t>`</w:t>
      </w:r>
    </w:p>
    <w:p w14:paraId="69E0A7C9" w14:textId="77777777" w:rsidR="00A82183" w:rsidRDefault="00000000">
      <w:pPr>
        <w:pStyle w:val="Standard"/>
        <w:ind w:left="708"/>
      </w:pPr>
      <w:r>
        <w:t>Grava o texto informado na tabela `infra_log` (não pode ser vazio). O segundo parâmetro é opcional e indica o tipo do registro de log. Utilizar uma das constantes abaixo:</w:t>
      </w:r>
    </w:p>
    <w:p w14:paraId="6A91C340" w14:textId="77777777" w:rsidR="00A82183" w:rsidRDefault="00000000">
      <w:pPr>
        <w:pStyle w:val="Standard"/>
        <w:numPr>
          <w:ilvl w:val="1"/>
          <w:numId w:val="62"/>
        </w:numPr>
        <w:jc w:val="left"/>
      </w:pPr>
      <w:r>
        <w:t>InfraLog::$ERRO (default)</w:t>
      </w:r>
    </w:p>
    <w:p w14:paraId="74FC6A67" w14:textId="77777777" w:rsidR="00A82183" w:rsidRDefault="00000000">
      <w:pPr>
        <w:pStyle w:val="Standard"/>
        <w:numPr>
          <w:ilvl w:val="1"/>
          <w:numId w:val="62"/>
        </w:numPr>
        <w:jc w:val="left"/>
      </w:pPr>
      <w:r>
        <w:t>InfraLog::$AVISO</w:t>
      </w:r>
    </w:p>
    <w:p w14:paraId="128AF0CD" w14:textId="77777777" w:rsidR="00A82183" w:rsidRDefault="00000000">
      <w:pPr>
        <w:pStyle w:val="Standard"/>
        <w:numPr>
          <w:ilvl w:val="1"/>
          <w:numId w:val="62"/>
        </w:numPr>
        <w:jc w:val="left"/>
      </w:pPr>
      <w:r>
        <w:t>InfraLog::$INFORMACAO</w:t>
      </w:r>
    </w:p>
    <w:p w14:paraId="774493DA" w14:textId="77777777" w:rsidR="00A82183" w:rsidRDefault="00000000">
      <w:pPr>
        <w:pStyle w:val="Standard"/>
        <w:numPr>
          <w:ilvl w:val="1"/>
          <w:numId w:val="62"/>
        </w:numPr>
        <w:jc w:val="left"/>
      </w:pPr>
      <w:r>
        <w:t>InfraLog::$DEBUG</w:t>
      </w:r>
    </w:p>
    <w:p w14:paraId="1CE918EB" w14:textId="77777777" w:rsidR="00A82183" w:rsidRDefault="00000000">
      <w:pPr>
        <w:pStyle w:val="CdigoFonte"/>
        <w:ind w:left="1080"/>
      </w:pPr>
      <w:r>
        <w:t>```php</w:t>
      </w:r>
      <w:r>
        <w:br/>
        <w:t>LogSEI::getInstance()-&gt;gravar('abc teste log',InfraLog::$INFORMACAO);</w:t>
      </w:r>
      <w:r>
        <w:br/>
        <w:t>```</w:t>
      </w:r>
    </w:p>
    <w:p w14:paraId="356DB9A0" w14:textId="77777777" w:rsidR="00A82183" w:rsidRDefault="00000000">
      <w:pPr>
        <w:pStyle w:val="Ttulo3"/>
      </w:pPr>
      <w:bookmarkStart w:id="131" w:name="_Toc171671103"/>
      <w:r>
        <w:t>InfraDebug</w:t>
      </w:r>
      <w:bookmarkEnd w:id="131"/>
    </w:p>
    <w:p w14:paraId="4D770930" w14:textId="77777777" w:rsidR="00A82183" w:rsidRDefault="00000000">
      <w:pPr>
        <w:pStyle w:val="Standard"/>
        <w:ind w:left="0"/>
      </w:pPr>
      <w:r>
        <w:t>Permite ler/gravar informações de debug, armazenando os registros na sessão, sendo assim mantidos entre chamadas do sistema. Essa classe implementa o padrão de projeto `</w:t>
      </w:r>
      <w:r>
        <w:rPr>
          <w:b/>
          <w:bCs/>
        </w:rPr>
        <w:t>Singleton</w:t>
      </w:r>
      <w:r>
        <w:t>`, então na programação sempre deve acessar o objeto por meio do método estático `getInstance()`.</w:t>
      </w:r>
    </w:p>
    <w:p w14:paraId="6AA85D03" w14:textId="77777777" w:rsidR="00A82183" w:rsidRDefault="00000000">
      <w:pPr>
        <w:pStyle w:val="Standard"/>
        <w:ind w:left="0"/>
      </w:pPr>
      <w:r>
        <w:t>Utilizando o `InfraPHP` para realizar debug nas telas do sistema deve configurar no início da execução as opções desejadas:</w:t>
      </w:r>
    </w:p>
    <w:p w14:paraId="58052F7A" w14:textId="77777777" w:rsidR="00A82183" w:rsidRDefault="00000000">
      <w:pPr>
        <w:pStyle w:val="CdigoFonte"/>
      </w:pPr>
      <w:r>
        <w:t>```php</w:t>
      </w:r>
      <w:r>
        <w:br/>
        <w:t>InfraDebug::getInstance()-&gt;setBolLigado(true);</w:t>
      </w:r>
      <w:r>
        <w:br/>
        <w:t xml:space="preserve">InfraDebug::getInstance()-&gt;setBolDebugInfra(true); </w:t>
      </w:r>
      <w:r>
        <w:br/>
        <w:t>InfraDebug::getInstance()-&gt;limpar();</w:t>
      </w:r>
      <w:r>
        <w:br/>
        <w:t>```</w:t>
      </w:r>
    </w:p>
    <w:p w14:paraId="59FB5108" w14:textId="77777777" w:rsidR="00A82183" w:rsidRDefault="00000000">
      <w:pPr>
        <w:pStyle w:val="Standard"/>
        <w:ind w:left="0"/>
      </w:pPr>
      <w:r>
        <w:t>No final deve retirar o comentário do método que monta a área de debug para visualização:</w:t>
      </w:r>
    </w:p>
    <w:p w14:paraId="19608776" w14:textId="77777777" w:rsidR="00A82183" w:rsidRDefault="00000000">
      <w:pPr>
        <w:pStyle w:val="CdigoFonte"/>
      </w:pPr>
      <w:r>
        <w:t>```php</w:t>
      </w:r>
      <w:r>
        <w:br/>
        <w:t>PaginaSEI::getInstance()-&gt;montarAreaDebug();</w:t>
      </w:r>
      <w:r>
        <w:br/>
        <w:t>```</w:t>
      </w:r>
    </w:p>
    <w:p w14:paraId="27396E65" w14:textId="77777777" w:rsidR="00A82183" w:rsidRDefault="00000000">
      <w:pPr>
        <w:pStyle w:val="Standard"/>
        <w:ind w:left="0"/>
      </w:pPr>
      <w:r>
        <w:rPr>
          <w:b/>
          <w:bCs/>
        </w:rPr>
        <w:t>Atenção</w:t>
      </w:r>
      <w:r>
        <w:t>: não pode esquecer de desligar o debug após sua utilização, pois poderá comprometer o desempenho e a segurança do sistema.</w:t>
      </w:r>
    </w:p>
    <w:p w14:paraId="614CD8D4" w14:textId="77777777" w:rsidR="00A82183" w:rsidRDefault="00000000">
      <w:pPr>
        <w:pStyle w:val="Standard"/>
        <w:ind w:left="0"/>
      </w:pPr>
      <w:r>
        <w:t>Métodos disponíveis na classe do sistema `InfraDebug`:</w:t>
      </w:r>
    </w:p>
    <w:p w14:paraId="5C27296F" w14:textId="77777777" w:rsidR="00A82183" w:rsidRDefault="00000000">
      <w:pPr>
        <w:pStyle w:val="Standard"/>
        <w:numPr>
          <w:ilvl w:val="0"/>
          <w:numId w:val="62"/>
        </w:numPr>
        <w:tabs>
          <w:tab w:val="left" w:pos="-14229"/>
        </w:tabs>
      </w:pPr>
      <w:r>
        <w:rPr>
          <w:iCs/>
        </w:rPr>
        <w:t>`</w:t>
      </w:r>
      <w:r>
        <w:rPr>
          <w:b/>
          <w:bCs/>
          <w:iCs/>
        </w:rPr>
        <w:t>gravar($strTexto)</w:t>
      </w:r>
      <w:r>
        <w:rPr>
          <w:iCs/>
        </w:rPr>
        <w:t>`</w:t>
      </w:r>
    </w:p>
    <w:p w14:paraId="656D8128" w14:textId="77777777" w:rsidR="00A82183" w:rsidRDefault="00000000">
      <w:pPr>
        <w:pStyle w:val="Standard"/>
        <w:ind w:left="708"/>
      </w:pPr>
      <w:r>
        <w:t>Grava um registro de debug na sessão.</w:t>
      </w:r>
    </w:p>
    <w:p w14:paraId="3500C2B5" w14:textId="77777777" w:rsidR="00A82183" w:rsidRDefault="00000000">
      <w:pPr>
        <w:pStyle w:val="CdigoFonte"/>
        <w:ind w:left="1416"/>
      </w:pPr>
      <w:r>
        <w:lastRenderedPageBreak/>
        <w:t>```php</w:t>
      </w:r>
      <w:r>
        <w:br/>
        <w:t>InfraDebug::getInstance()-&gt;gravar('Valor encontrado: '.$n);</w:t>
      </w:r>
      <w:r>
        <w:br/>
        <w:t>```</w:t>
      </w:r>
    </w:p>
    <w:p w14:paraId="793A7829" w14:textId="77777777" w:rsidR="00A82183" w:rsidRDefault="00000000">
      <w:pPr>
        <w:pStyle w:val="Standard"/>
        <w:numPr>
          <w:ilvl w:val="0"/>
          <w:numId w:val="62"/>
        </w:numPr>
        <w:tabs>
          <w:tab w:val="left" w:pos="-14229"/>
        </w:tabs>
      </w:pPr>
      <w:r>
        <w:rPr>
          <w:iCs/>
        </w:rPr>
        <w:t>`</w:t>
      </w:r>
      <w:r>
        <w:rPr>
          <w:b/>
          <w:bCs/>
          <w:iCs/>
        </w:rPr>
        <w:t>limpar()</w:t>
      </w:r>
      <w:r>
        <w:rPr>
          <w:iCs/>
        </w:rPr>
        <w:t>`</w:t>
      </w:r>
    </w:p>
    <w:p w14:paraId="5320B800" w14:textId="77777777" w:rsidR="00A82183" w:rsidRDefault="00000000">
      <w:pPr>
        <w:pStyle w:val="Standard"/>
        <w:ind w:left="708"/>
      </w:pPr>
      <w:r>
        <w:t>Remove todos os registros que foram gravados no debug.</w:t>
      </w:r>
    </w:p>
    <w:p w14:paraId="293FC2A0" w14:textId="77777777" w:rsidR="00A82183" w:rsidRDefault="00000000">
      <w:pPr>
        <w:pStyle w:val="CdigoFonte"/>
        <w:ind w:left="1416"/>
      </w:pPr>
      <w:r>
        <w:t>```php</w:t>
      </w:r>
      <w:r>
        <w:br/>
        <w:t>InfraDebug::getInstance()-&gt;limpar();</w:t>
      </w:r>
      <w:r>
        <w:br/>
        <w:t>```</w:t>
      </w:r>
    </w:p>
    <w:p w14:paraId="0E1A39D0" w14:textId="77777777" w:rsidR="00A82183" w:rsidRDefault="00000000">
      <w:pPr>
        <w:pStyle w:val="Standard"/>
        <w:numPr>
          <w:ilvl w:val="0"/>
          <w:numId w:val="62"/>
        </w:numPr>
        <w:tabs>
          <w:tab w:val="left" w:pos="-14229"/>
        </w:tabs>
      </w:pPr>
      <w:r>
        <w:rPr>
          <w:iCs/>
        </w:rPr>
        <w:t>`</w:t>
      </w:r>
      <w:r>
        <w:rPr>
          <w:b/>
          <w:bCs/>
          <w:iCs/>
        </w:rPr>
        <w:t>getStrDebug()</w:t>
      </w:r>
      <w:r>
        <w:rPr>
          <w:iCs/>
        </w:rPr>
        <w:t>`</w:t>
      </w:r>
    </w:p>
    <w:p w14:paraId="1F289131" w14:textId="77777777" w:rsidR="00A82183" w:rsidRDefault="00000000">
      <w:pPr>
        <w:pStyle w:val="Standard"/>
        <w:ind w:left="708"/>
      </w:pPr>
      <w:r>
        <w:t>Recupera todos os registros que foram gravados no debug.</w:t>
      </w:r>
    </w:p>
    <w:p w14:paraId="7256DA37" w14:textId="77777777" w:rsidR="00A82183" w:rsidRDefault="00000000">
      <w:pPr>
        <w:pStyle w:val="CdigoFonte"/>
        <w:ind w:left="1416"/>
      </w:pPr>
      <w:r>
        <w:t>```php</w:t>
      </w:r>
      <w:r>
        <w:br/>
        <w:t>$strDebug = InfraDebug::getInstance()-&gt;getStrDebug();</w:t>
      </w:r>
      <w:r>
        <w:br/>
        <w:t>```</w:t>
      </w:r>
    </w:p>
    <w:p w14:paraId="08FE72E2" w14:textId="77777777" w:rsidR="00A82183" w:rsidRDefault="00000000">
      <w:pPr>
        <w:pStyle w:val="Standard"/>
        <w:numPr>
          <w:ilvl w:val="0"/>
          <w:numId w:val="62"/>
        </w:numPr>
        <w:tabs>
          <w:tab w:val="left" w:pos="-14229"/>
        </w:tabs>
      </w:pPr>
      <w:r>
        <w:rPr>
          <w:iCs/>
        </w:rPr>
        <w:t>`</w:t>
      </w:r>
      <w:r>
        <w:rPr>
          <w:b/>
          <w:bCs/>
          <w:iCs/>
        </w:rPr>
        <w:t>setBolLigado($bolLigado)</w:t>
      </w:r>
      <w:r>
        <w:rPr>
          <w:iCs/>
        </w:rPr>
        <w:t>`</w:t>
      </w:r>
    </w:p>
    <w:p w14:paraId="248A082B" w14:textId="77777777" w:rsidR="00A82183" w:rsidRDefault="00000000">
      <w:pPr>
        <w:pStyle w:val="Standard"/>
        <w:ind w:left="708"/>
      </w:pPr>
      <w:r>
        <w:t>Recebe true/false indicando se as chamadas ao método `gravar` devem ser processadas ou ignoradas.</w:t>
      </w:r>
    </w:p>
    <w:p w14:paraId="5E6818B6" w14:textId="77777777" w:rsidR="00A82183" w:rsidRDefault="00000000">
      <w:pPr>
        <w:pStyle w:val="CdigoFonte"/>
        <w:ind w:left="1416"/>
      </w:pPr>
      <w:r>
        <w:t>```php</w:t>
      </w:r>
      <w:r>
        <w:br/>
        <w:t>InfraDebug::</w:t>
      </w:r>
      <w:r>
        <w:rPr>
          <w:i/>
          <w:iCs/>
        </w:rPr>
        <w:t>getInstance</w:t>
      </w:r>
      <w:r>
        <w:t>()-&gt;setBolLigado(true);</w:t>
      </w:r>
      <w:r>
        <w:br/>
        <w:t>```</w:t>
      </w:r>
    </w:p>
    <w:p w14:paraId="5A88D5B5" w14:textId="77777777" w:rsidR="00A82183" w:rsidRDefault="00000000">
      <w:pPr>
        <w:pStyle w:val="Standard"/>
        <w:numPr>
          <w:ilvl w:val="0"/>
          <w:numId w:val="62"/>
        </w:numPr>
        <w:tabs>
          <w:tab w:val="left" w:pos="-14229"/>
        </w:tabs>
      </w:pPr>
      <w:r>
        <w:rPr>
          <w:iCs/>
        </w:rPr>
        <w:t>`</w:t>
      </w:r>
      <w:r>
        <w:rPr>
          <w:b/>
          <w:bCs/>
          <w:iCs/>
        </w:rPr>
        <w:t>setBolDebugInfra($bolDebugInfra)</w:t>
      </w:r>
      <w:r>
        <w:rPr>
          <w:iCs/>
        </w:rPr>
        <w:t>`</w:t>
      </w:r>
    </w:p>
    <w:p w14:paraId="4E7B678E" w14:textId="77777777" w:rsidR="00A82183" w:rsidRDefault="00000000">
      <w:pPr>
        <w:pStyle w:val="Standard"/>
        <w:ind w:left="708"/>
      </w:pPr>
      <w:r>
        <w:t>Recebe true/false indicando se deve registrar textos de debug gerados automaticamente pelo `InfraPHP` contendo, por exemplo, os SQLs executados.</w:t>
      </w:r>
    </w:p>
    <w:p w14:paraId="6F409484" w14:textId="77777777" w:rsidR="00A82183" w:rsidRDefault="00000000">
      <w:pPr>
        <w:pStyle w:val="CdigoFonte"/>
        <w:ind w:left="1416"/>
      </w:pPr>
      <w:r>
        <w:t>```php</w:t>
      </w:r>
      <w:r>
        <w:br/>
        <w:t>InfraDebug::</w:t>
      </w:r>
      <w:r>
        <w:rPr>
          <w:i/>
          <w:iCs/>
        </w:rPr>
        <w:t>getInstance</w:t>
      </w:r>
      <w:r>
        <w:t>()-&gt;setBolDebugInfra(true);</w:t>
      </w:r>
      <w:r>
        <w:br/>
        <w:t>```</w:t>
      </w:r>
    </w:p>
    <w:p w14:paraId="1B8E754E" w14:textId="77777777" w:rsidR="00A82183" w:rsidRDefault="00000000">
      <w:pPr>
        <w:pStyle w:val="Standard"/>
        <w:numPr>
          <w:ilvl w:val="0"/>
          <w:numId w:val="62"/>
        </w:numPr>
        <w:tabs>
          <w:tab w:val="left" w:pos="-14229"/>
        </w:tabs>
      </w:pPr>
      <w:r>
        <w:rPr>
          <w:iCs/>
        </w:rPr>
        <w:t>`</w:t>
      </w:r>
      <w:r>
        <w:rPr>
          <w:b/>
          <w:bCs/>
          <w:iCs/>
        </w:rPr>
        <w:t>setBolEcho($bolEcho)</w:t>
      </w:r>
      <w:r>
        <w:rPr>
          <w:iCs/>
        </w:rPr>
        <w:t>`</w:t>
      </w:r>
    </w:p>
    <w:p w14:paraId="4336F3CC" w14:textId="77777777" w:rsidR="00A82183" w:rsidRDefault="00000000">
      <w:pPr>
        <w:pStyle w:val="Standard"/>
        <w:ind w:left="708"/>
      </w:pPr>
      <w:r>
        <w:t>Recebe true/false indicando se na chamada do método `gravar` deve ser feito um `echo` automaticamente do conteúdo.</w:t>
      </w:r>
    </w:p>
    <w:p w14:paraId="2E33B75F" w14:textId="77777777" w:rsidR="00A82183" w:rsidRDefault="00000000">
      <w:pPr>
        <w:pStyle w:val="CdigoFonte"/>
        <w:ind w:left="1416"/>
      </w:pPr>
      <w:r>
        <w:t>```php</w:t>
      </w:r>
      <w:r>
        <w:br/>
        <w:t>InfraDebug::</w:t>
      </w:r>
      <w:r>
        <w:rPr>
          <w:i/>
          <w:iCs/>
        </w:rPr>
        <w:t>getInstance</w:t>
      </w:r>
      <w:r>
        <w:t>()-&gt;setBolEcho(true);</w:t>
      </w:r>
      <w:r>
        <w:br/>
        <w:t>```</w:t>
      </w:r>
    </w:p>
    <w:p w14:paraId="110E7E52" w14:textId="77777777" w:rsidR="00A82183" w:rsidRDefault="00000000">
      <w:pPr>
        <w:pStyle w:val="Ttulo3"/>
      </w:pPr>
      <w:bookmarkStart w:id="132" w:name="_Toc171671104"/>
      <w:r>
        <w:t>ConfiguracaoSEI</w:t>
      </w:r>
      <w:bookmarkEnd w:id="132"/>
    </w:p>
    <w:p w14:paraId="7410DC37" w14:textId="77777777" w:rsidR="00A82183" w:rsidRDefault="00000000">
      <w:pPr>
        <w:pStyle w:val="Standard"/>
        <w:ind w:left="0"/>
      </w:pPr>
      <w:r>
        <w:t>Permite ler informações do arquivo de configurações do sistema `ConfiguracaoSEI.php`. Essa classe implementa o padrão de projeto `</w:t>
      </w:r>
      <w:r>
        <w:rPr>
          <w:b/>
          <w:bCs/>
        </w:rPr>
        <w:t>Singleton</w:t>
      </w:r>
      <w:r>
        <w:t>`, então na programação sempre deve acessar o objeto por meio do método estático `getInstance()`.</w:t>
      </w:r>
    </w:p>
    <w:p w14:paraId="45DD0E4F" w14:textId="77777777" w:rsidR="00A82183" w:rsidRDefault="00000000">
      <w:pPr>
        <w:pStyle w:val="Standard"/>
        <w:numPr>
          <w:ilvl w:val="0"/>
          <w:numId w:val="62"/>
        </w:numPr>
        <w:tabs>
          <w:tab w:val="left" w:pos="-13015"/>
        </w:tabs>
        <w:jc w:val="left"/>
      </w:pPr>
      <w:r>
        <w:rPr>
          <w:iCs/>
        </w:rPr>
        <w:t>`</w:t>
      </w:r>
      <w:r>
        <w:rPr>
          <w:b/>
          <w:bCs/>
          <w:iCs/>
        </w:rPr>
        <w:t>getValor($strGrupo, $strChave=null, $bolErroNaoEncontrado=true, $strValorPadrao=null)</w:t>
      </w:r>
      <w:r>
        <w:rPr>
          <w:iCs/>
        </w:rPr>
        <w:t>`</w:t>
      </w:r>
    </w:p>
    <w:p w14:paraId="4C7ACEEE" w14:textId="77777777" w:rsidR="00A82183" w:rsidRDefault="00000000">
      <w:pPr>
        <w:pStyle w:val="Standard"/>
        <w:ind w:left="708"/>
      </w:pPr>
      <w:r>
        <w:t>Recupera o valor associado com a chave no arquivo de configuração, onde:</w:t>
      </w:r>
    </w:p>
    <w:tbl>
      <w:tblPr>
        <w:tblW w:w="9373" w:type="dxa"/>
        <w:tblInd w:w="595" w:type="dxa"/>
        <w:tblLayout w:type="fixed"/>
        <w:tblCellMar>
          <w:left w:w="10" w:type="dxa"/>
          <w:right w:w="10" w:type="dxa"/>
        </w:tblCellMar>
        <w:tblLook w:val="0000" w:firstRow="0" w:lastRow="0" w:firstColumn="0" w:lastColumn="0" w:noHBand="0" w:noVBand="0"/>
      </w:tblPr>
      <w:tblGrid>
        <w:gridCol w:w="2590"/>
        <w:gridCol w:w="6783"/>
      </w:tblGrid>
      <w:tr w:rsidR="00A82183" w14:paraId="4CD00301" w14:textId="77777777">
        <w:tblPrEx>
          <w:tblCellMar>
            <w:top w:w="0" w:type="dxa"/>
            <w:bottom w:w="0" w:type="dxa"/>
          </w:tblCellMar>
        </w:tblPrEx>
        <w:tc>
          <w:tcPr>
            <w:tcW w:w="2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5F53" w14:textId="77777777" w:rsidR="00A82183" w:rsidRDefault="00000000">
            <w:pPr>
              <w:pStyle w:val="Standard"/>
              <w:spacing w:after="0"/>
              <w:ind w:left="0"/>
            </w:pPr>
            <w:r>
              <w:t>$strGrupo</w:t>
            </w:r>
          </w:p>
        </w:tc>
        <w:tc>
          <w:tcPr>
            <w:tcW w:w="6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2A4FB" w14:textId="77777777" w:rsidR="00A82183" w:rsidRDefault="00000000">
            <w:pPr>
              <w:pStyle w:val="Standard"/>
              <w:spacing w:after="0"/>
              <w:ind w:left="0"/>
            </w:pPr>
            <w:r>
              <w:t>Nome do grupo com o prefixo `MD_&lt;instituição/módulo&gt;` para evitar nomes duplicados.</w:t>
            </w:r>
          </w:p>
        </w:tc>
      </w:tr>
      <w:tr w:rsidR="00A82183" w14:paraId="5BE69D05" w14:textId="77777777">
        <w:tblPrEx>
          <w:tblCellMar>
            <w:top w:w="0" w:type="dxa"/>
            <w:bottom w:w="0" w:type="dxa"/>
          </w:tblCellMar>
        </w:tblPrEx>
        <w:tc>
          <w:tcPr>
            <w:tcW w:w="2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024B0" w14:textId="77777777" w:rsidR="00A82183" w:rsidRDefault="00000000">
            <w:pPr>
              <w:pStyle w:val="Standard"/>
              <w:spacing w:after="0"/>
              <w:ind w:left="0"/>
            </w:pPr>
            <w:r>
              <w:t>$strChave</w:t>
            </w:r>
          </w:p>
        </w:tc>
        <w:tc>
          <w:tcPr>
            <w:tcW w:w="6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C6048" w14:textId="77777777" w:rsidR="00A82183" w:rsidRDefault="00000000">
            <w:pPr>
              <w:pStyle w:val="Standard"/>
              <w:spacing w:after="0"/>
              <w:ind w:left="0"/>
            </w:pPr>
            <w:r>
              <w:t>Opcional. Nome da chave dentro do grupo.</w:t>
            </w:r>
          </w:p>
        </w:tc>
      </w:tr>
      <w:tr w:rsidR="00A82183" w14:paraId="33D11532" w14:textId="77777777">
        <w:tblPrEx>
          <w:tblCellMar>
            <w:top w:w="0" w:type="dxa"/>
            <w:bottom w:w="0" w:type="dxa"/>
          </w:tblCellMar>
        </w:tblPrEx>
        <w:tc>
          <w:tcPr>
            <w:tcW w:w="2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2B430" w14:textId="77777777" w:rsidR="00A82183" w:rsidRDefault="00000000">
            <w:pPr>
              <w:pStyle w:val="Standard"/>
              <w:spacing w:after="0"/>
              <w:ind w:left="0"/>
            </w:pPr>
            <w:r>
              <w:t>bolErroNaoEncontrado</w:t>
            </w:r>
          </w:p>
        </w:tc>
        <w:tc>
          <w:tcPr>
            <w:tcW w:w="6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77A72" w14:textId="77777777" w:rsidR="00A82183" w:rsidRDefault="00000000">
            <w:pPr>
              <w:pStyle w:val="Standard"/>
              <w:spacing w:after="0"/>
              <w:ind w:left="0"/>
            </w:pPr>
            <w:r>
              <w:t>Opcional (valor padrão true). Indica se deve ser lançado um erro caso a configuração não exista.</w:t>
            </w:r>
          </w:p>
        </w:tc>
      </w:tr>
      <w:tr w:rsidR="00A82183" w14:paraId="158912B9" w14:textId="77777777">
        <w:tblPrEx>
          <w:tblCellMar>
            <w:top w:w="0" w:type="dxa"/>
            <w:bottom w:w="0" w:type="dxa"/>
          </w:tblCellMar>
        </w:tblPrEx>
        <w:tc>
          <w:tcPr>
            <w:tcW w:w="2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6F853" w14:textId="77777777" w:rsidR="00A82183" w:rsidRDefault="00000000">
            <w:pPr>
              <w:pStyle w:val="Standard"/>
              <w:spacing w:after="0"/>
              <w:ind w:left="0"/>
            </w:pPr>
            <w:r>
              <w:t>strValorPadrao</w:t>
            </w:r>
          </w:p>
        </w:tc>
        <w:tc>
          <w:tcPr>
            <w:tcW w:w="6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18E33" w14:textId="77777777" w:rsidR="00A82183" w:rsidRDefault="00000000">
            <w:pPr>
              <w:pStyle w:val="Standard"/>
              <w:spacing w:after="0"/>
              <w:ind w:left="0"/>
            </w:pPr>
            <w:r>
              <w:t>Opcional. Informa o valor padrão para retorno se a configuração não existir.</w:t>
            </w:r>
          </w:p>
        </w:tc>
      </w:tr>
    </w:tbl>
    <w:p w14:paraId="469FEEAA" w14:textId="77777777" w:rsidR="00A82183" w:rsidRDefault="00A82183">
      <w:pPr>
        <w:pStyle w:val="Standard"/>
        <w:ind w:left="360"/>
      </w:pPr>
    </w:p>
    <w:p w14:paraId="0093D717" w14:textId="77777777" w:rsidR="00A82183" w:rsidRDefault="00000000">
      <w:pPr>
        <w:pStyle w:val="CdigoFonte"/>
        <w:ind w:left="1416"/>
      </w:pPr>
      <w:r>
        <w:t>```php</w:t>
      </w:r>
      <w:r>
        <w:br/>
        <w:t>$strServidor = ConfiguracaoSEI::</w:t>
      </w:r>
      <w:r>
        <w:rPr>
          <w:i/>
          <w:iCs/>
        </w:rPr>
        <w:t>getInstance</w:t>
      </w:r>
      <w:r>
        <w:t>()-&gt;getValor('MD_ABC_Banco','Servidor');</w:t>
      </w:r>
      <w:r>
        <w:br/>
        <w:t>```</w:t>
      </w:r>
    </w:p>
    <w:p w14:paraId="42AF2CFA" w14:textId="77777777" w:rsidR="00A82183" w:rsidRDefault="00000000">
      <w:pPr>
        <w:pStyle w:val="Standard"/>
        <w:numPr>
          <w:ilvl w:val="0"/>
          <w:numId w:val="62"/>
        </w:numPr>
        <w:tabs>
          <w:tab w:val="left" w:pos="-13015"/>
        </w:tabs>
      </w:pPr>
      <w:r>
        <w:rPr>
          <w:iCs/>
        </w:rPr>
        <w:lastRenderedPageBreak/>
        <w:t>`</w:t>
      </w:r>
      <w:r>
        <w:rPr>
          <w:b/>
          <w:bCs/>
          <w:iCs/>
        </w:rPr>
        <w:t>isSetValor($strGrupo, $strChave)</w:t>
      </w:r>
      <w:r>
        <w:rPr>
          <w:iCs/>
        </w:rPr>
        <w:t>`</w:t>
      </w:r>
    </w:p>
    <w:p w14:paraId="555D3F53" w14:textId="77777777" w:rsidR="00A82183" w:rsidRDefault="00000000">
      <w:pPr>
        <w:pStyle w:val="Standard"/>
        <w:ind w:left="708"/>
      </w:pPr>
      <w:r>
        <w:t>Retorna true/false indicando se uma configuração existe no arquivo de configuração. O valor da configuração não é analisado, ou seja, ela pode existir, mas estar vazia.</w:t>
      </w:r>
    </w:p>
    <w:p w14:paraId="7553238C" w14:textId="77777777" w:rsidR="00A82183" w:rsidRDefault="00000000">
      <w:pPr>
        <w:pStyle w:val="CdigoFonte"/>
        <w:ind w:left="1416"/>
      </w:pPr>
      <w:r>
        <w:t>```php</w:t>
      </w:r>
      <w:r>
        <w:br/>
        <w:t>if (ConfiguracaoSEI::</w:t>
      </w:r>
      <w:r>
        <w:rPr>
          <w:i/>
          <w:iCs/>
        </w:rPr>
        <w:t>getInstance</w:t>
      </w:r>
      <w:r>
        <w:t>()-&gt;isSetValor('MD_ABC_Banco','Servidor')){</w:t>
      </w:r>
    </w:p>
    <w:p w14:paraId="1187AE3E" w14:textId="77777777" w:rsidR="00A82183" w:rsidRDefault="00000000">
      <w:pPr>
        <w:pStyle w:val="CdigoFonte"/>
        <w:ind w:left="1416"/>
      </w:pPr>
      <w:r>
        <w:t>}</w:t>
      </w:r>
      <w:r>
        <w:br/>
        <w:t>```</w:t>
      </w:r>
    </w:p>
    <w:p w14:paraId="1D344815" w14:textId="77777777" w:rsidR="00A82183" w:rsidRDefault="00000000">
      <w:pPr>
        <w:pStyle w:val="Ttulo3"/>
      </w:pPr>
      <w:bookmarkStart w:id="133" w:name="_Toc171671105"/>
      <w:r>
        <w:t>BancoSEI</w:t>
      </w:r>
      <w:bookmarkEnd w:id="133"/>
    </w:p>
    <w:p w14:paraId="79BE1302" w14:textId="77777777" w:rsidR="00A82183" w:rsidRDefault="00000000">
      <w:pPr>
        <w:pStyle w:val="Standard"/>
        <w:ind w:left="0"/>
      </w:pPr>
      <w:r>
        <w:t>Fornece acesso ao banco de dados. Essa classe implementa o padrão de projeto `</w:t>
      </w:r>
      <w:r>
        <w:rPr>
          <w:b/>
          <w:bCs/>
        </w:rPr>
        <w:t>Singleton</w:t>
      </w:r>
      <w:r>
        <w:t>`, então na programação sempre deve acessar o objeto por meio do método estático `getInstance()`.</w:t>
      </w:r>
    </w:p>
    <w:p w14:paraId="0BEC3B93" w14:textId="77777777" w:rsidR="00A82183" w:rsidRDefault="00000000">
      <w:pPr>
        <w:pStyle w:val="Standard"/>
        <w:numPr>
          <w:ilvl w:val="0"/>
          <w:numId w:val="62"/>
        </w:numPr>
        <w:tabs>
          <w:tab w:val="left" w:pos="-13015"/>
        </w:tabs>
      </w:pPr>
      <w:r>
        <w:rPr>
          <w:iCs/>
        </w:rPr>
        <w:t>`</w:t>
      </w:r>
      <w:r>
        <w:rPr>
          <w:b/>
          <w:bCs/>
          <w:iCs/>
        </w:rPr>
        <w:t>abrirConexao()</w:t>
      </w:r>
      <w:r>
        <w:rPr>
          <w:iCs/>
        </w:rPr>
        <w:t>`</w:t>
      </w:r>
    </w:p>
    <w:p w14:paraId="00B63605" w14:textId="77777777" w:rsidR="00A82183" w:rsidRDefault="00000000">
      <w:pPr>
        <w:pStyle w:val="Standard"/>
        <w:ind w:left="708"/>
      </w:pPr>
      <w:r>
        <w:t>Abre conexão com o banco de dados.</w:t>
      </w:r>
    </w:p>
    <w:p w14:paraId="69431975" w14:textId="77777777" w:rsidR="00A82183" w:rsidRDefault="00000000">
      <w:pPr>
        <w:pStyle w:val="CdigoFonte"/>
        <w:ind w:left="1416"/>
      </w:pPr>
      <w:r>
        <w:t>```php</w:t>
      </w:r>
      <w:r>
        <w:br/>
        <w:t>BancoSEI::</w:t>
      </w:r>
      <w:r>
        <w:rPr>
          <w:i/>
          <w:iCs/>
        </w:rPr>
        <w:t>getInstance</w:t>
      </w:r>
      <w:r>
        <w:t>()-&gt;abrirConexao();</w:t>
      </w:r>
      <w:r>
        <w:br/>
        <w:t>```</w:t>
      </w:r>
    </w:p>
    <w:p w14:paraId="4E348DD2" w14:textId="77777777" w:rsidR="00A82183" w:rsidRDefault="00000000">
      <w:pPr>
        <w:pStyle w:val="Standard"/>
        <w:numPr>
          <w:ilvl w:val="0"/>
          <w:numId w:val="62"/>
        </w:numPr>
        <w:tabs>
          <w:tab w:val="left" w:pos="-13015"/>
        </w:tabs>
      </w:pPr>
      <w:r>
        <w:rPr>
          <w:iCs/>
        </w:rPr>
        <w:t>`</w:t>
      </w:r>
      <w:r>
        <w:rPr>
          <w:b/>
          <w:bCs/>
          <w:iCs/>
        </w:rPr>
        <w:t>fecharConexao()</w:t>
      </w:r>
      <w:r>
        <w:rPr>
          <w:iCs/>
        </w:rPr>
        <w:t>`</w:t>
      </w:r>
    </w:p>
    <w:p w14:paraId="5131A14E" w14:textId="77777777" w:rsidR="00A82183" w:rsidRDefault="00000000">
      <w:pPr>
        <w:pStyle w:val="Standard"/>
        <w:ind w:left="708"/>
      </w:pPr>
      <w:r>
        <w:t>Fecha conexão com o banco de dados.</w:t>
      </w:r>
    </w:p>
    <w:p w14:paraId="78061C60" w14:textId="77777777" w:rsidR="00A82183" w:rsidRDefault="00000000">
      <w:pPr>
        <w:pStyle w:val="CdigoFonte"/>
        <w:ind w:left="1416"/>
      </w:pPr>
      <w:r>
        <w:t>```php</w:t>
      </w:r>
      <w:r>
        <w:br/>
        <w:t>BancoSEI::</w:t>
      </w:r>
      <w:r>
        <w:rPr>
          <w:i/>
          <w:iCs/>
        </w:rPr>
        <w:t>getInstance</w:t>
      </w:r>
      <w:r>
        <w:t>()-&gt;fecharConexao();</w:t>
      </w:r>
      <w:r>
        <w:br/>
        <w:t>```</w:t>
      </w:r>
    </w:p>
    <w:p w14:paraId="1D7B966C" w14:textId="77777777" w:rsidR="00A82183" w:rsidRDefault="00000000">
      <w:pPr>
        <w:pStyle w:val="Standard"/>
        <w:numPr>
          <w:ilvl w:val="0"/>
          <w:numId w:val="62"/>
        </w:numPr>
        <w:tabs>
          <w:tab w:val="left" w:pos="-13015"/>
        </w:tabs>
      </w:pPr>
      <w:r>
        <w:rPr>
          <w:iCs/>
        </w:rPr>
        <w:t>`</w:t>
      </w:r>
      <w:r>
        <w:rPr>
          <w:b/>
          <w:bCs/>
          <w:iCs/>
        </w:rPr>
        <w:t>getIdConexao()</w:t>
      </w:r>
      <w:r>
        <w:rPr>
          <w:iCs/>
        </w:rPr>
        <w:t>`</w:t>
      </w:r>
    </w:p>
    <w:p w14:paraId="29467757" w14:textId="77777777" w:rsidR="00A82183" w:rsidRDefault="00000000">
      <w:pPr>
        <w:pStyle w:val="Standard"/>
        <w:ind w:left="708"/>
      </w:pPr>
      <w:r>
        <w:t xml:space="preserve">Retorna um identificador da conexão ou nulo. Esse identificador não representa um recurso de conexão do PHP, ou seja, não pode ser utilizado em chamadas diretas da extensão do banco de dados utilizado. </w:t>
      </w:r>
      <w:r>
        <w:rPr>
          <w:b/>
          <w:bCs/>
        </w:rPr>
        <w:t>Por questões de segurança</w:t>
      </w:r>
      <w:r>
        <w:t xml:space="preserve"> o recurso de conexão é privado e controlado pela classe de banco de dados do framework `InfraPHP`.</w:t>
      </w:r>
    </w:p>
    <w:p w14:paraId="0F5D10BC" w14:textId="77777777" w:rsidR="00A82183" w:rsidRDefault="00000000">
      <w:pPr>
        <w:pStyle w:val="CdigoFonte"/>
        <w:spacing w:after="80"/>
        <w:ind w:left="1416"/>
      </w:pPr>
      <w:r>
        <w:t>```php</w:t>
      </w:r>
      <w:r>
        <w:br/>
        <w:t>If (BancoSEI::getInstance()-&gt;getIdConexao()==null){</w:t>
      </w:r>
    </w:p>
    <w:p w14:paraId="0057C4C2" w14:textId="77777777" w:rsidR="00A82183" w:rsidRDefault="00000000">
      <w:pPr>
        <w:pStyle w:val="CdigoFonte"/>
        <w:spacing w:after="80"/>
        <w:ind w:left="1416"/>
      </w:pPr>
      <w:r>
        <w:t xml:space="preserve">  BancoSEI::getInstance()-&gt;abrirConexao();</w:t>
      </w:r>
    </w:p>
    <w:p w14:paraId="4223EC64" w14:textId="77777777" w:rsidR="00A82183" w:rsidRDefault="00000000">
      <w:pPr>
        <w:pStyle w:val="CdigoFonte"/>
        <w:spacing w:after="80"/>
        <w:ind w:left="1416"/>
      </w:pPr>
      <w:r>
        <w:t>}</w:t>
      </w:r>
      <w:r>
        <w:br/>
        <w:t>```</w:t>
      </w:r>
    </w:p>
    <w:p w14:paraId="77308EB8" w14:textId="77777777" w:rsidR="00A82183" w:rsidRDefault="00000000">
      <w:pPr>
        <w:pStyle w:val="Standard"/>
        <w:numPr>
          <w:ilvl w:val="0"/>
          <w:numId w:val="62"/>
        </w:numPr>
        <w:tabs>
          <w:tab w:val="left" w:pos="-13015"/>
        </w:tabs>
      </w:pPr>
      <w:r>
        <w:rPr>
          <w:iCs/>
        </w:rPr>
        <w:t>`</w:t>
      </w:r>
      <w:r>
        <w:rPr>
          <w:b/>
          <w:bCs/>
          <w:iCs/>
        </w:rPr>
        <w:t>abrirTransacao()</w:t>
      </w:r>
      <w:r>
        <w:rPr>
          <w:iCs/>
        </w:rPr>
        <w:t>`</w:t>
      </w:r>
    </w:p>
    <w:p w14:paraId="1CE021A1" w14:textId="77777777" w:rsidR="00A82183" w:rsidRDefault="00000000">
      <w:pPr>
        <w:pStyle w:val="Standard"/>
        <w:ind w:left="708"/>
      </w:pPr>
      <w:r>
        <w:t>Inicia uma transação.</w:t>
      </w:r>
    </w:p>
    <w:p w14:paraId="5D76EFD5" w14:textId="77777777" w:rsidR="00A82183" w:rsidRDefault="00000000">
      <w:pPr>
        <w:pStyle w:val="CdigoFonte"/>
        <w:ind w:left="1416"/>
      </w:pPr>
      <w:r>
        <w:t>```php</w:t>
      </w:r>
      <w:r>
        <w:br/>
        <w:t>BancoSEI::</w:t>
      </w:r>
      <w:r>
        <w:rPr>
          <w:i/>
          <w:iCs/>
        </w:rPr>
        <w:t>getInstance</w:t>
      </w:r>
      <w:r>
        <w:t>()-&gt;abrirTransacao();</w:t>
      </w:r>
      <w:r>
        <w:br/>
        <w:t>```</w:t>
      </w:r>
    </w:p>
    <w:p w14:paraId="36DBB01F" w14:textId="77777777" w:rsidR="00A82183" w:rsidRDefault="00000000">
      <w:pPr>
        <w:pStyle w:val="Standard"/>
        <w:numPr>
          <w:ilvl w:val="0"/>
          <w:numId w:val="62"/>
        </w:numPr>
        <w:tabs>
          <w:tab w:val="left" w:pos="-13015"/>
        </w:tabs>
      </w:pPr>
      <w:r>
        <w:rPr>
          <w:iCs/>
        </w:rPr>
        <w:t>`</w:t>
      </w:r>
      <w:r>
        <w:rPr>
          <w:b/>
          <w:bCs/>
          <w:iCs/>
        </w:rPr>
        <w:t>confirmarTransacao()</w:t>
      </w:r>
      <w:r>
        <w:rPr>
          <w:iCs/>
        </w:rPr>
        <w:t>`</w:t>
      </w:r>
    </w:p>
    <w:p w14:paraId="250064C3" w14:textId="77777777" w:rsidR="00A82183" w:rsidRDefault="00000000">
      <w:pPr>
        <w:pStyle w:val="Standard"/>
        <w:ind w:left="708"/>
      </w:pPr>
      <w:r>
        <w:t>Confirma uma transação (commit).</w:t>
      </w:r>
    </w:p>
    <w:p w14:paraId="1B265BF7" w14:textId="77777777" w:rsidR="00A82183" w:rsidRDefault="00000000">
      <w:pPr>
        <w:pStyle w:val="CdigoFonte"/>
        <w:ind w:left="1416"/>
      </w:pPr>
      <w:r>
        <w:t>```php</w:t>
      </w:r>
      <w:r>
        <w:br/>
        <w:t>BancoSEI::</w:t>
      </w:r>
      <w:r>
        <w:rPr>
          <w:i/>
          <w:iCs/>
        </w:rPr>
        <w:t>getInstance</w:t>
      </w:r>
      <w:r>
        <w:t>()-&gt;confirmarTransacao();</w:t>
      </w:r>
      <w:r>
        <w:br/>
        <w:t>```</w:t>
      </w:r>
    </w:p>
    <w:p w14:paraId="29A2E561" w14:textId="77777777" w:rsidR="00A82183" w:rsidRDefault="00000000">
      <w:pPr>
        <w:pStyle w:val="Standard"/>
        <w:numPr>
          <w:ilvl w:val="0"/>
          <w:numId w:val="62"/>
        </w:numPr>
        <w:tabs>
          <w:tab w:val="left" w:pos="-13015"/>
        </w:tabs>
      </w:pPr>
      <w:r>
        <w:rPr>
          <w:iCs/>
        </w:rPr>
        <w:t>`</w:t>
      </w:r>
      <w:r>
        <w:rPr>
          <w:b/>
          <w:bCs/>
          <w:iCs/>
        </w:rPr>
        <w:t>cancelarTransacao()</w:t>
      </w:r>
      <w:r>
        <w:rPr>
          <w:iCs/>
        </w:rPr>
        <w:t>`</w:t>
      </w:r>
    </w:p>
    <w:p w14:paraId="69467B20" w14:textId="77777777" w:rsidR="00A82183" w:rsidRDefault="00000000">
      <w:pPr>
        <w:pStyle w:val="Standard"/>
        <w:ind w:left="708"/>
      </w:pPr>
      <w:r>
        <w:t>Cancela uma transação (rollback).</w:t>
      </w:r>
    </w:p>
    <w:p w14:paraId="4FEE6001" w14:textId="77777777" w:rsidR="00A82183" w:rsidRDefault="00000000">
      <w:pPr>
        <w:pStyle w:val="CdigoFonte"/>
        <w:ind w:left="1416"/>
      </w:pPr>
      <w:r>
        <w:t>```php</w:t>
      </w:r>
      <w:r>
        <w:br/>
        <w:t>BancoSEI::</w:t>
      </w:r>
      <w:r>
        <w:rPr>
          <w:i/>
          <w:iCs/>
        </w:rPr>
        <w:t>getInstance</w:t>
      </w:r>
      <w:r>
        <w:t>()-&gt;cancelarTransacao();</w:t>
      </w:r>
      <w:r>
        <w:br/>
        <w:t>```</w:t>
      </w:r>
    </w:p>
    <w:p w14:paraId="06E5D6FD" w14:textId="77777777" w:rsidR="00A82183" w:rsidRDefault="00000000">
      <w:pPr>
        <w:pStyle w:val="Standard"/>
        <w:numPr>
          <w:ilvl w:val="0"/>
          <w:numId w:val="62"/>
        </w:numPr>
        <w:tabs>
          <w:tab w:val="left" w:pos="-13015"/>
        </w:tabs>
      </w:pPr>
      <w:r>
        <w:rPr>
          <w:iCs/>
        </w:rPr>
        <w:t>`</w:t>
      </w:r>
      <w:r>
        <w:rPr>
          <w:b/>
          <w:bCs/>
          <w:iCs/>
        </w:rPr>
        <w:t>consultarSql($strSql)</w:t>
      </w:r>
      <w:r>
        <w:rPr>
          <w:iCs/>
        </w:rPr>
        <w:t>`</w:t>
      </w:r>
    </w:p>
    <w:p w14:paraId="3A756C78" w14:textId="77777777" w:rsidR="00A82183" w:rsidRDefault="00000000">
      <w:pPr>
        <w:pStyle w:val="Standard"/>
        <w:ind w:left="708"/>
      </w:pPr>
      <w:r>
        <w:lastRenderedPageBreak/>
        <w:t>Executa no banco de dados a consulta SQL recebida, retornando um array com os registros retornados.</w:t>
      </w:r>
    </w:p>
    <w:p w14:paraId="45CF1926" w14:textId="77777777" w:rsidR="00A82183" w:rsidRDefault="00000000">
      <w:pPr>
        <w:pStyle w:val="CdigoFonte"/>
        <w:spacing w:after="0"/>
        <w:ind w:left="1416"/>
      </w:pPr>
      <w:r>
        <w:rPr>
          <w:color w:val="auto"/>
        </w:rPr>
        <w:t>```php</w:t>
      </w:r>
      <w:r>
        <w:rPr>
          <w:color w:val="660000"/>
        </w:rPr>
        <w:br/>
        <w:t xml:space="preserve">$rs </w:t>
      </w:r>
      <w:r>
        <w:t>= BancoSEI::</w:t>
      </w:r>
      <w:r>
        <w:rPr>
          <w:i/>
          <w:iCs/>
        </w:rPr>
        <w:t>getInstance</w:t>
      </w:r>
      <w:r>
        <w:t>()-&gt;consultarSql(</w:t>
      </w:r>
      <w:r>
        <w:rPr>
          <w:color w:val="008000"/>
        </w:rPr>
        <w:t xml:space="preserve">'select nome, valor from infra_parametro where nome like </w:t>
      </w:r>
      <w:r>
        <w:rPr>
          <w:color w:val="000080"/>
        </w:rPr>
        <w:t>\'</w:t>
      </w:r>
      <w:r>
        <w:rPr>
          <w:color w:val="008000"/>
        </w:rPr>
        <w:t>SEI_%</w:t>
      </w:r>
      <w:r>
        <w:rPr>
          <w:color w:val="000080"/>
        </w:rPr>
        <w:t>\'</w:t>
      </w:r>
      <w:r>
        <w:rPr>
          <w:color w:val="008000"/>
        </w:rPr>
        <w:t xml:space="preserve"> order by nome asc'</w:t>
      </w:r>
      <w:r>
        <w:t>);</w:t>
      </w:r>
      <w:r>
        <w:br/>
      </w:r>
      <w:r>
        <w:br/>
        <w:t>Array</w:t>
      </w:r>
    </w:p>
    <w:p w14:paraId="3504B3AD" w14:textId="77777777" w:rsidR="00A82183" w:rsidRDefault="00000000">
      <w:pPr>
        <w:pStyle w:val="CdigoFonte"/>
        <w:spacing w:after="0"/>
        <w:ind w:left="1416"/>
      </w:pPr>
      <w:r>
        <w:t>(</w:t>
      </w:r>
    </w:p>
    <w:p w14:paraId="106DCAC5" w14:textId="77777777" w:rsidR="00A82183" w:rsidRDefault="00000000">
      <w:pPr>
        <w:pStyle w:val="CdigoFonte"/>
        <w:spacing w:after="0"/>
        <w:ind w:left="1416"/>
      </w:pPr>
      <w:r>
        <w:t xml:space="preserve">    [0] =&gt; Array</w:t>
      </w:r>
    </w:p>
    <w:p w14:paraId="5F088FA7" w14:textId="77777777" w:rsidR="00A82183" w:rsidRDefault="00000000">
      <w:pPr>
        <w:pStyle w:val="CdigoFonte"/>
        <w:spacing w:after="0"/>
        <w:ind w:left="1416"/>
      </w:pPr>
      <w:r>
        <w:t xml:space="preserve">        (</w:t>
      </w:r>
    </w:p>
    <w:p w14:paraId="667BDA53" w14:textId="77777777" w:rsidR="00A82183" w:rsidRDefault="00000000">
      <w:pPr>
        <w:pStyle w:val="CdigoFonte"/>
        <w:spacing w:after="0"/>
        <w:ind w:left="1416"/>
      </w:pPr>
      <w:r>
        <w:t xml:space="preserve">            [nome] =&gt; SEI_HABILITAR_AUTENTICACAO_DOCUMENTO_EXTERNO</w:t>
      </w:r>
    </w:p>
    <w:p w14:paraId="38738821" w14:textId="77777777" w:rsidR="00A82183" w:rsidRDefault="00000000">
      <w:pPr>
        <w:pStyle w:val="CdigoFonte"/>
        <w:spacing w:after="0"/>
        <w:ind w:left="1416"/>
      </w:pPr>
      <w:r>
        <w:t xml:space="preserve">            [valor] =&gt; 2</w:t>
      </w:r>
    </w:p>
    <w:p w14:paraId="433A3BFF" w14:textId="77777777" w:rsidR="00A82183" w:rsidRDefault="00000000">
      <w:pPr>
        <w:pStyle w:val="CdigoFonte"/>
        <w:spacing w:after="0"/>
        <w:ind w:left="1416"/>
      </w:pPr>
      <w:r>
        <w:t xml:space="preserve">        )</w:t>
      </w:r>
    </w:p>
    <w:p w14:paraId="2C1C6F98" w14:textId="77777777" w:rsidR="00A82183" w:rsidRDefault="00000000">
      <w:pPr>
        <w:pStyle w:val="CdigoFonte"/>
        <w:spacing w:after="0"/>
        <w:ind w:left="1416"/>
      </w:pPr>
      <w:r>
        <w:t xml:space="preserve">    [1] =&gt; Array</w:t>
      </w:r>
    </w:p>
    <w:p w14:paraId="59F1D868" w14:textId="77777777" w:rsidR="00A82183" w:rsidRDefault="00000000">
      <w:pPr>
        <w:pStyle w:val="CdigoFonte"/>
        <w:spacing w:after="0"/>
        <w:ind w:left="1416"/>
      </w:pPr>
      <w:r>
        <w:t xml:space="preserve">        (</w:t>
      </w:r>
    </w:p>
    <w:p w14:paraId="2E0804D8" w14:textId="77777777" w:rsidR="00A82183" w:rsidRDefault="00000000">
      <w:pPr>
        <w:pStyle w:val="CdigoFonte"/>
        <w:spacing w:after="0"/>
        <w:ind w:left="1416"/>
      </w:pPr>
      <w:r>
        <w:t xml:space="preserve">            [nome] =&gt; SEI_HABILITAR_GRAU_SIGILO</w:t>
      </w:r>
    </w:p>
    <w:p w14:paraId="04AE9E00" w14:textId="77777777" w:rsidR="00A82183" w:rsidRDefault="00000000">
      <w:pPr>
        <w:pStyle w:val="CdigoFonte"/>
        <w:spacing w:after="0"/>
        <w:ind w:left="1416"/>
      </w:pPr>
      <w:r>
        <w:t xml:space="preserve">            [valor] =&gt; 1</w:t>
      </w:r>
    </w:p>
    <w:p w14:paraId="39F01D13" w14:textId="77777777" w:rsidR="00A82183" w:rsidRDefault="00000000">
      <w:pPr>
        <w:pStyle w:val="CdigoFonte"/>
        <w:spacing w:after="0"/>
        <w:ind w:left="1416"/>
      </w:pPr>
      <w:r>
        <w:t xml:space="preserve">        )</w:t>
      </w:r>
    </w:p>
    <w:p w14:paraId="4B9828C9" w14:textId="77777777" w:rsidR="00A82183" w:rsidRDefault="00000000">
      <w:pPr>
        <w:pStyle w:val="CdigoFonte"/>
        <w:spacing w:after="0"/>
        <w:ind w:left="1416"/>
      </w:pPr>
      <w:r>
        <w:t xml:space="preserve">    [2] =&gt; Array</w:t>
      </w:r>
    </w:p>
    <w:p w14:paraId="27617A6B" w14:textId="77777777" w:rsidR="00A82183" w:rsidRDefault="00000000">
      <w:pPr>
        <w:pStyle w:val="CdigoFonte"/>
        <w:spacing w:after="0"/>
        <w:ind w:left="1416"/>
      </w:pPr>
      <w:r>
        <w:t xml:space="preserve">        (</w:t>
      </w:r>
    </w:p>
    <w:p w14:paraId="61A214B7" w14:textId="77777777" w:rsidR="00A82183" w:rsidRDefault="00000000">
      <w:pPr>
        <w:pStyle w:val="CdigoFonte"/>
        <w:spacing w:after="0"/>
        <w:ind w:left="1416"/>
      </w:pPr>
      <w:r>
        <w:t xml:space="preserve">            [nome] =&gt; SEI_HABILITAR_HIPOTESE_LEGAL</w:t>
      </w:r>
    </w:p>
    <w:p w14:paraId="22019303" w14:textId="77777777" w:rsidR="00A82183" w:rsidRDefault="00000000">
      <w:pPr>
        <w:pStyle w:val="CdigoFonte"/>
        <w:spacing w:after="0"/>
        <w:ind w:left="1416"/>
      </w:pPr>
      <w:r>
        <w:t xml:space="preserve">            [valor] =&gt; 1</w:t>
      </w:r>
    </w:p>
    <w:p w14:paraId="3171AE76" w14:textId="77777777" w:rsidR="00A82183" w:rsidRDefault="00000000">
      <w:pPr>
        <w:pStyle w:val="CdigoFonte"/>
        <w:spacing w:after="0"/>
        <w:ind w:left="1416"/>
      </w:pPr>
      <w:r>
        <w:t xml:space="preserve">        )</w:t>
      </w:r>
    </w:p>
    <w:p w14:paraId="713EAC92" w14:textId="77777777" w:rsidR="00A82183" w:rsidRDefault="00000000">
      <w:pPr>
        <w:pStyle w:val="CdigoFonte"/>
        <w:spacing w:after="0"/>
        <w:ind w:left="1416"/>
      </w:pPr>
      <w:r>
        <w:t xml:space="preserve">    ...</w:t>
      </w:r>
    </w:p>
    <w:p w14:paraId="0C6F56BA" w14:textId="77777777" w:rsidR="00A82183" w:rsidRDefault="00000000">
      <w:pPr>
        <w:pStyle w:val="CdigoFonte"/>
        <w:spacing w:after="0"/>
        <w:ind w:left="1416"/>
      </w:pPr>
      <w:r>
        <w:t>)</w:t>
      </w:r>
      <w:r>
        <w:br/>
        <w:t>```</w:t>
      </w:r>
    </w:p>
    <w:p w14:paraId="265ED073" w14:textId="77777777" w:rsidR="00A82183" w:rsidRDefault="00A82183">
      <w:pPr>
        <w:pStyle w:val="CdigoFonte"/>
        <w:spacing w:after="0"/>
      </w:pPr>
    </w:p>
    <w:p w14:paraId="1E6F8C11" w14:textId="77777777" w:rsidR="00A82183" w:rsidRDefault="00000000">
      <w:pPr>
        <w:pStyle w:val="Standard"/>
        <w:numPr>
          <w:ilvl w:val="0"/>
          <w:numId w:val="62"/>
        </w:numPr>
        <w:tabs>
          <w:tab w:val="left" w:pos="-13015"/>
        </w:tabs>
      </w:pPr>
      <w:r>
        <w:rPr>
          <w:iCs/>
        </w:rPr>
        <w:t>`</w:t>
      </w:r>
      <w:r>
        <w:rPr>
          <w:b/>
          <w:bCs/>
          <w:iCs/>
        </w:rPr>
        <w:t>executarSql($strSql, $arrCamposBind=null)</w:t>
      </w:r>
      <w:r>
        <w:rPr>
          <w:iCs/>
        </w:rPr>
        <w:t>`</w:t>
      </w:r>
    </w:p>
    <w:p w14:paraId="385D3C2C" w14:textId="77777777" w:rsidR="00A82183" w:rsidRDefault="00000000">
      <w:pPr>
        <w:pStyle w:val="Standard"/>
        <w:ind w:left="708"/>
      </w:pPr>
      <w:r>
        <w:t xml:space="preserve">Executa no banco de dados o comando SQL recebido, retornando o número de registros afetados. O parâmetro `$arrCamposBind` </w:t>
      </w:r>
      <w:r>
        <w:rPr>
          <w:b/>
          <w:bCs/>
        </w:rPr>
        <w:t>é utilizado apenas</w:t>
      </w:r>
      <w:r>
        <w:t xml:space="preserve"> em bases de dados Oracle, sendo um array indexado pelos nomes dos campos CLOB para bind.</w:t>
      </w:r>
    </w:p>
    <w:p w14:paraId="6BDA2F36" w14:textId="77777777" w:rsidR="00A82183" w:rsidRDefault="00000000">
      <w:pPr>
        <w:pStyle w:val="CdigoFonte"/>
        <w:ind w:left="1416"/>
      </w:pPr>
      <w:r>
        <w:t>```php</w:t>
      </w:r>
      <w:r>
        <w:br/>
        <w:t>BancoSEI::</w:t>
      </w:r>
      <w:r>
        <w:rPr>
          <w:i/>
          <w:iCs/>
        </w:rPr>
        <w:t>getInstance</w:t>
      </w:r>
      <w:r>
        <w:t>()-&gt;executarSql(</w:t>
      </w:r>
      <w:r>
        <w:rPr>
          <w:b/>
          <w:bCs/>
          <w:color w:val="008000"/>
        </w:rPr>
        <w:t>'update infra_parametro set valor =\'2\' where nome=\'</w:t>
      </w:r>
      <w:r>
        <w:t>SEI_HABILITAR_HIPOTESE_LEGAL\'');</w:t>
      </w:r>
      <w:r>
        <w:br/>
        <w:t>```</w:t>
      </w:r>
    </w:p>
    <w:p w14:paraId="2C52128B" w14:textId="77777777" w:rsidR="00A82183" w:rsidRDefault="00000000">
      <w:pPr>
        <w:pStyle w:val="Ttulo3"/>
      </w:pPr>
      <w:bookmarkStart w:id="134" w:name="_Toc171671106"/>
      <w:bookmarkStart w:id="135" w:name="_Toc534906231"/>
      <w:bookmarkStart w:id="136" w:name="_Toc467775878"/>
      <w:r>
        <w:t>InfraErroPHP</w:t>
      </w:r>
      <w:bookmarkEnd w:id="134"/>
    </w:p>
    <w:p w14:paraId="639E35F0" w14:textId="77777777" w:rsidR="00A82183" w:rsidRDefault="00000000">
      <w:pPr>
        <w:pStyle w:val="Standard"/>
        <w:ind w:left="0"/>
      </w:pPr>
      <w:r>
        <w:t>No PHP 8 várias situações que antes geravam apenas Notices passaram a gerar Warnings. Por exemplo, ao acessar uma posição de array que ainda não existe. Isso provocará um erro no sistema que antes não acontecia.</w:t>
      </w:r>
    </w:p>
    <w:p w14:paraId="4788110D" w14:textId="77777777" w:rsidR="00A82183" w:rsidRDefault="00000000">
      <w:pPr>
        <w:pStyle w:val="Standard"/>
        <w:ind w:left="0"/>
      </w:pPr>
      <w:r>
        <w:t>A classe `InfraErroPHP` trata essas situações, permitindo controlar o que o sistema deve fazer (ignorar, registrar em uma tabela ou lançar uma exceção).</w:t>
      </w:r>
    </w:p>
    <w:p w14:paraId="4A0309E5" w14:textId="77777777" w:rsidR="00A82183" w:rsidRDefault="00000000">
      <w:pPr>
        <w:pStyle w:val="Standard"/>
        <w:ind w:left="0"/>
      </w:pPr>
      <w:r>
        <w:t>Constantes de erro:</w:t>
      </w:r>
    </w:p>
    <w:p w14:paraId="719F7ECA" w14:textId="77777777" w:rsidR="00A82183" w:rsidRDefault="00000000">
      <w:pPr>
        <w:pStyle w:val="CdigoFonte"/>
        <w:spacing w:after="0"/>
      </w:pPr>
      <w:r>
        <w:t>```php</w:t>
      </w:r>
      <w:r>
        <w:br/>
        <w:t>InfraErroPHP::$W_UNDEFINED_ARRAY_KEY</w:t>
      </w:r>
      <w:r>
        <w:br/>
        <w:t>InfraErroPHP::$W_UNDEFINED_VARIABLE</w:t>
      </w:r>
      <w:r>
        <w:br/>
        <w:t>InfraErroPHP::$W_UNDEFINED_PROPERTY</w:t>
      </w:r>
      <w:r>
        <w:br/>
        <w:t>InfraErroPHP::$W_ATTEMPT_TO_READ_PROPERTY</w:t>
      </w:r>
      <w:r>
        <w:br/>
        <w:t>InfraErroPHP::$W_TRYING_TO_ACCESS_ARRAY_OFFSET</w:t>
      </w:r>
      <w:r>
        <w:br/>
        <w:t>InfraErroPHP::$W_ARRAY_TO_STRING_CONVERSION</w:t>
      </w:r>
      <w:r>
        <w:br/>
        <w:t>InfraErroPHP::$W_RESOURCE_USED_AS_OFFSET_CASTING_TO_INTEGER</w:t>
      </w:r>
      <w:r>
        <w:br/>
        <w:t>InfraErroPHP::$W_STRING_OFFSET_CAST_OCCURRED</w:t>
      </w:r>
      <w:r>
        <w:br/>
        <w:t>InfraErroPHP::$W_UNINITIALIZED_STRING_OFFSET</w:t>
      </w:r>
      <w:r>
        <w:br/>
        <w:t>InfraErroPHP::$W_CANNOT_ACCESS_OFFSET_OF_TYPE_STRING_ON_STRING</w:t>
      </w:r>
      <w:r>
        <w:br/>
        <w:t>InfraErroPHP::$W_ARGUMENT_MUST_BE_PASSED_BY_REFERENCE</w:t>
      </w:r>
      <w:r>
        <w:br/>
        <w:t>InfraErroPHP::$W_A_NON_NUMERIC_VALUE_ENCOUNTERED</w:t>
      </w:r>
      <w:r>
        <w:br/>
        <w:t>```</w:t>
      </w:r>
    </w:p>
    <w:p w14:paraId="0ECFFB1B" w14:textId="77777777" w:rsidR="00A82183" w:rsidRDefault="00A82183"/>
    <w:p w14:paraId="5BE0E7B0" w14:textId="77777777" w:rsidR="00A82183" w:rsidRDefault="00000000">
      <w:pPr>
        <w:pStyle w:val="Standard"/>
        <w:ind w:left="0"/>
      </w:pPr>
      <w:r>
        <w:t>Constantes de tratamento:</w:t>
      </w:r>
    </w:p>
    <w:p w14:paraId="5E254392" w14:textId="77777777" w:rsidR="00A82183" w:rsidRDefault="00000000">
      <w:pPr>
        <w:pStyle w:val="CdigoFonte"/>
        <w:spacing w:after="0"/>
      </w:pPr>
      <w:r>
        <w:t>```php</w:t>
      </w:r>
      <w:r>
        <w:br/>
        <w:t>InfraErroPHP::$T_LANCAR_EXCECAO</w:t>
      </w:r>
      <w:r>
        <w:br/>
        <w:t>InfraErroPHP::$T_IGNORAR</w:t>
      </w:r>
      <w:r>
        <w:br/>
        <w:t>InfraErroPHP::$T_REGISTRAR</w:t>
      </w:r>
    </w:p>
    <w:p w14:paraId="569E22D0" w14:textId="77777777" w:rsidR="00A82183" w:rsidRDefault="00000000">
      <w:pPr>
        <w:pStyle w:val="CdigoFonte"/>
        <w:spacing w:after="0"/>
      </w:pPr>
      <w:r>
        <w:t>InfraErroPHP::$T_CONTABILIZAR</w:t>
      </w:r>
      <w:r>
        <w:br/>
        <w:t>```</w:t>
      </w:r>
    </w:p>
    <w:p w14:paraId="0BAA5930" w14:textId="77777777" w:rsidR="00A82183" w:rsidRDefault="00A82183"/>
    <w:p w14:paraId="212C2ED3" w14:textId="77777777" w:rsidR="00A82183" w:rsidRDefault="00000000">
      <w:pPr>
        <w:pStyle w:val="Standard"/>
        <w:ind w:left="0"/>
      </w:pPr>
      <w:r>
        <w:t>Por padrão, o SEI ignora os erros `$W_UNDEFINED_ARRAY_KEY`, `$W_UNDEFINED_VARIABLE`, `$W_UNDEFINED_PROPERTY` e `$W_TRYING_TO_ACCESS_ARRAY_OFFSET`. Os demais passarão a lançar erros.</w:t>
      </w:r>
    </w:p>
    <w:p w14:paraId="370D2AD2" w14:textId="77777777" w:rsidR="00A82183" w:rsidRDefault="00000000">
      <w:pPr>
        <w:pStyle w:val="Standard"/>
        <w:ind w:left="0"/>
      </w:pPr>
      <w:r>
        <w:t>É possível sobrescrever esse comportamento no ambiente de desenvolvimento, adicionando a chave `InfraErroPHP` no arquivo `ConfiguracaoSEI.php`. Exemplo:</w:t>
      </w:r>
    </w:p>
    <w:p w14:paraId="0F308FC9" w14:textId="77777777" w:rsidR="00A82183" w:rsidRDefault="00000000">
      <w:pPr>
        <w:pStyle w:val="Standard"/>
        <w:ind w:left="708"/>
        <w:jc w:val="left"/>
        <w:rPr>
          <w:rFonts w:ascii="Courier New" w:eastAsia="Courier New" w:hAnsi="Courier New" w:cs="Courier New"/>
          <w:color w:val="000000"/>
          <w:sz w:val="18"/>
          <w:szCs w:val="16"/>
          <w:shd w:val="clear" w:color="auto" w:fill="F7FAFF"/>
        </w:rPr>
      </w:pPr>
      <w:r>
        <w:rPr>
          <w:rFonts w:ascii="Courier New" w:eastAsia="Courier New" w:hAnsi="Courier New" w:cs="Courier New"/>
          <w:color w:val="000000"/>
          <w:sz w:val="18"/>
          <w:szCs w:val="16"/>
          <w:shd w:val="clear" w:color="auto" w:fill="F7FAFF"/>
        </w:rPr>
        <w:t>```php</w:t>
      </w:r>
      <w:r>
        <w:rPr>
          <w:rFonts w:ascii="Courier New" w:eastAsia="Courier New" w:hAnsi="Courier New" w:cs="Courier New"/>
          <w:color w:val="000000"/>
          <w:sz w:val="18"/>
          <w:szCs w:val="16"/>
          <w:shd w:val="clear" w:color="auto" w:fill="F7FAFF"/>
        </w:rPr>
        <w:br/>
        <w:t>'InfraErroPHP' =&gt;</w:t>
      </w:r>
    </w:p>
    <w:p w14:paraId="5508CF29" w14:textId="77777777" w:rsidR="00A82183" w:rsidRDefault="00000000">
      <w:pPr>
        <w:pStyle w:val="Standard"/>
        <w:ind w:left="708"/>
        <w:jc w:val="left"/>
        <w:rPr>
          <w:rFonts w:ascii="Courier New" w:eastAsia="Courier New" w:hAnsi="Courier New" w:cs="Courier New"/>
          <w:color w:val="000000"/>
          <w:sz w:val="18"/>
          <w:szCs w:val="16"/>
          <w:shd w:val="clear" w:color="auto" w:fill="F7FAFF"/>
        </w:rPr>
      </w:pPr>
      <w:r>
        <w:rPr>
          <w:rFonts w:ascii="Courier New" w:eastAsia="Courier New" w:hAnsi="Courier New" w:cs="Courier New"/>
          <w:color w:val="000000"/>
          <w:sz w:val="18"/>
          <w:szCs w:val="16"/>
          <w:shd w:val="clear" w:color="auto" w:fill="F7FAFF"/>
        </w:rPr>
        <w:t xml:space="preserve">  array(</w:t>
      </w:r>
      <w:r>
        <w:rPr>
          <w:rFonts w:ascii="Courier New" w:eastAsia="Courier New" w:hAnsi="Courier New" w:cs="Courier New"/>
          <w:color w:val="000000"/>
          <w:sz w:val="18"/>
          <w:szCs w:val="16"/>
          <w:shd w:val="clear" w:color="auto" w:fill="F7FAFF"/>
        </w:rPr>
        <w:br/>
        <w:t xml:space="preserve">    InfraErroPHP::$W_UNDEFINED_PROPERTY =&gt; InfraErroPHP::$T_REGISTRAR,</w:t>
      </w:r>
      <w:r>
        <w:rPr>
          <w:rFonts w:ascii="Courier New" w:eastAsia="Courier New" w:hAnsi="Courier New" w:cs="Courier New"/>
          <w:color w:val="000000"/>
          <w:sz w:val="18"/>
          <w:szCs w:val="16"/>
          <w:shd w:val="clear" w:color="auto" w:fill="F7FAFF"/>
        </w:rPr>
        <w:br/>
        <w:t xml:space="preserve">    InfraErroPHP::$W_STRING_OFFSET_CAST_OCCURRED =&gt; InfraErroPHP::$T_IGNORAR</w:t>
      </w:r>
      <w:r>
        <w:rPr>
          <w:rFonts w:ascii="Courier New" w:eastAsia="Courier New" w:hAnsi="Courier New" w:cs="Courier New"/>
          <w:color w:val="000000"/>
          <w:sz w:val="18"/>
          <w:szCs w:val="16"/>
          <w:shd w:val="clear" w:color="auto" w:fill="F7FAFF"/>
        </w:rPr>
        <w:br/>
        <w:t>),</w:t>
      </w:r>
      <w:r>
        <w:rPr>
          <w:rFonts w:ascii="Courier New" w:eastAsia="Courier New" w:hAnsi="Courier New" w:cs="Courier New"/>
          <w:color w:val="000000"/>
          <w:sz w:val="18"/>
          <w:szCs w:val="16"/>
          <w:shd w:val="clear" w:color="auto" w:fill="F7FAFF"/>
        </w:rPr>
        <w:br/>
        <w:t>```</w:t>
      </w:r>
    </w:p>
    <w:p w14:paraId="4E003A20" w14:textId="77777777" w:rsidR="00A82183" w:rsidRDefault="00000000">
      <w:pPr>
        <w:pStyle w:val="Standard"/>
        <w:ind w:left="0"/>
      </w:pPr>
      <w:r>
        <w:t xml:space="preserve">Quando o tratamento `InfraErroPHP::$T_REGISTRAR` for utilizado, o erro será gravado na tabela `infra_erro_php` e poderá ser consultado por meio do menu </w:t>
      </w:r>
      <w:r>
        <w:rPr>
          <w:b/>
          <w:bCs/>
        </w:rPr>
        <w:t>Infra/Erros do PHP</w:t>
      </w:r>
      <w:r>
        <w:t>. O erro é gravado apenas uma vez, desde que não ocorra alteração nas linhas de código (gerando novo registro). O tratamento `InfraErroPHP::$T_CONTABILIZAR` possui comportamento semelhante ao de registro, mas contabilizando a quantidade de vezes que o erro ocorreu. Por enquanto, ainda é possível esse tipo de tratamento, mas as versões futuras do PHP prometem gerar erros para essas situações.</w:t>
      </w:r>
    </w:p>
    <w:p w14:paraId="79C2BC7B" w14:textId="77777777" w:rsidR="00A82183" w:rsidRDefault="00000000">
      <w:pPr>
        <w:pStyle w:val="Ttulo1"/>
        <w:widowControl w:val="0"/>
        <w:numPr>
          <w:ilvl w:val="0"/>
          <w:numId w:val="42"/>
        </w:numPr>
        <w:spacing w:before="0" w:after="60"/>
        <w:rPr>
          <w:rFonts w:ascii="Arial" w:hAnsi="Arial" w:cs="Arial"/>
          <w:color w:val="365F91"/>
          <w:kern w:val="3"/>
          <w:lang w:eastAsia="zh-CN"/>
        </w:rPr>
      </w:pPr>
      <w:bookmarkStart w:id="137" w:name="__RefHeading___Toc27723_2823614150"/>
      <w:bookmarkStart w:id="138" w:name="_Toc467775881"/>
      <w:bookmarkStart w:id="139" w:name="_Toc534906234"/>
      <w:bookmarkStart w:id="140" w:name="_Toc171671413"/>
      <w:bookmarkStart w:id="141" w:name="_Toc223560365"/>
      <w:bookmarkStart w:id="142" w:name="_Toc223772471"/>
      <w:bookmarkStart w:id="143" w:name="_Toc223782223"/>
      <w:bookmarkStart w:id="144" w:name="_Toc223894705"/>
      <w:bookmarkStart w:id="145" w:name="_Toc223911050"/>
      <w:bookmarkStart w:id="146" w:name="_Toc224379872"/>
      <w:bookmarkStart w:id="147" w:name="_Toc225675658"/>
      <w:bookmarkStart w:id="148" w:name="_Toc225806620"/>
      <w:bookmarkStart w:id="149" w:name="_Toc226042097"/>
      <w:bookmarkStart w:id="150" w:name="_Toc226117926"/>
      <w:bookmarkStart w:id="151" w:name="_Toc226422511"/>
      <w:bookmarkStart w:id="152" w:name="_Toc226644334"/>
      <w:bookmarkStart w:id="153" w:name="_Toc231601017"/>
      <w:r>
        <w:rPr>
          <w:rFonts w:ascii="Arial" w:hAnsi="Arial" w:cs="Arial"/>
          <w:color w:val="365F91"/>
          <w:kern w:val="3"/>
          <w:lang w:eastAsia="zh-CN"/>
        </w:rPr>
        <w:t>InfraPHP</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3EC5B93D" w14:textId="77777777" w:rsidR="00A82183" w:rsidRDefault="00000000">
      <w:pPr>
        <w:pStyle w:val="Standard"/>
        <w:ind w:left="0"/>
      </w:pPr>
      <w:r>
        <w:t>Presume-se que as funcionalidades, regras de negócio, protótipos, diagrama E/R e outros artefatos necessários já tenham sido elaborados.</w:t>
      </w:r>
    </w:p>
    <w:p w14:paraId="42602B0F" w14:textId="77777777" w:rsidR="00A82183" w:rsidRDefault="00000000">
      <w:pPr>
        <w:pStyle w:val="Ttulo2"/>
      </w:pPr>
      <w:bookmarkStart w:id="154" w:name="_Toc171671414"/>
      <w:bookmarkStart w:id="155" w:name="__RefHeading___Toc27785_2823614150"/>
      <w:bookmarkStart w:id="156" w:name="_Toc223560366"/>
      <w:bookmarkStart w:id="157" w:name="_Toc223772472"/>
      <w:bookmarkStart w:id="158" w:name="_Toc223782224"/>
      <w:bookmarkStart w:id="159" w:name="_Toc223894706"/>
      <w:bookmarkStart w:id="160" w:name="_Toc223911051"/>
      <w:bookmarkStart w:id="161" w:name="_Toc224379873"/>
      <w:bookmarkStart w:id="162" w:name="_Toc225675659"/>
      <w:bookmarkStart w:id="163" w:name="_Toc225806621"/>
      <w:bookmarkStart w:id="164" w:name="_Toc226042098"/>
      <w:bookmarkStart w:id="165" w:name="_Toc226117927"/>
      <w:bookmarkStart w:id="166" w:name="_Toc226422512"/>
      <w:bookmarkStart w:id="167" w:name="_Toc226644335"/>
      <w:bookmarkStart w:id="168" w:name="_Toc231601018"/>
      <w:r>
        <w:t>Visão Geral</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7E60A660" w14:textId="77777777" w:rsidR="00A82183" w:rsidRDefault="00000000">
      <w:pPr>
        <w:pStyle w:val="Standard"/>
        <w:ind w:left="0"/>
      </w:pPr>
      <w:r>
        <w:t xml:space="preserve">A arquitetura propõe a separação em múltiplas camadas, denominadas: </w:t>
      </w:r>
      <w:r>
        <w:rPr>
          <w:b/>
          <w:bCs/>
        </w:rPr>
        <w:t>Cliente</w:t>
      </w:r>
      <w:r>
        <w:t xml:space="preserve">, </w:t>
      </w:r>
      <w:r>
        <w:rPr>
          <w:b/>
          <w:bCs/>
        </w:rPr>
        <w:t>RN</w:t>
      </w:r>
      <w:r>
        <w:t xml:space="preserve"> e </w:t>
      </w:r>
      <w:r>
        <w:rPr>
          <w:b/>
          <w:bCs/>
        </w:rPr>
        <w:t>BD</w:t>
      </w:r>
      <w:r>
        <w:t>. Cada camada possui um conjunto definido de responsabilidades:</w:t>
      </w:r>
    </w:p>
    <w:p w14:paraId="5CDBBF76" w14:textId="77777777" w:rsidR="00A82183" w:rsidRDefault="00000000">
      <w:pPr>
        <w:pStyle w:val="Standard"/>
        <w:numPr>
          <w:ilvl w:val="0"/>
          <w:numId w:val="65"/>
        </w:numPr>
        <w:spacing w:after="0"/>
      </w:pPr>
      <w:r>
        <w:rPr>
          <w:b/>
        </w:rPr>
        <w:t>Cliente</w:t>
      </w:r>
    </w:p>
    <w:p w14:paraId="754D052E" w14:textId="77777777" w:rsidR="00A82183" w:rsidRDefault="00000000">
      <w:pPr>
        <w:pStyle w:val="Standard"/>
        <w:numPr>
          <w:ilvl w:val="1"/>
          <w:numId w:val="65"/>
        </w:numPr>
        <w:spacing w:after="0"/>
      </w:pPr>
      <w:r>
        <w:t>Interação com o usuário ou outros sistemas.</w:t>
      </w:r>
    </w:p>
    <w:p w14:paraId="26CCA475" w14:textId="77777777" w:rsidR="00A82183" w:rsidRDefault="00000000">
      <w:pPr>
        <w:pStyle w:val="Standard"/>
        <w:numPr>
          <w:ilvl w:val="1"/>
          <w:numId w:val="65"/>
        </w:numPr>
        <w:tabs>
          <w:tab w:val="left" w:pos="-31015"/>
        </w:tabs>
        <w:spacing w:after="0"/>
      </w:pPr>
      <w:r>
        <w:t>Validações simples que não necessitem acesso a dados.</w:t>
      </w:r>
    </w:p>
    <w:p w14:paraId="13CDE1F7" w14:textId="77777777" w:rsidR="00A82183" w:rsidRDefault="00000000">
      <w:pPr>
        <w:pStyle w:val="Standard"/>
        <w:numPr>
          <w:ilvl w:val="0"/>
          <w:numId w:val="65"/>
        </w:numPr>
        <w:spacing w:after="0"/>
      </w:pPr>
      <w:r>
        <w:rPr>
          <w:b/>
        </w:rPr>
        <w:t>RN</w:t>
      </w:r>
    </w:p>
    <w:p w14:paraId="5C6282D1" w14:textId="77777777" w:rsidR="00A82183" w:rsidRDefault="00000000">
      <w:pPr>
        <w:pStyle w:val="Standard"/>
        <w:numPr>
          <w:ilvl w:val="1"/>
          <w:numId w:val="65"/>
        </w:numPr>
        <w:spacing w:after="0"/>
      </w:pPr>
      <w:r>
        <w:t>Controle de transação.</w:t>
      </w:r>
    </w:p>
    <w:p w14:paraId="4A416DB5" w14:textId="77777777" w:rsidR="00A82183" w:rsidRDefault="00000000">
      <w:pPr>
        <w:pStyle w:val="ListaTable"/>
        <w:numPr>
          <w:ilvl w:val="1"/>
          <w:numId w:val="65"/>
        </w:numPr>
        <w:spacing w:before="0" w:after="0"/>
      </w:pPr>
      <w:r>
        <w:t>Validação de permissões.</w:t>
      </w:r>
    </w:p>
    <w:p w14:paraId="4B1A942B" w14:textId="77777777" w:rsidR="00A82183" w:rsidRDefault="00000000">
      <w:pPr>
        <w:pStyle w:val="ListaTable"/>
        <w:numPr>
          <w:ilvl w:val="1"/>
          <w:numId w:val="65"/>
        </w:numPr>
        <w:spacing w:before="0" w:after="0"/>
      </w:pPr>
      <w:r>
        <w:t>Auditoria.</w:t>
      </w:r>
    </w:p>
    <w:p w14:paraId="55B3002C" w14:textId="77777777" w:rsidR="00A82183" w:rsidRDefault="00000000">
      <w:pPr>
        <w:pStyle w:val="ListaTable"/>
        <w:numPr>
          <w:ilvl w:val="1"/>
          <w:numId w:val="65"/>
        </w:numPr>
        <w:spacing w:before="0" w:after="0"/>
      </w:pPr>
      <w:r>
        <w:t>Validação das regras de negócio.</w:t>
      </w:r>
    </w:p>
    <w:p w14:paraId="4F1A8DEC" w14:textId="77777777" w:rsidR="00A82183" w:rsidRDefault="00000000">
      <w:pPr>
        <w:pStyle w:val="ListaTable"/>
        <w:numPr>
          <w:ilvl w:val="0"/>
          <w:numId w:val="65"/>
        </w:numPr>
        <w:spacing w:before="0" w:after="0"/>
      </w:pPr>
      <w:r>
        <w:rPr>
          <w:b/>
        </w:rPr>
        <w:t>BD</w:t>
      </w:r>
    </w:p>
    <w:p w14:paraId="48C36CD4" w14:textId="77777777" w:rsidR="00A82183" w:rsidRDefault="00000000">
      <w:pPr>
        <w:pStyle w:val="ListaTable"/>
        <w:numPr>
          <w:ilvl w:val="1"/>
          <w:numId w:val="65"/>
        </w:numPr>
        <w:spacing w:before="0" w:after="0"/>
      </w:pPr>
      <w:r>
        <w:t>Persistência.</w:t>
      </w:r>
    </w:p>
    <w:p w14:paraId="0C32CF8B" w14:textId="77777777" w:rsidR="00A82183" w:rsidRDefault="00000000">
      <w:pPr>
        <w:pStyle w:val="ListaTable"/>
        <w:numPr>
          <w:ilvl w:val="1"/>
          <w:numId w:val="65"/>
        </w:numPr>
        <w:spacing w:before="0" w:after="0"/>
      </w:pPr>
      <w:r>
        <w:t>Recuperação de dados.</w:t>
      </w:r>
    </w:p>
    <w:p w14:paraId="1450C8C3" w14:textId="77777777" w:rsidR="00A82183" w:rsidRDefault="00A82183">
      <w:pPr>
        <w:pStyle w:val="Standard"/>
        <w:ind w:left="0" w:firstLine="720"/>
      </w:pPr>
    </w:p>
    <w:p w14:paraId="7A329C54" w14:textId="77777777" w:rsidR="00A82183" w:rsidRDefault="00000000">
      <w:pPr>
        <w:pStyle w:val="Standard"/>
        <w:ind w:left="0"/>
      </w:pPr>
      <w:r>
        <w:t>Além disso, devem ser respeitadas as seguintes regras:</w:t>
      </w:r>
    </w:p>
    <w:p w14:paraId="02A44B44" w14:textId="77777777" w:rsidR="00A82183" w:rsidRDefault="00000000">
      <w:pPr>
        <w:pStyle w:val="ListaTable"/>
        <w:numPr>
          <w:ilvl w:val="0"/>
          <w:numId w:val="66"/>
        </w:numPr>
        <w:spacing w:before="0" w:after="0"/>
      </w:pPr>
      <w:r>
        <w:t>Toda a comunicação ocorre somente entre RNs, garantindo que sempre serão executadas as permissões de acesso, regras de negócio e auditoria;</w:t>
      </w:r>
    </w:p>
    <w:p w14:paraId="73E80FD8" w14:textId="77777777" w:rsidR="00A82183" w:rsidRDefault="00000000">
      <w:pPr>
        <w:pStyle w:val="ListaTable"/>
        <w:numPr>
          <w:ilvl w:val="0"/>
          <w:numId w:val="66"/>
        </w:numPr>
        <w:spacing w:before="0" w:after="0"/>
      </w:pPr>
      <w:r>
        <w:t>Uma RN não pode chamar uma BD de outra classe;</w:t>
      </w:r>
    </w:p>
    <w:p w14:paraId="28B4CEC1" w14:textId="77777777" w:rsidR="00A82183" w:rsidRDefault="00000000">
      <w:pPr>
        <w:pStyle w:val="ListaTable"/>
        <w:numPr>
          <w:ilvl w:val="0"/>
          <w:numId w:val="66"/>
        </w:numPr>
        <w:spacing w:before="0" w:after="0"/>
      </w:pPr>
      <w:r>
        <w:t>Não deve ocorrer comunicação direta entre BDs; e</w:t>
      </w:r>
    </w:p>
    <w:p w14:paraId="3B6C8147" w14:textId="77777777" w:rsidR="00A82183" w:rsidRDefault="00000000">
      <w:pPr>
        <w:pStyle w:val="ListaTable"/>
        <w:numPr>
          <w:ilvl w:val="0"/>
          <w:numId w:val="66"/>
        </w:numPr>
        <w:spacing w:before="0" w:after="0"/>
      </w:pPr>
      <w:r>
        <w:t>Uma BD não pode persistir ou atualizar dados em mais de uma tabela.</w:t>
      </w:r>
    </w:p>
    <w:p w14:paraId="4CA85F5A" w14:textId="77777777" w:rsidR="00A82183" w:rsidRDefault="00000000">
      <w:pPr>
        <w:pStyle w:val="Ttulo2"/>
      </w:pPr>
      <w:bookmarkStart w:id="169" w:name="_Toc171671415"/>
      <w:bookmarkStart w:id="170" w:name="__RefHeading___Toc27783_2823614150"/>
      <w:bookmarkStart w:id="171" w:name="_Toc223560367"/>
      <w:bookmarkStart w:id="172" w:name="_Toc223772473"/>
      <w:bookmarkStart w:id="173" w:name="_Toc223782225"/>
      <w:bookmarkStart w:id="174" w:name="_Toc223894707"/>
      <w:bookmarkStart w:id="175" w:name="_Toc223911052"/>
      <w:bookmarkStart w:id="176" w:name="_Toc224379874"/>
      <w:bookmarkStart w:id="177" w:name="_Toc225675660"/>
      <w:bookmarkStart w:id="178" w:name="_Toc225806622"/>
      <w:bookmarkStart w:id="179" w:name="_Toc226042099"/>
      <w:bookmarkStart w:id="180" w:name="_Toc226117928"/>
      <w:bookmarkStart w:id="181" w:name="_Toc226422513"/>
      <w:bookmarkStart w:id="182" w:name="_Toc226644336"/>
      <w:bookmarkStart w:id="183" w:name="_Toc231601019"/>
      <w:r>
        <w:t>InfraDTO</w:t>
      </w:r>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725EE260" w14:textId="77777777" w:rsidR="00A82183" w:rsidRDefault="00000000">
      <w:pPr>
        <w:pStyle w:val="Standard"/>
        <w:ind w:left="0"/>
      </w:pPr>
      <w:r>
        <w:t>Para comunicação entre as camadas foi adotado o padrão de projeto `</w:t>
      </w:r>
      <w:r>
        <w:rPr>
          <w:b/>
          <w:bCs/>
        </w:rPr>
        <w:t>DTO</w:t>
      </w:r>
      <w:r>
        <w:t xml:space="preserve">` (`Data Transfer Object`), que consiste basicamente em passar apenas um objeto nas chamadas de métodos. Assim, por exemplo, na inserção de um documento, ao invés de passar todos os valores necessários como parâmetros individuais para o método de inserção, é criada uma classe para transporte denominada `DocumentoDTO`. Essa classe contém atributos para todos os valores envolvidos. Para inserir um documento deve ser instanciado um objeto dessa classe, sendo </w:t>
      </w:r>
      <w:r>
        <w:lastRenderedPageBreak/>
        <w:t>preenchidos os atributos com os valores correspondentes. Após essa etapa o objeto de transporte deve ser passado para o método de inserção.</w:t>
      </w:r>
    </w:p>
    <w:p w14:paraId="3D1F5F2E" w14:textId="77777777" w:rsidR="00A82183" w:rsidRDefault="00000000">
      <w:pPr>
        <w:pStyle w:val="Standard"/>
        <w:ind w:left="0"/>
      </w:pPr>
      <w:r>
        <w:t xml:space="preserve">Todo o tráfego </w:t>
      </w:r>
      <w:r>
        <w:rPr>
          <w:b/>
          <w:bCs/>
        </w:rPr>
        <w:t>entre as camadas</w:t>
      </w:r>
      <w:r>
        <w:t xml:space="preserve"> deve ser feito utilizando DTOs. Essa abordagem reduz acoplamento, melhora a legibilidade do código e preserva compatibilidade com os bancos de dados suportados pelo sistema.</w:t>
      </w:r>
    </w:p>
    <w:p w14:paraId="77934D89" w14:textId="77777777" w:rsidR="00A82183" w:rsidRDefault="00000000">
      <w:pPr>
        <w:pStyle w:val="Standard"/>
        <w:ind w:left="0"/>
      </w:pPr>
      <w:r>
        <w:t>O framework estendeu o conceito original para permitir que o DTO seja uma fonte de informações do modelo de dados, que possibilite a geração automática de instruções SQL. Para isso, todos os DTOs deverão herdar da classe `InfraDTO`, implementando alguns métodos abstratos. Ao realizar esse procedimento a classe `InfraDTO` passará a fornecer automaticamente o seguinte conjunto de métodos:</w:t>
      </w:r>
    </w:p>
    <w:tbl>
      <w:tblPr>
        <w:tblW w:w="10064" w:type="dxa"/>
        <w:tblInd w:w="212" w:type="dxa"/>
        <w:tblLayout w:type="fixed"/>
        <w:tblCellMar>
          <w:left w:w="10" w:type="dxa"/>
          <w:right w:w="10" w:type="dxa"/>
        </w:tblCellMar>
        <w:tblLook w:val="0000" w:firstRow="0" w:lastRow="0" w:firstColumn="0" w:lastColumn="0" w:noHBand="0" w:noVBand="0"/>
      </w:tblPr>
      <w:tblGrid>
        <w:gridCol w:w="2125"/>
        <w:gridCol w:w="7939"/>
      </w:tblGrid>
      <w:tr w:rsidR="00A82183" w14:paraId="6A328B89"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9127B33" w14:textId="77777777" w:rsidR="00A82183" w:rsidRDefault="00000000">
            <w:pPr>
              <w:pStyle w:val="Standard"/>
              <w:spacing w:after="0" w:line="276" w:lineRule="auto"/>
              <w:ind w:left="0"/>
              <w:jc w:val="center"/>
              <w:rPr>
                <w:b/>
              </w:rPr>
            </w:pPr>
            <w:r>
              <w:rPr>
                <w:b/>
              </w:rPr>
              <w:t>Método</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50D4C3E" w14:textId="77777777" w:rsidR="00A82183" w:rsidRDefault="00000000">
            <w:pPr>
              <w:pStyle w:val="Standard"/>
              <w:spacing w:after="0" w:line="276" w:lineRule="auto"/>
              <w:ind w:left="0"/>
              <w:jc w:val="center"/>
              <w:rPr>
                <w:b/>
              </w:rPr>
            </w:pPr>
            <w:r>
              <w:rPr>
                <w:b/>
              </w:rPr>
              <w:t>Descrição</w:t>
            </w:r>
          </w:p>
        </w:tc>
      </w:tr>
      <w:tr w:rsidR="00A82183" w14:paraId="040DA935"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01FFCA2" w14:textId="77777777" w:rsidR="00A82183" w:rsidRDefault="00000000">
            <w:pPr>
              <w:pStyle w:val="Standard"/>
              <w:spacing w:after="0" w:line="276" w:lineRule="auto"/>
              <w:ind w:left="0"/>
            </w:pPr>
            <w:r>
              <w:t>set&lt;atributo&gt;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62BA1FA" w14:textId="77777777" w:rsidR="00A82183" w:rsidRDefault="00000000">
            <w:pPr>
              <w:pStyle w:val="Standard"/>
              <w:spacing w:after="0" w:line="276" w:lineRule="auto"/>
              <w:ind w:left="0"/>
            </w:pPr>
            <w:r>
              <w:t>Configura o valor do atributo. A configuração do valor do atributo terá reflexos na operação que será realizada com o DTO:</w:t>
            </w:r>
          </w:p>
          <w:p w14:paraId="62F1C677" w14:textId="77777777" w:rsidR="00A82183" w:rsidRDefault="00000000">
            <w:pPr>
              <w:pStyle w:val="Standard"/>
              <w:numPr>
                <w:ilvl w:val="0"/>
                <w:numId w:val="67"/>
              </w:numPr>
              <w:spacing w:after="0" w:line="276" w:lineRule="auto"/>
            </w:pPr>
            <w:r>
              <w:t>Inserções – serão considerados na montagem do INSERT</w:t>
            </w:r>
          </w:p>
          <w:p w14:paraId="7057AA7B" w14:textId="77777777" w:rsidR="00A82183" w:rsidRDefault="00000000">
            <w:pPr>
              <w:pStyle w:val="Standard"/>
              <w:numPr>
                <w:ilvl w:val="0"/>
                <w:numId w:val="67"/>
              </w:numPr>
              <w:spacing w:after="0" w:line="276" w:lineRule="auto"/>
            </w:pPr>
            <w:r>
              <w:t>Alterações – serão adicionados ao bloco SET do UPDATE</w:t>
            </w:r>
          </w:p>
          <w:p w14:paraId="6E34160F" w14:textId="77777777" w:rsidR="00A82183" w:rsidRDefault="00000000">
            <w:pPr>
              <w:pStyle w:val="Standard"/>
              <w:numPr>
                <w:ilvl w:val="0"/>
                <w:numId w:val="67"/>
              </w:numPr>
              <w:spacing w:after="0" w:line="276" w:lineRule="auto"/>
            </w:pPr>
            <w:r>
              <w:t>Consultas – serão adicionados a cláusula WHERE. Nesse caso aceitará um segundo parâmetro, informado o critério de filtro:</w:t>
            </w:r>
          </w:p>
          <w:p w14:paraId="5F3F3482" w14:textId="77777777" w:rsidR="00A82183" w:rsidRDefault="00000000">
            <w:pPr>
              <w:pStyle w:val="CdigoFonte"/>
              <w:spacing w:after="0" w:line="276" w:lineRule="auto"/>
              <w:ind w:left="708"/>
            </w:pPr>
            <w:r>
              <w:rPr>
                <w:rStyle w:val="Forte"/>
                <w:b w:val="0"/>
                <w:bCs w:val="0"/>
              </w:rPr>
              <w:t>```php</w:t>
            </w:r>
            <w:r>
              <w:rPr>
                <w:rStyle w:val="Forte"/>
                <w:b w:val="0"/>
                <w:bCs w:val="0"/>
              </w:rPr>
              <w:br/>
              <w:t>InfraDTO::$OPER_IN</w:t>
            </w:r>
            <w:r>
              <w:rPr>
                <w:rStyle w:val="Forte"/>
                <w:b w:val="0"/>
                <w:bCs w:val="0"/>
              </w:rPr>
              <w:br/>
              <w:t>InfraDTO::$OPER_NOT_IN</w:t>
            </w:r>
            <w:r>
              <w:rPr>
                <w:rStyle w:val="Forte"/>
                <w:b w:val="0"/>
                <w:bCs w:val="0"/>
              </w:rPr>
              <w:br/>
              <w:t>InfraDTO::$OPER_IGUAL (valor padrão)</w:t>
            </w:r>
            <w:r>
              <w:rPr>
                <w:rStyle w:val="Forte"/>
                <w:b w:val="0"/>
                <w:bCs w:val="0"/>
              </w:rPr>
              <w:br/>
              <w:t>InfraDTO::$OPER_DIFERENTE</w:t>
            </w:r>
          </w:p>
          <w:p w14:paraId="16CE5132" w14:textId="77777777" w:rsidR="00A82183" w:rsidRDefault="00000000">
            <w:pPr>
              <w:pStyle w:val="CdigoFonte"/>
              <w:spacing w:after="0" w:line="276" w:lineRule="auto"/>
              <w:ind w:left="708"/>
            </w:pPr>
            <w:r>
              <w:rPr>
                <w:rStyle w:val="Forte"/>
                <w:b w:val="0"/>
                <w:bCs w:val="0"/>
              </w:rPr>
              <w:t>InfraDTO::$OPER_LIKE</w:t>
            </w:r>
            <w:r>
              <w:rPr>
                <w:rStyle w:val="Forte"/>
                <w:b w:val="0"/>
                <w:bCs w:val="0"/>
              </w:rPr>
              <w:br/>
              <w:t>InfraDTO::$OPER_NOT_LIKE</w:t>
            </w:r>
            <w:r>
              <w:rPr>
                <w:rStyle w:val="Forte"/>
                <w:b w:val="0"/>
                <w:bCs w:val="0"/>
              </w:rPr>
              <w:br/>
              <w:t>InfraDTO::$OPER_MAIOR</w:t>
            </w:r>
            <w:r>
              <w:rPr>
                <w:rStyle w:val="Forte"/>
                <w:b w:val="0"/>
                <w:bCs w:val="0"/>
              </w:rPr>
              <w:br/>
              <w:t>InfraDTO::$OPER_MENOR</w:t>
            </w:r>
            <w:r>
              <w:rPr>
                <w:rStyle w:val="Forte"/>
                <w:b w:val="0"/>
                <w:bCs w:val="0"/>
              </w:rPr>
              <w:br/>
              <w:t>InfraDTO::$OPER_MAIOR_IGUAL</w:t>
            </w:r>
            <w:r>
              <w:rPr>
                <w:rStyle w:val="Forte"/>
                <w:b w:val="0"/>
                <w:bCs w:val="0"/>
              </w:rPr>
              <w:br/>
              <w:t>InfraDTO::$OPER_MENOR_IGUAL</w:t>
            </w:r>
            <w:r>
              <w:rPr>
                <w:rStyle w:val="Forte"/>
                <w:b w:val="0"/>
                <w:bCs w:val="0"/>
              </w:rPr>
              <w:br/>
            </w:r>
            <w:r>
              <w:rPr>
                <w:rStyle w:val="Forte"/>
              </w:rPr>
              <w:t>```</w:t>
            </w:r>
          </w:p>
        </w:tc>
      </w:tr>
      <w:tr w:rsidR="00A82183" w14:paraId="5095A165"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B211905" w14:textId="77777777" w:rsidR="00A82183" w:rsidRDefault="00000000">
            <w:pPr>
              <w:pStyle w:val="Standard"/>
              <w:spacing w:after="0" w:line="276" w:lineRule="auto"/>
              <w:ind w:left="0"/>
            </w:pPr>
            <w:r>
              <w:t>get&lt;atributo&gt;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FC98239" w14:textId="77777777" w:rsidR="00A82183" w:rsidRDefault="00000000">
            <w:pPr>
              <w:pStyle w:val="Standard"/>
              <w:spacing w:after="0" w:line="276" w:lineRule="auto"/>
              <w:ind w:left="0"/>
            </w:pPr>
            <w:r>
              <w:t>Retorna o valor do atributo.</w:t>
            </w:r>
          </w:p>
        </w:tc>
      </w:tr>
      <w:tr w:rsidR="00A82183" w14:paraId="07AE9C0B"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75D6D9F" w14:textId="77777777" w:rsidR="00A82183" w:rsidRDefault="00000000">
            <w:pPr>
              <w:pStyle w:val="Standard"/>
              <w:spacing w:after="0" w:line="276" w:lineRule="auto"/>
              <w:ind w:left="0"/>
            </w:pPr>
            <w:r>
              <w:t>unSet&lt;atributo&gt;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6431CA3" w14:textId="77777777" w:rsidR="00A82183" w:rsidRDefault="00000000">
            <w:pPr>
              <w:pStyle w:val="Standard"/>
              <w:spacing w:after="0" w:line="276" w:lineRule="auto"/>
              <w:ind w:left="0"/>
            </w:pPr>
            <w:r>
              <w:t>Passa a indicar que o atributo não possui mais valor configurado.</w:t>
            </w:r>
          </w:p>
        </w:tc>
      </w:tr>
      <w:tr w:rsidR="00A82183" w14:paraId="2B9E9D92"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0A50B2A" w14:textId="77777777" w:rsidR="00A82183" w:rsidRDefault="00000000">
            <w:pPr>
              <w:pStyle w:val="Standard"/>
              <w:spacing w:after="0" w:line="276" w:lineRule="auto"/>
              <w:ind w:left="0"/>
            </w:pPr>
            <w:r>
              <w:t>isSet&lt;atributo&gt;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6AA3ACC" w14:textId="77777777" w:rsidR="00A82183" w:rsidRDefault="00000000">
            <w:pPr>
              <w:pStyle w:val="Standard"/>
              <w:spacing w:after="0" w:line="276" w:lineRule="auto"/>
              <w:ind w:left="0"/>
            </w:pPr>
            <w:r>
              <w:t>Verifica se o atributo possui valor configurado (utilizado na montagem do SQL).</w:t>
            </w:r>
          </w:p>
        </w:tc>
      </w:tr>
      <w:tr w:rsidR="00A82183" w14:paraId="25C0BEFE"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F0FAE5F" w14:textId="77777777" w:rsidR="00A82183" w:rsidRDefault="00000000">
            <w:pPr>
              <w:pStyle w:val="Standard"/>
              <w:spacing w:after="0" w:line="276" w:lineRule="auto"/>
              <w:ind w:left="0"/>
            </w:pPr>
            <w:r>
              <w:t>ret&lt;atributo&gt;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7A16588" w14:textId="77777777" w:rsidR="00A82183" w:rsidRDefault="00000000">
            <w:pPr>
              <w:pStyle w:val="Standard"/>
              <w:spacing w:after="0" w:line="276" w:lineRule="auto"/>
              <w:ind w:left="0"/>
            </w:pPr>
            <w:r>
              <w:t>Indica que o atributo deve ser retornado em consultas.</w:t>
            </w:r>
          </w:p>
        </w:tc>
      </w:tr>
      <w:tr w:rsidR="00A82183" w14:paraId="2F62D670"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E6BCCAB" w14:textId="77777777" w:rsidR="00A82183" w:rsidRDefault="00000000">
            <w:pPr>
              <w:pStyle w:val="Standard"/>
              <w:spacing w:after="0" w:line="276" w:lineRule="auto"/>
              <w:ind w:left="0"/>
            </w:pPr>
            <w:r>
              <w:t>unRet&lt;atributo&gt;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897B761" w14:textId="77777777" w:rsidR="00A82183" w:rsidRDefault="00000000">
            <w:pPr>
              <w:pStyle w:val="Standard"/>
              <w:spacing w:after="0" w:line="276" w:lineRule="auto"/>
              <w:ind w:left="0"/>
            </w:pPr>
            <w:r>
              <w:t>Passa a indicar que o atributo não deve mais retornar na consulta.</w:t>
            </w:r>
          </w:p>
        </w:tc>
      </w:tr>
      <w:tr w:rsidR="00A82183" w14:paraId="2AAF3D63"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DC94420" w14:textId="77777777" w:rsidR="00A82183" w:rsidRDefault="00000000">
            <w:pPr>
              <w:pStyle w:val="Standard"/>
              <w:spacing w:after="0" w:line="276" w:lineRule="auto"/>
              <w:ind w:left="0"/>
            </w:pPr>
            <w:r>
              <w:t>isRet&lt;atributo&gt;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D477DBB" w14:textId="77777777" w:rsidR="00A82183" w:rsidRDefault="00000000">
            <w:pPr>
              <w:pStyle w:val="Standard"/>
              <w:spacing w:after="0" w:line="276" w:lineRule="auto"/>
              <w:ind w:left="0"/>
            </w:pPr>
            <w:r>
              <w:t>Verifica se o atributo deve retornar (utilizado na montagem do SQL).</w:t>
            </w:r>
          </w:p>
        </w:tc>
      </w:tr>
      <w:tr w:rsidR="00A82183" w14:paraId="449DEC1B"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FD2B943" w14:textId="77777777" w:rsidR="00A82183" w:rsidRDefault="00000000">
            <w:pPr>
              <w:pStyle w:val="Standard"/>
              <w:spacing w:after="0" w:line="276" w:lineRule="auto"/>
              <w:ind w:left="0"/>
            </w:pPr>
            <w:r>
              <w:t>setOrd&lt;atributo&gt;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219FEF4" w14:textId="77777777" w:rsidR="00A82183" w:rsidRDefault="00000000">
            <w:pPr>
              <w:pStyle w:val="Standard"/>
              <w:spacing w:after="0" w:line="276" w:lineRule="auto"/>
              <w:ind w:left="0"/>
            </w:pPr>
            <w:r>
              <w:t>Indica que o atributo deve ser utilizado para ordenação. Recebe um parâmetro informando o tipo de ordenação (ascendente ou descendente):</w:t>
            </w:r>
          </w:p>
          <w:p w14:paraId="6A56B8A5" w14:textId="77777777" w:rsidR="00A82183" w:rsidRDefault="00000000">
            <w:pPr>
              <w:pStyle w:val="Standard"/>
              <w:numPr>
                <w:ilvl w:val="0"/>
                <w:numId w:val="68"/>
              </w:numPr>
              <w:spacing w:after="0" w:line="276" w:lineRule="auto"/>
            </w:pPr>
            <w:r>
              <w:t>InfraDTO::$TIPO_ORDENACAO_ASC</w:t>
            </w:r>
          </w:p>
          <w:p w14:paraId="1BF68243" w14:textId="77777777" w:rsidR="00A82183" w:rsidRDefault="00000000">
            <w:pPr>
              <w:pStyle w:val="Standard"/>
              <w:numPr>
                <w:ilvl w:val="0"/>
                <w:numId w:val="68"/>
              </w:numPr>
              <w:spacing w:after="0" w:line="276" w:lineRule="auto"/>
            </w:pPr>
            <w:r>
              <w:t>InfraDTO::$TIPO_ORDENACAO_DESC</w:t>
            </w:r>
          </w:p>
          <w:p w14:paraId="5AF00287" w14:textId="77777777" w:rsidR="00A82183" w:rsidRDefault="00000000">
            <w:pPr>
              <w:pStyle w:val="Standard"/>
              <w:spacing w:after="0" w:line="276" w:lineRule="auto"/>
              <w:ind w:left="0"/>
            </w:pPr>
            <w:r>
              <w:t>Esse método obedece a ordem de configuração dos atributos (para ordenação por múltiplos atributos).</w:t>
            </w:r>
          </w:p>
        </w:tc>
      </w:tr>
      <w:tr w:rsidR="00A82183" w14:paraId="196B052C"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9779355" w14:textId="77777777" w:rsidR="00A82183" w:rsidRDefault="00000000">
            <w:pPr>
              <w:pStyle w:val="Standard"/>
              <w:spacing w:after="0" w:line="276" w:lineRule="auto"/>
              <w:ind w:left="0"/>
            </w:pPr>
            <w:r>
              <w:t>getOrd&lt;atributo&gt;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B5C27AD" w14:textId="77777777" w:rsidR="00A82183" w:rsidRDefault="00000000">
            <w:pPr>
              <w:pStyle w:val="Standard"/>
              <w:spacing w:after="0" w:line="276" w:lineRule="auto"/>
              <w:ind w:left="0"/>
            </w:pPr>
            <w:r>
              <w:t>Retorna o tipo de ordenação configurado atualmente para o atributo (utilizado na montagem do SQL).</w:t>
            </w:r>
          </w:p>
        </w:tc>
      </w:tr>
      <w:tr w:rsidR="00A82183" w14:paraId="1DED52A6"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9B21D0F" w14:textId="77777777" w:rsidR="00A82183" w:rsidRDefault="00000000">
            <w:pPr>
              <w:pStyle w:val="Standard"/>
              <w:spacing w:after="0" w:line="276" w:lineRule="auto"/>
              <w:ind w:left="0"/>
            </w:pPr>
            <w:r>
              <w:t>unOrd&lt;atributo&gt;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111AB82" w14:textId="77777777" w:rsidR="00A82183" w:rsidRDefault="00000000">
            <w:pPr>
              <w:pStyle w:val="Standard"/>
              <w:spacing w:after="0" w:line="276" w:lineRule="auto"/>
              <w:ind w:left="0"/>
            </w:pPr>
            <w:r>
              <w:t>Passa a indicar que o atributo não deve mais ser utilizado para ordenação.</w:t>
            </w:r>
          </w:p>
        </w:tc>
      </w:tr>
      <w:tr w:rsidR="00A82183" w14:paraId="274649A6"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4887B87" w14:textId="77777777" w:rsidR="00A82183" w:rsidRDefault="00000000">
            <w:pPr>
              <w:pStyle w:val="Standard"/>
              <w:spacing w:after="0" w:line="276" w:lineRule="auto"/>
              <w:ind w:left="0"/>
            </w:pPr>
            <w:r>
              <w:t>isOrd&lt;atributo&gt;</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2F7CB7C" w14:textId="77777777" w:rsidR="00A82183" w:rsidRDefault="00000000">
            <w:pPr>
              <w:pStyle w:val="Standard"/>
              <w:spacing w:after="0" w:line="276" w:lineRule="auto"/>
              <w:ind w:left="0"/>
            </w:pPr>
            <w:r>
              <w:t>Verifica se o atributo deve ser utilizado para ordenação (utilizado na montagem do SQL).</w:t>
            </w:r>
          </w:p>
        </w:tc>
      </w:tr>
      <w:tr w:rsidR="00A82183" w14:paraId="2193C11B"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E842F42" w14:textId="77777777" w:rsidR="00A82183" w:rsidRDefault="00000000">
            <w:pPr>
              <w:pStyle w:val="Standard"/>
              <w:spacing w:after="0" w:line="276" w:lineRule="auto"/>
              <w:ind w:left="0"/>
            </w:pPr>
            <w:r>
              <w:t>retTodos</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015DB88" w14:textId="77777777" w:rsidR="00A82183" w:rsidRDefault="00000000">
            <w:pPr>
              <w:pStyle w:val="Standard"/>
              <w:spacing w:after="0" w:line="276" w:lineRule="auto"/>
              <w:ind w:left="0"/>
            </w:pPr>
            <w:r>
              <w:t>Indica que todos os atributos devem ser retornados em uma consulta. Recebe um parâmetro true/false para indicar se os campos das tabelas relacionadas também devem ser retornados (valor padrão false).</w:t>
            </w:r>
          </w:p>
        </w:tc>
      </w:tr>
      <w:tr w:rsidR="00A82183" w14:paraId="07A02E19"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C63F456" w14:textId="77777777" w:rsidR="00A82183" w:rsidRDefault="00000000">
            <w:pPr>
              <w:pStyle w:val="Standard"/>
              <w:spacing w:after="0" w:line="276" w:lineRule="auto"/>
              <w:ind w:left="0"/>
            </w:pPr>
            <w:r>
              <w:t>unSetTodos</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1A164AD" w14:textId="77777777" w:rsidR="00A82183" w:rsidRDefault="00000000">
            <w:pPr>
              <w:pStyle w:val="Standard"/>
              <w:spacing w:after="0" w:line="276" w:lineRule="auto"/>
              <w:ind w:left="0"/>
            </w:pPr>
            <w:r>
              <w:t>Indica que nenhum atributo possui valor configurado.</w:t>
            </w:r>
          </w:p>
        </w:tc>
      </w:tr>
      <w:tr w:rsidR="00A82183" w14:paraId="266C658E"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715221E" w14:textId="77777777" w:rsidR="00A82183" w:rsidRDefault="00000000">
            <w:pPr>
              <w:pStyle w:val="Standard"/>
              <w:spacing w:after="0" w:line="276" w:lineRule="auto"/>
              <w:ind w:left="0"/>
            </w:pPr>
            <w:r>
              <w:t>unRetTodos</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0CA92BE" w14:textId="77777777" w:rsidR="00A82183" w:rsidRDefault="00000000">
            <w:pPr>
              <w:pStyle w:val="Standard"/>
              <w:spacing w:after="0" w:line="276" w:lineRule="auto"/>
              <w:ind w:left="0"/>
            </w:pPr>
            <w:r>
              <w:t>Indica que nenhum atributo deve retornar em uma consulta.</w:t>
            </w:r>
          </w:p>
        </w:tc>
      </w:tr>
      <w:tr w:rsidR="00A82183" w14:paraId="11D97555" w14:textId="77777777">
        <w:tblPrEx>
          <w:tblCellMar>
            <w:top w:w="0" w:type="dxa"/>
            <w:bottom w:w="0" w:type="dxa"/>
          </w:tblCellMar>
        </w:tblPrEx>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780CD08" w14:textId="77777777" w:rsidR="00A82183" w:rsidRDefault="00000000">
            <w:pPr>
              <w:pStyle w:val="Standard"/>
              <w:spacing w:after="0" w:line="276" w:lineRule="auto"/>
              <w:ind w:left="0"/>
            </w:pPr>
            <w:r>
              <w:t>unOrdTodos</w:t>
            </w:r>
          </w:p>
        </w:tc>
        <w:tc>
          <w:tcPr>
            <w:tcW w:w="793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3467A96" w14:textId="77777777" w:rsidR="00A82183" w:rsidRDefault="00000000">
            <w:pPr>
              <w:pStyle w:val="Standard"/>
              <w:spacing w:after="0" w:line="276" w:lineRule="auto"/>
              <w:ind w:left="0"/>
            </w:pPr>
            <w:r>
              <w:t>Indica que nenhum atributo deve ser utilizado para ordenação.</w:t>
            </w:r>
          </w:p>
        </w:tc>
      </w:tr>
    </w:tbl>
    <w:p w14:paraId="5E76F121" w14:textId="77777777" w:rsidR="00A82183" w:rsidRDefault="00A82183"/>
    <w:p w14:paraId="140D621F" w14:textId="77777777" w:rsidR="00A82183" w:rsidRDefault="00000000">
      <w:pPr>
        <w:pStyle w:val="Standard"/>
        <w:ind w:left="0"/>
      </w:pPr>
      <w:r>
        <w:lastRenderedPageBreak/>
        <w:t>Constantes de prefixos de tipos:</w:t>
      </w:r>
    </w:p>
    <w:tbl>
      <w:tblPr>
        <w:tblW w:w="10064" w:type="dxa"/>
        <w:tblInd w:w="250" w:type="dxa"/>
        <w:tblLayout w:type="fixed"/>
        <w:tblCellMar>
          <w:left w:w="10" w:type="dxa"/>
          <w:right w:w="10" w:type="dxa"/>
        </w:tblCellMar>
        <w:tblLook w:val="0000" w:firstRow="0" w:lastRow="0" w:firstColumn="0" w:lastColumn="0" w:noHBand="0" w:noVBand="0"/>
      </w:tblPr>
      <w:tblGrid>
        <w:gridCol w:w="3118"/>
        <w:gridCol w:w="3745"/>
        <w:gridCol w:w="3201"/>
      </w:tblGrid>
      <w:tr w:rsidR="00A82183" w14:paraId="785F7187"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79FEA6" w14:textId="77777777" w:rsidR="00A82183" w:rsidRDefault="00000000">
            <w:pPr>
              <w:pStyle w:val="Standard"/>
              <w:spacing w:after="0" w:line="276" w:lineRule="auto"/>
              <w:ind w:left="0"/>
              <w:jc w:val="center"/>
              <w:rPr>
                <w:b/>
              </w:rPr>
            </w:pPr>
            <w:r>
              <w:rPr>
                <w:b/>
              </w:rPr>
              <w:t>Nome</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2B19C5" w14:textId="77777777" w:rsidR="00A82183" w:rsidRDefault="00000000">
            <w:pPr>
              <w:pStyle w:val="Standard"/>
              <w:spacing w:after="0" w:line="276" w:lineRule="auto"/>
              <w:ind w:left="0"/>
              <w:jc w:val="center"/>
              <w:rPr>
                <w:b/>
              </w:rPr>
            </w:pPr>
            <w:r>
              <w:rPr>
                <w:b/>
              </w:rPr>
              <w:t>Descrição</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8870E2" w14:textId="77777777" w:rsidR="00A82183" w:rsidRDefault="00000000">
            <w:pPr>
              <w:pStyle w:val="Standard"/>
              <w:spacing w:after="0" w:line="276" w:lineRule="auto"/>
              <w:ind w:left="0"/>
              <w:jc w:val="center"/>
              <w:rPr>
                <w:b/>
              </w:rPr>
            </w:pPr>
            <w:r>
              <w:rPr>
                <w:b/>
              </w:rPr>
              <w:t>Formato</w:t>
            </w:r>
          </w:p>
        </w:tc>
      </w:tr>
      <w:tr w:rsidR="00A82183" w14:paraId="04A2AFF8"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09349AC" w14:textId="77777777" w:rsidR="00A82183" w:rsidRDefault="00000000">
            <w:pPr>
              <w:pStyle w:val="Standard"/>
              <w:spacing w:after="0" w:line="276" w:lineRule="auto"/>
              <w:ind w:left="0"/>
            </w:pPr>
            <w:r>
              <w:t>InfraDTO::$PREFIXO_NUM</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7E0841" w14:textId="77777777" w:rsidR="00A82183" w:rsidRDefault="00000000">
            <w:pPr>
              <w:pStyle w:val="Standard"/>
              <w:spacing w:after="0" w:line="276" w:lineRule="auto"/>
              <w:ind w:left="0"/>
            </w:pPr>
            <w:r>
              <w:t>Numérico sem decimais</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0F6501" w14:textId="77777777" w:rsidR="00A82183" w:rsidRDefault="00A82183">
            <w:pPr>
              <w:pStyle w:val="Standard"/>
              <w:spacing w:after="0" w:line="276" w:lineRule="auto"/>
              <w:ind w:left="0"/>
            </w:pPr>
          </w:p>
        </w:tc>
      </w:tr>
      <w:tr w:rsidR="00A82183" w14:paraId="533E0C89"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457BBB" w14:textId="77777777" w:rsidR="00A82183" w:rsidRDefault="00000000">
            <w:pPr>
              <w:pStyle w:val="Standard"/>
              <w:spacing w:after="0" w:line="276" w:lineRule="auto"/>
              <w:ind w:left="0"/>
            </w:pPr>
            <w:r>
              <w:t>InfraDTO::$PREFIXO_DIN</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A8AF71" w14:textId="77777777" w:rsidR="00A82183" w:rsidRDefault="00000000">
            <w:pPr>
              <w:pStyle w:val="Standard"/>
              <w:spacing w:after="0" w:line="276" w:lineRule="auto"/>
              <w:ind w:left="0"/>
            </w:pPr>
            <w:r>
              <w:t>Valor monetário</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5F5B4A" w14:textId="77777777" w:rsidR="00A82183" w:rsidRDefault="00000000">
            <w:pPr>
              <w:pStyle w:val="Standard"/>
              <w:spacing w:after="0" w:line="276" w:lineRule="auto"/>
              <w:ind w:left="0"/>
            </w:pPr>
            <w:r>
              <w:t>999.999,99</w:t>
            </w:r>
          </w:p>
        </w:tc>
      </w:tr>
      <w:tr w:rsidR="00A82183" w14:paraId="20E55FD5"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73B7C4" w14:textId="77777777" w:rsidR="00A82183" w:rsidRDefault="00000000">
            <w:pPr>
              <w:pStyle w:val="Standard"/>
              <w:spacing w:after="0" w:line="276" w:lineRule="auto"/>
              <w:ind w:left="0"/>
            </w:pPr>
            <w:r>
              <w:t>InfraDTO::$PREFIXO_DBL</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85DA56F" w14:textId="77777777" w:rsidR="00A82183" w:rsidRDefault="00000000">
            <w:pPr>
              <w:pStyle w:val="Standard"/>
              <w:spacing w:after="0" w:line="276" w:lineRule="auto"/>
              <w:ind w:left="0"/>
            </w:pPr>
            <w:r>
              <w:t>Numérico com decimais</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A054E4" w14:textId="77777777" w:rsidR="00A82183" w:rsidRDefault="00000000">
            <w:pPr>
              <w:pStyle w:val="Standard"/>
              <w:spacing w:after="0" w:line="276" w:lineRule="auto"/>
              <w:ind w:left="0"/>
            </w:pPr>
            <w:r>
              <w:t>999999,99</w:t>
            </w:r>
          </w:p>
        </w:tc>
      </w:tr>
      <w:tr w:rsidR="00A82183" w14:paraId="2C2B2F34"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A9A4047" w14:textId="77777777" w:rsidR="00A82183" w:rsidRDefault="00000000">
            <w:pPr>
              <w:pStyle w:val="Standard"/>
              <w:spacing w:after="0" w:line="276" w:lineRule="auto"/>
              <w:ind w:left="0"/>
            </w:pPr>
            <w:r>
              <w:t>InfraDTO::$PREFIXO_STR</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A0ABBA" w14:textId="77777777" w:rsidR="00A82183" w:rsidRDefault="00000000">
            <w:pPr>
              <w:pStyle w:val="Standard"/>
              <w:spacing w:after="0" w:line="276" w:lineRule="auto"/>
              <w:ind w:left="0"/>
            </w:pPr>
            <w:r>
              <w:t>Texto</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E8C06E" w14:textId="77777777" w:rsidR="00A82183" w:rsidRDefault="00A82183">
            <w:pPr>
              <w:pStyle w:val="Standard"/>
              <w:spacing w:after="0" w:line="276" w:lineRule="auto"/>
              <w:ind w:left="0"/>
            </w:pPr>
          </w:p>
        </w:tc>
      </w:tr>
      <w:tr w:rsidR="00A82183" w14:paraId="2AFC688F"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BE9F75" w14:textId="77777777" w:rsidR="00A82183" w:rsidRDefault="00000000">
            <w:pPr>
              <w:pStyle w:val="Standard"/>
              <w:spacing w:after="0" w:line="276" w:lineRule="auto"/>
              <w:ind w:left="0"/>
            </w:pPr>
            <w:r>
              <w:t>InfraDTO::$PREFIXO_DTA</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F7FC82" w14:textId="77777777" w:rsidR="00A82183" w:rsidRDefault="00000000">
            <w:pPr>
              <w:pStyle w:val="Standard"/>
              <w:spacing w:after="0" w:line="276" w:lineRule="auto"/>
              <w:ind w:left="0"/>
            </w:pPr>
            <w:r>
              <w:t>Data</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9ED920" w14:textId="77777777" w:rsidR="00A82183" w:rsidRDefault="00000000">
            <w:pPr>
              <w:pStyle w:val="Standard"/>
              <w:spacing w:after="0" w:line="276" w:lineRule="auto"/>
              <w:ind w:left="0"/>
            </w:pPr>
            <w:r>
              <w:t>dd/mm/aaaa</w:t>
            </w:r>
          </w:p>
        </w:tc>
      </w:tr>
      <w:tr w:rsidR="00A82183" w14:paraId="4FF119A9"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43F7D0" w14:textId="77777777" w:rsidR="00A82183" w:rsidRDefault="00000000">
            <w:pPr>
              <w:pStyle w:val="Standard"/>
              <w:spacing w:after="0" w:line="276" w:lineRule="auto"/>
              <w:ind w:left="0"/>
            </w:pPr>
            <w:r>
              <w:t>InfraDTO::$PREFIXO_DTH</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86B371" w14:textId="77777777" w:rsidR="00A82183" w:rsidRDefault="00000000">
            <w:pPr>
              <w:pStyle w:val="Standard"/>
              <w:spacing w:after="0" w:line="276" w:lineRule="auto"/>
              <w:ind w:left="0"/>
            </w:pPr>
            <w:r>
              <w:t>Data e hora</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9EB776" w14:textId="77777777" w:rsidR="00A82183" w:rsidRDefault="00000000">
            <w:pPr>
              <w:pStyle w:val="Standard"/>
              <w:spacing w:after="0" w:line="276" w:lineRule="auto"/>
              <w:ind w:left="0"/>
            </w:pPr>
            <w:r>
              <w:t>dd/mm/aaaa hh:mm:ss</w:t>
            </w:r>
          </w:p>
        </w:tc>
      </w:tr>
      <w:tr w:rsidR="00A82183" w14:paraId="3BD26753"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724288" w14:textId="77777777" w:rsidR="00A82183" w:rsidRDefault="00000000">
            <w:pPr>
              <w:pStyle w:val="Standard"/>
              <w:spacing w:after="0" w:line="276" w:lineRule="auto"/>
              <w:ind w:left="0"/>
            </w:pPr>
            <w:r>
              <w:t>InfraDTO::$PREFIXO_BOL</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6F48F4" w14:textId="77777777" w:rsidR="00A82183" w:rsidRDefault="00000000">
            <w:pPr>
              <w:pStyle w:val="Standard"/>
              <w:spacing w:after="0" w:line="276" w:lineRule="auto"/>
              <w:ind w:left="0"/>
            </w:pPr>
            <w:r>
              <w:t>Booleano</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4E81B3" w14:textId="77777777" w:rsidR="00A82183" w:rsidRDefault="00A82183">
            <w:pPr>
              <w:pStyle w:val="Standard"/>
              <w:spacing w:after="0" w:line="276" w:lineRule="auto"/>
              <w:ind w:left="0"/>
            </w:pPr>
          </w:p>
        </w:tc>
      </w:tr>
      <w:tr w:rsidR="00A82183" w14:paraId="1FE0A31B"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D2B6F2" w14:textId="77777777" w:rsidR="00A82183" w:rsidRDefault="00000000">
            <w:pPr>
              <w:pStyle w:val="Standard"/>
              <w:spacing w:after="0" w:line="276" w:lineRule="auto"/>
              <w:ind w:left="0"/>
            </w:pPr>
            <w:r>
              <w:t>InfraDTO::$PREFIXO_ARR</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C10E0C" w14:textId="77777777" w:rsidR="00A82183" w:rsidRDefault="00000000">
            <w:pPr>
              <w:pStyle w:val="Standard"/>
              <w:spacing w:after="0" w:line="276" w:lineRule="auto"/>
              <w:ind w:left="0"/>
            </w:pPr>
            <w:r>
              <w:t>Array</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844BBAD" w14:textId="77777777" w:rsidR="00A82183" w:rsidRDefault="00A82183">
            <w:pPr>
              <w:pStyle w:val="Standard"/>
              <w:spacing w:after="0" w:line="276" w:lineRule="auto"/>
              <w:ind w:left="0"/>
            </w:pPr>
          </w:p>
        </w:tc>
      </w:tr>
      <w:tr w:rsidR="00A82183" w14:paraId="3211CFE0"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DE12B0" w14:textId="77777777" w:rsidR="00A82183" w:rsidRDefault="00000000">
            <w:pPr>
              <w:pStyle w:val="Standard"/>
              <w:spacing w:after="0" w:line="276" w:lineRule="auto"/>
              <w:ind w:left="0"/>
            </w:pPr>
            <w:r>
              <w:t>InfraDTO::$PREFIXO_OBJ</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7F8F2D" w14:textId="77777777" w:rsidR="00A82183" w:rsidRDefault="00000000">
            <w:pPr>
              <w:pStyle w:val="Standard"/>
              <w:spacing w:after="0" w:line="276" w:lineRule="auto"/>
              <w:ind w:left="0"/>
            </w:pPr>
            <w:r>
              <w:t>Objeto</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A495C0" w14:textId="77777777" w:rsidR="00A82183" w:rsidRDefault="00A82183">
            <w:pPr>
              <w:pStyle w:val="Standard"/>
              <w:spacing w:after="0" w:line="276" w:lineRule="auto"/>
              <w:ind w:left="0"/>
            </w:pPr>
          </w:p>
        </w:tc>
      </w:tr>
      <w:tr w:rsidR="00A82183" w14:paraId="73DDCA1E" w14:textId="77777777">
        <w:tblPrEx>
          <w:tblCellMar>
            <w:top w:w="0" w:type="dxa"/>
            <w:bottom w:w="0" w:type="dxa"/>
          </w:tblCellMar>
        </w:tblPrEx>
        <w:tc>
          <w:tcPr>
            <w:tcW w:w="3118"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609824" w14:textId="77777777" w:rsidR="00A82183" w:rsidRDefault="00000000">
            <w:pPr>
              <w:pStyle w:val="Standard"/>
              <w:spacing w:after="0" w:line="276" w:lineRule="auto"/>
              <w:ind w:left="0"/>
            </w:pPr>
            <w:r>
              <w:t>InfraDTO::$PREFIXO_BIN</w:t>
            </w:r>
          </w:p>
        </w:tc>
        <w:tc>
          <w:tcPr>
            <w:tcW w:w="374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B9A021" w14:textId="77777777" w:rsidR="00A82183" w:rsidRDefault="00000000">
            <w:pPr>
              <w:pStyle w:val="Standard"/>
              <w:spacing w:after="0" w:line="276" w:lineRule="auto"/>
              <w:ind w:left="0"/>
            </w:pPr>
            <w:r>
              <w:t>Dados binários</w:t>
            </w:r>
          </w:p>
        </w:tc>
        <w:tc>
          <w:tcPr>
            <w:tcW w:w="320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40DFFE" w14:textId="77777777" w:rsidR="00A82183" w:rsidRDefault="00A82183">
            <w:pPr>
              <w:pStyle w:val="Standard"/>
              <w:spacing w:after="0" w:line="276" w:lineRule="auto"/>
              <w:ind w:left="0"/>
            </w:pPr>
          </w:p>
        </w:tc>
      </w:tr>
    </w:tbl>
    <w:p w14:paraId="1E9FDF9B" w14:textId="77777777" w:rsidR="00A82183" w:rsidRDefault="00A82183"/>
    <w:p w14:paraId="7651F6C7" w14:textId="77777777" w:rsidR="00A82183" w:rsidRDefault="00000000">
      <w:pPr>
        <w:pStyle w:val="Standard"/>
        <w:ind w:left="0"/>
      </w:pPr>
      <w:r>
        <w:t>A montagem do DTO pode utilizar os métodos do `InfraDTO` descritos abaixo:</w:t>
      </w:r>
    </w:p>
    <w:p w14:paraId="41751658" w14:textId="77777777" w:rsidR="00A82183" w:rsidRDefault="00000000">
      <w:pPr>
        <w:pStyle w:val="Standard"/>
        <w:numPr>
          <w:ilvl w:val="0"/>
          <w:numId w:val="68"/>
        </w:numPr>
        <w:tabs>
          <w:tab w:val="left" w:pos="-13015"/>
        </w:tabs>
      </w:pPr>
      <w:r>
        <w:rPr>
          <w:iCs/>
        </w:rPr>
        <w:t>`</w:t>
      </w:r>
      <w:r>
        <w:rPr>
          <w:b/>
          <w:bCs/>
          <w:iCs/>
        </w:rPr>
        <w:t>getStrNomeTabela</w:t>
      </w:r>
      <w:r>
        <w:rPr>
          <w:iCs/>
        </w:rPr>
        <w:t>`</w:t>
      </w:r>
    </w:p>
    <w:p w14:paraId="43E71718" w14:textId="77777777" w:rsidR="00A82183" w:rsidRDefault="00000000">
      <w:pPr>
        <w:pStyle w:val="Standard"/>
        <w:ind w:left="708"/>
      </w:pPr>
      <w:r>
        <w:t xml:space="preserve">Método abstrato, que retorna o nome da tabela correspondente no banco de dados (retorna </w:t>
      </w:r>
      <w:r>
        <w:rPr>
          <w:i/>
        </w:rPr>
        <w:t>null</w:t>
      </w:r>
      <w:r>
        <w:t xml:space="preserve"> se o DTO não é persistido em uma tabela). Essa tabela será a principal na geração de SQLs com inner e left joins montados em relação a ela.</w:t>
      </w:r>
    </w:p>
    <w:p w14:paraId="136DC77E" w14:textId="77777777" w:rsidR="00A82183" w:rsidRDefault="00000000">
      <w:pPr>
        <w:pStyle w:val="Standard"/>
        <w:numPr>
          <w:ilvl w:val="0"/>
          <w:numId w:val="68"/>
        </w:numPr>
        <w:tabs>
          <w:tab w:val="left" w:pos="-13015"/>
        </w:tabs>
      </w:pPr>
      <w:r>
        <w:rPr>
          <w:iCs/>
        </w:rPr>
        <w:t>`</w:t>
      </w:r>
      <w:r>
        <w:rPr>
          <w:b/>
          <w:bCs/>
          <w:iCs/>
        </w:rPr>
        <w:t>montarDTO</w:t>
      </w:r>
      <w:r>
        <w:rPr>
          <w:iCs/>
        </w:rPr>
        <w:t>`</w:t>
      </w:r>
    </w:p>
    <w:p w14:paraId="758AE318" w14:textId="77777777" w:rsidR="00A82183" w:rsidRDefault="00000000">
      <w:pPr>
        <w:pStyle w:val="Standard"/>
        <w:ind w:left="708"/>
      </w:pPr>
      <w:r>
        <w:t>Método abstrato, usado para adicionar e configurar os atributos do DTO.</w:t>
      </w:r>
    </w:p>
    <w:p w14:paraId="6C370401" w14:textId="77777777" w:rsidR="00A82183" w:rsidRDefault="00000000">
      <w:pPr>
        <w:pStyle w:val="Standard"/>
        <w:numPr>
          <w:ilvl w:val="0"/>
          <w:numId w:val="68"/>
        </w:numPr>
        <w:tabs>
          <w:tab w:val="left" w:pos="-13015"/>
        </w:tabs>
      </w:pPr>
      <w:r>
        <w:rPr>
          <w:iCs/>
        </w:rPr>
        <w:t>`</w:t>
      </w:r>
      <w:r>
        <w:rPr>
          <w:b/>
          <w:bCs/>
          <w:iCs/>
        </w:rPr>
        <w:t>adicionarAtributo ($strPrefixo, $strNome)</w:t>
      </w:r>
      <w:r>
        <w:rPr>
          <w:iCs/>
        </w:rPr>
        <w:t>`</w:t>
      </w:r>
    </w:p>
    <w:p w14:paraId="15A196F9" w14:textId="77777777" w:rsidR="00A82183" w:rsidRDefault="00000000">
      <w:pPr>
        <w:pStyle w:val="Standard"/>
        <w:ind w:left="708"/>
      </w:pPr>
      <w:r>
        <w:t>Adiciona um atributo que não é persistido no DTO.</w:t>
      </w:r>
    </w:p>
    <w:tbl>
      <w:tblPr>
        <w:tblW w:w="8771" w:type="dxa"/>
        <w:tblInd w:w="1303" w:type="dxa"/>
        <w:tblLayout w:type="fixed"/>
        <w:tblCellMar>
          <w:left w:w="10" w:type="dxa"/>
          <w:right w:w="10" w:type="dxa"/>
        </w:tblCellMar>
        <w:tblLook w:val="0000" w:firstRow="0" w:lastRow="0" w:firstColumn="0" w:lastColumn="0" w:noHBand="0" w:noVBand="0"/>
      </w:tblPr>
      <w:tblGrid>
        <w:gridCol w:w="1559"/>
        <w:gridCol w:w="7212"/>
      </w:tblGrid>
      <w:tr w:rsidR="00A82183" w14:paraId="0490E8BE"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984A1" w14:textId="77777777" w:rsidR="00A82183" w:rsidRDefault="00000000">
            <w:pPr>
              <w:pStyle w:val="Standard"/>
              <w:spacing w:after="0"/>
              <w:ind w:left="0"/>
            </w:pPr>
            <w:r>
              <w:t>strPrefixo</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1FAD8" w14:textId="77777777" w:rsidR="00A82183" w:rsidRDefault="00000000">
            <w:pPr>
              <w:pStyle w:val="Standard"/>
              <w:spacing w:after="0"/>
              <w:ind w:left="0"/>
            </w:pPr>
            <w:r>
              <w:t>Utilizar uma das constantes de prefixo de tipo da classe.</w:t>
            </w:r>
          </w:p>
        </w:tc>
      </w:tr>
      <w:tr w:rsidR="00A82183" w14:paraId="2AA0CC4E"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D844F" w14:textId="77777777" w:rsidR="00A82183" w:rsidRDefault="00000000">
            <w:pPr>
              <w:pStyle w:val="Standard"/>
              <w:spacing w:after="0"/>
              <w:ind w:left="0"/>
            </w:pPr>
            <w:r>
              <w:t>strNome</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9A8E2" w14:textId="77777777" w:rsidR="00A82183" w:rsidRDefault="00000000">
            <w:pPr>
              <w:pStyle w:val="Standard"/>
              <w:spacing w:after="0"/>
              <w:ind w:left="0"/>
            </w:pPr>
            <w:r>
              <w:t>Nome do atributo.</w:t>
            </w:r>
          </w:p>
        </w:tc>
      </w:tr>
    </w:tbl>
    <w:p w14:paraId="75CA9CE2" w14:textId="77777777" w:rsidR="00A82183" w:rsidRDefault="00A82183"/>
    <w:p w14:paraId="78F16E0E" w14:textId="77777777" w:rsidR="00A82183" w:rsidRDefault="00000000">
      <w:pPr>
        <w:pStyle w:val="Standard"/>
        <w:numPr>
          <w:ilvl w:val="0"/>
          <w:numId w:val="68"/>
        </w:numPr>
        <w:tabs>
          <w:tab w:val="left" w:pos="-13015"/>
        </w:tabs>
      </w:pPr>
      <w:r>
        <w:rPr>
          <w:iCs/>
        </w:rPr>
        <w:t>`</w:t>
      </w:r>
      <w:r>
        <w:rPr>
          <w:b/>
          <w:bCs/>
          <w:iCs/>
        </w:rPr>
        <w:t>adicionarAtributoTabela($strPrefixo, $strNome, $strCampoSql)</w:t>
      </w:r>
      <w:r>
        <w:rPr>
          <w:iCs/>
        </w:rPr>
        <w:t>`</w:t>
      </w:r>
    </w:p>
    <w:p w14:paraId="6117F4E9" w14:textId="77777777" w:rsidR="00A82183" w:rsidRDefault="00000000">
      <w:pPr>
        <w:pStyle w:val="Standard"/>
        <w:ind w:left="708"/>
      </w:pPr>
      <w:r>
        <w:t>Adiciona um atributo da tabela principal no DTO.</w:t>
      </w:r>
    </w:p>
    <w:tbl>
      <w:tblPr>
        <w:tblW w:w="8771" w:type="dxa"/>
        <w:tblInd w:w="1303" w:type="dxa"/>
        <w:tblLayout w:type="fixed"/>
        <w:tblCellMar>
          <w:left w:w="10" w:type="dxa"/>
          <w:right w:w="10" w:type="dxa"/>
        </w:tblCellMar>
        <w:tblLook w:val="0000" w:firstRow="0" w:lastRow="0" w:firstColumn="0" w:lastColumn="0" w:noHBand="0" w:noVBand="0"/>
      </w:tblPr>
      <w:tblGrid>
        <w:gridCol w:w="1559"/>
        <w:gridCol w:w="7212"/>
      </w:tblGrid>
      <w:tr w:rsidR="00A82183" w14:paraId="7EED7AB5"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B8926" w14:textId="77777777" w:rsidR="00A82183" w:rsidRDefault="00000000">
            <w:pPr>
              <w:pStyle w:val="Standard"/>
              <w:spacing w:after="0"/>
              <w:ind w:left="0"/>
            </w:pPr>
            <w:r>
              <w:t>strPrefixo</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97656" w14:textId="77777777" w:rsidR="00A82183" w:rsidRDefault="00000000">
            <w:pPr>
              <w:pStyle w:val="Standard"/>
              <w:spacing w:after="0"/>
              <w:ind w:left="0"/>
            </w:pPr>
            <w:r>
              <w:t>Utilizar uma das constantes de prefixo de tipo da classe.</w:t>
            </w:r>
          </w:p>
        </w:tc>
      </w:tr>
      <w:tr w:rsidR="00A82183" w14:paraId="2F87133C"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97E2B" w14:textId="77777777" w:rsidR="00A82183" w:rsidRDefault="00000000">
            <w:pPr>
              <w:pStyle w:val="Standard"/>
              <w:spacing w:after="0"/>
              <w:ind w:left="0"/>
            </w:pPr>
            <w:r>
              <w:t>strNome</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A20BE" w14:textId="77777777" w:rsidR="00A82183" w:rsidRDefault="00000000">
            <w:pPr>
              <w:pStyle w:val="Standard"/>
              <w:spacing w:after="0"/>
              <w:ind w:left="0"/>
            </w:pPr>
            <w:r>
              <w:t>Nome do atributo.</w:t>
            </w:r>
          </w:p>
        </w:tc>
      </w:tr>
      <w:tr w:rsidR="00A82183" w14:paraId="38C1638E"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9A229" w14:textId="77777777" w:rsidR="00A82183" w:rsidRDefault="00000000">
            <w:pPr>
              <w:pStyle w:val="Standard"/>
              <w:spacing w:after="0"/>
              <w:ind w:left="0"/>
            </w:pPr>
            <w:r>
              <w:t>strCampoSql</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EF607" w14:textId="77777777" w:rsidR="00A82183" w:rsidRDefault="00000000">
            <w:pPr>
              <w:pStyle w:val="Standard"/>
              <w:spacing w:after="0"/>
              <w:ind w:left="0"/>
            </w:pPr>
            <w:r>
              <w:t>Nome do campo correspondente na tabela do banco de dados.</w:t>
            </w:r>
          </w:p>
        </w:tc>
      </w:tr>
    </w:tbl>
    <w:p w14:paraId="6E14FF79" w14:textId="77777777" w:rsidR="00A82183" w:rsidRDefault="00A82183"/>
    <w:p w14:paraId="3699AA56" w14:textId="77777777" w:rsidR="00A82183" w:rsidRDefault="00000000">
      <w:pPr>
        <w:pStyle w:val="Standard"/>
        <w:numPr>
          <w:ilvl w:val="0"/>
          <w:numId w:val="68"/>
        </w:numPr>
        <w:tabs>
          <w:tab w:val="left" w:pos="-13015"/>
        </w:tabs>
        <w:jc w:val="left"/>
      </w:pPr>
      <w:r>
        <w:rPr>
          <w:iCs/>
        </w:rPr>
        <w:t>`</w:t>
      </w:r>
      <w:r>
        <w:rPr>
          <w:b/>
          <w:bCs/>
          <w:iCs/>
        </w:rPr>
        <w:t>adicionarAtributoTabelaRelacionada($strPrefixo, $strNome, $strCampoSqlRelacionado, $strTabelaRelacionada)</w:t>
      </w:r>
      <w:r>
        <w:rPr>
          <w:iCs/>
        </w:rPr>
        <w:t>`</w:t>
      </w:r>
    </w:p>
    <w:p w14:paraId="402875F1" w14:textId="77777777" w:rsidR="00A82183" w:rsidRDefault="00000000">
      <w:pPr>
        <w:pStyle w:val="Standard"/>
        <w:ind w:left="708"/>
      </w:pPr>
      <w:r>
        <w:t>Adiciona um atributo de uma tabela relacionada com a tabela principal do DTO. O uso desse método requer a configuração da chave-estrangeira correspondente através do método `configurarFK`.</w:t>
      </w:r>
    </w:p>
    <w:tbl>
      <w:tblPr>
        <w:tblW w:w="8771" w:type="dxa"/>
        <w:tblInd w:w="1303" w:type="dxa"/>
        <w:tblLayout w:type="fixed"/>
        <w:tblCellMar>
          <w:left w:w="10" w:type="dxa"/>
          <w:right w:w="10" w:type="dxa"/>
        </w:tblCellMar>
        <w:tblLook w:val="0000" w:firstRow="0" w:lastRow="0" w:firstColumn="0" w:lastColumn="0" w:noHBand="0" w:noVBand="0"/>
      </w:tblPr>
      <w:tblGrid>
        <w:gridCol w:w="1559"/>
        <w:gridCol w:w="7212"/>
      </w:tblGrid>
      <w:tr w:rsidR="00A82183" w14:paraId="6230E659"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16A14" w14:textId="77777777" w:rsidR="00A82183" w:rsidRDefault="00000000">
            <w:pPr>
              <w:pStyle w:val="Standard"/>
              <w:spacing w:after="0"/>
              <w:ind w:left="0"/>
            </w:pPr>
            <w:r>
              <w:t>strPrefixo</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F5EB3" w14:textId="77777777" w:rsidR="00A82183" w:rsidRDefault="00000000">
            <w:pPr>
              <w:pStyle w:val="Standard"/>
              <w:spacing w:after="0"/>
              <w:ind w:left="0"/>
            </w:pPr>
            <w:r>
              <w:t>Utilizar uma das constantes de prefixo de tipo da classe.</w:t>
            </w:r>
          </w:p>
        </w:tc>
      </w:tr>
      <w:tr w:rsidR="00A82183" w14:paraId="452283E1"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1BEB3" w14:textId="77777777" w:rsidR="00A82183" w:rsidRDefault="00000000">
            <w:pPr>
              <w:pStyle w:val="Standard"/>
              <w:spacing w:after="0"/>
              <w:ind w:left="0"/>
            </w:pPr>
            <w:r>
              <w:t>strNome</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D8EC1" w14:textId="77777777" w:rsidR="00A82183" w:rsidRDefault="00000000">
            <w:pPr>
              <w:pStyle w:val="Standard"/>
              <w:spacing w:after="0"/>
              <w:ind w:left="0"/>
            </w:pPr>
            <w:r>
              <w:t>Nome do atributo no formato &lt;campo&gt;&lt;tabela relacionada&gt;.</w:t>
            </w:r>
          </w:p>
          <w:p w14:paraId="745A3EA7" w14:textId="77777777" w:rsidR="00A82183" w:rsidRDefault="00000000">
            <w:pPr>
              <w:pStyle w:val="Standard"/>
              <w:spacing w:after="0"/>
              <w:ind w:left="0"/>
            </w:pPr>
            <w:r>
              <w:t>Exemplo: NomeSerie, SiglaOrgao.</w:t>
            </w:r>
          </w:p>
        </w:tc>
      </w:tr>
      <w:tr w:rsidR="00A82183" w14:paraId="20360584"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A2847" w14:textId="77777777" w:rsidR="00A82183" w:rsidRDefault="00000000">
            <w:pPr>
              <w:pStyle w:val="Standard"/>
              <w:spacing w:after="0"/>
              <w:ind w:left="0"/>
            </w:pPr>
            <w:r>
              <w:t>strCampoSqlRelacionado</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807F4" w14:textId="77777777" w:rsidR="00A82183" w:rsidRDefault="00000000">
            <w:pPr>
              <w:pStyle w:val="Standard"/>
              <w:spacing w:after="0"/>
              <w:ind w:left="0"/>
            </w:pPr>
            <w:r>
              <w:t>Nome do campo correspondente na tabela relacionada do banco de dados.</w:t>
            </w:r>
          </w:p>
        </w:tc>
      </w:tr>
    </w:tbl>
    <w:p w14:paraId="537E65AE" w14:textId="77777777" w:rsidR="00A82183" w:rsidRDefault="00A82183"/>
    <w:p w14:paraId="330F9E0D" w14:textId="77777777" w:rsidR="00A82183" w:rsidRDefault="00000000">
      <w:pPr>
        <w:pStyle w:val="Standard"/>
        <w:numPr>
          <w:ilvl w:val="0"/>
          <w:numId w:val="68"/>
        </w:numPr>
        <w:tabs>
          <w:tab w:val="left" w:pos="-13015"/>
        </w:tabs>
      </w:pPr>
      <w:r>
        <w:rPr>
          <w:iCs/>
        </w:rPr>
        <w:t>`</w:t>
      </w:r>
      <w:r>
        <w:rPr>
          <w:b/>
          <w:bCs/>
          <w:iCs/>
        </w:rPr>
        <w:t>configurarPK($strAtributo, $numTipoPK)</w:t>
      </w:r>
      <w:r>
        <w:rPr>
          <w:iCs/>
        </w:rPr>
        <w:t>`</w:t>
      </w:r>
    </w:p>
    <w:p w14:paraId="792F2A64" w14:textId="77777777" w:rsidR="00A82183" w:rsidRDefault="00000000">
      <w:pPr>
        <w:pStyle w:val="Standard"/>
        <w:ind w:left="708"/>
      </w:pPr>
      <w:r>
        <w:lastRenderedPageBreak/>
        <w:t>Indica que o atributo é chave-primária.</w:t>
      </w:r>
    </w:p>
    <w:p w14:paraId="217A3E15" w14:textId="77777777" w:rsidR="00A82183" w:rsidRDefault="00000000">
      <w:pPr>
        <w:pStyle w:val="Standard"/>
        <w:numPr>
          <w:ilvl w:val="0"/>
          <w:numId w:val="68"/>
        </w:numPr>
        <w:tabs>
          <w:tab w:val="left" w:pos="-13015"/>
        </w:tabs>
        <w:jc w:val="left"/>
      </w:pPr>
      <w:r>
        <w:rPr>
          <w:iCs/>
        </w:rPr>
        <w:t>`</w:t>
      </w:r>
      <w:r>
        <w:rPr>
          <w:b/>
          <w:bCs/>
          <w:iCs/>
        </w:rPr>
        <w:t>configurarFK($strAtributo, $strTabelaRelacionda, $strCampoRelacionado, $numTipoFK,$numFiltroFK)</w:t>
      </w:r>
      <w:r>
        <w:rPr>
          <w:iCs/>
        </w:rPr>
        <w:t>`</w:t>
      </w:r>
    </w:p>
    <w:p w14:paraId="69AC79ED" w14:textId="77777777" w:rsidR="00A82183" w:rsidRDefault="00000000">
      <w:pPr>
        <w:pStyle w:val="Standard"/>
        <w:ind w:left="708"/>
      </w:pPr>
      <w:r>
        <w:t>Indica que o campo é chave-estrangeira, onde:</w:t>
      </w:r>
    </w:p>
    <w:tbl>
      <w:tblPr>
        <w:tblW w:w="8771" w:type="dxa"/>
        <w:tblInd w:w="1303" w:type="dxa"/>
        <w:tblLayout w:type="fixed"/>
        <w:tblCellMar>
          <w:left w:w="10" w:type="dxa"/>
          <w:right w:w="10" w:type="dxa"/>
        </w:tblCellMar>
        <w:tblLook w:val="0000" w:firstRow="0" w:lastRow="0" w:firstColumn="0" w:lastColumn="0" w:noHBand="0" w:noVBand="0"/>
      </w:tblPr>
      <w:tblGrid>
        <w:gridCol w:w="2408"/>
        <w:gridCol w:w="6363"/>
      </w:tblGrid>
      <w:tr w:rsidR="00A82183" w14:paraId="54D157B8" w14:textId="77777777">
        <w:tblPrEx>
          <w:tblCellMar>
            <w:top w:w="0" w:type="dxa"/>
            <w:bottom w:w="0" w:type="dxa"/>
          </w:tblCellMar>
        </w:tblPrEx>
        <w:tc>
          <w:tcPr>
            <w:tcW w:w="2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E722F" w14:textId="77777777" w:rsidR="00A82183" w:rsidRDefault="00000000">
            <w:pPr>
              <w:pStyle w:val="Standard"/>
              <w:spacing w:after="0"/>
              <w:ind w:left="0"/>
            </w:pPr>
            <w:r>
              <w:t>strAtributo</w:t>
            </w:r>
          </w:p>
        </w:tc>
        <w:tc>
          <w:tcPr>
            <w:tcW w:w="6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F3CEE" w14:textId="77777777" w:rsidR="00A82183" w:rsidRDefault="00000000">
            <w:pPr>
              <w:pStyle w:val="Standard"/>
              <w:spacing w:after="0"/>
              <w:ind w:left="0"/>
            </w:pPr>
            <w:r>
              <w:t>Nome do atributo. Deve ser igual ao nome de um atributo já adicionado ao DTO através dos métodos `adicionarAtributo` ou `adicionarAtributoTabelaRelacionada`.</w:t>
            </w:r>
          </w:p>
        </w:tc>
      </w:tr>
      <w:tr w:rsidR="00A82183" w14:paraId="16F9F92E" w14:textId="77777777">
        <w:tblPrEx>
          <w:tblCellMar>
            <w:top w:w="0" w:type="dxa"/>
            <w:bottom w:w="0" w:type="dxa"/>
          </w:tblCellMar>
        </w:tblPrEx>
        <w:tc>
          <w:tcPr>
            <w:tcW w:w="2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EFED6" w14:textId="77777777" w:rsidR="00A82183" w:rsidRDefault="00000000">
            <w:pPr>
              <w:pStyle w:val="Index"/>
              <w:spacing w:after="0"/>
              <w:ind w:left="0"/>
            </w:pPr>
            <w:r>
              <w:t>strTabelaRelacionada</w:t>
            </w:r>
          </w:p>
        </w:tc>
        <w:tc>
          <w:tcPr>
            <w:tcW w:w="6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36583" w14:textId="77777777" w:rsidR="00A82183" w:rsidRDefault="00000000">
            <w:pPr>
              <w:pStyle w:val="Index"/>
              <w:spacing w:after="0"/>
              <w:ind w:left="0"/>
            </w:pPr>
            <w:r>
              <w:t>Nome da tabela que contém o atributo chave-primária correspondente a essa chave-estrangeira.</w:t>
            </w:r>
          </w:p>
        </w:tc>
      </w:tr>
      <w:tr w:rsidR="00A82183" w14:paraId="3289BF0F" w14:textId="77777777">
        <w:tblPrEx>
          <w:tblCellMar>
            <w:top w:w="0" w:type="dxa"/>
            <w:bottom w:w="0" w:type="dxa"/>
          </w:tblCellMar>
        </w:tblPrEx>
        <w:tc>
          <w:tcPr>
            <w:tcW w:w="2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92218" w14:textId="77777777" w:rsidR="00A82183" w:rsidRDefault="00000000">
            <w:pPr>
              <w:pStyle w:val="Index"/>
              <w:spacing w:after="0"/>
              <w:ind w:left="0"/>
            </w:pPr>
            <w:r>
              <w:t>strCampoRelacionado</w:t>
            </w:r>
          </w:p>
        </w:tc>
        <w:tc>
          <w:tcPr>
            <w:tcW w:w="6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DB807" w14:textId="77777777" w:rsidR="00A82183" w:rsidRDefault="00000000">
            <w:pPr>
              <w:pStyle w:val="Index"/>
              <w:spacing w:after="0"/>
              <w:ind w:left="0"/>
            </w:pPr>
            <w:r>
              <w:t>Nome do campo chave-primária na tabela relacionada.</w:t>
            </w:r>
          </w:p>
        </w:tc>
      </w:tr>
      <w:tr w:rsidR="00A82183" w14:paraId="22E587E4" w14:textId="77777777">
        <w:tblPrEx>
          <w:tblCellMar>
            <w:top w:w="0" w:type="dxa"/>
            <w:bottom w:w="0" w:type="dxa"/>
          </w:tblCellMar>
        </w:tblPrEx>
        <w:tc>
          <w:tcPr>
            <w:tcW w:w="2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3661B" w14:textId="77777777" w:rsidR="00A82183" w:rsidRDefault="00000000">
            <w:pPr>
              <w:pStyle w:val="Index"/>
              <w:spacing w:after="0"/>
              <w:ind w:left="0"/>
            </w:pPr>
            <w:r>
              <w:t>$numTipoFK</w:t>
            </w:r>
          </w:p>
        </w:tc>
        <w:tc>
          <w:tcPr>
            <w:tcW w:w="6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11AD7" w14:textId="77777777" w:rsidR="00A82183" w:rsidRDefault="00000000">
            <w:pPr>
              <w:pStyle w:val="Index"/>
              <w:spacing w:after="0"/>
              <w:ind w:left="0"/>
            </w:pPr>
            <w:r>
              <w:t>Informa o tipo da chave-estrangeira, utilizar uma das constantes:</w:t>
            </w:r>
          </w:p>
          <w:p w14:paraId="100F5558" w14:textId="77777777" w:rsidR="00A82183" w:rsidRDefault="00000000">
            <w:pPr>
              <w:pStyle w:val="Index"/>
              <w:numPr>
                <w:ilvl w:val="0"/>
                <w:numId w:val="69"/>
              </w:numPr>
              <w:spacing w:after="0"/>
            </w:pPr>
            <w:r>
              <w:rPr>
                <w:rStyle w:val="CdigoFonteChar"/>
              </w:rPr>
              <w:t>`InfraDTO::$TIPO_FK_OBRIGATORIA`</w:t>
            </w:r>
            <w:r>
              <w:t xml:space="preserve"> (default) - fará um INNER JOIN com a tabela principal.</w:t>
            </w:r>
          </w:p>
          <w:p w14:paraId="3749BD07" w14:textId="77777777" w:rsidR="00A82183" w:rsidRDefault="00000000">
            <w:pPr>
              <w:pStyle w:val="Index"/>
              <w:numPr>
                <w:ilvl w:val="0"/>
                <w:numId w:val="30"/>
              </w:numPr>
              <w:spacing w:after="0"/>
            </w:pPr>
            <w:r>
              <w:rPr>
                <w:rStyle w:val="CdigoFonteChar"/>
              </w:rPr>
              <w:t>`InfraDTO::$TIPO_FK_OPCIONAL`</w:t>
            </w:r>
            <w:r>
              <w:t xml:space="preserve"> - fará um LEFT JOIN com a tabela principal.</w:t>
            </w:r>
          </w:p>
        </w:tc>
      </w:tr>
      <w:tr w:rsidR="00A82183" w14:paraId="4FD78816" w14:textId="77777777">
        <w:tblPrEx>
          <w:tblCellMar>
            <w:top w:w="0" w:type="dxa"/>
            <w:bottom w:w="0" w:type="dxa"/>
          </w:tblCellMar>
        </w:tblPrEx>
        <w:tc>
          <w:tcPr>
            <w:tcW w:w="2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B0134" w14:textId="77777777" w:rsidR="00A82183" w:rsidRDefault="00000000">
            <w:pPr>
              <w:pStyle w:val="Index"/>
              <w:spacing w:after="0"/>
              <w:ind w:left="0"/>
              <w:rPr>
                <w:lang w:val="en-US"/>
              </w:rPr>
            </w:pPr>
            <w:r>
              <w:rPr>
                <w:lang w:val="en-US"/>
              </w:rPr>
              <w:t>$numFiltroFK</w:t>
            </w:r>
            <w:r>
              <w:rPr>
                <w:lang w:val="en-US"/>
              </w:rPr>
              <w:tab/>
            </w:r>
          </w:p>
        </w:tc>
        <w:tc>
          <w:tcPr>
            <w:tcW w:w="6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A1DC2" w14:textId="77777777" w:rsidR="00A82183" w:rsidRDefault="00000000">
            <w:pPr>
              <w:pStyle w:val="Index"/>
              <w:spacing w:after="0"/>
              <w:ind w:left="0"/>
            </w:pPr>
            <w:r>
              <w:t>Indica a forma como os registros relacionados serão filtrados:</w:t>
            </w:r>
          </w:p>
          <w:p w14:paraId="58A4443D" w14:textId="77777777" w:rsidR="00A82183" w:rsidRDefault="00000000">
            <w:pPr>
              <w:pStyle w:val="Index"/>
              <w:numPr>
                <w:ilvl w:val="0"/>
                <w:numId w:val="30"/>
              </w:numPr>
              <w:spacing w:after="0"/>
            </w:pPr>
            <w:r>
              <w:rPr>
                <w:rStyle w:val="CdigoFonteChar"/>
              </w:rPr>
              <w:t>`InfraDTO::$FILTRO_FK_ON`</w:t>
            </w:r>
            <w:r>
              <w:t xml:space="preserve"> (default) - montará filtros da tabela relacionada diretamente no inner ou left join através da cláusula ON.</w:t>
            </w:r>
          </w:p>
          <w:p w14:paraId="30DAAACF" w14:textId="77777777" w:rsidR="00A82183" w:rsidRDefault="00000000">
            <w:pPr>
              <w:pStyle w:val="Index"/>
              <w:numPr>
                <w:ilvl w:val="0"/>
                <w:numId w:val="30"/>
              </w:numPr>
              <w:spacing w:after="0"/>
            </w:pPr>
            <w:r>
              <w:rPr>
                <w:rStyle w:val="CdigoFonteChar"/>
              </w:rPr>
              <w:t>`InfraDTO::$FILTRO_FK_WHERE`</w:t>
            </w:r>
            <w:r>
              <w:t xml:space="preserve"> - aplicará o filtro sobre o resultado final da consulta na cláusula WHERE.</w:t>
            </w:r>
          </w:p>
        </w:tc>
      </w:tr>
    </w:tbl>
    <w:p w14:paraId="1A8C995F" w14:textId="77777777" w:rsidR="00A82183" w:rsidRDefault="00A82183"/>
    <w:p w14:paraId="1EE4A223" w14:textId="77777777" w:rsidR="00A82183" w:rsidRDefault="00000000">
      <w:pPr>
        <w:pStyle w:val="ListaTable"/>
        <w:numPr>
          <w:ilvl w:val="0"/>
          <w:numId w:val="30"/>
        </w:numPr>
        <w:spacing w:before="0" w:after="160"/>
      </w:pPr>
      <w:r>
        <w:rPr>
          <w:iCs/>
        </w:rPr>
        <w:t>`</w:t>
      </w:r>
      <w:r>
        <w:rPr>
          <w:b/>
          <w:bCs/>
          <w:iCs/>
        </w:rPr>
        <w:t>configurarExclusaoLogica($strAtributo, $valorDesativado)</w:t>
      </w:r>
      <w:r>
        <w:rPr>
          <w:iCs/>
        </w:rPr>
        <w:t>`</w:t>
      </w:r>
    </w:p>
    <w:p w14:paraId="442CDD46" w14:textId="77777777" w:rsidR="00A82183" w:rsidRDefault="00000000">
      <w:pPr>
        <w:pStyle w:val="Standard"/>
        <w:ind w:left="708"/>
      </w:pPr>
      <w:r>
        <w:t>Sinaliza qual atributo deve ser atualizado no caso de uma exclusão lógica (método desativar).</w:t>
      </w:r>
    </w:p>
    <w:tbl>
      <w:tblPr>
        <w:tblW w:w="8771" w:type="dxa"/>
        <w:tblInd w:w="1303" w:type="dxa"/>
        <w:tblLayout w:type="fixed"/>
        <w:tblCellMar>
          <w:left w:w="10" w:type="dxa"/>
          <w:right w:w="10" w:type="dxa"/>
        </w:tblCellMar>
        <w:tblLook w:val="0000" w:firstRow="0" w:lastRow="0" w:firstColumn="0" w:lastColumn="0" w:noHBand="0" w:noVBand="0"/>
      </w:tblPr>
      <w:tblGrid>
        <w:gridCol w:w="1841"/>
        <w:gridCol w:w="6930"/>
      </w:tblGrid>
      <w:tr w:rsidR="00A82183" w14:paraId="32EDEECA" w14:textId="77777777">
        <w:tblPrEx>
          <w:tblCellMar>
            <w:top w:w="0" w:type="dxa"/>
            <w:bottom w:w="0" w:type="dxa"/>
          </w:tblCellMar>
        </w:tblPrEx>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1A7FD" w14:textId="77777777" w:rsidR="00A82183" w:rsidRDefault="00000000">
            <w:pPr>
              <w:pStyle w:val="Standard"/>
              <w:spacing w:after="0"/>
              <w:ind w:left="0"/>
            </w:pPr>
            <w:r>
              <w:t>strAtributo</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65B6A" w14:textId="77777777" w:rsidR="00A82183" w:rsidRDefault="00000000">
            <w:pPr>
              <w:pStyle w:val="Standard"/>
              <w:spacing w:after="0"/>
              <w:ind w:left="0"/>
            </w:pPr>
            <w:r>
              <w:t>Nome do atributo. Deve ser igual ao nome de um atributo já adicionado ao DTO através do método `adicionarAtributo`.</w:t>
            </w:r>
          </w:p>
        </w:tc>
      </w:tr>
      <w:tr w:rsidR="00A82183" w14:paraId="7A0AEC65" w14:textId="77777777">
        <w:tblPrEx>
          <w:tblCellMar>
            <w:top w:w="0" w:type="dxa"/>
            <w:bottom w:w="0" w:type="dxa"/>
          </w:tblCellMar>
        </w:tblPrEx>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E89D5" w14:textId="77777777" w:rsidR="00A82183" w:rsidRDefault="00000000">
            <w:pPr>
              <w:pStyle w:val="Standard"/>
              <w:spacing w:after="0"/>
              <w:ind w:left="0"/>
            </w:pPr>
            <w:r>
              <w:t>valorDesativado</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A910A" w14:textId="77777777" w:rsidR="00A82183" w:rsidRDefault="00000000">
            <w:pPr>
              <w:pStyle w:val="Index"/>
              <w:spacing w:after="0"/>
              <w:ind w:left="0"/>
            </w:pPr>
            <w:r>
              <w:t>Informa qual valor representa um registro desativado.</w:t>
            </w:r>
          </w:p>
        </w:tc>
      </w:tr>
    </w:tbl>
    <w:p w14:paraId="101BCEA3" w14:textId="77777777" w:rsidR="00A82183" w:rsidRDefault="00A82183"/>
    <w:p w14:paraId="15D30514" w14:textId="77777777" w:rsidR="00A82183" w:rsidRDefault="00000000">
      <w:pPr>
        <w:pStyle w:val="Standard"/>
        <w:ind w:left="708"/>
      </w:pPr>
      <w:r>
        <w:t>Exemplo de código de um DTO:</w:t>
      </w:r>
    </w:p>
    <w:p w14:paraId="5B769D24" w14:textId="77777777" w:rsidR="00A82183" w:rsidRDefault="00000000">
      <w:pPr>
        <w:pStyle w:val="CdigoFonte"/>
        <w:spacing w:after="0"/>
        <w:ind w:left="1416"/>
        <w:rPr>
          <w:lang w:val="en-US"/>
        </w:rPr>
      </w:pPr>
      <w:r>
        <w:rPr>
          <w:lang w:val="en-US"/>
        </w:rPr>
        <w:t>```php</w:t>
      </w:r>
      <w:r>
        <w:rPr>
          <w:lang w:val="en-US"/>
        </w:rPr>
        <w:br/>
        <w:t>class DocumentoDTO extends InfraDTO {</w:t>
      </w:r>
    </w:p>
    <w:p w14:paraId="707755DA" w14:textId="77777777" w:rsidR="00A82183" w:rsidRDefault="00000000">
      <w:pPr>
        <w:pStyle w:val="CdigoFonte"/>
        <w:spacing w:after="0"/>
        <w:ind w:left="1416"/>
        <w:rPr>
          <w:lang w:val="en-US"/>
        </w:rPr>
      </w:pPr>
      <w:r>
        <w:rPr>
          <w:lang w:val="en-US"/>
        </w:rPr>
        <w:t xml:space="preserve">  public function getStrNomeTabela() {</w:t>
      </w:r>
    </w:p>
    <w:p w14:paraId="2D257BFD" w14:textId="77777777" w:rsidR="00A82183" w:rsidRDefault="00000000">
      <w:pPr>
        <w:pStyle w:val="CdigoFonte"/>
        <w:spacing w:after="0"/>
        <w:ind w:left="1416"/>
        <w:rPr>
          <w:lang w:val="en-US"/>
        </w:rPr>
      </w:pPr>
      <w:r>
        <w:rPr>
          <w:lang w:val="en-US"/>
        </w:rPr>
        <w:t xml:space="preserve">    return "documento";</w:t>
      </w:r>
    </w:p>
    <w:p w14:paraId="1212730D" w14:textId="77777777" w:rsidR="00A82183" w:rsidRDefault="00000000">
      <w:pPr>
        <w:pStyle w:val="CdigoFonte"/>
        <w:spacing w:after="0"/>
        <w:ind w:left="1416"/>
        <w:rPr>
          <w:lang w:val="en-US"/>
        </w:rPr>
      </w:pPr>
      <w:r>
        <w:rPr>
          <w:lang w:val="en-US"/>
        </w:rPr>
        <w:t xml:space="preserve">  }</w:t>
      </w:r>
    </w:p>
    <w:p w14:paraId="68D480E7" w14:textId="77777777" w:rsidR="00A82183" w:rsidRDefault="00000000">
      <w:pPr>
        <w:pStyle w:val="CdigoFonte"/>
        <w:spacing w:after="0"/>
        <w:ind w:left="1416"/>
        <w:rPr>
          <w:lang w:val="en-US"/>
        </w:rPr>
      </w:pPr>
      <w:r>
        <w:rPr>
          <w:lang w:val="en-US"/>
        </w:rPr>
        <w:t xml:space="preserve">  public function montarDTO() {</w:t>
      </w:r>
    </w:p>
    <w:p w14:paraId="3B620D30" w14:textId="77777777" w:rsidR="00A82183" w:rsidRDefault="00000000">
      <w:pPr>
        <w:pStyle w:val="CdigoFonte"/>
        <w:spacing w:after="0"/>
        <w:ind w:left="1416"/>
      </w:pPr>
      <w:r>
        <w:rPr>
          <w:lang w:val="en-US"/>
        </w:rPr>
        <w:t xml:space="preserve">    </w:t>
      </w:r>
      <w:r>
        <w:t>$this-&gt;adicionarAtributoTabela(InfraDTO::$PREFIXO_DBL, "IdDocumento", "id_documento");</w:t>
      </w:r>
    </w:p>
    <w:p w14:paraId="3BA0BA29" w14:textId="77777777" w:rsidR="00A82183" w:rsidRDefault="00000000">
      <w:pPr>
        <w:pStyle w:val="CdigoFonte"/>
        <w:spacing w:after="0"/>
        <w:ind w:left="1416"/>
      </w:pPr>
      <w:r>
        <w:t xml:space="preserve">    $this-&gt;adicionarAtributoTabela(InfraDTO::$PREFIXO_NUM, "IdSerie", "id_serie");</w:t>
      </w:r>
    </w:p>
    <w:p w14:paraId="20129AED" w14:textId="77777777" w:rsidR="00A82183" w:rsidRDefault="00000000">
      <w:pPr>
        <w:pStyle w:val="CdigoFonte"/>
        <w:spacing w:after="0"/>
        <w:ind w:left="1416"/>
      </w:pPr>
      <w:r>
        <w:t xml:space="preserve">    $this-&gt;adicionarAtributoTabela(InfraDTO::$PREFIXO_STR, "Numero", "numero");</w:t>
      </w:r>
    </w:p>
    <w:p w14:paraId="04CE3C62" w14:textId="77777777" w:rsidR="00A82183" w:rsidRDefault="00000000">
      <w:pPr>
        <w:pStyle w:val="CdigoFonte"/>
        <w:spacing w:after="0"/>
        <w:ind w:left="1416"/>
      </w:pPr>
      <w:r>
        <w:t xml:space="preserve">    //... demais campos da tabela documento ...</w:t>
      </w:r>
    </w:p>
    <w:p w14:paraId="76EF3D9C" w14:textId="77777777" w:rsidR="00A82183" w:rsidRDefault="00000000">
      <w:pPr>
        <w:pStyle w:val="CdigoFonte"/>
        <w:spacing w:after="0"/>
        <w:ind w:left="1416"/>
      </w:pPr>
      <w:r>
        <w:t xml:space="preserve">    $this-&gt;adicionarAtributoTabelaRelacionada(InfraDTO::$PREFIXO_STR, "NomeSerie", "nome", "serie");</w:t>
      </w:r>
    </w:p>
    <w:p w14:paraId="531B8AD9" w14:textId="77777777" w:rsidR="00A82183" w:rsidRDefault="00000000">
      <w:pPr>
        <w:pStyle w:val="CdigoFonte"/>
        <w:spacing w:after="0"/>
        <w:ind w:left="1416"/>
      </w:pPr>
      <w:r>
        <w:t xml:space="preserve">    $this-&gt;configurarPK("IdDocumento", InfraDTO::$TIPO_PK_NATIVA);</w:t>
      </w:r>
    </w:p>
    <w:p w14:paraId="62AA865D" w14:textId="77777777" w:rsidR="00A82183" w:rsidRDefault="00000000">
      <w:pPr>
        <w:pStyle w:val="CdigoFonte"/>
        <w:spacing w:after="0"/>
        <w:ind w:left="1416"/>
      </w:pPr>
      <w:r>
        <w:t xml:space="preserve">    </w:t>
      </w:r>
      <w:r>
        <w:rPr>
          <w:lang w:val="en-US"/>
        </w:rPr>
        <w:t>$this-&gt;configurarFK("IdSerie", "Serie", "id_serie");</w:t>
      </w:r>
    </w:p>
    <w:p w14:paraId="42F18E54" w14:textId="77777777" w:rsidR="00A82183" w:rsidRDefault="00000000">
      <w:pPr>
        <w:pStyle w:val="CdigoFonte"/>
        <w:spacing w:after="0"/>
        <w:ind w:left="1416"/>
      </w:pPr>
      <w:r>
        <w:rPr>
          <w:lang w:val="en-US"/>
        </w:rPr>
        <w:t xml:space="preserve">  </w:t>
      </w:r>
      <w:r>
        <w:t>}</w:t>
      </w:r>
      <w:r>
        <w:br/>
        <w:t>```</w:t>
      </w:r>
    </w:p>
    <w:p w14:paraId="47EDFF9C" w14:textId="77777777" w:rsidR="00A82183" w:rsidRDefault="00A82183">
      <w:pPr>
        <w:pStyle w:val="CdigoFonte"/>
        <w:spacing w:after="0"/>
      </w:pPr>
    </w:p>
    <w:tbl>
      <w:tblPr>
        <w:tblW w:w="8771" w:type="dxa"/>
        <w:tblInd w:w="1303" w:type="dxa"/>
        <w:tblLayout w:type="fixed"/>
        <w:tblCellMar>
          <w:left w:w="10" w:type="dxa"/>
          <w:right w:w="10" w:type="dxa"/>
        </w:tblCellMar>
        <w:tblLook w:val="0000" w:firstRow="0" w:lastRow="0" w:firstColumn="0" w:lastColumn="0" w:noHBand="0" w:noVBand="0"/>
      </w:tblPr>
      <w:tblGrid>
        <w:gridCol w:w="1559"/>
        <w:gridCol w:w="7212"/>
      </w:tblGrid>
      <w:tr w:rsidR="00A82183" w14:paraId="0AF74122"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3EE5F" w14:textId="77777777" w:rsidR="00A82183" w:rsidRDefault="00000000">
            <w:pPr>
              <w:pStyle w:val="Standard"/>
              <w:spacing w:after="0"/>
              <w:ind w:left="0"/>
            </w:pPr>
            <w:r>
              <w:t>strAtributo</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C7F2A" w14:textId="77777777" w:rsidR="00A82183" w:rsidRDefault="00000000">
            <w:pPr>
              <w:pStyle w:val="Standard"/>
              <w:spacing w:after="0"/>
              <w:ind w:left="0"/>
            </w:pPr>
            <w:r>
              <w:t>Nome do atributo. Deve ser igual ao nome de um atributo já adicionado ao DTO através do método `adicionarAtributo`.</w:t>
            </w:r>
          </w:p>
        </w:tc>
      </w:tr>
      <w:tr w:rsidR="00A82183" w14:paraId="53009452" w14:textId="77777777">
        <w:tblPrEx>
          <w:tblCellMar>
            <w:top w:w="0" w:type="dxa"/>
            <w:bottom w:w="0" w:type="dxa"/>
          </w:tblCellMar>
        </w:tblPrEx>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A64C8" w14:textId="77777777" w:rsidR="00A82183" w:rsidRDefault="00000000">
            <w:pPr>
              <w:pStyle w:val="Index"/>
              <w:spacing w:after="0"/>
              <w:ind w:left="0"/>
            </w:pPr>
            <w:r>
              <w:t>numTipoPK</w:t>
            </w:r>
          </w:p>
        </w:tc>
        <w:tc>
          <w:tcPr>
            <w:tcW w:w="7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925AC" w14:textId="77777777" w:rsidR="00A82183" w:rsidRDefault="00000000">
            <w:pPr>
              <w:pStyle w:val="Recuodecorpodetexto2"/>
              <w:spacing w:after="0"/>
              <w:ind w:left="0"/>
            </w:pPr>
            <w:r>
              <w:t>Informa o tipo da chave-primária. Utilizar uma das constantes:</w:t>
            </w:r>
          </w:p>
          <w:p w14:paraId="2337093C" w14:textId="77777777" w:rsidR="00A82183" w:rsidRDefault="00000000">
            <w:pPr>
              <w:pStyle w:val="Standard"/>
              <w:numPr>
                <w:ilvl w:val="0"/>
                <w:numId w:val="70"/>
              </w:numPr>
              <w:spacing w:after="0"/>
            </w:pPr>
            <w:r>
              <w:rPr>
                <w:rStyle w:val="CdigoFonteChar"/>
              </w:rPr>
              <w:t>`InfraDTO::$TIPO_PK_INFORMADO`</w:t>
            </w:r>
            <w:r>
              <w:t xml:space="preserve"> - ao inserir um registro o valor do ID deve ser informado através da chamada do método set&lt;atributo&gt; correspondente).</w:t>
            </w:r>
          </w:p>
          <w:p w14:paraId="1169FCCB" w14:textId="77777777" w:rsidR="00A82183" w:rsidRDefault="00000000">
            <w:pPr>
              <w:pStyle w:val="Index"/>
              <w:numPr>
                <w:ilvl w:val="0"/>
                <w:numId w:val="71"/>
              </w:numPr>
              <w:spacing w:after="0"/>
            </w:pPr>
            <w:r>
              <w:rPr>
                <w:rStyle w:val="CdigoFonteChar"/>
              </w:rPr>
              <w:lastRenderedPageBreak/>
              <w:t>`InfraDTO::$TIPO_PK_SEQUENCIAL`</w:t>
            </w:r>
            <w:r>
              <w:t xml:space="preserve"> - na inserção a classe de banco buscará o próximo ID através da classe de infraestrutura `InfraSequencia`.</w:t>
            </w:r>
          </w:p>
          <w:p w14:paraId="2A13C1DA" w14:textId="77777777" w:rsidR="00A82183" w:rsidRDefault="00000000">
            <w:pPr>
              <w:pStyle w:val="Index"/>
              <w:numPr>
                <w:ilvl w:val="0"/>
                <w:numId w:val="30"/>
              </w:numPr>
              <w:spacing w:after="0"/>
            </w:pPr>
            <w:r>
              <w:rPr>
                <w:rStyle w:val="CdigoFonteChar"/>
              </w:rPr>
              <w:t>`InfraDTO::$TIPO_PK_NATIVA`</w:t>
            </w:r>
            <w:r>
              <w:t xml:space="preserve"> - na inserção a classe de banco buscará o próximo ID através em um objeto de sequência. Ver seção </w:t>
            </w:r>
            <w:r>
              <w:rPr>
                <w:b/>
                <w:bCs/>
              </w:rPr>
              <w:t>Padrão de Modelagem de Dados</w:t>
            </w:r>
            <w:r>
              <w:t>.</w:t>
            </w:r>
          </w:p>
        </w:tc>
      </w:tr>
    </w:tbl>
    <w:p w14:paraId="5846FC9B" w14:textId="77777777" w:rsidR="00A82183" w:rsidRDefault="00A82183"/>
    <w:p w14:paraId="3655B8F3" w14:textId="77777777" w:rsidR="00A82183" w:rsidRDefault="00000000">
      <w:pPr>
        <w:pStyle w:val="Standard"/>
        <w:ind w:left="0"/>
      </w:pPr>
      <w:r>
        <w:t>Exemplo de uma consulta utilizando o DTO anterior:</w:t>
      </w:r>
    </w:p>
    <w:p w14:paraId="11A518AC" w14:textId="77777777" w:rsidR="00A82183" w:rsidRDefault="00000000">
      <w:pPr>
        <w:pStyle w:val="Standard"/>
      </w:pPr>
      <w:r>
        <w:t>1) Retornar IdDocumento, Tipo do Documento e Número;</w:t>
      </w:r>
    </w:p>
    <w:p w14:paraId="05B04286" w14:textId="77777777" w:rsidR="00A82183" w:rsidRDefault="00000000">
      <w:pPr>
        <w:pStyle w:val="Standard"/>
      </w:pPr>
      <w:r>
        <w:t>2) Somente para tipos de documento com ID igual a 18 e 20 (Atos e Portarias);</w:t>
      </w:r>
    </w:p>
    <w:p w14:paraId="55F4BF75" w14:textId="77777777" w:rsidR="00A82183" w:rsidRDefault="00000000">
      <w:pPr>
        <w:pStyle w:val="Standard"/>
      </w:pPr>
      <w:r>
        <w:t>3) Ordenadas pelo tipo de documento ascendente e pelo número descendente</w:t>
      </w:r>
    </w:p>
    <w:p w14:paraId="2961CEDC" w14:textId="77777777" w:rsidR="00A82183" w:rsidRDefault="00000000">
      <w:pPr>
        <w:pStyle w:val="CdigoFonte"/>
      </w:pPr>
      <w:r>
        <w:rPr>
          <w:lang w:val="en-US"/>
        </w:rPr>
        <w:t>```php</w:t>
      </w:r>
      <w:r>
        <w:rPr>
          <w:color w:val="660000"/>
        </w:rPr>
        <w:br/>
        <w:t xml:space="preserve">$objDocumentoDTO </w:t>
      </w:r>
      <w:r>
        <w:t xml:space="preserve">= </w:t>
      </w:r>
      <w:r>
        <w:rPr>
          <w:b/>
          <w:bCs/>
          <w:color w:val="000080"/>
        </w:rPr>
        <w:t xml:space="preserve">new </w:t>
      </w:r>
      <w:r>
        <w:t>DocumentoDTO();</w:t>
      </w:r>
      <w:r>
        <w:br/>
      </w:r>
      <w:r>
        <w:rPr>
          <w:color w:val="660000"/>
        </w:rPr>
        <w:t>$objDocumentoDTO</w:t>
      </w:r>
      <w:r>
        <w:t>-&gt;retDblIdDocumento();</w:t>
      </w:r>
      <w:r>
        <w:br/>
      </w:r>
      <w:r>
        <w:rPr>
          <w:color w:val="660000"/>
        </w:rPr>
        <w:t>$objDocumentoDTO</w:t>
      </w:r>
      <w:r>
        <w:t>-&gt;retStrNomeSerie();</w:t>
      </w:r>
      <w:r>
        <w:br/>
      </w:r>
      <w:r>
        <w:rPr>
          <w:color w:val="660000"/>
        </w:rPr>
        <w:t>$objDocumentoDTO</w:t>
      </w:r>
      <w:r>
        <w:t>-&gt;retStrNumero();</w:t>
      </w:r>
      <w:r>
        <w:br/>
      </w:r>
      <w:r>
        <w:rPr>
          <w:color w:val="660000"/>
        </w:rPr>
        <w:t>$objDocumentoDTO</w:t>
      </w:r>
      <w:r>
        <w:t>-&gt;setNumIdSerie(</w:t>
      </w:r>
      <w:r>
        <w:rPr>
          <w:b/>
          <w:bCs/>
          <w:color w:val="000080"/>
        </w:rPr>
        <w:t>array</w:t>
      </w:r>
      <w:r>
        <w:t>(</w:t>
      </w:r>
      <w:r>
        <w:rPr>
          <w:color w:val="0000FF"/>
        </w:rPr>
        <w:t>18</w:t>
      </w:r>
      <w:r>
        <w:t>,</w:t>
      </w:r>
      <w:r>
        <w:rPr>
          <w:color w:val="0000FF"/>
        </w:rPr>
        <w:t>20</w:t>
      </w:r>
      <w:r>
        <w:t>),InfraDTO::</w:t>
      </w:r>
      <w:r>
        <w:rPr>
          <w:i/>
          <w:iCs/>
          <w:color w:val="660E7A"/>
        </w:rPr>
        <w:t>$OPER_IN</w:t>
      </w:r>
      <w:r>
        <w:t>);</w:t>
      </w:r>
      <w:r>
        <w:br/>
      </w:r>
      <w:r>
        <w:rPr>
          <w:color w:val="660000"/>
        </w:rPr>
        <w:t>$objDocumentoDTO</w:t>
      </w:r>
      <w:r>
        <w:t>-&gt;setOrdStrNomeSerie(InfraDTO::</w:t>
      </w:r>
      <w:r>
        <w:rPr>
          <w:i/>
          <w:iCs/>
          <w:color w:val="660E7A"/>
        </w:rPr>
        <w:t>$TIPO_ORDENACAO_ASC</w:t>
      </w:r>
      <w:r>
        <w:t>);</w:t>
      </w:r>
      <w:r>
        <w:br/>
      </w:r>
      <w:r>
        <w:rPr>
          <w:color w:val="660000"/>
        </w:rPr>
        <w:t>$objDocumentoDTO</w:t>
      </w:r>
      <w:r>
        <w:t>-&gt;setOrdStrNumero(InfraDTO::</w:t>
      </w:r>
      <w:r>
        <w:rPr>
          <w:i/>
          <w:iCs/>
          <w:color w:val="660E7A"/>
        </w:rPr>
        <w:t>$TIPO_ORDENACAO_DESC</w:t>
      </w:r>
      <w:r>
        <w:t>);</w:t>
      </w:r>
      <w:r>
        <w:br/>
      </w:r>
      <w:r>
        <w:br/>
      </w:r>
      <w:r>
        <w:rPr>
          <w:color w:val="660000"/>
        </w:rPr>
        <w:t xml:space="preserve">$objDocumentoRN </w:t>
      </w:r>
      <w:r>
        <w:t xml:space="preserve">= </w:t>
      </w:r>
      <w:r>
        <w:rPr>
          <w:b/>
          <w:bCs/>
          <w:color w:val="000080"/>
        </w:rPr>
        <w:t xml:space="preserve">new </w:t>
      </w:r>
      <w:r>
        <w:t>DocumentoRN();</w:t>
      </w:r>
      <w:r>
        <w:br/>
      </w:r>
      <w:r>
        <w:rPr>
          <w:color w:val="660000"/>
        </w:rPr>
        <w:t xml:space="preserve">$arrObjDocumentoDTO </w:t>
      </w:r>
      <w:r>
        <w:t xml:space="preserve">= </w:t>
      </w:r>
      <w:r>
        <w:rPr>
          <w:color w:val="660000"/>
        </w:rPr>
        <w:t>$objDocumentoRN</w:t>
      </w:r>
      <w:r>
        <w:t>-&gt;listarRN0008(</w:t>
      </w:r>
      <w:r>
        <w:rPr>
          <w:color w:val="660000"/>
        </w:rPr>
        <w:t>$objDocumentoDTO</w:t>
      </w:r>
      <w:r>
        <w:t>);</w:t>
      </w:r>
      <w:r>
        <w:br/>
        <w:t>```</w:t>
      </w:r>
    </w:p>
    <w:p w14:paraId="2849A238" w14:textId="77777777" w:rsidR="00A82183" w:rsidRDefault="00000000">
      <w:pPr>
        <w:pStyle w:val="Standard"/>
      </w:pPr>
      <w:r>
        <w:t>Consulta SQL gerada automaticamente:</w:t>
      </w:r>
    </w:p>
    <w:p w14:paraId="2BE0FF15" w14:textId="77777777" w:rsidR="00A82183" w:rsidRDefault="00000000">
      <w:pPr>
        <w:pStyle w:val="CdigoFonte"/>
      </w:pPr>
      <w:r>
        <w:t>```sql</w:t>
      </w:r>
      <w:r>
        <w:br/>
        <w:t>SELECT documento.id_documento AS iddocumento,serie.nome AS nomeserie,documento.numero</w:t>
      </w:r>
    </w:p>
    <w:p w14:paraId="71A6A011" w14:textId="77777777" w:rsidR="00A82183" w:rsidRDefault="00000000">
      <w:pPr>
        <w:pStyle w:val="CdigoFonte"/>
        <w:rPr>
          <w:lang w:val="en-US"/>
        </w:rPr>
      </w:pPr>
      <w:r>
        <w:rPr>
          <w:lang w:val="en-US"/>
        </w:rPr>
        <w:t>FROM documento INNER JOIN serie ON documento.id_serie=serie.id_serie</w:t>
      </w:r>
    </w:p>
    <w:p w14:paraId="2057AB68" w14:textId="77777777" w:rsidR="00A82183" w:rsidRDefault="00000000">
      <w:pPr>
        <w:pStyle w:val="CdigoFonte"/>
        <w:rPr>
          <w:lang w:val="en-US"/>
        </w:rPr>
      </w:pPr>
      <w:r>
        <w:rPr>
          <w:lang w:val="en-US"/>
        </w:rPr>
        <w:t>WHERE documento.id_serie IN (18,20)</w:t>
      </w:r>
    </w:p>
    <w:p w14:paraId="5E5778BD" w14:textId="77777777" w:rsidR="00A82183" w:rsidRDefault="00000000">
      <w:pPr>
        <w:pStyle w:val="CdigoFonte"/>
      </w:pPr>
      <w:r>
        <w:t>ORDER BY serie.nome ASC, documento.numero DESC</w:t>
      </w:r>
      <w:r>
        <w:br/>
        <w:t>```</w:t>
      </w:r>
    </w:p>
    <w:p w14:paraId="5CBFE132" w14:textId="77777777" w:rsidR="00A82183" w:rsidRDefault="00000000">
      <w:pPr>
        <w:pStyle w:val="Standard"/>
        <w:rPr>
          <w:b/>
          <w:bCs/>
        </w:rPr>
      </w:pPr>
      <w:r>
        <w:rPr>
          <w:b/>
          <w:bCs/>
        </w:rPr>
        <w:t>Boas práticas para consultas em autocompletes</w:t>
      </w:r>
    </w:p>
    <w:p w14:paraId="482F22A4" w14:textId="77777777" w:rsidR="00A82183" w:rsidRDefault="00000000">
      <w:pPr>
        <w:pStyle w:val="Standard"/>
      </w:pPr>
      <w:r>
        <w:t xml:space="preserve">Em campos de autocomplete não se deve utilizar diretamente o operador </w:t>
      </w:r>
      <w:r>
        <w:rPr>
          <w:b/>
          <w:bCs/>
        </w:rPr>
        <w:t>LIKE</w:t>
      </w:r>
      <w:r>
        <w:t xml:space="preserve"> sobre as principais colunas textuais da tabela (strings), como nome, e-mail, CPF, CNPJ ou equivalentes.</w:t>
      </w:r>
    </w:p>
    <w:p w14:paraId="5350C17F" w14:textId="77777777" w:rsidR="00A82183" w:rsidRDefault="00000000">
      <w:pPr>
        <w:pStyle w:val="Standard"/>
      </w:pPr>
      <w:r>
        <w:t xml:space="preserve">Sempre que houver campo de </w:t>
      </w:r>
      <w:r>
        <w:rPr>
          <w:b/>
          <w:bCs/>
        </w:rPr>
        <w:t>indexação textual</w:t>
      </w:r>
      <w:r>
        <w:t xml:space="preserve"> específico para pesquisa, a consulta deve ser realizada sobre esse campo indexado, utilizando previamente a função de preparação de índice disponibilizada pelo SEI.</w:t>
      </w:r>
    </w:p>
    <w:p w14:paraId="5C1C0FC2" w14:textId="77777777" w:rsidR="00A82183" w:rsidRDefault="00000000">
      <w:pPr>
        <w:pStyle w:val="Standard"/>
      </w:pPr>
      <w:r>
        <w:t>Essa abordagem melhora o desempenho das consultas, reduz varreduras desnecessárias em múltiplas colunas nas tabelas e torna a pesquisa mais adequada para volumes maiores de dados.</w:t>
      </w:r>
    </w:p>
    <w:p w14:paraId="3B957186" w14:textId="77777777" w:rsidR="00A82183" w:rsidRDefault="00000000">
      <w:pPr>
        <w:pStyle w:val="Standard"/>
      </w:pPr>
      <w:r>
        <w:t>Exemplo de preparação do valor para pesquisa:</w:t>
      </w:r>
    </w:p>
    <w:p w14:paraId="6F30F8AB" w14:textId="77777777" w:rsidR="00A82183" w:rsidRDefault="00000000">
      <w:pPr>
        <w:pStyle w:val="CdigoFonte"/>
      </w:pPr>
      <w:r>
        <w:t>```php</w:t>
      </w:r>
    </w:p>
    <w:p w14:paraId="44C0B3E7" w14:textId="77777777" w:rsidR="00A82183" w:rsidRDefault="00000000">
      <w:pPr>
        <w:pStyle w:val="CdigoFonte"/>
      </w:pPr>
      <w:r>
        <w:t>$valorIndexado = InfraString::prepararIndexacao($valorPesquisa, true);</w:t>
      </w:r>
    </w:p>
    <w:p w14:paraId="2FC28175" w14:textId="77777777" w:rsidR="00A82183" w:rsidRDefault="00000000">
      <w:pPr>
        <w:pStyle w:val="CdigoFonte"/>
      </w:pPr>
      <w:r>
        <w:t>// Exemplo de uso para Contato</w:t>
      </w:r>
      <w:r>
        <w:br/>
        <w:t>$valorIndexado = InfraString::prepararIndexacao($valorPesquisa, true);</w:t>
      </w:r>
      <w:r>
        <w:br/>
        <w:t>$objContatoDTO-&gt;setStrIdxContato('%' . $valorIndexado . '%', InfraDTO::$OPER_LIKE);</w:t>
      </w:r>
    </w:p>
    <w:p w14:paraId="53ED257E" w14:textId="77777777" w:rsidR="00A82183" w:rsidRDefault="00000000">
      <w:pPr>
        <w:pStyle w:val="CdigoFonte"/>
      </w:pPr>
      <w:r>
        <w:t>```</w:t>
      </w:r>
    </w:p>
    <w:p w14:paraId="4BC43142" w14:textId="77777777" w:rsidR="00A82183" w:rsidRDefault="00000000">
      <w:pPr>
        <w:pStyle w:val="Ttulo2"/>
      </w:pPr>
      <w:bookmarkStart w:id="184" w:name="_Toc171671416"/>
      <w:bookmarkStart w:id="185" w:name="__RefHeading___Toc27781_2823614150"/>
      <w:bookmarkStart w:id="186" w:name="_Toc223560368"/>
      <w:bookmarkStart w:id="187" w:name="_Toc223772474"/>
      <w:bookmarkStart w:id="188" w:name="_Toc223782226"/>
      <w:bookmarkStart w:id="189" w:name="_Toc223894708"/>
      <w:bookmarkStart w:id="190" w:name="_Toc223911053"/>
      <w:bookmarkStart w:id="191" w:name="_Toc224379875"/>
      <w:bookmarkStart w:id="192" w:name="_Toc225675661"/>
      <w:bookmarkStart w:id="193" w:name="_Toc225806623"/>
      <w:bookmarkStart w:id="194" w:name="_Toc226042100"/>
      <w:bookmarkStart w:id="195" w:name="_Toc226117929"/>
      <w:bookmarkStart w:id="196" w:name="_Toc226422514"/>
      <w:bookmarkStart w:id="197" w:name="_Toc226644337"/>
      <w:bookmarkStart w:id="198" w:name="_Toc231601020"/>
      <w:r>
        <w:t>InfraPagina (1ª Camada)</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40A28CB0" w14:textId="77777777" w:rsidR="00A82183" w:rsidRDefault="00000000">
      <w:pPr>
        <w:pStyle w:val="Standard"/>
        <w:ind w:left="0"/>
      </w:pPr>
      <w:r>
        <w:t>A interface é composta por arquivos PHP que acessam as classes RN e geram páginas HTML. Para a comunicação com a 2ª camada os dados devem ser encapsulados em DTOs e repassados para os métodos adequados. A comunicação entre elementos da interface pode ser feita através GET, POST ou variáveis de sessão, considerando que:</w:t>
      </w:r>
    </w:p>
    <w:p w14:paraId="36FC225E" w14:textId="77777777" w:rsidR="00A82183" w:rsidRDefault="00000000">
      <w:pPr>
        <w:pStyle w:val="ListaTable"/>
        <w:numPr>
          <w:ilvl w:val="0"/>
          <w:numId w:val="66"/>
        </w:numPr>
        <w:tabs>
          <w:tab w:val="clear" w:pos="2160"/>
        </w:tabs>
        <w:spacing w:before="0" w:after="160"/>
      </w:pPr>
      <w:r>
        <w:lastRenderedPageBreak/>
        <w:t xml:space="preserve">A URL de uma página deve conter pelo menos um parâmetro obrigatório denominado `acao`, cujo valor deve ser composto por </w:t>
      </w:r>
      <w:r>
        <w:rPr>
          <w:b/>
          <w:bCs/>
        </w:rPr>
        <w:t>&lt;entidade&gt;_&lt;acao&gt;</w:t>
      </w:r>
      <w:r>
        <w:t xml:space="preserve"> (por exemplo: documento_assinar, serie_excluir e cidade_listar). </w:t>
      </w:r>
      <w:r>
        <w:rPr>
          <w:b/>
          <w:bCs/>
        </w:rPr>
        <w:t>Normalmente estes valores correspondem a recursos no SIP</w:t>
      </w:r>
      <w:r>
        <w:t>;</w:t>
      </w:r>
    </w:p>
    <w:p w14:paraId="01BF2F3E" w14:textId="77777777" w:rsidR="00A82183" w:rsidRDefault="00000000">
      <w:pPr>
        <w:pStyle w:val="ListaTable"/>
        <w:numPr>
          <w:ilvl w:val="0"/>
          <w:numId w:val="66"/>
        </w:numPr>
        <w:tabs>
          <w:tab w:val="clear" w:pos="2160"/>
        </w:tabs>
        <w:spacing w:before="0" w:after="160"/>
      </w:pPr>
      <w:r>
        <w:t>Deve existir um módulo controlador denominado `controlador.php` que estabeleça a navegação entre páginas diferentes através da análise do parâmetro `acao`;</w:t>
      </w:r>
    </w:p>
    <w:p w14:paraId="1E840EC1" w14:textId="77777777" w:rsidR="00A82183" w:rsidRDefault="00000000">
      <w:pPr>
        <w:pStyle w:val="ListaTable"/>
        <w:numPr>
          <w:ilvl w:val="0"/>
          <w:numId w:val="66"/>
        </w:numPr>
        <w:tabs>
          <w:tab w:val="clear" w:pos="2160"/>
        </w:tabs>
        <w:spacing w:before="0" w:after="160"/>
      </w:pPr>
      <w:r>
        <w:t>Toda página deve submeter os seus dados para ela mesma ou para o módulo controlador.</w:t>
      </w:r>
    </w:p>
    <w:p w14:paraId="4B36C28E" w14:textId="77777777" w:rsidR="00A82183" w:rsidRDefault="00000000">
      <w:pPr>
        <w:pStyle w:val="Standard"/>
        <w:ind w:left="0"/>
      </w:pPr>
      <w:r>
        <w:t>Os principais arquivos de interface para cada entidade do sistema são:</w:t>
      </w:r>
    </w:p>
    <w:p w14:paraId="0ED29429" w14:textId="77777777" w:rsidR="00A82183" w:rsidRDefault="00000000">
      <w:pPr>
        <w:pStyle w:val="ListaTable"/>
        <w:numPr>
          <w:ilvl w:val="0"/>
          <w:numId w:val="72"/>
        </w:numPr>
        <w:tabs>
          <w:tab w:val="clear" w:pos="2160"/>
        </w:tabs>
        <w:spacing w:before="0" w:after="160"/>
      </w:pPr>
      <w:r>
        <w:t>&lt;nome da entidade&gt;_</w:t>
      </w:r>
      <w:r>
        <w:rPr>
          <w:b/>
          <w:bCs/>
        </w:rPr>
        <w:t>lista</w:t>
      </w:r>
      <w:r>
        <w:t>.php - listagem ou pesquisa de registros. Nessa tela normalmente também são realizadas operações sobre vários registros simultaneamente, como exclusão e desativação;</w:t>
      </w:r>
    </w:p>
    <w:p w14:paraId="3F8AA2D1" w14:textId="77777777" w:rsidR="00A82183" w:rsidRDefault="00000000">
      <w:pPr>
        <w:pStyle w:val="ListaTable"/>
        <w:numPr>
          <w:ilvl w:val="0"/>
          <w:numId w:val="72"/>
        </w:numPr>
        <w:tabs>
          <w:tab w:val="clear" w:pos="2160"/>
        </w:tabs>
        <w:spacing w:before="0" w:after="160"/>
      </w:pPr>
      <w:r>
        <w:t>&lt;nome da entidade&gt;_</w:t>
      </w:r>
      <w:r>
        <w:rPr>
          <w:b/>
          <w:bCs/>
        </w:rPr>
        <w:t>cadastro</w:t>
      </w:r>
      <w:r>
        <w:t>.php - suporta as operações de cadastro, alteração e consulta;</w:t>
      </w:r>
    </w:p>
    <w:p w14:paraId="4494EF10" w14:textId="77777777" w:rsidR="00A82183" w:rsidRDefault="00000000">
      <w:pPr>
        <w:pStyle w:val="ListaTable"/>
        <w:numPr>
          <w:ilvl w:val="0"/>
          <w:numId w:val="72"/>
        </w:numPr>
        <w:tabs>
          <w:tab w:val="clear" w:pos="2160"/>
        </w:tabs>
        <w:spacing w:before="0" w:after="160"/>
      </w:pPr>
      <w:r>
        <w:t>&lt;nome da entidade&gt;</w:t>
      </w:r>
      <w:r>
        <w:rPr>
          <w:b/>
          <w:bCs/>
        </w:rPr>
        <w:t>INT</w:t>
      </w:r>
      <w:r>
        <w:t>.php - elementos de interface compartilhados (combos, checkboxes, formatação de dados para exibição, etc...).</w:t>
      </w:r>
    </w:p>
    <w:p w14:paraId="20A40910" w14:textId="77777777" w:rsidR="00A82183" w:rsidRDefault="00000000">
      <w:pPr>
        <w:pStyle w:val="Standard"/>
        <w:ind w:left="0"/>
      </w:pPr>
      <w:r>
        <w:rPr>
          <w:b/>
          <w:bCs/>
        </w:rPr>
        <w:t>Para facilitar o desenvolvimento da interface, foi implementada uma classe denominada `InfraPagina`</w:t>
      </w:r>
      <w:r>
        <w:t>, que monta todo o esqueleto das páginas, adicionando barras superiores, menu, barra de comandos, etc. Essa classe pode ter outras especializações montando páginas com layouts diferentes: `InfraPaginaEsquema` e `InfraPaginaEsquema2`.</w:t>
      </w:r>
    </w:p>
    <w:p w14:paraId="4FFC72E5" w14:textId="77777777" w:rsidR="00A82183" w:rsidRDefault="00000000">
      <w:pPr>
        <w:pStyle w:val="Standard"/>
        <w:ind w:left="0"/>
      </w:pPr>
      <w:r>
        <w:t>Exemplo para montagem de página com a classe `InfraPagina`:</w:t>
      </w:r>
    </w:p>
    <w:p w14:paraId="22D08AFE" w14:textId="77777777" w:rsidR="00A82183" w:rsidRDefault="00000000">
      <w:pPr>
        <w:pStyle w:val="CdigoFonte"/>
        <w:spacing w:after="0"/>
        <w:rPr>
          <w:lang w:val="en-US"/>
        </w:rPr>
      </w:pPr>
      <w:r>
        <w:rPr>
          <w:lang w:val="en-US"/>
        </w:rPr>
        <w:t>```php</w:t>
      </w:r>
      <w:r>
        <w:rPr>
          <w:lang w:val="en-US"/>
        </w:rPr>
        <w:br/>
        <w:t>&lt;?</w:t>
      </w:r>
    </w:p>
    <w:p w14:paraId="3570F6E9" w14:textId="77777777" w:rsidR="00A82183" w:rsidRDefault="00000000">
      <w:pPr>
        <w:pStyle w:val="CdigoFonte"/>
        <w:spacing w:after="0"/>
        <w:rPr>
          <w:lang w:val="en-US"/>
        </w:rPr>
      </w:pPr>
      <w:r>
        <w:rPr>
          <w:lang w:val="en-US"/>
        </w:rPr>
        <w:t>try {</w:t>
      </w:r>
    </w:p>
    <w:p w14:paraId="49BD0ACE" w14:textId="77777777" w:rsidR="00A82183" w:rsidRDefault="00000000">
      <w:pPr>
        <w:pStyle w:val="CdigoFonte"/>
        <w:spacing w:after="0"/>
        <w:rPr>
          <w:lang w:val="en-US"/>
        </w:rPr>
      </w:pPr>
      <w:r>
        <w:rPr>
          <w:lang w:val="en-US"/>
        </w:rPr>
        <w:t xml:space="preserve">  require_once dirname(__FILE__).'/../../SEI.php';</w:t>
      </w:r>
    </w:p>
    <w:p w14:paraId="74546995" w14:textId="77777777" w:rsidR="00A82183" w:rsidRDefault="00A82183">
      <w:pPr>
        <w:pStyle w:val="CdigoFonte"/>
        <w:spacing w:after="0"/>
        <w:rPr>
          <w:lang w:val="en-US"/>
        </w:rPr>
      </w:pPr>
    </w:p>
    <w:p w14:paraId="656376C8" w14:textId="77777777" w:rsidR="00A82183" w:rsidRDefault="00000000">
      <w:pPr>
        <w:pStyle w:val="CdigoFonte"/>
        <w:spacing w:after="0"/>
        <w:rPr>
          <w:lang w:val="en-US"/>
        </w:rPr>
      </w:pPr>
      <w:r>
        <w:rPr>
          <w:lang w:val="en-US"/>
        </w:rPr>
        <w:t xml:space="preserve">  session_start();</w:t>
      </w:r>
    </w:p>
    <w:p w14:paraId="33D0C806" w14:textId="77777777" w:rsidR="00A82183" w:rsidRDefault="00A82183">
      <w:pPr>
        <w:pStyle w:val="CdigoFonte"/>
        <w:spacing w:after="0"/>
        <w:rPr>
          <w:lang w:val="en-US"/>
        </w:rPr>
      </w:pPr>
    </w:p>
    <w:p w14:paraId="6B966133" w14:textId="77777777" w:rsidR="00A82183" w:rsidRDefault="00000000">
      <w:pPr>
        <w:pStyle w:val="CdigoFonte"/>
        <w:spacing w:after="0"/>
        <w:rPr>
          <w:lang w:val="en-US"/>
        </w:rPr>
      </w:pPr>
      <w:r>
        <w:rPr>
          <w:lang w:val="en-US"/>
        </w:rPr>
        <w:t xml:space="preserve">  //////////////////////////////////////////////////////////////////////////////</w:t>
      </w:r>
    </w:p>
    <w:p w14:paraId="031BC543" w14:textId="77777777" w:rsidR="00A82183" w:rsidRDefault="00000000">
      <w:pPr>
        <w:pStyle w:val="CdigoFonte"/>
        <w:spacing w:after="0"/>
        <w:rPr>
          <w:lang w:val="en-US"/>
        </w:rPr>
      </w:pPr>
      <w:r>
        <w:rPr>
          <w:lang w:val="en-US"/>
        </w:rPr>
        <w:t xml:space="preserve">  //InfraDebug::getInstance()-&gt;setBolLigado(false);</w:t>
      </w:r>
    </w:p>
    <w:p w14:paraId="5B6B45D3" w14:textId="77777777" w:rsidR="00A82183" w:rsidRDefault="00000000">
      <w:pPr>
        <w:pStyle w:val="CdigoFonte"/>
        <w:spacing w:after="0"/>
      </w:pPr>
      <w:r>
        <w:rPr>
          <w:lang w:val="en-US"/>
        </w:rPr>
        <w:t xml:space="preserve">  </w:t>
      </w:r>
      <w:r>
        <w:t>//InfraDebug::getInstance()-&gt;setBolDebugInfra(false);</w:t>
      </w:r>
    </w:p>
    <w:p w14:paraId="3D62891F" w14:textId="77777777" w:rsidR="00A82183" w:rsidRDefault="00000000">
      <w:pPr>
        <w:pStyle w:val="CdigoFonte"/>
        <w:spacing w:after="0"/>
      </w:pPr>
      <w:r>
        <w:t xml:space="preserve">  //InfraDebug::getInstance()-&gt;limpar();</w:t>
      </w:r>
    </w:p>
    <w:p w14:paraId="08333019" w14:textId="77777777" w:rsidR="00A82183" w:rsidRDefault="00000000">
      <w:pPr>
        <w:pStyle w:val="CdigoFonte"/>
        <w:spacing w:after="0"/>
      </w:pPr>
      <w:r>
        <w:t xml:space="preserve">  //////////////////////////////////////////////////////////////////////////////</w:t>
      </w:r>
    </w:p>
    <w:p w14:paraId="2EC8EDA6" w14:textId="77777777" w:rsidR="00A82183" w:rsidRDefault="00A82183">
      <w:pPr>
        <w:pStyle w:val="CdigoFonte"/>
        <w:spacing w:after="0"/>
      </w:pPr>
    </w:p>
    <w:p w14:paraId="6D51C67A" w14:textId="77777777" w:rsidR="00A82183" w:rsidRDefault="00000000">
      <w:pPr>
        <w:pStyle w:val="CdigoFonte"/>
        <w:spacing w:after="0"/>
      </w:pPr>
      <w:r>
        <w:t xml:space="preserve">  SessaoSEI::getInstance()-&gt;validarLink();</w:t>
      </w:r>
    </w:p>
    <w:p w14:paraId="753839F7" w14:textId="77777777" w:rsidR="00A82183" w:rsidRDefault="00A82183">
      <w:pPr>
        <w:pStyle w:val="CdigoFonte"/>
        <w:spacing w:after="0"/>
      </w:pPr>
    </w:p>
    <w:p w14:paraId="0914BE7B" w14:textId="77777777" w:rsidR="00A82183" w:rsidRDefault="00000000">
      <w:pPr>
        <w:pStyle w:val="CdigoFonte"/>
        <w:spacing w:after="0"/>
      </w:pPr>
      <w:r>
        <w:t xml:space="preserve">  SessaoSEI::getInstance()-&gt;validarPermissao($_GET['acao']);</w:t>
      </w:r>
    </w:p>
    <w:p w14:paraId="7BDC30FF" w14:textId="77777777" w:rsidR="00A82183" w:rsidRDefault="00A82183">
      <w:pPr>
        <w:pStyle w:val="CdigoFonte"/>
        <w:spacing w:after="0"/>
      </w:pPr>
    </w:p>
    <w:p w14:paraId="4950AF4E" w14:textId="77777777" w:rsidR="00A82183" w:rsidRDefault="00000000">
      <w:pPr>
        <w:pStyle w:val="CdigoFonte"/>
        <w:spacing w:after="0"/>
      </w:pPr>
      <w:r>
        <w:t xml:space="preserve">  $arrComandos = array();</w:t>
      </w:r>
    </w:p>
    <w:p w14:paraId="3762292A" w14:textId="77777777" w:rsidR="00A82183" w:rsidRDefault="00A82183">
      <w:pPr>
        <w:pStyle w:val="CdigoFonte"/>
        <w:spacing w:after="0"/>
      </w:pPr>
    </w:p>
    <w:p w14:paraId="4BD20454" w14:textId="77777777" w:rsidR="00A82183" w:rsidRDefault="00000000">
      <w:pPr>
        <w:pStyle w:val="CdigoFonte"/>
        <w:spacing w:after="0"/>
      </w:pPr>
      <w:r>
        <w:t xml:space="preserve">  </w:t>
      </w:r>
      <w:r>
        <w:rPr>
          <w:lang w:val="en-US"/>
        </w:rPr>
        <w:t>switch($_GET['acao']){</w:t>
      </w:r>
    </w:p>
    <w:p w14:paraId="52FCDCB6" w14:textId="77777777" w:rsidR="00A82183" w:rsidRDefault="00000000">
      <w:pPr>
        <w:pStyle w:val="CdigoFonte"/>
        <w:spacing w:after="0"/>
        <w:rPr>
          <w:lang w:val="en-US"/>
        </w:rPr>
      </w:pPr>
      <w:r>
        <w:rPr>
          <w:lang w:val="en-US"/>
        </w:rPr>
        <w:t xml:space="preserve">    case 'md_abc_exemplo1':</w:t>
      </w:r>
    </w:p>
    <w:p w14:paraId="49AC15EC" w14:textId="77777777" w:rsidR="00A82183" w:rsidRDefault="00000000">
      <w:pPr>
        <w:pStyle w:val="CdigoFonte"/>
        <w:spacing w:after="0"/>
      </w:pPr>
      <w:r>
        <w:rPr>
          <w:lang w:val="en-US"/>
        </w:rPr>
        <w:t xml:space="preserve">      </w:t>
      </w:r>
      <w:r>
        <w:t>$strTitulo = 'Exemplo 1 ABC';</w:t>
      </w:r>
    </w:p>
    <w:p w14:paraId="69D1D679" w14:textId="77777777" w:rsidR="00A82183" w:rsidRDefault="00000000">
      <w:pPr>
        <w:pStyle w:val="CdigoFonte"/>
        <w:spacing w:after="0"/>
      </w:pPr>
      <w:r>
        <w:t xml:space="preserve">      //processamento</w:t>
      </w:r>
    </w:p>
    <w:p w14:paraId="321DD4B2" w14:textId="77777777" w:rsidR="00A82183" w:rsidRDefault="00000000">
      <w:pPr>
        <w:pStyle w:val="CdigoFonte"/>
        <w:spacing w:after="0"/>
      </w:pPr>
      <w:r>
        <w:t xml:space="preserve">      break;</w:t>
      </w:r>
    </w:p>
    <w:p w14:paraId="3D758A5B" w14:textId="77777777" w:rsidR="00A82183" w:rsidRDefault="00A82183">
      <w:pPr>
        <w:pStyle w:val="CdigoFonte"/>
        <w:spacing w:after="0"/>
      </w:pPr>
    </w:p>
    <w:p w14:paraId="614988CB" w14:textId="77777777" w:rsidR="00A82183" w:rsidRDefault="00000000">
      <w:pPr>
        <w:pStyle w:val="CdigoFonte"/>
        <w:spacing w:after="0"/>
      </w:pPr>
      <w:r>
        <w:t xml:space="preserve">    case 'md_abc_exemplo2':</w:t>
      </w:r>
    </w:p>
    <w:p w14:paraId="5D11B560" w14:textId="77777777" w:rsidR="00A82183" w:rsidRDefault="00000000">
      <w:pPr>
        <w:pStyle w:val="CdigoFonte"/>
        <w:spacing w:after="0"/>
      </w:pPr>
      <w:r>
        <w:t xml:space="preserve">      $strTitulo = 'Exemplo 2 ABC';</w:t>
      </w:r>
    </w:p>
    <w:p w14:paraId="0B6817B8" w14:textId="77777777" w:rsidR="00A82183" w:rsidRDefault="00000000">
      <w:pPr>
        <w:pStyle w:val="CdigoFonte"/>
        <w:spacing w:after="0"/>
      </w:pPr>
      <w:r>
        <w:t xml:space="preserve">      //processamento</w:t>
      </w:r>
    </w:p>
    <w:p w14:paraId="33629A47" w14:textId="77777777" w:rsidR="00A82183" w:rsidRDefault="00000000">
      <w:pPr>
        <w:pStyle w:val="CdigoFonte"/>
        <w:spacing w:after="0"/>
      </w:pPr>
      <w:r>
        <w:t xml:space="preserve">      break;</w:t>
      </w:r>
    </w:p>
    <w:p w14:paraId="68C5649E" w14:textId="77777777" w:rsidR="00A82183" w:rsidRDefault="00A82183">
      <w:pPr>
        <w:pStyle w:val="CdigoFonte"/>
        <w:spacing w:after="0"/>
      </w:pPr>
    </w:p>
    <w:p w14:paraId="77B1DE88" w14:textId="77777777" w:rsidR="00A82183" w:rsidRDefault="00000000">
      <w:pPr>
        <w:pStyle w:val="CdigoFonte"/>
        <w:spacing w:after="0"/>
      </w:pPr>
      <w:r>
        <w:t xml:space="preserve">    default:</w:t>
      </w:r>
    </w:p>
    <w:p w14:paraId="7DB2FF23" w14:textId="77777777" w:rsidR="00A82183" w:rsidRDefault="00000000">
      <w:pPr>
        <w:pStyle w:val="CdigoFonte"/>
        <w:spacing w:after="0"/>
      </w:pPr>
      <w:r>
        <w:t xml:space="preserve">      throw new InfraException("Ação '".$_GET['acao']."' não reconhecida.");</w:t>
      </w:r>
    </w:p>
    <w:p w14:paraId="56F2EC1B" w14:textId="77777777" w:rsidR="00A82183" w:rsidRDefault="00000000">
      <w:pPr>
        <w:pStyle w:val="CdigoFonte"/>
        <w:spacing w:after="0"/>
      </w:pPr>
      <w:r>
        <w:t xml:space="preserve">  }</w:t>
      </w:r>
    </w:p>
    <w:p w14:paraId="4058B488" w14:textId="77777777" w:rsidR="00A82183" w:rsidRDefault="00A82183">
      <w:pPr>
        <w:pStyle w:val="CdigoFonte"/>
        <w:spacing w:after="0"/>
      </w:pPr>
    </w:p>
    <w:p w14:paraId="26128E63" w14:textId="77777777" w:rsidR="00A82183" w:rsidRDefault="00000000">
      <w:pPr>
        <w:pStyle w:val="CdigoFonte"/>
        <w:spacing w:after="0"/>
      </w:pPr>
      <w:r>
        <w:t xml:space="preserve">  //monta tabela se for página de listagem</w:t>
      </w:r>
    </w:p>
    <w:p w14:paraId="30ED42A8" w14:textId="77777777" w:rsidR="00A82183" w:rsidRDefault="00A82183">
      <w:pPr>
        <w:pStyle w:val="CdigoFonte"/>
        <w:spacing w:after="0"/>
      </w:pPr>
    </w:p>
    <w:p w14:paraId="192306F1" w14:textId="77777777" w:rsidR="00A82183" w:rsidRDefault="00000000">
      <w:pPr>
        <w:pStyle w:val="CdigoFonte"/>
        <w:spacing w:after="0"/>
      </w:pPr>
      <w:r>
        <w:t>}catch(Exception $e){</w:t>
      </w:r>
    </w:p>
    <w:p w14:paraId="6FCE1235" w14:textId="77777777" w:rsidR="00A82183" w:rsidRDefault="00000000">
      <w:pPr>
        <w:pStyle w:val="CdigoFonte"/>
        <w:spacing w:after="0"/>
      </w:pPr>
      <w:r>
        <w:t xml:space="preserve">  PaginaSEI::getInstance()-&gt;processarExcecao($e);</w:t>
      </w:r>
    </w:p>
    <w:p w14:paraId="4F9D601B" w14:textId="77777777" w:rsidR="00A82183" w:rsidRDefault="00000000">
      <w:pPr>
        <w:pStyle w:val="CdigoFonte"/>
        <w:spacing w:after="0"/>
      </w:pPr>
      <w:r>
        <w:t>}</w:t>
      </w:r>
    </w:p>
    <w:p w14:paraId="637CD887" w14:textId="77777777" w:rsidR="00A82183" w:rsidRDefault="00000000">
      <w:pPr>
        <w:pStyle w:val="CdigoFonte"/>
        <w:spacing w:after="0"/>
      </w:pPr>
      <w:r>
        <w:t>PaginaSEI::getInstance()-&gt;montarDocType();</w:t>
      </w:r>
    </w:p>
    <w:p w14:paraId="478BA263" w14:textId="77777777" w:rsidR="00A82183" w:rsidRDefault="00000000">
      <w:pPr>
        <w:pStyle w:val="CdigoFonte"/>
        <w:spacing w:after="0"/>
      </w:pPr>
      <w:r>
        <w:t>PaginaSEI::getInstance()-&gt;abrirHtml();</w:t>
      </w:r>
    </w:p>
    <w:p w14:paraId="52E186A8" w14:textId="77777777" w:rsidR="00A82183" w:rsidRDefault="00000000">
      <w:pPr>
        <w:pStyle w:val="CdigoFonte"/>
        <w:spacing w:after="0"/>
      </w:pPr>
      <w:r>
        <w:t>PaginaSEI::getInstance()-&gt;abrirHead();</w:t>
      </w:r>
    </w:p>
    <w:p w14:paraId="30F7BAF1" w14:textId="77777777" w:rsidR="00A82183" w:rsidRDefault="00000000">
      <w:pPr>
        <w:pStyle w:val="CdigoFonte"/>
        <w:spacing w:after="0"/>
      </w:pPr>
      <w:r>
        <w:t>PaginaSEI::getInstance()-&gt;montarMeta();</w:t>
      </w:r>
    </w:p>
    <w:p w14:paraId="2ACB7636" w14:textId="77777777" w:rsidR="00A82183" w:rsidRDefault="00000000">
      <w:pPr>
        <w:pStyle w:val="CdigoFonte"/>
        <w:spacing w:after="0"/>
      </w:pPr>
      <w:r>
        <w:lastRenderedPageBreak/>
        <w:t>PaginaSEI::getInstance()-&gt;montarTitle(PaginaSEI::getInstance()-&gt;getStrNomeSistema().' - '.$strTitulo);</w:t>
      </w:r>
    </w:p>
    <w:p w14:paraId="5A82B41B" w14:textId="77777777" w:rsidR="00A82183" w:rsidRDefault="00000000">
      <w:pPr>
        <w:pStyle w:val="CdigoFonte"/>
        <w:spacing w:after="0"/>
      </w:pPr>
      <w:r>
        <w:t>PaginaSEI::getInstance()-&gt;montarStyle();</w:t>
      </w:r>
    </w:p>
    <w:p w14:paraId="63445C61" w14:textId="77777777" w:rsidR="00A82183" w:rsidRDefault="00000000">
      <w:pPr>
        <w:pStyle w:val="CdigoFonte"/>
        <w:spacing w:after="0"/>
      </w:pPr>
      <w:r>
        <w:t>PaginaSEI::getInstance()-&gt;abrirStyle();</w:t>
      </w:r>
    </w:p>
    <w:p w14:paraId="5098D6A5" w14:textId="77777777" w:rsidR="00A82183" w:rsidRDefault="00000000">
      <w:pPr>
        <w:pStyle w:val="CdigoFonte"/>
        <w:spacing w:after="0"/>
      </w:pPr>
      <w:r>
        <w:t>?&gt;</w:t>
      </w:r>
    </w:p>
    <w:p w14:paraId="126F56E1" w14:textId="77777777" w:rsidR="00A82183" w:rsidRDefault="00000000">
      <w:pPr>
        <w:pStyle w:val="CdigoFonte"/>
        <w:spacing w:after="0"/>
      </w:pPr>
      <w:r>
        <w:t>/* CSS */</w:t>
      </w:r>
    </w:p>
    <w:p w14:paraId="5464AE88" w14:textId="77777777" w:rsidR="00A82183" w:rsidRDefault="00000000">
      <w:pPr>
        <w:pStyle w:val="CdigoFonte"/>
        <w:spacing w:after="0"/>
      </w:pPr>
      <w:r>
        <w:t>&lt;?</w:t>
      </w:r>
    </w:p>
    <w:p w14:paraId="35888B79" w14:textId="77777777" w:rsidR="00A82183" w:rsidRDefault="00000000">
      <w:pPr>
        <w:pStyle w:val="CdigoFonte"/>
        <w:spacing w:after="0"/>
      </w:pPr>
      <w:r>
        <w:t>PaginaSEI::getInstance()-&gt;fecharStyle();</w:t>
      </w:r>
    </w:p>
    <w:p w14:paraId="525B624B" w14:textId="77777777" w:rsidR="00A82183" w:rsidRDefault="00000000">
      <w:pPr>
        <w:pStyle w:val="CdigoFonte"/>
        <w:spacing w:after="0"/>
      </w:pPr>
      <w:r>
        <w:t>PaginaSEI::getInstance()-&gt;montarJavaScript();</w:t>
      </w:r>
    </w:p>
    <w:p w14:paraId="16D6C013" w14:textId="77777777" w:rsidR="00A82183" w:rsidRDefault="00000000">
      <w:pPr>
        <w:pStyle w:val="CdigoFonte"/>
        <w:spacing w:after="0"/>
      </w:pPr>
      <w:r>
        <w:t>PaginaSEI::getInstance()-&gt;abrirJavaScript();</w:t>
      </w:r>
    </w:p>
    <w:p w14:paraId="479350CC" w14:textId="77777777" w:rsidR="00A82183" w:rsidRDefault="00000000">
      <w:pPr>
        <w:pStyle w:val="CdigoFonte"/>
        <w:spacing w:after="0"/>
      </w:pPr>
      <w:r>
        <w:t>?&gt;</w:t>
      </w:r>
    </w:p>
    <w:p w14:paraId="798F8F47" w14:textId="77777777" w:rsidR="00A82183" w:rsidRDefault="00000000">
      <w:pPr>
        <w:pStyle w:val="CdigoFonte"/>
        <w:spacing w:after="0"/>
      </w:pPr>
      <w:r>
        <w:t>/* Javascript */</w:t>
      </w:r>
    </w:p>
    <w:p w14:paraId="13788996" w14:textId="77777777" w:rsidR="00A82183" w:rsidRDefault="00000000">
      <w:pPr>
        <w:pStyle w:val="CdigoFonte"/>
        <w:spacing w:after="0"/>
      </w:pPr>
      <w:r>
        <w:t>&lt;?</w:t>
      </w:r>
    </w:p>
    <w:p w14:paraId="1242FD76" w14:textId="77777777" w:rsidR="00A82183" w:rsidRDefault="00000000">
      <w:pPr>
        <w:pStyle w:val="CdigoFonte"/>
        <w:spacing w:after="0"/>
      </w:pPr>
      <w:r>
        <w:t>PaginaSEI::getInstance()-&gt;fecharJavaScript();</w:t>
      </w:r>
    </w:p>
    <w:p w14:paraId="2F0253A9" w14:textId="77777777" w:rsidR="00A82183" w:rsidRDefault="00000000">
      <w:pPr>
        <w:pStyle w:val="CdigoFonte"/>
        <w:spacing w:after="0"/>
      </w:pPr>
      <w:r>
        <w:t>PaginaSEI::getInstance()-&gt;fecharHead();</w:t>
      </w:r>
    </w:p>
    <w:p w14:paraId="0750524A" w14:textId="77777777" w:rsidR="00A82183" w:rsidRDefault="00000000">
      <w:pPr>
        <w:pStyle w:val="CdigoFonte"/>
        <w:spacing w:after="0"/>
      </w:pPr>
      <w:r>
        <w:t>PaginaSEI::getInstance()-&gt;abrirBody($strTitulo,'onload="inicializar();"');</w:t>
      </w:r>
    </w:p>
    <w:p w14:paraId="2F7196D5" w14:textId="77777777" w:rsidR="00A82183" w:rsidRDefault="00000000">
      <w:pPr>
        <w:pStyle w:val="CdigoFonte"/>
        <w:spacing w:after="0"/>
      </w:pPr>
      <w:r>
        <w:t>?&gt;</w:t>
      </w:r>
    </w:p>
    <w:p w14:paraId="33B43AD4" w14:textId="77777777" w:rsidR="00A82183" w:rsidRDefault="00000000">
      <w:pPr>
        <w:pStyle w:val="CdigoFonte"/>
        <w:spacing w:after="0"/>
      </w:pPr>
      <w:r>
        <w:t>&lt;form ....&gt;</w:t>
      </w:r>
    </w:p>
    <w:p w14:paraId="24419B81" w14:textId="77777777" w:rsidR="00A82183" w:rsidRDefault="00000000">
      <w:pPr>
        <w:pStyle w:val="CdigoFonte"/>
        <w:spacing w:after="0"/>
      </w:pPr>
      <w:r>
        <w:t>&lt;?</w:t>
      </w:r>
    </w:p>
    <w:p w14:paraId="03F75818" w14:textId="77777777" w:rsidR="00A82183" w:rsidRDefault="00000000">
      <w:pPr>
        <w:pStyle w:val="CdigoFonte"/>
        <w:spacing w:after="0"/>
      </w:pPr>
      <w:r>
        <w:t>PaginaSEI::getInstance()-&gt;montarBarraComandosSuperior($arrComandos);</w:t>
      </w:r>
    </w:p>
    <w:p w14:paraId="42FB34FC" w14:textId="77777777" w:rsidR="00A82183" w:rsidRDefault="00000000">
      <w:pPr>
        <w:pStyle w:val="CdigoFonte"/>
        <w:spacing w:after="0"/>
      </w:pPr>
      <w:r>
        <w:t>//PaginaSEI::getInstance()-&gt;montarAreaValidacao();</w:t>
      </w:r>
    </w:p>
    <w:p w14:paraId="3A2C7E17" w14:textId="77777777" w:rsidR="00A82183" w:rsidRDefault="00000000">
      <w:pPr>
        <w:pStyle w:val="CdigoFonte"/>
        <w:spacing w:after="0"/>
      </w:pPr>
      <w:r>
        <w:t>PaginaSEI::getInstance()-&gt;abrirAreaDados('5em');</w:t>
      </w:r>
    </w:p>
    <w:p w14:paraId="57EE0A53" w14:textId="77777777" w:rsidR="00A82183" w:rsidRDefault="00000000">
      <w:pPr>
        <w:pStyle w:val="CdigoFonte"/>
        <w:spacing w:after="0"/>
      </w:pPr>
      <w:r>
        <w:t>?&gt;</w:t>
      </w:r>
    </w:p>
    <w:p w14:paraId="620F076A" w14:textId="77777777" w:rsidR="00A82183" w:rsidRDefault="00000000">
      <w:pPr>
        <w:pStyle w:val="CdigoFonte"/>
        <w:spacing w:after="0"/>
      </w:pPr>
      <w:r>
        <w:t>&lt;!-- HTML --&gt;</w:t>
      </w:r>
    </w:p>
    <w:p w14:paraId="759C519C" w14:textId="77777777" w:rsidR="00A82183" w:rsidRDefault="00000000">
      <w:pPr>
        <w:pStyle w:val="CdigoFonte"/>
        <w:spacing w:after="0"/>
      </w:pPr>
      <w:r>
        <w:t>&lt;?</w:t>
      </w:r>
    </w:p>
    <w:p w14:paraId="08F3C14A" w14:textId="77777777" w:rsidR="00A82183" w:rsidRDefault="00000000">
      <w:pPr>
        <w:pStyle w:val="CdigoFonte"/>
        <w:spacing w:after="0"/>
      </w:pPr>
      <w:r>
        <w:t>PaginaSEI::getInstance()-&gt;fecharAreaDados();</w:t>
      </w:r>
    </w:p>
    <w:p w14:paraId="0A4AF1DA" w14:textId="77777777" w:rsidR="00A82183" w:rsidRDefault="00000000">
      <w:pPr>
        <w:pStyle w:val="CdigoFonte"/>
        <w:spacing w:after="0"/>
      </w:pPr>
      <w:r>
        <w:t>PaginaSEI::getInstance()-&gt;montarAreaTabela($strResultado, $numRegistros);</w:t>
      </w:r>
    </w:p>
    <w:p w14:paraId="782CF3FC" w14:textId="77777777" w:rsidR="00A82183" w:rsidRDefault="00000000">
      <w:pPr>
        <w:pStyle w:val="CdigoFonte"/>
        <w:spacing w:after="0"/>
      </w:pPr>
      <w:r>
        <w:t>//PaginaSEI::getInstance()-&gt;montarAreaDebug();</w:t>
      </w:r>
    </w:p>
    <w:p w14:paraId="6F9908CC" w14:textId="77777777" w:rsidR="00A82183" w:rsidRDefault="00000000">
      <w:pPr>
        <w:pStyle w:val="CdigoFonte"/>
        <w:spacing w:after="0"/>
      </w:pPr>
      <w:r>
        <w:t>PaginaSEI::getInstance()-&gt;montarBarraComandosInferior($arrComandos);</w:t>
      </w:r>
    </w:p>
    <w:p w14:paraId="5CF37CDC" w14:textId="77777777" w:rsidR="00A82183" w:rsidRDefault="00000000">
      <w:pPr>
        <w:pStyle w:val="CdigoFonte"/>
        <w:spacing w:after="0"/>
      </w:pPr>
      <w:r>
        <w:t>?&gt;</w:t>
      </w:r>
    </w:p>
    <w:p w14:paraId="0409DC6B" w14:textId="77777777" w:rsidR="00A82183" w:rsidRDefault="00000000">
      <w:pPr>
        <w:pStyle w:val="CdigoFonte"/>
        <w:spacing w:after="0"/>
      </w:pPr>
      <w:r>
        <w:t>&lt;/form&gt;</w:t>
      </w:r>
    </w:p>
    <w:p w14:paraId="095995D8" w14:textId="77777777" w:rsidR="00A82183" w:rsidRDefault="00000000">
      <w:pPr>
        <w:pStyle w:val="CdigoFonte"/>
        <w:spacing w:after="0"/>
      </w:pPr>
      <w:r>
        <w:t>&lt;?</w:t>
      </w:r>
    </w:p>
    <w:p w14:paraId="4CD62FF2" w14:textId="77777777" w:rsidR="00A82183" w:rsidRDefault="00000000">
      <w:pPr>
        <w:pStyle w:val="CdigoFonte"/>
        <w:spacing w:after="0"/>
      </w:pPr>
      <w:r>
        <w:t>PaginaSEI::getInstance()-&gt;fecharBody();</w:t>
      </w:r>
    </w:p>
    <w:p w14:paraId="4FFA44C2" w14:textId="77777777" w:rsidR="00A82183" w:rsidRDefault="00000000">
      <w:pPr>
        <w:pStyle w:val="CdigoFonte"/>
        <w:spacing w:after="0"/>
      </w:pPr>
      <w:r>
        <w:t>PaginaSEI::getInstance()-&gt;fecharHtml();</w:t>
      </w:r>
    </w:p>
    <w:p w14:paraId="4F2CAB41" w14:textId="77777777" w:rsidR="00A82183" w:rsidRDefault="00000000">
      <w:pPr>
        <w:pStyle w:val="CdigoFonte"/>
        <w:spacing w:after="0"/>
      </w:pPr>
      <w:r>
        <w:t>?&gt;</w:t>
      </w:r>
      <w:r>
        <w:br/>
        <w:t>```</w:t>
      </w:r>
    </w:p>
    <w:p w14:paraId="7FB2C236" w14:textId="77777777" w:rsidR="00A82183" w:rsidRDefault="00A82183"/>
    <w:p w14:paraId="07D19D83" w14:textId="77777777" w:rsidR="00A82183" w:rsidRDefault="00000000">
      <w:pPr>
        <w:pStyle w:val="Recuodecorpodetexto2"/>
        <w:ind w:left="0"/>
      </w:pPr>
      <w:r>
        <w:t>Segue abaixo a relação de classes CSS disponíveis:</w:t>
      </w:r>
    </w:p>
    <w:tbl>
      <w:tblPr>
        <w:tblW w:w="9056" w:type="dxa"/>
        <w:tblInd w:w="779" w:type="dxa"/>
        <w:tblLayout w:type="fixed"/>
        <w:tblCellMar>
          <w:left w:w="10" w:type="dxa"/>
          <w:right w:w="10" w:type="dxa"/>
        </w:tblCellMar>
        <w:tblLook w:val="0000" w:firstRow="0" w:lastRow="0" w:firstColumn="0" w:lastColumn="0" w:noHBand="0" w:noVBand="0"/>
      </w:tblPr>
      <w:tblGrid>
        <w:gridCol w:w="2268"/>
        <w:gridCol w:w="2269"/>
        <w:gridCol w:w="4519"/>
      </w:tblGrid>
      <w:tr w:rsidR="00A82183" w14:paraId="34A766E9"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F9462DD" w14:textId="77777777" w:rsidR="00A82183" w:rsidRDefault="00000000">
            <w:pPr>
              <w:pStyle w:val="Recuodecorpodetexto2"/>
              <w:spacing w:after="0" w:line="276" w:lineRule="auto"/>
              <w:ind w:left="0"/>
              <w:jc w:val="center"/>
              <w:rPr>
                <w:b/>
              </w:rPr>
            </w:pPr>
            <w:r>
              <w:rPr>
                <w:b/>
              </w:rPr>
              <w:t>Controle HTML</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AA17B92" w14:textId="77777777" w:rsidR="00A82183" w:rsidRDefault="00000000">
            <w:pPr>
              <w:pStyle w:val="Recuodecorpodetexto2"/>
              <w:spacing w:after="0" w:line="276" w:lineRule="auto"/>
              <w:ind w:left="0"/>
              <w:jc w:val="center"/>
              <w:rPr>
                <w:b/>
              </w:rPr>
            </w:pPr>
            <w:r>
              <w:rPr>
                <w:b/>
              </w:rPr>
              <w:t>Classe CSS</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00E6E3A" w14:textId="77777777" w:rsidR="00A82183" w:rsidRDefault="00000000">
            <w:pPr>
              <w:pStyle w:val="Recuodecorpodetexto2"/>
              <w:spacing w:after="0" w:line="276" w:lineRule="auto"/>
              <w:ind w:left="0"/>
              <w:jc w:val="center"/>
              <w:rPr>
                <w:b/>
              </w:rPr>
            </w:pPr>
            <w:r>
              <w:rPr>
                <w:b/>
              </w:rPr>
              <w:t>Observação</w:t>
            </w:r>
          </w:p>
        </w:tc>
      </w:tr>
      <w:tr w:rsidR="00A82183" w14:paraId="6F8E5EE0"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523C932" w14:textId="77777777" w:rsidR="00A82183" w:rsidRDefault="00000000">
            <w:pPr>
              <w:pStyle w:val="Recuodecorpodetexto2"/>
              <w:spacing w:after="0" w:line="276" w:lineRule="auto"/>
              <w:ind w:left="0"/>
              <w:jc w:val="left"/>
              <w:rPr>
                <w:lang w:val="en-US"/>
              </w:rPr>
            </w:pPr>
            <w:r>
              <w:rPr>
                <w:lang w:val="en-US"/>
              </w:rPr>
              <w:t>Input type = [button, reset, submit]</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8EA40C2" w14:textId="77777777" w:rsidR="00A82183" w:rsidRDefault="00000000">
            <w:pPr>
              <w:pStyle w:val="Recuodecorpodetexto2"/>
              <w:spacing w:after="0" w:line="276" w:lineRule="auto"/>
              <w:ind w:left="0"/>
              <w:jc w:val="left"/>
              <w:rPr>
                <w:lang w:val="en-US"/>
              </w:rPr>
            </w:pPr>
            <w:r>
              <w:rPr>
                <w:lang w:val="en-US"/>
              </w:rPr>
              <w:t>infraButton</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DC311CA" w14:textId="77777777" w:rsidR="00A82183" w:rsidRDefault="00A82183">
            <w:pPr>
              <w:pStyle w:val="Recuodecorpodetexto2"/>
              <w:spacing w:after="0" w:line="276" w:lineRule="auto"/>
              <w:ind w:left="0"/>
              <w:jc w:val="left"/>
              <w:rPr>
                <w:lang w:val="en-US"/>
              </w:rPr>
            </w:pPr>
          </w:p>
        </w:tc>
      </w:tr>
      <w:tr w:rsidR="00A82183" w14:paraId="50835D01"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3DAB82D" w14:textId="77777777" w:rsidR="00A82183" w:rsidRDefault="00000000">
            <w:pPr>
              <w:pStyle w:val="Recuodecorpodetexto2"/>
              <w:spacing w:after="0" w:line="276" w:lineRule="auto"/>
              <w:ind w:left="0"/>
              <w:jc w:val="left"/>
              <w:rPr>
                <w:lang w:val="en-US"/>
              </w:rPr>
            </w:pPr>
            <w:r>
              <w:rPr>
                <w:lang w:val="en-US"/>
              </w:rPr>
              <w:t>label</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8D8797B" w14:textId="77777777" w:rsidR="00A82183" w:rsidRDefault="00000000">
            <w:pPr>
              <w:pStyle w:val="Recuodecorpodetexto2"/>
              <w:spacing w:after="0" w:line="276" w:lineRule="auto"/>
              <w:ind w:left="0"/>
              <w:jc w:val="left"/>
              <w:rPr>
                <w:lang w:val="en-US"/>
              </w:rPr>
            </w:pPr>
            <w:r>
              <w:rPr>
                <w:lang w:val="en-US"/>
              </w:rPr>
              <w:t>infraLabelOpcional</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3B92312" w14:textId="77777777" w:rsidR="00A82183" w:rsidRDefault="00000000">
            <w:pPr>
              <w:pStyle w:val="Recuodecorpodetexto2"/>
              <w:spacing w:after="0" w:line="276" w:lineRule="auto"/>
              <w:ind w:left="0"/>
              <w:jc w:val="left"/>
              <w:rPr>
                <w:lang w:val="en-US"/>
              </w:rPr>
            </w:pPr>
            <w:r>
              <w:rPr>
                <w:lang w:val="en-US"/>
              </w:rPr>
              <w:t>Descrição de campos opcionais.</w:t>
            </w:r>
          </w:p>
        </w:tc>
      </w:tr>
      <w:tr w:rsidR="00A82183" w14:paraId="3B1A103C"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A93C5AE" w14:textId="77777777" w:rsidR="00A82183" w:rsidRDefault="00000000">
            <w:pPr>
              <w:pStyle w:val="Recuodecorpodetexto2"/>
              <w:spacing w:after="0" w:line="276" w:lineRule="auto"/>
              <w:ind w:left="0"/>
              <w:jc w:val="left"/>
              <w:rPr>
                <w:lang w:val="en-US"/>
              </w:rPr>
            </w:pPr>
            <w:r>
              <w:rPr>
                <w:lang w:val="en-US"/>
              </w:rPr>
              <w:t>label</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21387A3" w14:textId="77777777" w:rsidR="00A82183" w:rsidRDefault="00000000">
            <w:pPr>
              <w:pStyle w:val="Recuodecorpodetexto2"/>
              <w:spacing w:after="0" w:line="276" w:lineRule="auto"/>
              <w:ind w:left="0"/>
              <w:jc w:val="left"/>
              <w:rPr>
                <w:lang w:val="en-US"/>
              </w:rPr>
            </w:pPr>
            <w:r>
              <w:rPr>
                <w:lang w:val="en-US"/>
              </w:rPr>
              <w:t>infraLabelObrigatorio</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24779D7" w14:textId="77777777" w:rsidR="00A82183" w:rsidRDefault="00000000">
            <w:pPr>
              <w:pStyle w:val="Recuodecorpodetexto2"/>
              <w:spacing w:after="0" w:line="276" w:lineRule="auto"/>
              <w:ind w:left="0"/>
              <w:jc w:val="left"/>
              <w:rPr>
                <w:lang w:val="en-US"/>
              </w:rPr>
            </w:pPr>
            <w:r>
              <w:rPr>
                <w:lang w:val="en-US"/>
              </w:rPr>
              <w:t>Descrição de campos obrigatórios.</w:t>
            </w:r>
          </w:p>
        </w:tc>
      </w:tr>
      <w:tr w:rsidR="00A82183" w14:paraId="19D9B9F8"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1EDB39F" w14:textId="77777777" w:rsidR="00A82183" w:rsidRDefault="00000000">
            <w:pPr>
              <w:pStyle w:val="Recuodecorpodetexto2"/>
              <w:spacing w:after="0" w:line="276" w:lineRule="auto"/>
              <w:ind w:left="0"/>
              <w:jc w:val="left"/>
              <w:rPr>
                <w:lang w:val="en-US"/>
              </w:rPr>
            </w:pPr>
            <w:r>
              <w:rPr>
                <w:lang w:val="en-US"/>
              </w:rPr>
              <w:t>table</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710D532" w14:textId="77777777" w:rsidR="00A82183" w:rsidRDefault="00000000">
            <w:pPr>
              <w:pStyle w:val="Recuodecorpodetexto2"/>
              <w:spacing w:after="0" w:line="276" w:lineRule="auto"/>
              <w:ind w:left="0"/>
              <w:jc w:val="left"/>
              <w:rPr>
                <w:lang w:val="en-US"/>
              </w:rPr>
            </w:pPr>
            <w:r>
              <w:rPr>
                <w:lang w:val="en-US"/>
              </w:rPr>
              <w:t>infraTable</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BCFB182" w14:textId="77777777" w:rsidR="00A82183" w:rsidRDefault="00A82183">
            <w:pPr>
              <w:pStyle w:val="Recuodecorpodetexto2"/>
              <w:spacing w:after="0" w:line="276" w:lineRule="auto"/>
              <w:ind w:left="0"/>
              <w:jc w:val="left"/>
              <w:rPr>
                <w:lang w:val="en-US"/>
              </w:rPr>
            </w:pPr>
          </w:p>
        </w:tc>
      </w:tr>
      <w:tr w:rsidR="00A82183" w14:paraId="76DB74C4"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0C02EBE" w14:textId="77777777" w:rsidR="00A82183" w:rsidRDefault="00000000">
            <w:pPr>
              <w:pStyle w:val="Recuodecorpodetexto2"/>
              <w:spacing w:after="0" w:line="276" w:lineRule="auto"/>
              <w:ind w:left="0"/>
              <w:jc w:val="left"/>
              <w:rPr>
                <w:lang w:val="en-US"/>
              </w:rPr>
            </w:pPr>
            <w:r>
              <w:rPr>
                <w:lang w:val="en-US"/>
              </w:rPr>
              <w:t>tr</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7CE0C15" w14:textId="77777777" w:rsidR="00A82183" w:rsidRDefault="00000000">
            <w:pPr>
              <w:pStyle w:val="Recuodecorpodetexto2"/>
              <w:spacing w:after="0" w:line="276" w:lineRule="auto"/>
              <w:ind w:left="0"/>
              <w:jc w:val="left"/>
              <w:rPr>
                <w:lang w:val="en-US"/>
              </w:rPr>
            </w:pPr>
            <w:r>
              <w:rPr>
                <w:lang w:val="en-US"/>
              </w:rPr>
              <w:t>infraTrClara</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6B27266" w14:textId="77777777" w:rsidR="00A82183" w:rsidRDefault="00000000">
            <w:pPr>
              <w:pStyle w:val="Recuodecorpodetexto2"/>
              <w:spacing w:after="0" w:line="276" w:lineRule="auto"/>
              <w:ind w:left="0"/>
              <w:jc w:val="left"/>
              <w:rPr>
                <w:lang w:val="en-US"/>
              </w:rPr>
            </w:pPr>
            <w:r>
              <w:rPr>
                <w:lang w:val="en-US"/>
              </w:rPr>
              <w:t>Linha clara em tabelas de resultado.</w:t>
            </w:r>
          </w:p>
        </w:tc>
      </w:tr>
      <w:tr w:rsidR="00A82183" w14:paraId="301393D7"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C1B6881" w14:textId="77777777" w:rsidR="00A82183" w:rsidRDefault="00000000">
            <w:pPr>
              <w:pStyle w:val="Recuodecorpodetexto2"/>
              <w:spacing w:after="0" w:line="276" w:lineRule="auto"/>
              <w:ind w:left="0"/>
              <w:jc w:val="left"/>
              <w:rPr>
                <w:lang w:val="en-US"/>
              </w:rPr>
            </w:pPr>
            <w:r>
              <w:rPr>
                <w:lang w:val="en-US"/>
              </w:rPr>
              <w:t>tr</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2850CE2" w14:textId="77777777" w:rsidR="00A82183" w:rsidRDefault="00000000">
            <w:pPr>
              <w:pStyle w:val="Recuodecorpodetexto2"/>
              <w:spacing w:after="0" w:line="276" w:lineRule="auto"/>
              <w:ind w:left="0"/>
              <w:jc w:val="left"/>
              <w:rPr>
                <w:lang w:val="en-US"/>
              </w:rPr>
            </w:pPr>
            <w:r>
              <w:rPr>
                <w:lang w:val="en-US"/>
              </w:rPr>
              <w:t>infraTrEscula</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54C02C8" w14:textId="77777777" w:rsidR="00A82183" w:rsidRDefault="00000000">
            <w:pPr>
              <w:pStyle w:val="Recuodecorpodetexto2"/>
              <w:spacing w:after="0" w:line="276" w:lineRule="auto"/>
              <w:ind w:left="0"/>
              <w:jc w:val="left"/>
              <w:rPr>
                <w:lang w:val="en-US"/>
              </w:rPr>
            </w:pPr>
            <w:r>
              <w:rPr>
                <w:lang w:val="en-US"/>
              </w:rPr>
              <w:t>Linha escura em tabelas de resultado.</w:t>
            </w:r>
          </w:p>
        </w:tc>
      </w:tr>
      <w:tr w:rsidR="00A82183" w14:paraId="7EC66D69"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A1B6922" w14:textId="77777777" w:rsidR="00A82183" w:rsidRDefault="00000000">
            <w:pPr>
              <w:pStyle w:val="Recuodecorpodetexto2"/>
              <w:spacing w:after="0" w:line="276" w:lineRule="auto"/>
              <w:ind w:left="0"/>
              <w:jc w:val="left"/>
              <w:rPr>
                <w:lang w:val="en-US"/>
              </w:rPr>
            </w:pPr>
            <w:r>
              <w:rPr>
                <w:lang w:val="en-US"/>
              </w:rPr>
              <w:t>th</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89D28E1" w14:textId="77777777" w:rsidR="00A82183" w:rsidRDefault="00000000">
            <w:pPr>
              <w:pStyle w:val="Recuodecorpodetexto2"/>
              <w:spacing w:after="0" w:line="276" w:lineRule="auto"/>
              <w:ind w:left="0"/>
              <w:jc w:val="left"/>
              <w:rPr>
                <w:lang w:val="en-US"/>
              </w:rPr>
            </w:pPr>
            <w:r>
              <w:rPr>
                <w:lang w:val="en-US"/>
              </w:rPr>
              <w:t>infraTh</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035E608" w14:textId="77777777" w:rsidR="00A82183" w:rsidRDefault="00000000">
            <w:pPr>
              <w:pStyle w:val="Recuodecorpodetexto2"/>
              <w:spacing w:after="0" w:line="276" w:lineRule="auto"/>
              <w:ind w:left="0"/>
              <w:jc w:val="left"/>
              <w:rPr>
                <w:lang w:val="en-US"/>
              </w:rPr>
            </w:pPr>
            <w:r>
              <w:rPr>
                <w:lang w:val="en-US"/>
              </w:rPr>
              <w:t>Linha de título para tabelas.</w:t>
            </w:r>
          </w:p>
        </w:tc>
      </w:tr>
      <w:tr w:rsidR="00A82183" w14:paraId="6C44ED47"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D60514E" w14:textId="77777777" w:rsidR="00A82183" w:rsidRDefault="00000000">
            <w:pPr>
              <w:pStyle w:val="Recuodecorpodetexto2"/>
              <w:spacing w:after="0" w:line="276" w:lineRule="auto"/>
              <w:ind w:left="0"/>
              <w:jc w:val="left"/>
              <w:rPr>
                <w:lang w:val="en-US"/>
              </w:rPr>
            </w:pPr>
            <w:r>
              <w:rPr>
                <w:lang w:val="en-US"/>
              </w:rPr>
              <w:t>caption</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31BD011" w14:textId="77777777" w:rsidR="00A82183" w:rsidRDefault="00000000">
            <w:pPr>
              <w:pStyle w:val="Recuodecorpodetexto2"/>
              <w:spacing w:after="0" w:line="276" w:lineRule="auto"/>
              <w:ind w:left="0"/>
              <w:jc w:val="left"/>
              <w:rPr>
                <w:lang w:val="en-US"/>
              </w:rPr>
            </w:pPr>
            <w:r>
              <w:rPr>
                <w:lang w:val="en-US"/>
              </w:rPr>
              <w:t>infraCaption</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D09CE87" w14:textId="77777777" w:rsidR="00A82183" w:rsidRDefault="00000000">
            <w:pPr>
              <w:pStyle w:val="Recuodecorpodetexto2"/>
              <w:spacing w:after="0" w:line="276" w:lineRule="auto"/>
              <w:ind w:left="0"/>
              <w:jc w:val="left"/>
              <w:rPr>
                <w:lang w:val="en-US"/>
              </w:rPr>
            </w:pPr>
            <w:r>
              <w:rPr>
                <w:lang w:val="en-US"/>
              </w:rPr>
              <w:t>Linha de descrição da tabela.</w:t>
            </w:r>
          </w:p>
        </w:tc>
      </w:tr>
      <w:tr w:rsidR="00A82183" w14:paraId="6D00BECB"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B4FADA3" w14:textId="77777777" w:rsidR="00A82183" w:rsidRDefault="00000000">
            <w:pPr>
              <w:pStyle w:val="Recuodecorpodetexto2"/>
              <w:spacing w:after="0" w:line="276" w:lineRule="auto"/>
              <w:ind w:left="0"/>
              <w:jc w:val="left"/>
              <w:rPr>
                <w:lang w:val="en-US"/>
              </w:rPr>
            </w:pPr>
            <w:r>
              <w:rPr>
                <w:lang w:val="en-US"/>
              </w:rPr>
              <w:t>Input type = checkbox</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AC50EF9" w14:textId="77777777" w:rsidR="00A82183" w:rsidRDefault="00000000">
            <w:pPr>
              <w:pStyle w:val="Recuodecorpodetexto2"/>
              <w:spacing w:after="0" w:line="276" w:lineRule="auto"/>
              <w:ind w:left="0"/>
              <w:jc w:val="left"/>
              <w:rPr>
                <w:lang w:val="en-US"/>
              </w:rPr>
            </w:pPr>
            <w:r>
              <w:rPr>
                <w:lang w:val="en-US"/>
              </w:rPr>
              <w:t>infraCheckbox</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4DC283E" w14:textId="77777777" w:rsidR="00A82183" w:rsidRDefault="00A82183">
            <w:pPr>
              <w:pStyle w:val="Recuodecorpodetexto2"/>
              <w:spacing w:after="0" w:line="276" w:lineRule="auto"/>
              <w:ind w:left="0"/>
              <w:jc w:val="left"/>
              <w:rPr>
                <w:lang w:val="en-US"/>
              </w:rPr>
            </w:pPr>
          </w:p>
        </w:tc>
      </w:tr>
      <w:tr w:rsidR="00A82183" w14:paraId="33E96666"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0A45DA4" w14:textId="77777777" w:rsidR="00A82183" w:rsidRDefault="00000000">
            <w:pPr>
              <w:pStyle w:val="Recuodecorpodetexto2"/>
              <w:spacing w:after="0" w:line="276" w:lineRule="auto"/>
              <w:ind w:left="0"/>
              <w:jc w:val="left"/>
              <w:rPr>
                <w:lang w:val="en-US"/>
              </w:rPr>
            </w:pPr>
            <w:r>
              <w:rPr>
                <w:lang w:val="en-US"/>
              </w:rPr>
              <w:t>Input type = radio</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CA94BFF" w14:textId="77777777" w:rsidR="00A82183" w:rsidRDefault="00000000">
            <w:pPr>
              <w:pStyle w:val="Recuodecorpodetexto2"/>
              <w:spacing w:after="0" w:line="276" w:lineRule="auto"/>
              <w:ind w:left="0"/>
              <w:jc w:val="left"/>
              <w:rPr>
                <w:lang w:val="en-US"/>
              </w:rPr>
            </w:pPr>
            <w:r>
              <w:rPr>
                <w:lang w:val="en-US"/>
              </w:rPr>
              <w:t>infraRadio</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5D5534D" w14:textId="77777777" w:rsidR="00A82183" w:rsidRDefault="00A82183">
            <w:pPr>
              <w:pStyle w:val="Recuodecorpodetexto2"/>
              <w:spacing w:after="0" w:line="276" w:lineRule="auto"/>
              <w:ind w:left="0"/>
              <w:jc w:val="left"/>
              <w:rPr>
                <w:lang w:val="en-US"/>
              </w:rPr>
            </w:pPr>
          </w:p>
        </w:tc>
      </w:tr>
      <w:tr w:rsidR="00A82183" w14:paraId="257F752E"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C0A1E17" w14:textId="77777777" w:rsidR="00A82183" w:rsidRDefault="00000000">
            <w:pPr>
              <w:pStyle w:val="Recuodecorpodetexto2"/>
              <w:spacing w:after="0" w:line="276" w:lineRule="auto"/>
              <w:ind w:left="0"/>
              <w:jc w:val="left"/>
              <w:rPr>
                <w:lang w:val="en-US"/>
              </w:rPr>
            </w:pPr>
            <w:r>
              <w:rPr>
                <w:lang w:val="en-US"/>
              </w:rPr>
              <w:t>fieldset</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B311353" w14:textId="77777777" w:rsidR="00A82183" w:rsidRDefault="00000000">
            <w:pPr>
              <w:pStyle w:val="Recuodecorpodetexto2"/>
              <w:spacing w:after="0" w:line="276" w:lineRule="auto"/>
              <w:ind w:left="0"/>
              <w:jc w:val="left"/>
              <w:rPr>
                <w:lang w:val="en-US"/>
              </w:rPr>
            </w:pPr>
            <w:r>
              <w:rPr>
                <w:lang w:val="en-US"/>
              </w:rPr>
              <w:t>infraFieldset</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4BF2F1F" w14:textId="77777777" w:rsidR="00A82183" w:rsidRDefault="00A82183">
            <w:pPr>
              <w:pStyle w:val="Recuodecorpodetexto2"/>
              <w:spacing w:after="0" w:line="276" w:lineRule="auto"/>
              <w:ind w:left="0"/>
              <w:jc w:val="left"/>
              <w:rPr>
                <w:lang w:val="en-US"/>
              </w:rPr>
            </w:pPr>
          </w:p>
        </w:tc>
      </w:tr>
      <w:tr w:rsidR="00A82183" w14:paraId="52FE4F7E"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5BF330A" w14:textId="77777777" w:rsidR="00A82183" w:rsidRDefault="00000000">
            <w:pPr>
              <w:pStyle w:val="Recuodecorpodetexto2"/>
              <w:spacing w:after="0" w:line="276" w:lineRule="auto"/>
              <w:ind w:left="0"/>
              <w:jc w:val="left"/>
              <w:rPr>
                <w:lang w:val="en-US"/>
              </w:rPr>
            </w:pPr>
            <w:r>
              <w:rPr>
                <w:lang w:val="en-US"/>
              </w:rPr>
              <w:t>legend</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315CB7E" w14:textId="77777777" w:rsidR="00A82183" w:rsidRDefault="00000000">
            <w:pPr>
              <w:pStyle w:val="Recuodecorpodetexto2"/>
              <w:spacing w:after="0" w:line="276" w:lineRule="auto"/>
              <w:ind w:left="0"/>
              <w:jc w:val="left"/>
              <w:rPr>
                <w:lang w:val="en-US"/>
              </w:rPr>
            </w:pPr>
            <w:r>
              <w:rPr>
                <w:lang w:val="en-US"/>
              </w:rPr>
              <w:t>infraLegendOpcional</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62C77D7" w14:textId="77777777" w:rsidR="00A82183" w:rsidRDefault="00000000">
            <w:pPr>
              <w:pStyle w:val="Recuodecorpodetexto2"/>
              <w:spacing w:after="0" w:line="276" w:lineRule="auto"/>
              <w:ind w:left="0"/>
              <w:jc w:val="left"/>
              <w:rPr>
                <w:lang w:val="en-US"/>
              </w:rPr>
            </w:pPr>
            <w:r>
              <w:rPr>
                <w:lang w:val="en-US"/>
              </w:rPr>
              <w:t>Grupo de campos opcional.</w:t>
            </w:r>
          </w:p>
        </w:tc>
      </w:tr>
      <w:tr w:rsidR="00A82183" w14:paraId="5B83244F"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13C6D31" w14:textId="77777777" w:rsidR="00A82183" w:rsidRDefault="00000000">
            <w:pPr>
              <w:pStyle w:val="Recuodecorpodetexto2"/>
              <w:spacing w:after="0" w:line="276" w:lineRule="auto"/>
              <w:ind w:left="0"/>
              <w:jc w:val="left"/>
              <w:rPr>
                <w:lang w:val="en-US"/>
              </w:rPr>
            </w:pPr>
            <w:r>
              <w:rPr>
                <w:lang w:val="en-US"/>
              </w:rPr>
              <w:t>legend</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635B12B" w14:textId="77777777" w:rsidR="00A82183" w:rsidRDefault="00000000">
            <w:pPr>
              <w:pStyle w:val="Recuodecorpodetexto2"/>
              <w:spacing w:after="0" w:line="276" w:lineRule="auto"/>
              <w:ind w:left="0"/>
              <w:jc w:val="left"/>
              <w:rPr>
                <w:lang w:val="en-US"/>
              </w:rPr>
            </w:pPr>
            <w:r>
              <w:rPr>
                <w:lang w:val="en-US"/>
              </w:rPr>
              <w:t>infraLegendObrigatorio</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4DA7339" w14:textId="77777777" w:rsidR="00A82183" w:rsidRDefault="00000000">
            <w:pPr>
              <w:pStyle w:val="Recuodecorpodetexto2"/>
              <w:spacing w:after="0" w:line="276" w:lineRule="auto"/>
              <w:ind w:left="0"/>
              <w:jc w:val="left"/>
              <w:rPr>
                <w:lang w:val="en-US"/>
              </w:rPr>
            </w:pPr>
            <w:r>
              <w:rPr>
                <w:lang w:val="en-US"/>
              </w:rPr>
              <w:t>Grupo de campos obrigatório.</w:t>
            </w:r>
          </w:p>
        </w:tc>
      </w:tr>
      <w:tr w:rsidR="00A82183" w14:paraId="4D6CCC7D"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114DA0B" w14:textId="77777777" w:rsidR="00A82183" w:rsidRDefault="00000000">
            <w:pPr>
              <w:pStyle w:val="Recuodecorpodetexto2"/>
              <w:spacing w:after="0" w:line="276" w:lineRule="auto"/>
              <w:ind w:left="0"/>
              <w:jc w:val="left"/>
              <w:rPr>
                <w:lang w:val="en-US"/>
              </w:rPr>
            </w:pPr>
            <w:r>
              <w:rPr>
                <w:lang w:val="en-US"/>
              </w:rPr>
              <w:t>span</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7FDAEB1" w14:textId="77777777" w:rsidR="00A82183" w:rsidRDefault="00000000">
            <w:pPr>
              <w:pStyle w:val="Recuodecorpodetexto2"/>
              <w:spacing w:after="0" w:line="276" w:lineRule="auto"/>
              <w:ind w:left="0"/>
              <w:jc w:val="left"/>
              <w:rPr>
                <w:lang w:val="en-US"/>
              </w:rPr>
            </w:pPr>
            <w:r>
              <w:rPr>
                <w:lang w:val="en-US"/>
              </w:rPr>
              <w:t>infraTeclaAtalho</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A2375D8" w14:textId="77777777" w:rsidR="00A82183" w:rsidRDefault="00000000">
            <w:pPr>
              <w:pStyle w:val="Recuodecorpodetexto2"/>
              <w:spacing w:after="0" w:line="276" w:lineRule="auto"/>
              <w:ind w:left="0"/>
              <w:jc w:val="left"/>
              <w:rPr>
                <w:lang w:val="en-US"/>
              </w:rPr>
            </w:pPr>
            <w:r>
              <w:rPr>
                <w:lang w:val="en-US"/>
              </w:rPr>
              <w:t>Visualização da tecla de atalho em um label.</w:t>
            </w:r>
          </w:p>
        </w:tc>
      </w:tr>
      <w:tr w:rsidR="00A82183" w14:paraId="6EDDBFA7"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1EDBC43" w14:textId="77777777" w:rsidR="00A82183" w:rsidRDefault="00000000">
            <w:pPr>
              <w:pStyle w:val="Recuodecorpodetexto2"/>
              <w:spacing w:after="0" w:line="276" w:lineRule="auto"/>
              <w:ind w:left="0"/>
              <w:jc w:val="left"/>
              <w:rPr>
                <w:lang w:val="en-US"/>
              </w:rPr>
            </w:pPr>
            <w:r>
              <w:rPr>
                <w:lang w:val="en-US"/>
              </w:rPr>
              <w:t>form</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85C42E8" w14:textId="77777777" w:rsidR="00A82183" w:rsidRDefault="00000000">
            <w:pPr>
              <w:pStyle w:val="Recuodecorpodetexto2"/>
              <w:spacing w:after="0" w:line="276" w:lineRule="auto"/>
              <w:ind w:left="0"/>
              <w:jc w:val="left"/>
              <w:rPr>
                <w:lang w:val="en-US"/>
              </w:rPr>
            </w:pPr>
            <w:r>
              <w:rPr>
                <w:lang w:val="en-US"/>
              </w:rPr>
              <w:t>infraForm</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67FC60E" w14:textId="77777777" w:rsidR="00A82183" w:rsidRDefault="00A82183">
            <w:pPr>
              <w:pStyle w:val="Recuodecorpodetexto2"/>
              <w:spacing w:after="0" w:line="276" w:lineRule="auto"/>
              <w:ind w:left="0"/>
              <w:jc w:val="left"/>
              <w:rPr>
                <w:lang w:val="en-US"/>
              </w:rPr>
            </w:pPr>
          </w:p>
        </w:tc>
      </w:tr>
      <w:tr w:rsidR="00A82183" w14:paraId="12AF9723"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C0E6F31" w14:textId="77777777" w:rsidR="00A82183" w:rsidRDefault="00000000">
            <w:pPr>
              <w:pStyle w:val="Recuodecorpodetexto2"/>
              <w:spacing w:after="0" w:line="276" w:lineRule="auto"/>
              <w:ind w:left="0"/>
              <w:jc w:val="left"/>
              <w:rPr>
                <w:lang w:val="en-US"/>
              </w:rPr>
            </w:pPr>
            <w:r>
              <w:rPr>
                <w:lang w:val="en-US"/>
              </w:rPr>
              <w:t>Input type = text</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0CC78A6" w14:textId="77777777" w:rsidR="00A82183" w:rsidRDefault="00000000">
            <w:pPr>
              <w:pStyle w:val="Recuodecorpodetexto2"/>
              <w:spacing w:after="0" w:line="276" w:lineRule="auto"/>
              <w:ind w:left="0"/>
              <w:jc w:val="left"/>
              <w:rPr>
                <w:lang w:val="en-US"/>
              </w:rPr>
            </w:pPr>
            <w:r>
              <w:rPr>
                <w:lang w:val="en-US"/>
              </w:rPr>
              <w:t>infraText</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F3D6DF2" w14:textId="77777777" w:rsidR="00A82183" w:rsidRDefault="00A82183">
            <w:pPr>
              <w:pStyle w:val="Recuodecorpodetexto2"/>
              <w:spacing w:after="0" w:line="276" w:lineRule="auto"/>
              <w:ind w:left="0"/>
              <w:jc w:val="left"/>
              <w:rPr>
                <w:lang w:val="en-US"/>
              </w:rPr>
            </w:pPr>
          </w:p>
        </w:tc>
      </w:tr>
      <w:tr w:rsidR="00A82183" w14:paraId="77D0036A"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545D25C" w14:textId="77777777" w:rsidR="00A82183" w:rsidRDefault="00000000">
            <w:pPr>
              <w:pStyle w:val="Recuodecorpodetexto2"/>
              <w:spacing w:after="0" w:line="276" w:lineRule="auto"/>
              <w:ind w:left="0"/>
              <w:jc w:val="left"/>
              <w:rPr>
                <w:lang w:val="en-US"/>
              </w:rPr>
            </w:pPr>
            <w:r>
              <w:rPr>
                <w:lang w:val="en-US"/>
              </w:rPr>
              <w:t>Input type = password</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2A3F98D" w14:textId="77777777" w:rsidR="00A82183" w:rsidRDefault="00000000">
            <w:pPr>
              <w:pStyle w:val="Recuodecorpodetexto2"/>
              <w:spacing w:after="0" w:line="276" w:lineRule="auto"/>
              <w:ind w:left="0"/>
              <w:jc w:val="left"/>
              <w:rPr>
                <w:lang w:val="en-US"/>
              </w:rPr>
            </w:pPr>
            <w:r>
              <w:rPr>
                <w:lang w:val="en-US"/>
              </w:rPr>
              <w:t>infraPassword</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7A95FE1" w14:textId="77777777" w:rsidR="00A82183" w:rsidRDefault="00A82183">
            <w:pPr>
              <w:pStyle w:val="Recuodecorpodetexto2"/>
              <w:spacing w:after="0" w:line="276" w:lineRule="auto"/>
              <w:ind w:left="0"/>
              <w:jc w:val="left"/>
              <w:rPr>
                <w:lang w:val="en-US"/>
              </w:rPr>
            </w:pPr>
          </w:p>
        </w:tc>
      </w:tr>
      <w:tr w:rsidR="00A82183" w14:paraId="666280EB"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220010F" w14:textId="77777777" w:rsidR="00A82183" w:rsidRDefault="00000000">
            <w:pPr>
              <w:pStyle w:val="Recuodecorpodetexto2"/>
              <w:spacing w:after="0" w:line="276" w:lineRule="auto"/>
              <w:ind w:left="0"/>
              <w:jc w:val="left"/>
              <w:rPr>
                <w:lang w:val="en-US"/>
              </w:rPr>
            </w:pPr>
            <w:r>
              <w:rPr>
                <w:lang w:val="en-US"/>
              </w:rPr>
              <w:t>textarea</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0D54031" w14:textId="77777777" w:rsidR="00A82183" w:rsidRDefault="00000000">
            <w:pPr>
              <w:pStyle w:val="Recuodecorpodetexto2"/>
              <w:spacing w:after="0" w:line="276" w:lineRule="auto"/>
              <w:ind w:left="0"/>
              <w:jc w:val="left"/>
              <w:rPr>
                <w:lang w:val="en-US"/>
              </w:rPr>
            </w:pPr>
            <w:r>
              <w:rPr>
                <w:lang w:val="en-US"/>
              </w:rPr>
              <w:t>infraTextarea</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00C63EE" w14:textId="77777777" w:rsidR="00A82183" w:rsidRDefault="00A82183">
            <w:pPr>
              <w:pStyle w:val="Recuodecorpodetexto2"/>
              <w:spacing w:after="0" w:line="276" w:lineRule="auto"/>
              <w:ind w:left="0"/>
              <w:jc w:val="left"/>
              <w:rPr>
                <w:lang w:val="en-US"/>
              </w:rPr>
            </w:pPr>
          </w:p>
        </w:tc>
      </w:tr>
      <w:tr w:rsidR="00A82183" w14:paraId="0F960C3D" w14:textId="77777777">
        <w:tblPrEx>
          <w:tblCellMar>
            <w:top w:w="0" w:type="dxa"/>
            <w:bottom w:w="0" w:type="dxa"/>
          </w:tblCellMar>
        </w:tblPrEx>
        <w:tc>
          <w:tcPr>
            <w:tcW w:w="226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BF8A0F1" w14:textId="77777777" w:rsidR="00A82183" w:rsidRDefault="00000000">
            <w:pPr>
              <w:pStyle w:val="Recuodecorpodetexto2"/>
              <w:spacing w:after="0" w:line="276" w:lineRule="auto"/>
              <w:ind w:left="0"/>
              <w:jc w:val="left"/>
              <w:rPr>
                <w:lang w:val="en-US"/>
              </w:rPr>
            </w:pPr>
            <w:r>
              <w:rPr>
                <w:lang w:val="en-US"/>
              </w:rPr>
              <w:t>select</w:t>
            </w:r>
          </w:p>
        </w:tc>
        <w:tc>
          <w:tcPr>
            <w:tcW w:w="226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C433B22" w14:textId="77777777" w:rsidR="00A82183" w:rsidRDefault="00000000">
            <w:pPr>
              <w:pStyle w:val="Recuodecorpodetexto2"/>
              <w:spacing w:after="0" w:line="276" w:lineRule="auto"/>
              <w:ind w:left="0"/>
              <w:jc w:val="left"/>
              <w:rPr>
                <w:lang w:val="en-US"/>
              </w:rPr>
            </w:pPr>
            <w:r>
              <w:rPr>
                <w:lang w:val="en-US"/>
              </w:rPr>
              <w:t>infraSelect</w:t>
            </w:r>
          </w:p>
        </w:tc>
        <w:tc>
          <w:tcPr>
            <w:tcW w:w="45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A404B4F" w14:textId="77777777" w:rsidR="00A82183" w:rsidRDefault="00A82183">
            <w:pPr>
              <w:pStyle w:val="Recuodecorpodetexto2"/>
              <w:spacing w:after="0" w:line="276" w:lineRule="auto"/>
              <w:ind w:left="0"/>
              <w:jc w:val="left"/>
              <w:rPr>
                <w:lang w:val="en-US"/>
              </w:rPr>
            </w:pPr>
          </w:p>
        </w:tc>
      </w:tr>
    </w:tbl>
    <w:p w14:paraId="0A60416D" w14:textId="77777777" w:rsidR="00A82183" w:rsidRDefault="00A82183">
      <w:bookmarkStart w:id="199" w:name="_Toc171671417"/>
      <w:bookmarkStart w:id="200" w:name="__RefHeading___Toc27779_2823614150"/>
      <w:bookmarkStart w:id="201" w:name="_Toc223560369"/>
      <w:bookmarkStart w:id="202" w:name="_Toc223772475"/>
      <w:bookmarkStart w:id="203" w:name="_Toc223782227"/>
      <w:bookmarkStart w:id="204" w:name="_Toc223894709"/>
      <w:bookmarkStart w:id="205" w:name="_Toc223911054"/>
    </w:p>
    <w:p w14:paraId="29BAAE18" w14:textId="77777777" w:rsidR="00A82183" w:rsidRDefault="00000000">
      <w:pPr>
        <w:pStyle w:val="Ttulo2"/>
      </w:pPr>
      <w:bookmarkStart w:id="206" w:name="_Toc224379876"/>
      <w:bookmarkStart w:id="207" w:name="_Toc225675662"/>
      <w:bookmarkStart w:id="208" w:name="_Toc225806624"/>
      <w:bookmarkStart w:id="209" w:name="_Toc226042101"/>
      <w:bookmarkStart w:id="210" w:name="_Toc226117930"/>
      <w:bookmarkStart w:id="211" w:name="_Toc226422515"/>
      <w:bookmarkStart w:id="212" w:name="_Toc226644338"/>
      <w:bookmarkStart w:id="213" w:name="_Toc231601021"/>
      <w:r>
        <w:t>InfraRN (2ª Camada)</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79B58ABC" w14:textId="77777777" w:rsidR="00A82183" w:rsidRDefault="00000000">
      <w:pPr>
        <w:pStyle w:val="Standard"/>
        <w:ind w:left="0"/>
      </w:pPr>
      <w:r>
        <w:t>A segunda camada implementa o padrão de projeto `</w:t>
      </w:r>
      <w:r>
        <w:rPr>
          <w:b/>
          <w:bCs/>
        </w:rPr>
        <w:t>Facade</w:t>
      </w:r>
      <w:r>
        <w:t xml:space="preserve">` (um tipo de </w:t>
      </w:r>
      <w:r>
        <w:rPr>
          <w:i/>
          <w:iCs/>
        </w:rPr>
        <w:t>design pattern</w:t>
      </w:r>
      <w:r>
        <w:t xml:space="preserve"> de sistemas), funcionando como uma fachada de acesso aos conceitos do sistema. Nela todas as regras de negócio levantadas devem ser implementadas incluindo regras simples que já tenham sido validadas na interface, como o tamanho máximo de campos e a validação de datas. Dessa forma, garantimos que qualquer cliente (browser, web service, app, ...) que acesse as classes da 2ª camada realizará as validações de regras, permissões e auditorias necessárias.</w:t>
      </w:r>
    </w:p>
    <w:p w14:paraId="44983B18" w14:textId="77777777" w:rsidR="00A82183" w:rsidRDefault="00000000">
      <w:pPr>
        <w:pStyle w:val="Standard"/>
        <w:ind w:left="0"/>
      </w:pPr>
      <w:r>
        <w:t>A classe `InfraRN` implementa um mecanismo para controle automático do contexto de conexão ou transação. Para utilização dessa classe é necessário que:</w:t>
      </w:r>
    </w:p>
    <w:p w14:paraId="1F1FD7AB" w14:textId="77777777" w:rsidR="00A82183" w:rsidRDefault="00000000">
      <w:pPr>
        <w:pStyle w:val="Standard"/>
        <w:ind w:left="708"/>
      </w:pPr>
      <w:r>
        <w:t>1) a classe de 2ª camada herde de `InfraRN`;</w:t>
      </w:r>
    </w:p>
    <w:p w14:paraId="23A18DB2" w14:textId="77777777" w:rsidR="00A82183" w:rsidRDefault="00000000">
      <w:pPr>
        <w:pStyle w:val="Standard"/>
        <w:ind w:left="708"/>
      </w:pPr>
      <w:r>
        <w:t>2) seja implementado o método `inicializarObjInfraIBanco`;</w:t>
      </w:r>
    </w:p>
    <w:p w14:paraId="07C59F96" w14:textId="77777777" w:rsidR="00A82183" w:rsidRDefault="00000000">
      <w:pPr>
        <w:pStyle w:val="Standard"/>
        <w:ind w:left="708"/>
      </w:pPr>
      <w:r>
        <w:t>3) para cada método que se deseja controlar deve criar um método protegido com o sufixo `Controlado` ou `Conectado`, recebendo como parâmetro apenas o DTO da entidade ou um array de parâmetros. Ao invocar métodos com o sufixo `Conectado` a classe abrirá uma conexão se já não estiver aberta e com o sufixo `Controlado` abrirá uma conexão e uma transação se já não estiverem abertas.</w:t>
      </w:r>
    </w:p>
    <w:p w14:paraId="438800A1" w14:textId="77777777" w:rsidR="00A82183" w:rsidRDefault="00000000">
      <w:pPr>
        <w:pStyle w:val="Standard"/>
        <w:ind w:left="0"/>
      </w:pPr>
      <w:r>
        <w:t>Exemplo de método da camada de regras de negócio:</w:t>
      </w:r>
    </w:p>
    <w:p w14:paraId="538CF0BC" w14:textId="77777777" w:rsidR="00A82183" w:rsidRDefault="00000000">
      <w:pPr>
        <w:pStyle w:val="CdigoFonte"/>
        <w:spacing w:after="0"/>
        <w:ind w:left="1416"/>
      </w:pPr>
      <w:r>
        <w:t>```php</w:t>
      </w:r>
    </w:p>
    <w:p w14:paraId="60FC4ABD" w14:textId="77777777" w:rsidR="00A82183" w:rsidRDefault="00000000">
      <w:pPr>
        <w:pStyle w:val="CdigoFonte"/>
        <w:spacing w:after="0"/>
        <w:ind w:left="1416"/>
      </w:pPr>
      <w:r>
        <w:t>protected function processar</w:t>
      </w:r>
      <w:r>
        <w:rPr>
          <w:b/>
          <w:bCs/>
        </w:rPr>
        <w:t>Controlado</w:t>
      </w:r>
      <w:r>
        <w:t>($objDocumentoDTO) {</w:t>
      </w:r>
    </w:p>
    <w:p w14:paraId="49CC2AD2" w14:textId="77777777" w:rsidR="00A82183" w:rsidRDefault="00000000">
      <w:pPr>
        <w:pStyle w:val="CdigoFonte"/>
        <w:spacing w:after="0"/>
        <w:ind w:left="1416"/>
      </w:pPr>
      <w:r>
        <w:t xml:space="preserve">  try{</w:t>
      </w:r>
    </w:p>
    <w:p w14:paraId="3893A54A" w14:textId="77777777" w:rsidR="00A82183" w:rsidRDefault="00000000">
      <w:pPr>
        <w:pStyle w:val="CdigoFonte"/>
        <w:spacing w:after="0"/>
        <w:ind w:left="1416"/>
      </w:pPr>
      <w:r>
        <w:t xml:space="preserve">   //Validação de Permissão e Auditoria</w:t>
      </w:r>
    </w:p>
    <w:p w14:paraId="1338CA0C" w14:textId="77777777" w:rsidR="00A82183" w:rsidRDefault="00000000">
      <w:pPr>
        <w:pStyle w:val="CdigoFonte"/>
        <w:spacing w:after="0"/>
        <w:ind w:left="1416"/>
      </w:pPr>
      <w:r>
        <w:t xml:space="preserve">   //Validação de Regras de Negócio</w:t>
      </w:r>
    </w:p>
    <w:p w14:paraId="04ABF0C0" w14:textId="77777777" w:rsidR="00A82183" w:rsidRDefault="00000000">
      <w:pPr>
        <w:pStyle w:val="CdigoFonte"/>
        <w:spacing w:after="0"/>
        <w:ind w:left="1416"/>
      </w:pPr>
      <w:r>
        <w:t xml:space="preserve">   //Executa métodos de outras RNs e da BD de documento</w:t>
      </w:r>
    </w:p>
    <w:p w14:paraId="533FA6AD" w14:textId="77777777" w:rsidR="00A82183" w:rsidRDefault="00000000">
      <w:pPr>
        <w:pStyle w:val="CdigoFonte"/>
        <w:spacing w:after="0"/>
        <w:ind w:left="1416"/>
      </w:pPr>
      <w:r>
        <w:t xml:space="preserve">  }catch(Exception $e){</w:t>
      </w:r>
    </w:p>
    <w:p w14:paraId="4BEA2C24" w14:textId="77777777" w:rsidR="00A82183" w:rsidRDefault="00000000">
      <w:pPr>
        <w:pStyle w:val="CdigoFonte"/>
        <w:spacing w:after="0"/>
        <w:ind w:left="1416"/>
      </w:pPr>
      <w:r>
        <w:t xml:space="preserve">    throw new InfraException("Erro processando documento.",$e);</w:t>
      </w:r>
    </w:p>
    <w:p w14:paraId="71AC2D21" w14:textId="77777777" w:rsidR="00A82183" w:rsidRDefault="00000000">
      <w:pPr>
        <w:pStyle w:val="CdigoFonte"/>
        <w:spacing w:after="0"/>
        <w:ind w:left="1416"/>
      </w:pPr>
      <w:r>
        <w:t xml:space="preserve">  }</w:t>
      </w:r>
    </w:p>
    <w:p w14:paraId="754C32D6" w14:textId="77777777" w:rsidR="00A82183" w:rsidRDefault="00000000">
      <w:pPr>
        <w:pStyle w:val="CdigoFonte"/>
        <w:spacing w:after="0"/>
        <w:ind w:left="1416"/>
      </w:pPr>
      <w:r>
        <w:t>}</w:t>
      </w:r>
    </w:p>
    <w:p w14:paraId="074732A8" w14:textId="77777777" w:rsidR="00A82183" w:rsidRDefault="00000000">
      <w:pPr>
        <w:pStyle w:val="CdigoFonte"/>
        <w:spacing w:after="0"/>
        <w:ind w:left="1416"/>
      </w:pPr>
      <w:r>
        <w:t>```</w:t>
      </w:r>
    </w:p>
    <w:p w14:paraId="516F14B2" w14:textId="77777777" w:rsidR="00A82183" w:rsidRDefault="00000000">
      <w:pPr>
        <w:pStyle w:val="Standard"/>
        <w:ind w:left="0"/>
      </w:pPr>
      <w:r>
        <w:t>Utilizando esse mecanismo, após a primeira chamada a um método `Conectado` ou `Controlado`, a conexão ficará aberta até o final da execução do script. Transações vão respeitar o mesmo escopo do método, sendo confirmadas no final da execução do método ou canceladas caso uma exceção seja lançada.</w:t>
      </w:r>
    </w:p>
    <w:p w14:paraId="2D79DD50" w14:textId="77777777" w:rsidR="00A82183" w:rsidRDefault="00000000">
      <w:pPr>
        <w:pStyle w:val="Ttulo2"/>
      </w:pPr>
      <w:bookmarkStart w:id="214" w:name="_Toc171671418"/>
      <w:bookmarkStart w:id="215" w:name="__RefHeading___Toc27777_2823614150"/>
      <w:bookmarkStart w:id="216" w:name="_Toc223560370"/>
      <w:bookmarkStart w:id="217" w:name="_Toc223772476"/>
      <w:bookmarkStart w:id="218" w:name="_Toc223782228"/>
      <w:bookmarkStart w:id="219" w:name="_Toc223894710"/>
      <w:bookmarkStart w:id="220" w:name="_Toc223911055"/>
      <w:bookmarkStart w:id="221" w:name="_Toc224379877"/>
      <w:bookmarkStart w:id="222" w:name="_Toc225675663"/>
      <w:bookmarkStart w:id="223" w:name="_Toc225806625"/>
      <w:bookmarkStart w:id="224" w:name="_Toc226042102"/>
      <w:bookmarkStart w:id="225" w:name="_Toc226117931"/>
      <w:bookmarkStart w:id="226" w:name="_Toc226422516"/>
      <w:bookmarkStart w:id="227" w:name="_Toc226644339"/>
      <w:bookmarkStart w:id="228" w:name="_Toc231601022"/>
      <w:r>
        <w:t>InfraBD (3ª camada)</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372C0813" w14:textId="77777777" w:rsidR="00A82183" w:rsidRDefault="00000000">
      <w:pPr>
        <w:pStyle w:val="Standard"/>
        <w:ind w:left="0"/>
      </w:pPr>
      <w:r>
        <w:t>A classe BD isola a forma como os dados são acessados e foi desenvolvida com o objetivo de automatizar os métodos básicos: cadastrar, alterar, consultar, listar, contar, excluir, desativar, reativar e bloquear. Para sua utilização basta que a classe de 3ª camada herde de `InfraBD` e repasse para seu construtor a instância do banco recebida da classe de 2ª camada:</w:t>
      </w:r>
    </w:p>
    <w:p w14:paraId="2F3E9BB7" w14:textId="77777777" w:rsidR="00A82183" w:rsidRDefault="00000000">
      <w:pPr>
        <w:pStyle w:val="CdigoFonte"/>
        <w:spacing w:after="0"/>
        <w:ind w:left="708"/>
      </w:pPr>
      <w:r>
        <w:t>```php</w:t>
      </w:r>
      <w:r>
        <w:br/>
        <w:t>class DocumentoBD extends InfraBD {</w:t>
      </w:r>
    </w:p>
    <w:p w14:paraId="0FE89B04" w14:textId="77777777" w:rsidR="00A82183" w:rsidRDefault="00000000">
      <w:pPr>
        <w:pStyle w:val="CdigoFonte"/>
        <w:spacing w:after="0"/>
        <w:ind w:left="708"/>
      </w:pPr>
      <w:r>
        <w:tab/>
        <w:t xml:space="preserve">  public function __construct($objInfraIBanco){</w:t>
      </w:r>
    </w:p>
    <w:p w14:paraId="698FB2A1" w14:textId="77777777" w:rsidR="00A82183" w:rsidRDefault="00000000">
      <w:pPr>
        <w:pStyle w:val="CdigoFonte"/>
        <w:spacing w:after="0"/>
        <w:ind w:left="708"/>
      </w:pPr>
      <w:r>
        <w:tab/>
        <w:t xml:space="preserve">    parent::__construct($objInfraIBanco);</w:t>
      </w:r>
    </w:p>
    <w:p w14:paraId="48C4C3F2" w14:textId="77777777" w:rsidR="00A82183" w:rsidRDefault="00000000">
      <w:pPr>
        <w:pStyle w:val="CdigoFonte"/>
        <w:spacing w:after="0"/>
        <w:ind w:left="708"/>
      </w:pPr>
      <w:r>
        <w:tab/>
        <w:t xml:space="preserve">  }</w:t>
      </w:r>
    </w:p>
    <w:p w14:paraId="3F9E059D" w14:textId="77777777" w:rsidR="00A82183" w:rsidRDefault="00000000">
      <w:pPr>
        <w:pStyle w:val="CdigoFonte"/>
        <w:spacing w:after="0"/>
        <w:ind w:left="708"/>
      </w:pPr>
      <w:r>
        <w:t>}</w:t>
      </w:r>
      <w:r>
        <w:br/>
        <w:t>```</w:t>
      </w:r>
    </w:p>
    <w:p w14:paraId="2C4A24B0" w14:textId="77777777" w:rsidR="00A82183" w:rsidRDefault="00000000">
      <w:pPr>
        <w:pStyle w:val="Standard"/>
        <w:ind w:left="0"/>
      </w:pPr>
      <w:r>
        <w:t>Após esse procedimento as chamadas aos métodos automatizados serão respondidas pela classe `InfraBD`, que dinamicamente montará o comando SQL de acordo com a configuração do DTO recebido. A classe também disponibiliza o método `getObjInfraIBanco` para recuperação do objeto passado para o seu construtor.</w:t>
      </w:r>
    </w:p>
    <w:p w14:paraId="336E46CF" w14:textId="77777777" w:rsidR="00A82183" w:rsidRDefault="00000000">
      <w:pPr>
        <w:pStyle w:val="Standard"/>
        <w:ind w:left="0"/>
      </w:pPr>
      <w:r>
        <w:t>Se for necessário implementar algo específico na BD é recomendado utilizar os métodos abaixo:</w:t>
      </w:r>
    </w:p>
    <w:p w14:paraId="289F48FE" w14:textId="77777777" w:rsidR="00A82183" w:rsidRDefault="00000000">
      <w:pPr>
        <w:pStyle w:val="ListaTable"/>
        <w:numPr>
          <w:ilvl w:val="0"/>
          <w:numId w:val="73"/>
        </w:numPr>
        <w:spacing w:before="0" w:after="160"/>
      </w:pPr>
      <w:r>
        <w:t>formatarGravacao [Dta | Dth | Str | Bol | Num | Din | Dbl | Bin]</w:t>
      </w:r>
    </w:p>
    <w:p w14:paraId="01C0114B" w14:textId="77777777" w:rsidR="00A82183" w:rsidRDefault="00000000">
      <w:pPr>
        <w:pStyle w:val="ListaTable"/>
        <w:numPr>
          <w:ilvl w:val="1"/>
          <w:numId w:val="73"/>
        </w:numPr>
        <w:spacing w:before="0" w:after="160"/>
      </w:pPr>
      <w:r>
        <w:t>Para converter o formato para gravação no banco.</w:t>
      </w:r>
    </w:p>
    <w:p w14:paraId="406415A1" w14:textId="77777777" w:rsidR="00A82183" w:rsidRDefault="00000000">
      <w:pPr>
        <w:pStyle w:val="ListaTable"/>
        <w:numPr>
          <w:ilvl w:val="0"/>
          <w:numId w:val="73"/>
        </w:numPr>
        <w:spacing w:before="0" w:after="160"/>
      </w:pPr>
      <w:r>
        <w:t>formatarLeitura [Dta | Dth | Str | Bol | Num | Din | Dbl | Bin]</w:t>
      </w:r>
    </w:p>
    <w:p w14:paraId="5A9EA1D9" w14:textId="77777777" w:rsidR="00A82183" w:rsidRDefault="00000000">
      <w:pPr>
        <w:pStyle w:val="ListaTable"/>
        <w:numPr>
          <w:ilvl w:val="1"/>
          <w:numId w:val="73"/>
        </w:numPr>
        <w:spacing w:before="0" w:after="160"/>
      </w:pPr>
      <w:r>
        <w:t>Para converter o formato lido do banco.</w:t>
      </w:r>
    </w:p>
    <w:p w14:paraId="12B3E2F1" w14:textId="77777777" w:rsidR="00A82183" w:rsidRDefault="00000000">
      <w:pPr>
        <w:pStyle w:val="ListaTable"/>
        <w:numPr>
          <w:ilvl w:val="0"/>
          <w:numId w:val="73"/>
        </w:numPr>
        <w:spacing w:before="0" w:after="160"/>
      </w:pPr>
      <w:r>
        <w:lastRenderedPageBreak/>
        <w:t>formatarSelecao [Dta | Dth | Str | Bol | Num | Din | Dbl | Bin]</w:t>
      </w:r>
    </w:p>
    <w:p w14:paraId="1A15FA9D" w14:textId="77777777" w:rsidR="00A82183" w:rsidRDefault="00000000">
      <w:pPr>
        <w:pStyle w:val="ListaTable"/>
        <w:numPr>
          <w:ilvl w:val="1"/>
          <w:numId w:val="73"/>
        </w:numPr>
        <w:spacing w:before="0" w:after="160"/>
      </w:pPr>
      <w:r>
        <w:t>Para informar ao banco como trazer o campo (cast).</w:t>
      </w:r>
    </w:p>
    <w:p w14:paraId="583C2250" w14:textId="77777777" w:rsidR="00A82183" w:rsidRDefault="00000000">
      <w:pPr>
        <w:pStyle w:val="Standard"/>
        <w:ind w:left="0"/>
      </w:pPr>
      <w:r>
        <w:t>Exemplo de método de alteração na camada de banco:</w:t>
      </w:r>
    </w:p>
    <w:p w14:paraId="15FD49A1" w14:textId="77777777" w:rsidR="00A82183" w:rsidRDefault="00000000">
      <w:pPr>
        <w:pStyle w:val="CdigoFonte"/>
        <w:ind w:left="708"/>
      </w:pPr>
      <w:r>
        <w:t>```php</w:t>
      </w:r>
      <w:r>
        <w:br/>
        <w:t>public function processarXXXXX($objXxxxxDTO){</w:t>
      </w:r>
      <w:r>
        <w:br/>
        <w:t xml:space="preserve">  try {</w:t>
      </w:r>
      <w:r>
        <w:br/>
        <w:t xml:space="preserve">    </w:t>
      </w:r>
      <w:r>
        <w:br/>
        <w:t xml:space="preserve">    $objBanco = $this-&gt;getObjInfraIBanco();</w:t>
      </w:r>
      <w:r>
        <w:br/>
        <w:t xml:space="preserve">    </w:t>
      </w:r>
      <w:r>
        <w:br/>
        <w:t xml:space="preserve">    $sql = "UPDATE xxxxx SET campo_e=".$objBanco-&gt;formatarGravacaoStr('T')." WHERE campo_d &lt;= ".$objBanco-&gt;formatarGravacaoDta('01/01/2016');</w:t>
      </w:r>
      <w:r>
        <w:br/>
        <w:t xml:space="preserve">    </w:t>
      </w:r>
      <w:r>
        <w:br/>
        <w:t xml:space="preserve">    $objBanco-&gt;executarSql($sql);</w:t>
      </w:r>
      <w:r>
        <w:br/>
        <w:t xml:space="preserve">    </w:t>
      </w:r>
      <w:r>
        <w:br/>
        <w:t xml:space="preserve">  }catch(Exception $e){</w:t>
      </w:r>
      <w:r>
        <w:br/>
        <w:t xml:space="preserve">    throw new InfraException("Erro processando XXXXX.",$e);</w:t>
      </w:r>
      <w:r>
        <w:br/>
        <w:t xml:space="preserve">  }</w:t>
      </w:r>
      <w:r>
        <w:br/>
        <w:t>}</w:t>
      </w:r>
      <w:r>
        <w:br/>
        <w:t>```</w:t>
      </w:r>
    </w:p>
    <w:p w14:paraId="30FE74EA" w14:textId="77777777" w:rsidR="00A82183" w:rsidRDefault="00000000">
      <w:pPr>
        <w:pStyle w:val="Standard"/>
        <w:ind w:left="0"/>
      </w:pPr>
      <w:r>
        <w:t>Mais um exemplo de método de alteração na camada de banco:</w:t>
      </w:r>
    </w:p>
    <w:p w14:paraId="2CD7FD2A" w14:textId="77777777" w:rsidR="00A82183" w:rsidRDefault="00000000">
      <w:pPr>
        <w:pStyle w:val="CdigoFonte"/>
      </w:pPr>
      <w:r>
        <w:rPr>
          <w:lang w:val="en-US"/>
        </w:rPr>
        <w:t>```php</w:t>
      </w:r>
      <w:r>
        <w:rPr>
          <w:lang w:val="en-US"/>
        </w:rPr>
        <w:br/>
        <w:t>public function listarXXXXX() {</w:t>
      </w:r>
      <w:r>
        <w:rPr>
          <w:lang w:val="en-US"/>
        </w:rPr>
        <w:br/>
        <w:t xml:space="preserve">  try {</w:t>
      </w:r>
      <w:r>
        <w:rPr>
          <w:lang w:val="en-US"/>
        </w:rPr>
        <w:br/>
      </w:r>
      <w:r>
        <w:rPr>
          <w:lang w:val="en-US"/>
        </w:rPr>
        <w:br/>
        <w:t xml:space="preserve">    $objBanco = $this-&gt;getObjInfraIBanco();</w:t>
      </w:r>
      <w:r>
        <w:rPr>
          <w:lang w:val="en-US"/>
        </w:rPr>
        <w:br/>
      </w:r>
      <w:r>
        <w:rPr>
          <w:lang w:val="en-US"/>
        </w:rPr>
        <w:br/>
        <w:t xml:space="preserve">    $sql = "SELECT ".</w:t>
      </w:r>
      <w:r>
        <w:rPr>
          <w:lang w:val="en-US"/>
        </w:rPr>
        <w:br/>
        <w:t xml:space="preserve">           </w:t>
      </w:r>
      <w:r>
        <w:t>$objBanco-&gt;formatarSelecaoNum('xxxxx','campo_a','CampoA').",".</w:t>
      </w:r>
      <w:r>
        <w:br/>
        <w:t xml:space="preserve">           $objBanco-&gt;formatarSelecaoStr('xxxxx','campo_b','CampoB').",".</w:t>
      </w:r>
      <w:r>
        <w:br/>
        <w:t xml:space="preserve">           $objBanco-&gt;formatarSelecaoDta('xxxxx','campo_c','CampoC').</w:t>
      </w:r>
      <w:r>
        <w:br/>
        <w:t xml:space="preserve">           " FROM xxxxx ".</w:t>
      </w:r>
      <w:r>
        <w:br/>
        <w:t xml:space="preserve">           " WHERE campo_d &gt; ".$objBanco-&gt;formatarGravacaoDta('01/01/2016').</w:t>
      </w:r>
      <w:r>
        <w:br/>
        <w:t xml:space="preserve">           " AND campo_e = ".$objBanco-&gt;formatarGravacaoStr('A');</w:t>
      </w:r>
      <w:r>
        <w:br/>
      </w:r>
      <w:r>
        <w:br/>
        <w:t xml:space="preserve">  $rs = $objBanco-&gt;consultarSql($sql);</w:t>
      </w:r>
      <w:r>
        <w:br/>
      </w:r>
      <w:r>
        <w:br/>
        <w:t xml:space="preserve">  $ret = array();</w:t>
      </w:r>
      <w:r>
        <w:br/>
        <w:t xml:space="preserve">  foreach($rs as $item){</w:t>
      </w:r>
      <w:r>
        <w:br/>
        <w:t xml:space="preserve">    $objXxxxxDTO = new XxxxxDTO();</w:t>
      </w:r>
      <w:r>
        <w:br/>
        <w:t xml:space="preserve">    $objXxxxxDTO-&gt;setNumCampoA($objBanco-&gt;formatarLeituraNum($item['CampoA']));</w:t>
      </w:r>
      <w:r>
        <w:br/>
        <w:t xml:space="preserve">    $objXxxxxDTO-&gt;setStrCampoB($objBanco-&gt;formatarLeituraStr($item['CampoB']));</w:t>
      </w:r>
      <w:r>
        <w:br/>
        <w:t xml:space="preserve">    $objXxxxxDTO-&gt;setDtaCampoC($objBanco-&gt;formatarLeituraDta($item['CampoC']));</w:t>
      </w:r>
      <w:r>
        <w:br/>
        <w:t xml:space="preserve">    $ret[] = $objXxxxxDTO;</w:t>
      </w:r>
      <w:r>
        <w:br/>
        <w:t xml:space="preserve">  }</w:t>
      </w:r>
      <w:r>
        <w:br/>
      </w:r>
      <w:r>
        <w:br/>
        <w:t xml:space="preserve">  return $ret;</w:t>
      </w:r>
      <w:r>
        <w:br/>
        <w:t>}catch(Exception $e){</w:t>
      </w:r>
      <w:r>
        <w:br/>
        <w:t xml:space="preserve">    throw new InfraException("Erro listando XXXXX.",$e);</w:t>
      </w:r>
      <w:r>
        <w:br/>
        <w:t xml:space="preserve">  }</w:t>
      </w:r>
      <w:r>
        <w:br/>
        <w:t>}</w:t>
      </w:r>
      <w:r>
        <w:br/>
        <w:t>```</w:t>
      </w:r>
    </w:p>
    <w:p w14:paraId="75180B06" w14:textId="77777777" w:rsidR="00A82183" w:rsidRDefault="00000000">
      <w:pPr>
        <w:pStyle w:val="Ttulo2"/>
      </w:pPr>
      <w:bookmarkStart w:id="229" w:name="__RefHeading___Toc27775_2823614150"/>
      <w:bookmarkStart w:id="230" w:name="_Toc223560371"/>
      <w:bookmarkStart w:id="231" w:name="_Toc223772477"/>
      <w:bookmarkStart w:id="232" w:name="_Toc223782229"/>
      <w:bookmarkStart w:id="233" w:name="_Toc223894711"/>
      <w:bookmarkStart w:id="234" w:name="_Toc223911056"/>
      <w:bookmarkStart w:id="235" w:name="_Toc224379878"/>
      <w:bookmarkStart w:id="236" w:name="_Toc225675664"/>
      <w:bookmarkStart w:id="237" w:name="_Toc225806626"/>
      <w:bookmarkStart w:id="238" w:name="_Toc226042103"/>
      <w:bookmarkStart w:id="239" w:name="_Toc226117932"/>
      <w:bookmarkStart w:id="240" w:name="_Toc226422517"/>
      <w:bookmarkStart w:id="241" w:name="_Toc226644340"/>
      <w:bookmarkStart w:id="242" w:name="_Toc231601023"/>
      <w:r>
        <w:t>M</w:t>
      </w:r>
      <w:bookmarkStart w:id="243" w:name="_Toc171671419"/>
      <w:r>
        <w:t>étodos Padronizados</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366BCC0F" w14:textId="77777777" w:rsidR="00A82183" w:rsidRDefault="00000000">
      <w:pPr>
        <w:pStyle w:val="Ttulo3"/>
      </w:pPr>
      <w:bookmarkStart w:id="244" w:name="_Toc171671420"/>
      <w:r>
        <w:t>Cadastrar (Controlado)</w:t>
      </w:r>
      <w:bookmarkStart w:id="245" w:name="_Toc160360108"/>
      <w:bookmarkEnd w:id="244"/>
      <w:bookmarkEnd w:id="245"/>
    </w:p>
    <w:p w14:paraId="60801E0F" w14:textId="77777777" w:rsidR="00A82183" w:rsidRDefault="00000000">
      <w:pPr>
        <w:jc w:val="center"/>
      </w:pPr>
      <w:r>
        <w:rPr>
          <w:noProof/>
        </w:rPr>
        <w:drawing>
          <wp:inline distT="0" distB="0" distL="0" distR="0" wp14:anchorId="56CDAC05" wp14:editId="2B4D17FB">
            <wp:extent cx="4758840" cy="1265040"/>
            <wp:effectExtent l="0" t="0" r="3660" b="0"/>
            <wp:docPr id="1636853808"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4758840" cy="1265040"/>
                    </a:xfrm>
                    <a:prstGeom prst="rect">
                      <a:avLst/>
                    </a:prstGeom>
                    <a:noFill/>
                    <a:ln>
                      <a:noFill/>
                      <a:prstDash/>
                    </a:ln>
                  </pic:spPr>
                </pic:pic>
              </a:graphicData>
            </a:graphic>
          </wp:inline>
        </w:drawing>
      </w:r>
    </w:p>
    <w:p w14:paraId="2E0E11A6" w14:textId="77777777" w:rsidR="00A82183" w:rsidRDefault="00000000">
      <w:pPr>
        <w:pStyle w:val="ListaTable"/>
        <w:numPr>
          <w:ilvl w:val="0"/>
          <w:numId w:val="74"/>
        </w:numPr>
        <w:tabs>
          <w:tab w:val="clear" w:pos="2160"/>
        </w:tabs>
        <w:spacing w:before="0" w:after="160"/>
      </w:pPr>
      <w:r>
        <w:lastRenderedPageBreak/>
        <w:t>Enviar um DTO preenchido com os atributos para cadastro (</w:t>
      </w:r>
      <w:r>
        <w:rPr>
          <w:b/>
          <w:bCs/>
        </w:rPr>
        <w:t>set</w:t>
      </w:r>
      <w:r>
        <w:t>). Se for uma chave-primária sequencial ou nativa, então o atributo correspondente deve ser configurado com null;</w:t>
      </w:r>
    </w:p>
    <w:p w14:paraId="6CC7CBDE" w14:textId="77777777" w:rsidR="00A82183" w:rsidRDefault="00000000">
      <w:pPr>
        <w:pStyle w:val="ListaTable"/>
        <w:numPr>
          <w:ilvl w:val="0"/>
          <w:numId w:val="9"/>
        </w:numPr>
        <w:tabs>
          <w:tab w:val="clear" w:pos="2160"/>
        </w:tabs>
        <w:spacing w:before="0" w:after="160"/>
      </w:pPr>
      <w:r>
        <w:t>Será retornado um DTO preenchido com a chave-primária. Por questão de uniformidade no tratamento dos métodos, mesmo que a chave-primária já seja conhecida antes do cadastramento, ainda assim será retornado um DTO com o seu valor preenchido.</w:t>
      </w:r>
    </w:p>
    <w:p w14:paraId="47E4F730" w14:textId="77777777" w:rsidR="00A82183" w:rsidRDefault="00000000">
      <w:pPr>
        <w:pStyle w:val="Ttulo3"/>
      </w:pPr>
      <w:bookmarkStart w:id="246" w:name="_Toc160360110"/>
      <w:bookmarkStart w:id="247" w:name="_Toc171671421"/>
      <w:r>
        <w:t>Alterar</w:t>
      </w:r>
      <w:bookmarkEnd w:id="246"/>
      <w:r>
        <w:t xml:space="preserve"> (Controlado)</w:t>
      </w:r>
      <w:bookmarkEnd w:id="247"/>
    </w:p>
    <w:p w14:paraId="35EBC9E0" w14:textId="77777777" w:rsidR="00A82183" w:rsidRDefault="00A82183">
      <w:pPr>
        <w:jc w:val="center"/>
      </w:pPr>
    </w:p>
    <w:p w14:paraId="31AC5D42" w14:textId="77777777" w:rsidR="00A82183" w:rsidRDefault="00000000">
      <w:pPr>
        <w:pStyle w:val="ListaTable"/>
        <w:numPr>
          <w:ilvl w:val="0"/>
          <w:numId w:val="9"/>
        </w:numPr>
        <w:spacing w:before="0" w:after="160"/>
      </w:pPr>
      <w:r>
        <w:t>Enviar um DTO preenchido (</w:t>
      </w:r>
      <w:r>
        <w:rPr>
          <w:b/>
          <w:bCs/>
        </w:rPr>
        <w:t>set</w:t>
      </w:r>
      <w:r>
        <w:t>) com a chave-primária e com os atributos para alteração;</w:t>
      </w:r>
    </w:p>
    <w:p w14:paraId="3C82805F" w14:textId="77777777" w:rsidR="00A82183" w:rsidRDefault="00000000">
      <w:pPr>
        <w:pStyle w:val="ListaTable"/>
        <w:numPr>
          <w:ilvl w:val="0"/>
          <w:numId w:val="9"/>
        </w:numPr>
        <w:spacing w:before="0" w:after="160"/>
      </w:pPr>
      <w:r>
        <w:t>Nenhum DTO será retornado, pois não haverá acréscimo de informações.</w:t>
      </w:r>
    </w:p>
    <w:p w14:paraId="75839CB7" w14:textId="77777777" w:rsidR="00A82183" w:rsidRDefault="00000000">
      <w:pPr>
        <w:pStyle w:val="Ttulo3"/>
      </w:pPr>
      <w:bookmarkStart w:id="248" w:name="_Toc160360111"/>
      <w:bookmarkStart w:id="249" w:name="_Toc171671422"/>
      <w:r>
        <w:t>Consultar</w:t>
      </w:r>
      <w:bookmarkEnd w:id="248"/>
      <w:r>
        <w:t xml:space="preserve"> (Conectado)</w:t>
      </w:r>
      <w:bookmarkEnd w:id="249"/>
    </w:p>
    <w:p w14:paraId="55202160" w14:textId="77777777" w:rsidR="00A82183" w:rsidRDefault="00A82183">
      <w:pPr>
        <w:jc w:val="center"/>
      </w:pPr>
    </w:p>
    <w:p w14:paraId="4CAD3452" w14:textId="77777777" w:rsidR="00A82183" w:rsidRDefault="00000000">
      <w:pPr>
        <w:pStyle w:val="ListaTable"/>
        <w:numPr>
          <w:ilvl w:val="0"/>
          <w:numId w:val="9"/>
        </w:numPr>
        <w:spacing w:before="0" w:after="160"/>
      </w:pPr>
      <w:r>
        <w:t>Enviar um DTO com os atributos de retorno (</w:t>
      </w:r>
      <w:r>
        <w:rPr>
          <w:b/>
          <w:bCs/>
        </w:rPr>
        <w:t>ret</w:t>
      </w:r>
      <w:r>
        <w:t>) configurados e preenchido (</w:t>
      </w:r>
      <w:r>
        <w:rPr>
          <w:b/>
          <w:bCs/>
        </w:rPr>
        <w:t>set</w:t>
      </w:r>
      <w:r>
        <w:t>) com atributos que identifiquem uma determinada ocorrência (chave-primária ou chave-candidata);</w:t>
      </w:r>
    </w:p>
    <w:p w14:paraId="2BBCFC77" w14:textId="77777777" w:rsidR="00A82183" w:rsidRDefault="00000000">
      <w:pPr>
        <w:pStyle w:val="ListaTable"/>
        <w:numPr>
          <w:ilvl w:val="0"/>
          <w:numId w:val="9"/>
        </w:numPr>
        <w:spacing w:before="0" w:after="160"/>
      </w:pPr>
      <w:r>
        <w:t>Se mais de uma ocorrência for selecionada será gerado um erro;</w:t>
      </w:r>
    </w:p>
    <w:p w14:paraId="0C2E306F" w14:textId="77777777" w:rsidR="00A82183" w:rsidRDefault="00000000">
      <w:pPr>
        <w:pStyle w:val="ListaTable"/>
        <w:numPr>
          <w:ilvl w:val="0"/>
          <w:numId w:val="9"/>
        </w:numPr>
        <w:spacing w:before="0" w:after="160"/>
      </w:pPr>
      <w:r>
        <w:t>É retornado um DTO com os valores dos atributos solicitados de acordo com os dados atualmente persistidos. Os campos retornados estarão disponíveis para uso no objeto (</w:t>
      </w:r>
      <w:r>
        <w:rPr>
          <w:b/>
          <w:bCs/>
        </w:rPr>
        <w:t>get</w:t>
      </w:r>
      <w:r>
        <w:t>).</w:t>
      </w:r>
    </w:p>
    <w:p w14:paraId="6304C593" w14:textId="77777777" w:rsidR="00A82183" w:rsidRDefault="00000000">
      <w:pPr>
        <w:pStyle w:val="Ttulo3"/>
      </w:pPr>
      <w:bookmarkStart w:id="250" w:name="_Toc160360112"/>
      <w:bookmarkStart w:id="251" w:name="_Toc171671423"/>
      <w:r>
        <w:t>Listar</w:t>
      </w:r>
      <w:bookmarkEnd w:id="250"/>
      <w:r>
        <w:t xml:space="preserve"> (Conectado)</w:t>
      </w:r>
      <w:bookmarkEnd w:id="251"/>
    </w:p>
    <w:p w14:paraId="491C7B88" w14:textId="77777777" w:rsidR="00A82183" w:rsidRDefault="00A82183">
      <w:pPr>
        <w:jc w:val="center"/>
      </w:pPr>
    </w:p>
    <w:p w14:paraId="64BBF628" w14:textId="77777777" w:rsidR="00A82183" w:rsidRDefault="00000000">
      <w:pPr>
        <w:pStyle w:val="ListaTable"/>
        <w:numPr>
          <w:ilvl w:val="0"/>
          <w:numId w:val="9"/>
        </w:numPr>
        <w:spacing w:before="0" w:after="160"/>
      </w:pPr>
      <w:r>
        <w:t>Enviar um DTO com os atributos de retorno (</w:t>
      </w:r>
      <w:r>
        <w:rPr>
          <w:b/>
          <w:bCs/>
        </w:rPr>
        <w:t>ret</w:t>
      </w:r>
      <w:r>
        <w:t>), pesquisa (</w:t>
      </w:r>
      <w:r>
        <w:rPr>
          <w:b/>
          <w:bCs/>
        </w:rPr>
        <w:t>set</w:t>
      </w:r>
      <w:r>
        <w:t>) e ordenação (</w:t>
      </w:r>
      <w:r>
        <w:rPr>
          <w:b/>
          <w:bCs/>
        </w:rPr>
        <w:t>setOrd</w:t>
      </w:r>
      <w:r>
        <w:t>) preenchidos;</w:t>
      </w:r>
    </w:p>
    <w:p w14:paraId="19DF5000" w14:textId="77777777" w:rsidR="00A82183" w:rsidRDefault="00000000">
      <w:pPr>
        <w:pStyle w:val="ListaTable"/>
        <w:numPr>
          <w:ilvl w:val="0"/>
          <w:numId w:val="9"/>
        </w:numPr>
        <w:spacing w:before="0" w:after="160"/>
      </w:pPr>
      <w:r>
        <w:t>Será retornada uma lista de DTOs com todos os registros que atenderam aos critérios de pesquisa e preenchido com os atributos solicitados disponíveis para uso (</w:t>
      </w:r>
      <w:r>
        <w:rPr>
          <w:b/>
          <w:bCs/>
        </w:rPr>
        <w:t>get</w:t>
      </w:r>
      <w:r>
        <w:t>);</w:t>
      </w:r>
    </w:p>
    <w:p w14:paraId="270CBFF5" w14:textId="77777777" w:rsidR="00A82183" w:rsidRDefault="00000000">
      <w:pPr>
        <w:pStyle w:val="ListaTable"/>
        <w:numPr>
          <w:ilvl w:val="0"/>
          <w:numId w:val="9"/>
        </w:numPr>
        <w:spacing w:before="0" w:after="160"/>
      </w:pPr>
      <w:r>
        <w:t xml:space="preserve">Esse método não atenderá a todos os casos possíveis. Para outras pesquisas necessárias deve criar um método </w:t>
      </w:r>
      <w:r>
        <w:rPr>
          <w:b/>
          <w:bCs/>
        </w:rPr>
        <w:t>Conectado</w:t>
      </w:r>
      <w:r>
        <w:t xml:space="preserve"> com estrutura semelhante, ou seja, recebendo um DTO e retornando uma lista.</w:t>
      </w:r>
    </w:p>
    <w:p w14:paraId="2F2CD712" w14:textId="77777777" w:rsidR="00A82183" w:rsidRDefault="00000000">
      <w:pPr>
        <w:pStyle w:val="Ttulo3"/>
      </w:pPr>
      <w:bookmarkStart w:id="252" w:name="_Toc171671424"/>
      <w:r>
        <w:t>Contar (Conectado)</w:t>
      </w:r>
      <w:bookmarkEnd w:id="252"/>
    </w:p>
    <w:p w14:paraId="6643A8CD" w14:textId="77777777" w:rsidR="00A82183" w:rsidRDefault="00A82183">
      <w:pPr>
        <w:jc w:val="center"/>
      </w:pPr>
    </w:p>
    <w:p w14:paraId="4CAFA374" w14:textId="77777777" w:rsidR="00A82183" w:rsidRDefault="00000000">
      <w:pPr>
        <w:pStyle w:val="ListaTable"/>
        <w:numPr>
          <w:ilvl w:val="0"/>
          <w:numId w:val="9"/>
        </w:numPr>
        <w:spacing w:before="0" w:after="160"/>
      </w:pPr>
      <w:r>
        <w:t>Enviar um DTO com os atributos de pesquisa (</w:t>
      </w:r>
      <w:r>
        <w:rPr>
          <w:b/>
          <w:bCs/>
        </w:rPr>
        <w:t>set</w:t>
      </w:r>
      <w:r>
        <w:t>) preenchidos;</w:t>
      </w:r>
    </w:p>
    <w:p w14:paraId="091E70F6" w14:textId="77777777" w:rsidR="00A82183" w:rsidRDefault="00000000">
      <w:pPr>
        <w:pStyle w:val="ListaTable"/>
        <w:numPr>
          <w:ilvl w:val="0"/>
          <w:numId w:val="9"/>
        </w:numPr>
        <w:spacing w:before="0" w:after="160"/>
      </w:pPr>
      <w:r>
        <w:t>Será retornado o número de ocorrências que atenderam aos critérios de pesquisa.</w:t>
      </w:r>
    </w:p>
    <w:p w14:paraId="6FE03C58" w14:textId="77777777" w:rsidR="00A82183" w:rsidRDefault="00000000">
      <w:pPr>
        <w:pStyle w:val="Ttulo3"/>
      </w:pPr>
      <w:bookmarkStart w:id="253" w:name="_Toc171671425"/>
      <w:r>
        <w:t>Bloquear (Controlado)</w:t>
      </w:r>
      <w:bookmarkEnd w:id="253"/>
    </w:p>
    <w:p w14:paraId="0877F7E7" w14:textId="77777777" w:rsidR="00A82183" w:rsidRDefault="00A82183">
      <w:pPr>
        <w:jc w:val="center"/>
      </w:pPr>
    </w:p>
    <w:p w14:paraId="7D6E1D2D" w14:textId="77777777" w:rsidR="00A82183" w:rsidRDefault="00000000">
      <w:pPr>
        <w:pStyle w:val="ListaTable"/>
        <w:numPr>
          <w:ilvl w:val="0"/>
          <w:numId w:val="9"/>
        </w:numPr>
        <w:spacing w:before="0" w:after="160"/>
      </w:pPr>
      <w:r>
        <w:t>Enviar um DTO preenchido (</w:t>
      </w:r>
      <w:r>
        <w:rPr>
          <w:b/>
          <w:bCs/>
        </w:rPr>
        <w:t>set</w:t>
      </w:r>
      <w:r>
        <w:t>) com o atributo chave-primária;</w:t>
      </w:r>
    </w:p>
    <w:p w14:paraId="04623366" w14:textId="77777777" w:rsidR="00A82183" w:rsidRDefault="00000000">
      <w:pPr>
        <w:pStyle w:val="ListaTable"/>
        <w:numPr>
          <w:ilvl w:val="0"/>
          <w:numId w:val="9"/>
        </w:numPr>
        <w:spacing w:before="0" w:after="160"/>
        <w:jc w:val="left"/>
      </w:pPr>
      <w:r>
        <w:t>Será retornado um DTO com todos os atributos da ocorrência no banco;</w:t>
      </w:r>
    </w:p>
    <w:p w14:paraId="465A80D5" w14:textId="77777777" w:rsidR="00A82183" w:rsidRDefault="00000000">
      <w:pPr>
        <w:pStyle w:val="ListaTable"/>
        <w:numPr>
          <w:ilvl w:val="0"/>
          <w:numId w:val="9"/>
        </w:numPr>
        <w:spacing w:before="0" w:after="160"/>
        <w:jc w:val="left"/>
      </w:pPr>
      <w:r>
        <w:t xml:space="preserve">O registro </w:t>
      </w:r>
      <w:r>
        <w:rPr>
          <w:b/>
          <w:bCs/>
        </w:rPr>
        <w:t>ficará em lock</w:t>
      </w:r>
      <w:r>
        <w:t xml:space="preserve"> até o fim da transação corrente.</w:t>
      </w:r>
    </w:p>
    <w:p w14:paraId="190D4EBD" w14:textId="77777777" w:rsidR="00A82183" w:rsidRDefault="00000000">
      <w:pPr>
        <w:pStyle w:val="Ttulo3"/>
      </w:pPr>
      <w:bookmarkStart w:id="254" w:name="_Toc171671426"/>
      <w:r>
        <w:t>Excluir, Desativar e Reativar (Controlado)</w:t>
      </w:r>
      <w:bookmarkEnd w:id="254"/>
    </w:p>
    <w:p w14:paraId="2E925698" w14:textId="77777777" w:rsidR="00A82183" w:rsidRDefault="00000000">
      <w:pPr>
        <w:jc w:val="center"/>
      </w:pPr>
      <w:r>
        <w:rPr>
          <w:noProof/>
        </w:rPr>
        <w:drawing>
          <wp:inline distT="0" distB="0" distL="0" distR="0" wp14:anchorId="479DBBB2" wp14:editId="09366865">
            <wp:extent cx="3688559" cy="1113119"/>
            <wp:effectExtent l="0" t="0" r="7141" b="0"/>
            <wp:docPr id="1331161413" name="Figura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3688559" cy="1113119"/>
                    </a:xfrm>
                    <a:prstGeom prst="rect">
                      <a:avLst/>
                    </a:prstGeom>
                    <a:noFill/>
                    <a:ln>
                      <a:noFill/>
                      <a:prstDash/>
                    </a:ln>
                  </pic:spPr>
                </pic:pic>
              </a:graphicData>
            </a:graphic>
          </wp:inline>
        </w:drawing>
      </w:r>
    </w:p>
    <w:p w14:paraId="3F10C5F5" w14:textId="77777777" w:rsidR="00A82183" w:rsidRDefault="00000000">
      <w:pPr>
        <w:pStyle w:val="ListaTable"/>
        <w:numPr>
          <w:ilvl w:val="0"/>
          <w:numId w:val="9"/>
        </w:numPr>
        <w:spacing w:before="0" w:after="160"/>
      </w:pPr>
      <w:r>
        <w:t>Enviar uma lista de DTOs com os atributos correspondentes a chave-primária preenchidos (</w:t>
      </w:r>
      <w:r>
        <w:rPr>
          <w:b/>
          <w:bCs/>
        </w:rPr>
        <w:t>set</w:t>
      </w:r>
      <w:r>
        <w:t>);</w:t>
      </w:r>
    </w:p>
    <w:p w14:paraId="01871F73" w14:textId="77777777" w:rsidR="00A82183" w:rsidRDefault="00000000">
      <w:pPr>
        <w:pStyle w:val="ListaTable"/>
        <w:numPr>
          <w:ilvl w:val="0"/>
          <w:numId w:val="9"/>
        </w:numPr>
        <w:spacing w:before="0" w:after="160"/>
      </w:pPr>
      <w:r>
        <w:lastRenderedPageBreak/>
        <w:t>A passagem de uma lista permite que o método seja utilizado para processamento em lote, visto que nas interfaces é comum selecionar mais de um item para essas operações.</w:t>
      </w:r>
    </w:p>
    <w:p w14:paraId="37CE3148" w14:textId="77777777" w:rsidR="00A82183" w:rsidRDefault="00000000">
      <w:pPr>
        <w:pStyle w:val="ListaTable"/>
        <w:numPr>
          <w:ilvl w:val="0"/>
          <w:numId w:val="9"/>
        </w:numPr>
        <w:spacing w:before="0" w:after="160"/>
      </w:pPr>
      <w:r>
        <w:t>O método da RN recebe uma lista, enquanto o método da BD recebe um DTO específico.</w:t>
      </w:r>
    </w:p>
    <w:p w14:paraId="7C455AF7" w14:textId="77777777" w:rsidR="00A82183" w:rsidRDefault="00000000">
      <w:pPr>
        <w:pStyle w:val="Standard"/>
        <w:ind w:left="0"/>
      </w:pPr>
      <w:r>
        <w:t xml:space="preserve">No SIP, por meio do menu </w:t>
      </w:r>
      <w:r>
        <w:rPr>
          <w:b/>
          <w:bCs/>
        </w:rPr>
        <w:t>Recursos/Gerar Padrão PHP</w:t>
      </w:r>
      <w:r>
        <w:t>, é possível gerar automaticamente os recursos para utilização nos métodos padrão:</w:t>
      </w:r>
    </w:p>
    <w:p w14:paraId="0BBFA9CC" w14:textId="77777777" w:rsidR="00A82183" w:rsidRDefault="00000000">
      <w:pPr>
        <w:pStyle w:val="ListaTable"/>
        <w:tabs>
          <w:tab w:val="clear" w:pos="2160"/>
        </w:tabs>
        <w:spacing w:before="0" w:after="160"/>
        <w:ind w:left="0" w:firstLine="0"/>
        <w:jc w:val="center"/>
      </w:pPr>
      <w:r>
        <w:rPr>
          <w:noProof/>
        </w:rPr>
        <w:drawing>
          <wp:inline distT="0" distB="0" distL="0" distR="0" wp14:anchorId="074F9E2C" wp14:editId="1473A94C">
            <wp:extent cx="4623480" cy="2478960"/>
            <wp:effectExtent l="0" t="0" r="5670" b="0"/>
            <wp:docPr id="1030150718" name="Imagem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4623480" cy="2478960"/>
                    </a:xfrm>
                    <a:prstGeom prst="rect">
                      <a:avLst/>
                    </a:prstGeom>
                    <a:noFill/>
                    <a:ln>
                      <a:noFill/>
                      <a:prstDash/>
                    </a:ln>
                  </pic:spPr>
                </pic:pic>
              </a:graphicData>
            </a:graphic>
          </wp:inline>
        </w:drawing>
      </w:r>
    </w:p>
    <w:p w14:paraId="52E1B885" w14:textId="77777777" w:rsidR="00A82183" w:rsidRDefault="00000000">
      <w:pPr>
        <w:pStyle w:val="ListaTable"/>
        <w:spacing w:before="0" w:after="160"/>
        <w:ind w:left="0" w:firstLine="0"/>
        <w:jc w:val="left"/>
      </w:pPr>
      <w:r>
        <w:t>Observações:</w:t>
      </w:r>
    </w:p>
    <w:p w14:paraId="3870B61C" w14:textId="77777777" w:rsidR="00A82183" w:rsidRDefault="00000000">
      <w:pPr>
        <w:pStyle w:val="PargrafodaLista"/>
        <w:numPr>
          <w:ilvl w:val="0"/>
          <w:numId w:val="9"/>
        </w:numPr>
      </w:pPr>
      <w:r>
        <w:t>O método</w:t>
      </w:r>
      <w:r>
        <w:rPr>
          <w:b/>
          <w:bCs/>
        </w:rPr>
        <w:t xml:space="preserve"> contar </w:t>
      </w:r>
      <w:r>
        <w:t xml:space="preserve">compartilha o mesmo recurso do método </w:t>
      </w:r>
      <w:r>
        <w:rPr>
          <w:b/>
          <w:bCs/>
        </w:rPr>
        <w:t>listar</w:t>
      </w:r>
      <w:r>
        <w:t>;</w:t>
      </w:r>
    </w:p>
    <w:p w14:paraId="57072A4F" w14:textId="77777777" w:rsidR="00A82183" w:rsidRDefault="00000000">
      <w:pPr>
        <w:pStyle w:val="PargrafodaLista"/>
        <w:numPr>
          <w:ilvl w:val="0"/>
          <w:numId w:val="9"/>
        </w:numPr>
      </w:pPr>
      <w:r>
        <w:t xml:space="preserve">O método </w:t>
      </w:r>
      <w:r>
        <w:rPr>
          <w:b/>
          <w:bCs/>
        </w:rPr>
        <w:t>bloquear</w:t>
      </w:r>
      <w:r>
        <w:t xml:space="preserve"> compartilha o mesmo recurso do método </w:t>
      </w:r>
      <w:r>
        <w:rPr>
          <w:b/>
          <w:bCs/>
        </w:rPr>
        <w:t>consultar</w:t>
      </w:r>
      <w:r>
        <w:t>;</w:t>
      </w:r>
    </w:p>
    <w:p w14:paraId="48EF063F" w14:textId="77777777" w:rsidR="00A82183" w:rsidRDefault="00000000">
      <w:pPr>
        <w:pStyle w:val="PargrafodaLista"/>
        <w:numPr>
          <w:ilvl w:val="0"/>
          <w:numId w:val="9"/>
        </w:numPr>
      </w:pPr>
      <w:r>
        <w:t xml:space="preserve">O recurso </w:t>
      </w:r>
      <w:r>
        <w:rPr>
          <w:b/>
          <w:bCs/>
        </w:rPr>
        <w:t>selecionar</w:t>
      </w:r>
      <w:r>
        <w:t xml:space="preserve"> é utilizado em telas de escolha de registros (</w:t>
      </w:r>
      <w:r>
        <w:rPr>
          <w:b/>
          <w:bCs/>
        </w:rPr>
        <w:t>lupas</w:t>
      </w:r>
      <w:r>
        <w:t>).</w:t>
      </w:r>
    </w:p>
    <w:p w14:paraId="14CF67CB" w14:textId="77777777" w:rsidR="00A82183" w:rsidRDefault="00000000">
      <w:pPr>
        <w:pStyle w:val="Ttulo2"/>
      </w:pPr>
      <w:bookmarkStart w:id="255" w:name="_Toc171671427"/>
      <w:bookmarkStart w:id="256" w:name="__RefHeading___Toc27773_2823614150"/>
      <w:bookmarkStart w:id="257" w:name="_Toc160360125"/>
      <w:bookmarkStart w:id="258" w:name="_Toc223560372"/>
      <w:bookmarkStart w:id="259" w:name="_Toc223772478"/>
      <w:bookmarkStart w:id="260" w:name="_Toc223782230"/>
      <w:bookmarkStart w:id="261" w:name="_Toc223894712"/>
      <w:bookmarkStart w:id="262" w:name="_Toc223911057"/>
      <w:bookmarkStart w:id="263" w:name="_Toc224379879"/>
      <w:bookmarkStart w:id="264" w:name="_Toc225675665"/>
      <w:bookmarkStart w:id="265" w:name="_Toc225806627"/>
      <w:bookmarkStart w:id="266" w:name="_Toc226042104"/>
      <w:bookmarkStart w:id="267" w:name="_Toc226117933"/>
      <w:bookmarkStart w:id="268" w:name="_Toc226422518"/>
      <w:bookmarkStart w:id="269" w:name="_Toc226644341"/>
      <w:bookmarkStart w:id="270" w:name="_Toc231601024"/>
      <w:r>
        <w:t>InfraException</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73CDA678" w14:textId="77777777" w:rsidR="00A82183" w:rsidRDefault="00000000">
      <w:pPr>
        <w:pStyle w:val="Standard"/>
        <w:ind w:left="0"/>
      </w:pPr>
      <w:r>
        <w:t xml:space="preserve">A classe `InfraException` fornece um mecanismo para transporte de validações e erros entre as camadas. Para que o tratamento ocorra de forma adequada, todo o código deve ser implementado com blocos </w:t>
      </w:r>
      <w:r>
        <w:rPr>
          <w:b/>
          <w:bCs/>
        </w:rPr>
        <w:t>try</w:t>
      </w:r>
      <w:r>
        <w:t xml:space="preserve"> ... </w:t>
      </w:r>
      <w:r>
        <w:rPr>
          <w:b/>
          <w:bCs/>
        </w:rPr>
        <w:t>catch</w:t>
      </w:r>
      <w:r>
        <w:t>. A `InfraException` lançada deverá retornar na hierarquia de métodos até o ponto da 1ª camada que iniciou o procedimento, que então deverá informar o erro ou validação para o usuário. Todas as mensagens geradas pelo PHP (exceto Warnings) serão encapsuladas e lançadas em uma `InfraException` automaticamente.</w:t>
      </w:r>
    </w:p>
    <w:p w14:paraId="33782DA0" w14:textId="77777777" w:rsidR="00A82183" w:rsidRDefault="00000000">
      <w:pPr>
        <w:pStyle w:val="Standard"/>
        <w:jc w:val="center"/>
      </w:pPr>
      <w:r>
        <w:rPr>
          <w:noProof/>
        </w:rPr>
        <w:drawing>
          <wp:inline distT="0" distB="0" distL="0" distR="0" wp14:anchorId="34327BA3" wp14:editId="0FBDEA71">
            <wp:extent cx="4588559" cy="2766600"/>
            <wp:effectExtent l="0" t="0" r="2491" b="0"/>
            <wp:docPr id="823878689" name="Figura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588559" cy="2766600"/>
                    </a:xfrm>
                    <a:prstGeom prst="rect">
                      <a:avLst/>
                    </a:prstGeom>
                    <a:noFill/>
                    <a:ln>
                      <a:noFill/>
                      <a:prstDash/>
                    </a:ln>
                  </pic:spPr>
                </pic:pic>
              </a:graphicData>
            </a:graphic>
          </wp:inline>
        </w:drawing>
      </w:r>
    </w:p>
    <w:p w14:paraId="247B197C" w14:textId="77777777" w:rsidR="00A82183" w:rsidRDefault="00000000">
      <w:pPr>
        <w:pStyle w:val="Standard"/>
        <w:ind w:left="0"/>
      </w:pPr>
      <w:r>
        <w:t>Exemplos de tratamento de validações na camada de regras de negócio (</w:t>
      </w:r>
      <w:r>
        <w:rPr>
          <w:b/>
          <w:bCs/>
        </w:rPr>
        <w:t>RN</w:t>
      </w:r>
      <w:r>
        <w:t>):</w:t>
      </w:r>
    </w:p>
    <w:p w14:paraId="218D7307" w14:textId="77777777" w:rsidR="00A82183" w:rsidRDefault="00000000">
      <w:pPr>
        <w:pStyle w:val="PargrafodaLista"/>
        <w:numPr>
          <w:ilvl w:val="0"/>
          <w:numId w:val="44"/>
        </w:numPr>
      </w:pPr>
      <w:r>
        <w:t>Lançando uma validação em um alert:</w:t>
      </w:r>
    </w:p>
    <w:p w14:paraId="4A82AA3C" w14:textId="77777777" w:rsidR="00A82183" w:rsidRDefault="00000000">
      <w:pPr>
        <w:pStyle w:val="Standard"/>
        <w:ind w:left="720"/>
        <w:jc w:val="left"/>
        <w:rPr>
          <w:rFonts w:ascii="Courier New" w:hAnsi="Courier New" w:cs="Courier New"/>
          <w:color w:val="000000"/>
          <w:sz w:val="16"/>
          <w:szCs w:val="16"/>
          <w:shd w:val="clear" w:color="auto" w:fill="F7FAFF"/>
          <w:lang w:val="en-US"/>
        </w:rPr>
      </w:pPr>
      <w:r>
        <w:rPr>
          <w:rFonts w:ascii="Courier New" w:hAnsi="Courier New" w:cs="Courier New"/>
          <w:color w:val="000000"/>
          <w:sz w:val="16"/>
          <w:szCs w:val="16"/>
          <w:shd w:val="clear" w:color="auto" w:fill="F7FAFF"/>
          <w:lang w:val="en-US"/>
        </w:rPr>
        <w:lastRenderedPageBreak/>
        <w:t>```php</w:t>
      </w:r>
      <w:r>
        <w:rPr>
          <w:rFonts w:ascii="Courier New" w:hAnsi="Courier New" w:cs="Courier New"/>
          <w:color w:val="000000"/>
          <w:sz w:val="16"/>
          <w:szCs w:val="16"/>
          <w:shd w:val="clear" w:color="auto" w:fill="F7FAFF"/>
          <w:lang w:val="en-US"/>
        </w:rPr>
        <w:br/>
        <w:t>$objInfraException = new InfraException();</w:t>
      </w:r>
    </w:p>
    <w:p w14:paraId="11C99FB5" w14:textId="77777777" w:rsidR="00A82183" w:rsidRDefault="00000000">
      <w:pPr>
        <w:pStyle w:val="Standard"/>
        <w:ind w:left="720"/>
        <w:jc w:val="left"/>
        <w:rPr>
          <w:rFonts w:ascii="Courier New" w:hAnsi="Courier New" w:cs="Courier New"/>
          <w:color w:val="000000"/>
          <w:sz w:val="16"/>
          <w:szCs w:val="16"/>
          <w:shd w:val="clear" w:color="auto" w:fill="F7FAFF"/>
          <w:lang w:val="en-US"/>
        </w:rPr>
      </w:pPr>
      <w:r>
        <w:rPr>
          <w:rFonts w:ascii="Courier New" w:hAnsi="Courier New" w:cs="Courier New"/>
          <w:color w:val="000000"/>
          <w:sz w:val="16"/>
          <w:szCs w:val="16"/>
          <w:shd w:val="clear" w:color="auto" w:fill="F7FAFF"/>
          <w:lang w:val="en-US"/>
        </w:rPr>
        <w:t>if (...1...){</w:t>
      </w:r>
    </w:p>
    <w:p w14:paraId="7F00A968" w14:textId="77777777" w:rsidR="00A82183" w:rsidRDefault="00000000">
      <w:pPr>
        <w:pStyle w:val="Standard"/>
        <w:ind w:left="720"/>
        <w:jc w:val="left"/>
        <w:rPr>
          <w:rFonts w:ascii="Courier New" w:hAnsi="Courier New" w:cs="Courier New"/>
          <w:color w:val="000000"/>
          <w:sz w:val="16"/>
          <w:szCs w:val="16"/>
          <w:shd w:val="clear" w:color="auto" w:fill="F7FAFF"/>
          <w:lang w:val="en-US"/>
        </w:rPr>
      </w:pPr>
      <w:r>
        <w:rPr>
          <w:rFonts w:ascii="Courier New" w:hAnsi="Courier New" w:cs="Courier New"/>
          <w:color w:val="000000"/>
          <w:sz w:val="16"/>
          <w:szCs w:val="16"/>
          <w:shd w:val="clear" w:color="auto" w:fill="F7FAFF"/>
          <w:lang w:val="en-US"/>
        </w:rPr>
        <w:t xml:space="preserve">  $objInfraException-&gt;lancarValidacao(‘v1’);</w:t>
      </w:r>
    </w:p>
    <w:p w14:paraId="577005FF"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w:t>
      </w:r>
    </w:p>
    <w:p w14:paraId="7FA2F45B" w14:textId="77777777" w:rsidR="00A82183" w:rsidRDefault="00000000">
      <w:pPr>
        <w:pStyle w:val="PargrafodaLista"/>
        <w:numPr>
          <w:ilvl w:val="0"/>
          <w:numId w:val="44"/>
        </w:numPr>
      </w:pPr>
      <w:r>
        <w:t>Acumulando diversas validações e exibindo todas em um único alert:</w:t>
      </w:r>
    </w:p>
    <w:p w14:paraId="29853667" w14:textId="77777777" w:rsidR="00A82183" w:rsidRDefault="00000000">
      <w:pPr>
        <w:pStyle w:val="Standard"/>
        <w:ind w:left="720"/>
        <w:jc w:val="left"/>
      </w:pPr>
      <w:r>
        <w:rPr>
          <w:rFonts w:ascii="Courier New" w:hAnsi="Courier New" w:cs="Courier New"/>
          <w:color w:val="000000"/>
          <w:sz w:val="16"/>
          <w:szCs w:val="16"/>
          <w:shd w:val="clear" w:color="auto" w:fill="F7FAFF"/>
        </w:rPr>
        <w:t>```php</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lang w:val="en-US"/>
        </w:rPr>
        <w:t>$objInfraException = new InfraException();</w:t>
      </w:r>
    </w:p>
    <w:p w14:paraId="7684E442" w14:textId="77777777" w:rsidR="00A82183" w:rsidRDefault="00000000">
      <w:pPr>
        <w:pStyle w:val="Standard"/>
        <w:ind w:left="720"/>
        <w:jc w:val="left"/>
        <w:rPr>
          <w:rFonts w:ascii="Courier New" w:hAnsi="Courier New" w:cs="Courier New"/>
          <w:color w:val="000000"/>
          <w:sz w:val="16"/>
          <w:szCs w:val="16"/>
          <w:shd w:val="clear" w:color="auto" w:fill="F7FAFF"/>
          <w:lang w:val="en-US"/>
        </w:rPr>
      </w:pPr>
      <w:r>
        <w:rPr>
          <w:rFonts w:ascii="Courier New" w:hAnsi="Courier New" w:cs="Courier New"/>
          <w:color w:val="000000"/>
          <w:sz w:val="16"/>
          <w:szCs w:val="16"/>
          <w:shd w:val="clear" w:color="auto" w:fill="F7FAFF"/>
          <w:lang w:val="en-US"/>
        </w:rPr>
        <w:t xml:space="preserve">  if (...1...){</w:t>
      </w:r>
    </w:p>
    <w:p w14:paraId="6335A5D2" w14:textId="77777777" w:rsidR="00A82183" w:rsidRDefault="00000000">
      <w:pPr>
        <w:pStyle w:val="Standard"/>
        <w:ind w:left="720"/>
        <w:jc w:val="left"/>
        <w:rPr>
          <w:rFonts w:ascii="Courier New" w:hAnsi="Courier New" w:cs="Courier New"/>
          <w:color w:val="000000"/>
          <w:sz w:val="16"/>
          <w:szCs w:val="16"/>
          <w:shd w:val="clear" w:color="auto" w:fill="F7FAFF"/>
          <w:lang w:val="en-US"/>
        </w:rPr>
      </w:pPr>
      <w:r>
        <w:rPr>
          <w:rFonts w:ascii="Courier New" w:hAnsi="Courier New" w:cs="Courier New"/>
          <w:color w:val="000000"/>
          <w:sz w:val="16"/>
          <w:szCs w:val="16"/>
          <w:shd w:val="clear" w:color="auto" w:fill="F7FAFF"/>
          <w:lang w:val="en-US"/>
        </w:rPr>
        <w:t xml:space="preserve">    $objInfraException-&gt;adicionarValidacao(‘v1’);</w:t>
      </w:r>
    </w:p>
    <w:p w14:paraId="1C274E38" w14:textId="77777777" w:rsidR="00A82183" w:rsidRDefault="00000000">
      <w:pPr>
        <w:pStyle w:val="Standard"/>
        <w:ind w:left="720"/>
        <w:jc w:val="left"/>
      </w:pPr>
      <w:r>
        <w:rPr>
          <w:rFonts w:ascii="Courier New" w:hAnsi="Courier New" w:cs="Courier New"/>
          <w:color w:val="000000"/>
          <w:sz w:val="16"/>
          <w:szCs w:val="16"/>
          <w:shd w:val="clear" w:color="auto" w:fill="F7FAFF"/>
          <w:lang w:val="en-US"/>
        </w:rPr>
        <w:t xml:space="preserve">  </w:t>
      </w:r>
      <w:r>
        <w:rPr>
          <w:rFonts w:ascii="Courier New" w:hAnsi="Courier New" w:cs="Courier New"/>
          <w:color w:val="000000"/>
          <w:sz w:val="16"/>
          <w:szCs w:val="16"/>
          <w:shd w:val="clear" w:color="auto" w:fill="F7FAFF"/>
        </w:rPr>
        <w:t>}</w:t>
      </w:r>
    </w:p>
    <w:p w14:paraId="2AF08786"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if (...2...){</w:t>
      </w:r>
    </w:p>
    <w:p w14:paraId="688BD69A"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$objInfraException-&gt;adicionarValidacao(‘v2’);</w:t>
      </w:r>
    </w:p>
    <w:p w14:paraId="57B4B141"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w:t>
      </w:r>
    </w:p>
    <w:p w14:paraId="4A00E640"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if (...3...){</w:t>
      </w:r>
    </w:p>
    <w:p w14:paraId="1F8E04B6"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$objInfraException-&gt;adicionarValidacao(‘v3’);</w:t>
      </w:r>
    </w:p>
    <w:p w14:paraId="26577D54"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w:t>
      </w:r>
    </w:p>
    <w:p w14:paraId="056FD6BC" w14:textId="77777777" w:rsidR="00A82183" w:rsidRDefault="00000000">
      <w:pPr>
        <w:pStyle w:val="Standard"/>
        <w:ind w:left="720"/>
        <w:jc w:val="left"/>
        <w:rPr>
          <w:rFonts w:ascii="Courier New" w:hAnsi="Courier New" w:cs="Courier New"/>
          <w:color w:val="000000"/>
          <w:sz w:val="16"/>
          <w:szCs w:val="16"/>
          <w:shd w:val="clear" w:color="auto" w:fill="F7FAFF"/>
        </w:rPr>
      </w:pPr>
      <w:r>
        <w:rPr>
          <w:rFonts w:ascii="Courier New" w:hAnsi="Courier New" w:cs="Courier New"/>
          <w:color w:val="000000"/>
          <w:sz w:val="16"/>
          <w:szCs w:val="16"/>
          <w:shd w:val="clear" w:color="auto" w:fill="F7FAFF"/>
        </w:rPr>
        <w:t xml:space="preserve">  $objInfraException-&gt;lancarValidacoes();</w:t>
      </w:r>
      <w:r>
        <w:rPr>
          <w:rFonts w:ascii="Courier New" w:hAnsi="Courier New" w:cs="Courier New"/>
          <w:color w:val="000000"/>
          <w:sz w:val="16"/>
          <w:szCs w:val="16"/>
          <w:shd w:val="clear" w:color="auto" w:fill="F7FAFF"/>
        </w:rPr>
        <w:br/>
        <w:t>```</w:t>
      </w:r>
    </w:p>
    <w:p w14:paraId="2E8DAE42" w14:textId="77777777" w:rsidR="00A82183" w:rsidRDefault="00000000">
      <w:pPr>
        <w:pStyle w:val="ListaTable"/>
        <w:spacing w:before="0" w:after="160"/>
        <w:ind w:left="0" w:firstLine="0"/>
      </w:pPr>
      <w:r>
        <w:rPr>
          <w:iCs/>
        </w:rPr>
        <w:t>Atributo `</w:t>
      </w:r>
      <w:r>
        <w:rPr>
          <w:b/>
          <w:bCs/>
          <w:iCs/>
        </w:rPr>
        <w:t>__construct($strDescricao=null, $e=null)</w:t>
      </w:r>
      <w:r>
        <w:rPr>
          <w:iCs/>
        </w:rPr>
        <w:t>`:</w:t>
      </w:r>
    </w:p>
    <w:p w14:paraId="0C62EA27" w14:textId="77777777" w:rsidR="00A82183" w:rsidRDefault="00000000">
      <w:pPr>
        <w:pStyle w:val="Standard"/>
      </w:pPr>
      <w:r>
        <w:t>- Construtor.</w:t>
      </w:r>
    </w:p>
    <w:tbl>
      <w:tblPr>
        <w:tblW w:w="8771" w:type="dxa"/>
        <w:tblInd w:w="1303" w:type="dxa"/>
        <w:tblLayout w:type="fixed"/>
        <w:tblCellMar>
          <w:left w:w="10" w:type="dxa"/>
          <w:right w:w="10" w:type="dxa"/>
        </w:tblCellMar>
        <w:tblLook w:val="0000" w:firstRow="0" w:lastRow="0" w:firstColumn="0" w:lastColumn="0" w:noHBand="0" w:noVBand="0"/>
      </w:tblPr>
      <w:tblGrid>
        <w:gridCol w:w="1841"/>
        <w:gridCol w:w="6930"/>
      </w:tblGrid>
      <w:tr w:rsidR="00A82183" w14:paraId="7A65DC86" w14:textId="77777777">
        <w:tblPrEx>
          <w:tblCellMar>
            <w:top w:w="0" w:type="dxa"/>
            <w:bottom w:w="0" w:type="dxa"/>
          </w:tblCellMar>
        </w:tblPrEx>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D9B48" w14:textId="77777777" w:rsidR="00A82183" w:rsidRDefault="00000000">
            <w:pPr>
              <w:pStyle w:val="Standard"/>
              <w:spacing w:after="0"/>
              <w:ind w:left="0"/>
              <w:jc w:val="left"/>
            </w:pPr>
            <w:r>
              <w:t>strDescricao</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AED14" w14:textId="77777777" w:rsidR="00A82183" w:rsidRDefault="00000000">
            <w:pPr>
              <w:pStyle w:val="Standard"/>
              <w:spacing w:after="0"/>
              <w:ind w:left="0"/>
            </w:pPr>
            <w:r>
              <w:t>Opcional. Texto indicando o motivo da exceção.</w:t>
            </w:r>
          </w:p>
        </w:tc>
      </w:tr>
      <w:tr w:rsidR="00A82183" w14:paraId="79BC9378" w14:textId="77777777">
        <w:tblPrEx>
          <w:tblCellMar>
            <w:top w:w="0" w:type="dxa"/>
            <w:bottom w:w="0" w:type="dxa"/>
          </w:tblCellMar>
        </w:tblPrEx>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9ECBA" w14:textId="77777777" w:rsidR="00A82183" w:rsidRDefault="00000000">
            <w:pPr>
              <w:pStyle w:val="Standard"/>
              <w:spacing w:after="0"/>
              <w:ind w:left="0"/>
              <w:jc w:val="left"/>
              <w:rPr>
                <w:i/>
              </w:rPr>
            </w:pPr>
            <w:r>
              <w:rPr>
                <w:i/>
              </w:rPr>
              <w:t>e</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B72B6" w14:textId="77777777" w:rsidR="00A82183" w:rsidRDefault="00000000">
            <w:pPr>
              <w:pStyle w:val="Index"/>
              <w:spacing w:after="0"/>
              <w:ind w:left="0"/>
            </w:pPr>
            <w:r>
              <w:t xml:space="preserve">Opcional. Exceção original capturada no bloco </w:t>
            </w:r>
            <w:r>
              <w:rPr>
                <w:i/>
              </w:rPr>
              <w:t>catch</w:t>
            </w:r>
            <w:r>
              <w:t>.</w:t>
            </w:r>
          </w:p>
        </w:tc>
      </w:tr>
    </w:tbl>
    <w:p w14:paraId="52725D40" w14:textId="77777777" w:rsidR="00A82183" w:rsidRDefault="00A82183"/>
    <w:p w14:paraId="0870476E" w14:textId="77777777" w:rsidR="00A82183" w:rsidRDefault="00000000">
      <w:pPr>
        <w:pStyle w:val="ListaTable"/>
        <w:spacing w:before="0" w:after="160"/>
        <w:ind w:left="0" w:firstLine="0"/>
      </w:pPr>
      <w:r>
        <w:rPr>
          <w:iCs/>
        </w:rPr>
        <w:t>Atributo `</w:t>
      </w:r>
      <w:r>
        <w:rPr>
          <w:b/>
          <w:bCs/>
          <w:iCs/>
        </w:rPr>
        <w:t>adicionarValidacao($strDescricao)</w:t>
      </w:r>
      <w:r>
        <w:rPr>
          <w:iCs/>
        </w:rPr>
        <w:t>`:</w:t>
      </w:r>
    </w:p>
    <w:p w14:paraId="5670FF02" w14:textId="77777777" w:rsidR="00A82183" w:rsidRDefault="00000000">
      <w:pPr>
        <w:pStyle w:val="Standard"/>
      </w:pPr>
      <w:r>
        <w:t>- Armazena uma validação de Regra de Negócio.</w:t>
      </w:r>
    </w:p>
    <w:tbl>
      <w:tblPr>
        <w:tblW w:w="8771" w:type="dxa"/>
        <w:tblInd w:w="1303" w:type="dxa"/>
        <w:tblLayout w:type="fixed"/>
        <w:tblCellMar>
          <w:left w:w="10" w:type="dxa"/>
          <w:right w:w="10" w:type="dxa"/>
        </w:tblCellMar>
        <w:tblLook w:val="0000" w:firstRow="0" w:lastRow="0" w:firstColumn="0" w:lastColumn="0" w:noHBand="0" w:noVBand="0"/>
      </w:tblPr>
      <w:tblGrid>
        <w:gridCol w:w="1841"/>
        <w:gridCol w:w="6930"/>
      </w:tblGrid>
      <w:tr w:rsidR="00A82183" w14:paraId="3D88BC28" w14:textId="77777777">
        <w:tblPrEx>
          <w:tblCellMar>
            <w:top w:w="0" w:type="dxa"/>
            <w:bottom w:w="0" w:type="dxa"/>
          </w:tblCellMar>
        </w:tblPrEx>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3C478" w14:textId="77777777" w:rsidR="00A82183" w:rsidRDefault="00000000">
            <w:pPr>
              <w:pStyle w:val="Standard"/>
              <w:spacing w:after="0"/>
            </w:pPr>
            <w:r>
              <w:t>strDescricao</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51A24" w14:textId="77777777" w:rsidR="00A82183" w:rsidRDefault="00000000">
            <w:pPr>
              <w:pStyle w:val="Standard"/>
              <w:spacing w:after="0"/>
            </w:pPr>
            <w:r>
              <w:t>Mensagem para exibição ao usuário.</w:t>
            </w:r>
          </w:p>
        </w:tc>
      </w:tr>
    </w:tbl>
    <w:p w14:paraId="41A725B8" w14:textId="77777777" w:rsidR="00A82183" w:rsidRDefault="00A82183"/>
    <w:p w14:paraId="445EDFDB" w14:textId="77777777" w:rsidR="00A82183" w:rsidRDefault="00000000">
      <w:pPr>
        <w:pStyle w:val="ListaTable"/>
        <w:spacing w:before="0" w:after="160"/>
        <w:ind w:left="0" w:firstLine="0"/>
      </w:pPr>
      <w:r>
        <w:rPr>
          <w:iCs/>
        </w:rPr>
        <w:t>Atributo `</w:t>
      </w:r>
      <w:r>
        <w:rPr>
          <w:b/>
          <w:bCs/>
          <w:iCs/>
        </w:rPr>
        <w:t>contemValidacoes( )</w:t>
      </w:r>
      <w:r>
        <w:rPr>
          <w:iCs/>
        </w:rPr>
        <w:t>`:</w:t>
      </w:r>
    </w:p>
    <w:p w14:paraId="06BEB080" w14:textId="77777777" w:rsidR="00A82183" w:rsidRDefault="00000000">
      <w:pPr>
        <w:pStyle w:val="Standard"/>
      </w:pPr>
      <w:r>
        <w:t>- Verifica se o objeto contém validações armazenadas retornando true/false.</w:t>
      </w:r>
    </w:p>
    <w:p w14:paraId="5C85CD1B" w14:textId="77777777" w:rsidR="00A82183" w:rsidRDefault="00000000">
      <w:pPr>
        <w:pStyle w:val="ListaTable"/>
        <w:spacing w:before="0" w:after="160"/>
        <w:ind w:left="0" w:firstLine="0"/>
      </w:pPr>
      <w:r>
        <w:rPr>
          <w:iCs/>
        </w:rPr>
        <w:t>Atributo `</w:t>
      </w:r>
      <w:r>
        <w:rPr>
          <w:b/>
          <w:bCs/>
          <w:iCs/>
        </w:rPr>
        <w:t>lancarValidacao($strDescricao)</w:t>
      </w:r>
      <w:r>
        <w:rPr>
          <w:iCs/>
        </w:rPr>
        <w:t>`:</w:t>
      </w:r>
    </w:p>
    <w:p w14:paraId="141A5DE7" w14:textId="77777777" w:rsidR="00A82183" w:rsidRDefault="00000000">
      <w:pPr>
        <w:pStyle w:val="Standard"/>
      </w:pPr>
      <w:r>
        <w:t>- Lança imediatamente uma exceção contendo a validação passada como parâmetro.</w:t>
      </w:r>
    </w:p>
    <w:p w14:paraId="52911945" w14:textId="77777777" w:rsidR="00A82183" w:rsidRDefault="00000000">
      <w:pPr>
        <w:pStyle w:val="ListaTable"/>
        <w:spacing w:before="0" w:after="160"/>
        <w:ind w:left="0" w:firstLine="0"/>
      </w:pPr>
      <w:r>
        <w:rPr>
          <w:iCs/>
        </w:rPr>
        <w:t>Atributo `</w:t>
      </w:r>
      <w:r>
        <w:rPr>
          <w:b/>
          <w:bCs/>
          <w:iCs/>
        </w:rPr>
        <w:t>lancarValidacoes( )</w:t>
      </w:r>
      <w:r>
        <w:rPr>
          <w:iCs/>
        </w:rPr>
        <w:t>`:</w:t>
      </w:r>
    </w:p>
    <w:p w14:paraId="2383484E" w14:textId="77777777" w:rsidR="00A82183" w:rsidRDefault="00000000">
      <w:pPr>
        <w:pStyle w:val="Standard"/>
      </w:pPr>
      <w:r>
        <w:t>- Verifica se objeto contém validações armazenadas caso afirmativo então lança o objeto.</w:t>
      </w:r>
    </w:p>
    <w:p w14:paraId="7E79A2D0" w14:textId="77777777" w:rsidR="00A82183" w:rsidRDefault="00000000">
      <w:pPr>
        <w:pStyle w:val="Ttulo2"/>
      </w:pPr>
      <w:bookmarkStart w:id="271" w:name="_Toc171671428"/>
      <w:bookmarkStart w:id="272" w:name="__RefHeading___Toc27771_2823614150"/>
      <w:bookmarkStart w:id="273" w:name="_Toc223560373"/>
      <w:bookmarkStart w:id="274" w:name="_Toc223772479"/>
      <w:bookmarkStart w:id="275" w:name="_Toc223782231"/>
      <w:bookmarkStart w:id="276" w:name="_Toc223894713"/>
      <w:bookmarkStart w:id="277" w:name="_Toc223911058"/>
      <w:bookmarkStart w:id="278" w:name="_Toc224379880"/>
      <w:bookmarkStart w:id="279" w:name="_Toc225675666"/>
      <w:bookmarkStart w:id="280" w:name="_Toc225806628"/>
      <w:bookmarkStart w:id="281" w:name="_Toc226042105"/>
      <w:bookmarkStart w:id="282" w:name="_Toc226117934"/>
      <w:bookmarkStart w:id="283" w:name="_Toc226422519"/>
      <w:bookmarkStart w:id="284" w:name="_Toc226644342"/>
      <w:bookmarkStart w:id="285" w:name="_Toc231601025"/>
      <w:r>
        <w:t>Estrutura de Diretórios</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1B67F489" w14:textId="77777777" w:rsidR="00A82183" w:rsidRDefault="00000000">
      <w:pPr>
        <w:pStyle w:val="ListaTable"/>
        <w:spacing w:before="0" w:after="160"/>
        <w:ind w:left="0" w:firstLine="0"/>
      </w:pPr>
      <w:r>
        <w:t>Segue abaixo a estrutura de diretórios recomendada:</w:t>
      </w:r>
    </w:p>
    <w:tbl>
      <w:tblPr>
        <w:tblW w:w="9110" w:type="dxa"/>
        <w:jc w:val="center"/>
        <w:tblLayout w:type="fixed"/>
        <w:tblCellMar>
          <w:left w:w="10" w:type="dxa"/>
          <w:right w:w="10" w:type="dxa"/>
        </w:tblCellMar>
        <w:tblLook w:val="0000" w:firstRow="0" w:lastRow="0" w:firstColumn="0" w:lastColumn="0" w:noHBand="0" w:noVBand="0"/>
      </w:tblPr>
      <w:tblGrid>
        <w:gridCol w:w="2059"/>
        <w:gridCol w:w="7051"/>
      </w:tblGrid>
      <w:tr w:rsidR="00A82183" w14:paraId="0BF8D3B0"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1CDFB1" w14:textId="77777777" w:rsidR="00A82183" w:rsidRDefault="00000000">
            <w:pPr>
              <w:pStyle w:val="ListaTable"/>
              <w:spacing w:before="0" w:after="160"/>
              <w:ind w:left="0" w:firstLine="0"/>
              <w:jc w:val="center"/>
              <w:rPr>
                <w:b/>
              </w:rPr>
            </w:pPr>
            <w:r>
              <w:rPr>
                <w:b/>
              </w:rPr>
              <w:t>Diretório</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BE84C9" w14:textId="77777777" w:rsidR="00A82183" w:rsidRDefault="00000000">
            <w:pPr>
              <w:pStyle w:val="ListaTable"/>
              <w:spacing w:before="0" w:after="160"/>
              <w:ind w:left="0" w:firstLine="0"/>
              <w:jc w:val="center"/>
              <w:rPr>
                <w:b/>
              </w:rPr>
            </w:pPr>
            <w:r>
              <w:rPr>
                <w:b/>
              </w:rPr>
              <w:t>Conteúdo</w:t>
            </w:r>
          </w:p>
        </w:tc>
      </w:tr>
      <w:tr w:rsidR="00A82183" w14:paraId="404077C5"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DDB10C" w14:textId="77777777" w:rsidR="00A82183" w:rsidRDefault="00000000">
            <w:pPr>
              <w:pStyle w:val="ListaTable"/>
              <w:spacing w:before="0" w:after="80"/>
              <w:ind w:left="0" w:firstLine="0"/>
            </w:pPr>
            <w:r>
              <w:t>dto</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DDF658" w14:textId="77777777" w:rsidR="00A82183" w:rsidRDefault="00000000">
            <w:pPr>
              <w:pStyle w:val="ListaTable"/>
              <w:spacing w:before="0" w:after="80"/>
              <w:ind w:left="0" w:firstLine="0"/>
            </w:pPr>
            <w:r>
              <w:t>Classes de transporte &lt;EntidadeDTO.php&gt;.</w:t>
            </w:r>
          </w:p>
        </w:tc>
      </w:tr>
      <w:tr w:rsidR="00A82183" w14:paraId="6AA4B5D4"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3F8654" w14:textId="77777777" w:rsidR="00A82183" w:rsidRDefault="00000000">
            <w:pPr>
              <w:pStyle w:val="ListaTable"/>
              <w:spacing w:before="0" w:after="80"/>
              <w:ind w:left="0" w:firstLine="0"/>
            </w:pPr>
            <w:r>
              <w:t>int</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10FC1E" w14:textId="77777777" w:rsidR="00A82183" w:rsidRDefault="00000000">
            <w:pPr>
              <w:pStyle w:val="ListaTable"/>
              <w:spacing w:before="0" w:after="80"/>
              <w:ind w:left="0" w:firstLine="0"/>
            </w:pPr>
            <w:r>
              <w:t>Classes de interface &lt;EntidadeINT.php&gt;.</w:t>
            </w:r>
          </w:p>
        </w:tc>
      </w:tr>
      <w:tr w:rsidR="00A82183" w14:paraId="11443C5D"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E0894A" w14:textId="77777777" w:rsidR="00A82183" w:rsidRDefault="00000000">
            <w:pPr>
              <w:pStyle w:val="ListaTable"/>
              <w:spacing w:before="0" w:after="80"/>
              <w:ind w:left="0" w:firstLine="0"/>
            </w:pPr>
            <w:r>
              <w:t>rn</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FFBEB6" w14:textId="77777777" w:rsidR="00A82183" w:rsidRDefault="00000000">
            <w:pPr>
              <w:pStyle w:val="ListaTable"/>
              <w:spacing w:before="0" w:after="80"/>
              <w:ind w:left="0" w:firstLine="0"/>
            </w:pPr>
            <w:r>
              <w:t>Classes das regras de negócio &lt;EntidadeRN.php&gt;.</w:t>
            </w:r>
          </w:p>
        </w:tc>
      </w:tr>
      <w:tr w:rsidR="00A82183" w14:paraId="65C6E1CB"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CC7329" w14:textId="77777777" w:rsidR="00A82183" w:rsidRDefault="00000000">
            <w:pPr>
              <w:pStyle w:val="ListaTable"/>
              <w:spacing w:before="0" w:after="80"/>
              <w:ind w:left="0" w:firstLine="0"/>
            </w:pPr>
            <w:r>
              <w:t>bd</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6AA84A" w14:textId="77777777" w:rsidR="00A82183" w:rsidRDefault="00000000">
            <w:pPr>
              <w:pStyle w:val="ListaTable"/>
              <w:spacing w:before="0" w:after="80"/>
              <w:ind w:left="0" w:firstLine="0"/>
            </w:pPr>
            <w:r>
              <w:t>Classes de banco &lt;EntidadeBD.php&gt;.</w:t>
            </w:r>
          </w:p>
        </w:tc>
      </w:tr>
      <w:tr w:rsidR="00A82183" w14:paraId="3F14BD9A"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D12175" w14:textId="77777777" w:rsidR="00A82183" w:rsidRDefault="00000000">
            <w:pPr>
              <w:pStyle w:val="ListaTable"/>
              <w:spacing w:before="0" w:after="80"/>
              <w:ind w:left="0" w:firstLine="0"/>
            </w:pPr>
            <w:r>
              <w:lastRenderedPageBreak/>
              <w:t>ws</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FD50E3" w14:textId="77777777" w:rsidR="00A82183" w:rsidRDefault="00000000">
            <w:pPr>
              <w:pStyle w:val="ListaTable"/>
              <w:spacing w:before="0" w:after="80"/>
              <w:ind w:left="0" w:firstLine="0"/>
            </w:pPr>
            <w:r>
              <w:t>Classes de web services &lt;ServicoWS.php&gt;.</w:t>
            </w:r>
          </w:p>
        </w:tc>
      </w:tr>
      <w:tr w:rsidR="00A82183" w14:paraId="1E492F54"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BA8C12" w14:textId="77777777" w:rsidR="00A82183" w:rsidRDefault="00000000">
            <w:pPr>
              <w:pStyle w:val="ListaTable"/>
              <w:spacing w:before="0" w:after="80"/>
              <w:ind w:left="0" w:firstLine="0"/>
            </w:pPr>
            <w:r>
              <w:t>css</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9C6130" w14:textId="77777777" w:rsidR="00A82183" w:rsidRDefault="00000000">
            <w:pPr>
              <w:pStyle w:val="ListaTable"/>
              <w:spacing w:before="0" w:after="80"/>
              <w:ind w:left="0" w:firstLine="0"/>
            </w:pPr>
            <w:r>
              <w:t>Código CSS.</w:t>
            </w:r>
          </w:p>
        </w:tc>
      </w:tr>
      <w:tr w:rsidR="00A82183" w14:paraId="4A53C977"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A96887" w14:textId="77777777" w:rsidR="00A82183" w:rsidRDefault="00000000">
            <w:pPr>
              <w:pStyle w:val="ListaTable"/>
              <w:spacing w:before="0" w:after="80"/>
              <w:ind w:left="0" w:firstLine="0"/>
            </w:pPr>
            <w:r>
              <w:t>imagens</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1BFA08" w14:textId="77777777" w:rsidR="00A82183" w:rsidRDefault="00000000">
            <w:pPr>
              <w:pStyle w:val="ListaTable"/>
              <w:spacing w:before="0" w:after="80"/>
              <w:ind w:left="0" w:firstLine="0"/>
            </w:pPr>
            <w:r>
              <w:t>Imagens da aplicação.</w:t>
            </w:r>
          </w:p>
        </w:tc>
      </w:tr>
      <w:tr w:rsidR="00A82183" w14:paraId="3299D3BF" w14:textId="77777777">
        <w:tblPrEx>
          <w:tblCellMar>
            <w:top w:w="0" w:type="dxa"/>
            <w:bottom w:w="0" w:type="dxa"/>
          </w:tblCellMar>
        </w:tblPrEx>
        <w:trPr>
          <w:jc w:val="center"/>
        </w:trPr>
        <w:tc>
          <w:tcPr>
            <w:tcW w:w="205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64BBCA" w14:textId="77777777" w:rsidR="00A82183" w:rsidRDefault="00000000">
            <w:pPr>
              <w:pStyle w:val="ListaTable"/>
              <w:spacing w:before="0" w:after="80"/>
              <w:ind w:left="0" w:firstLine="0"/>
            </w:pPr>
            <w:r>
              <w:t>js</w:t>
            </w:r>
          </w:p>
        </w:tc>
        <w:tc>
          <w:tcPr>
            <w:tcW w:w="7051"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84FAE4" w14:textId="77777777" w:rsidR="00A82183" w:rsidRDefault="00000000">
            <w:pPr>
              <w:pStyle w:val="ListaTable"/>
              <w:spacing w:before="0" w:after="80"/>
              <w:ind w:left="0" w:firstLine="0"/>
            </w:pPr>
            <w:r>
              <w:t>Código javascript.</w:t>
            </w:r>
          </w:p>
        </w:tc>
      </w:tr>
    </w:tbl>
    <w:p w14:paraId="525D14D6" w14:textId="77777777" w:rsidR="00A82183" w:rsidRDefault="00A82183"/>
    <w:p w14:paraId="57F53666"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286" w:name="_Toc171671429"/>
      <w:bookmarkStart w:id="287" w:name="__RefHeading___Toc27721_2823614150"/>
      <w:bookmarkStart w:id="288" w:name="_Toc534906235"/>
      <w:bookmarkStart w:id="289" w:name="_Toc467775882"/>
      <w:bookmarkStart w:id="290" w:name="_Toc223560374"/>
      <w:bookmarkStart w:id="291" w:name="_Toc223772480"/>
      <w:bookmarkStart w:id="292" w:name="_Toc223782232"/>
      <w:bookmarkStart w:id="293" w:name="_Toc223894714"/>
      <w:bookmarkStart w:id="294" w:name="_Toc223911059"/>
      <w:bookmarkStart w:id="295" w:name="_Toc224379881"/>
      <w:bookmarkStart w:id="296" w:name="_Toc225675667"/>
      <w:bookmarkStart w:id="297" w:name="_Toc225806629"/>
      <w:bookmarkStart w:id="298" w:name="_Toc226042106"/>
      <w:bookmarkStart w:id="299" w:name="_Toc226117935"/>
      <w:bookmarkStart w:id="300" w:name="_Toc226422520"/>
      <w:bookmarkStart w:id="301" w:name="_Toc226644343"/>
      <w:bookmarkStart w:id="302" w:name="_Toc231601026"/>
      <w:r>
        <w:rPr>
          <w:rFonts w:ascii="Arial" w:hAnsi="Arial" w:cs="Arial"/>
          <w:color w:val="365F91"/>
          <w:kern w:val="3"/>
          <w:lang w:eastAsia="zh-CN"/>
        </w:rPr>
        <w:t>Padrão de Modelagem de Dados</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7534CD07" w14:textId="77777777" w:rsidR="00A82183" w:rsidRDefault="00000000">
      <w:pPr>
        <w:pStyle w:val="Ttulo2"/>
      </w:pPr>
      <w:bookmarkStart w:id="303" w:name="_Toc171671430"/>
      <w:bookmarkStart w:id="304" w:name="__RefHeading___Toc27769_2823614150"/>
      <w:bookmarkStart w:id="305" w:name="_Toc223560375"/>
      <w:bookmarkStart w:id="306" w:name="_Toc223772481"/>
      <w:bookmarkStart w:id="307" w:name="_Toc223782233"/>
      <w:bookmarkStart w:id="308" w:name="_Toc223894715"/>
      <w:bookmarkStart w:id="309" w:name="_Toc223911060"/>
      <w:bookmarkStart w:id="310" w:name="_Toc224379882"/>
      <w:bookmarkStart w:id="311" w:name="_Toc225675668"/>
      <w:bookmarkStart w:id="312" w:name="_Toc225806630"/>
      <w:bookmarkStart w:id="313" w:name="_Toc226042107"/>
      <w:bookmarkStart w:id="314" w:name="_Toc226117936"/>
      <w:bookmarkStart w:id="315" w:name="_Toc226422521"/>
      <w:bookmarkStart w:id="316" w:name="_Toc226644344"/>
      <w:bookmarkStart w:id="317" w:name="_Toc231601027"/>
      <w:r>
        <w:t>Regras Gerais</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05AA8DEB" w14:textId="77777777" w:rsidR="00A82183" w:rsidRDefault="00000000">
      <w:pPr>
        <w:pStyle w:val="Standard"/>
        <w:ind w:left="0"/>
      </w:pPr>
      <w:r>
        <w:t>Regras de nomenclatura aplicáveis a todos os elementos (tabelas, colunas, índices, etc) do modelo de dados:</w:t>
      </w:r>
    </w:p>
    <w:p w14:paraId="7B1313F5" w14:textId="77777777" w:rsidR="00A82183" w:rsidRDefault="00000000">
      <w:pPr>
        <w:pStyle w:val="TOCBase"/>
        <w:numPr>
          <w:ilvl w:val="0"/>
          <w:numId w:val="75"/>
        </w:numPr>
        <w:tabs>
          <w:tab w:val="clear" w:pos="9513"/>
        </w:tabs>
      </w:pPr>
      <w:r>
        <w:t>usar somente letras, números e o caractere sublinhado;</w:t>
      </w:r>
    </w:p>
    <w:p w14:paraId="25F1A8EC" w14:textId="77777777" w:rsidR="00A82183" w:rsidRDefault="00000000">
      <w:pPr>
        <w:pStyle w:val="TOCBase"/>
        <w:numPr>
          <w:ilvl w:val="0"/>
          <w:numId w:val="75"/>
        </w:numPr>
        <w:tabs>
          <w:tab w:val="clear" w:pos="9513"/>
        </w:tabs>
      </w:pPr>
      <w:r>
        <w:t xml:space="preserve">limitar o tamanho de </w:t>
      </w:r>
      <w:r>
        <w:rPr>
          <w:b/>
          <w:bCs/>
        </w:rPr>
        <w:t>nome de tabelas e colunas</w:t>
      </w:r>
      <w:r>
        <w:t xml:space="preserve"> ao </w:t>
      </w:r>
      <w:r>
        <w:rPr>
          <w:b/>
          <w:bCs/>
        </w:rPr>
        <w:t>máximo de 26 caracteres</w:t>
      </w:r>
      <w:r>
        <w:t>;</w:t>
      </w:r>
    </w:p>
    <w:p w14:paraId="42EA3695" w14:textId="77777777" w:rsidR="00A82183" w:rsidRDefault="00000000">
      <w:pPr>
        <w:pStyle w:val="TOCBase"/>
        <w:numPr>
          <w:ilvl w:val="1"/>
          <w:numId w:val="75"/>
        </w:numPr>
        <w:tabs>
          <w:tab w:val="clear" w:pos="9513"/>
        </w:tabs>
      </w:pPr>
      <w:r>
        <w:t>tendo em vista que tabelas que controlam sequencial de autoincremento de tabelas funcionais recebem automaticamente o prefixo `seq_` e que elementos como índices e FKs também recebem prefixos próprios (por exemplo, `i01_` e `fk_`), essa limitação de 26 caracteres reserva 4 caracteres para uso dos mencionados prefixos, o que evita cair no limitador cabal de 30 caracteres em bancos Oracle para qualquer nome de elemento de banco e de nomenclatura de colunas em DTO.</w:t>
      </w:r>
    </w:p>
    <w:p w14:paraId="2E3CCB98" w14:textId="77777777" w:rsidR="00A82183" w:rsidRDefault="00000000">
      <w:pPr>
        <w:pStyle w:val="TOCBase"/>
        <w:numPr>
          <w:ilvl w:val="0"/>
          <w:numId w:val="75"/>
        </w:numPr>
        <w:tabs>
          <w:tab w:val="clear" w:pos="9513"/>
        </w:tabs>
      </w:pPr>
      <w:r>
        <w:t>utilizar apenas letras minúsculas;</w:t>
      </w:r>
    </w:p>
    <w:p w14:paraId="6D5B5B69" w14:textId="77777777" w:rsidR="00A82183" w:rsidRDefault="00000000">
      <w:pPr>
        <w:pStyle w:val="TOCBase"/>
        <w:numPr>
          <w:ilvl w:val="0"/>
          <w:numId w:val="75"/>
        </w:numPr>
        <w:tabs>
          <w:tab w:val="clear" w:pos="9513"/>
        </w:tabs>
      </w:pPr>
      <w:r>
        <w:t>palavras internas devem ser separadas pelo caractere sublinhado;</w:t>
      </w:r>
    </w:p>
    <w:p w14:paraId="64CEB923" w14:textId="77777777" w:rsidR="00A82183" w:rsidRDefault="00000000">
      <w:pPr>
        <w:pStyle w:val="TOCBase"/>
        <w:numPr>
          <w:ilvl w:val="0"/>
          <w:numId w:val="75"/>
        </w:numPr>
        <w:tabs>
          <w:tab w:val="clear" w:pos="9513"/>
        </w:tabs>
      </w:pPr>
      <w:r>
        <w:t>suprimir as preposições;</w:t>
      </w:r>
    </w:p>
    <w:p w14:paraId="69A1666E" w14:textId="77777777" w:rsidR="00A82183" w:rsidRDefault="00000000">
      <w:pPr>
        <w:pStyle w:val="TOCBase"/>
        <w:numPr>
          <w:ilvl w:val="0"/>
          <w:numId w:val="75"/>
        </w:numPr>
        <w:tabs>
          <w:tab w:val="clear" w:pos="9513"/>
        </w:tabs>
      </w:pPr>
      <w:r>
        <w:t>utilizar apenas palavras no singular.</w:t>
      </w:r>
    </w:p>
    <w:p w14:paraId="6FE36752" w14:textId="77777777" w:rsidR="00A82183" w:rsidRDefault="00000000">
      <w:pPr>
        <w:pStyle w:val="TOCBase"/>
        <w:numPr>
          <w:ilvl w:val="0"/>
          <w:numId w:val="75"/>
        </w:numPr>
        <w:tabs>
          <w:tab w:val="clear" w:pos="9513"/>
        </w:tabs>
      </w:pPr>
      <w:r>
        <w:t>todas as tabelas e colunas devem possuir uma descrição negocial no campo de metadado `comment`, informando sua finalidade funcional; se for coluna de status multi-valorado deve informar também suas opções e finalidades (Ex.: P=Processo, G=Doc. Gerado, E=Doc. Externo).</w:t>
      </w:r>
    </w:p>
    <w:p w14:paraId="01FF9B12" w14:textId="77777777" w:rsidR="00A82183" w:rsidRDefault="00000000">
      <w:pPr>
        <w:pStyle w:val="TOCBase"/>
        <w:ind w:left="0"/>
      </w:pPr>
      <w:r>
        <w:t>Em script de instalação/atualização é importante conhecer cada função disponível no `/infra/InfraBD.php`.</w:t>
      </w:r>
    </w:p>
    <w:p w14:paraId="45ECB2C4" w14:textId="77777777" w:rsidR="00A82183" w:rsidRDefault="00000000">
      <w:pPr>
        <w:pStyle w:val="Ttulo2"/>
      </w:pPr>
      <w:bookmarkStart w:id="318" w:name="_Toc171671431"/>
      <w:bookmarkStart w:id="319" w:name="__RefHeading___Toc27767_2823614150"/>
      <w:bookmarkStart w:id="320" w:name="_Toc181520851"/>
      <w:bookmarkStart w:id="321" w:name="_Toc223560376"/>
      <w:bookmarkStart w:id="322" w:name="_Toc223772482"/>
      <w:bookmarkStart w:id="323" w:name="_Toc223782234"/>
      <w:bookmarkStart w:id="324" w:name="_Toc223894716"/>
      <w:bookmarkStart w:id="325" w:name="_Toc223911061"/>
      <w:bookmarkStart w:id="326" w:name="_Toc224379883"/>
      <w:bookmarkStart w:id="327" w:name="_Toc225675669"/>
      <w:bookmarkStart w:id="328" w:name="_Toc225806631"/>
      <w:bookmarkStart w:id="329" w:name="_Toc226042108"/>
      <w:bookmarkStart w:id="330" w:name="_Toc226117937"/>
      <w:bookmarkStart w:id="331" w:name="_Toc226422522"/>
      <w:bookmarkStart w:id="332" w:name="_Toc226644345"/>
      <w:bookmarkStart w:id="333" w:name="_Toc231601028"/>
      <w:r>
        <w:t>Tabelas</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2492F002" w14:textId="77777777" w:rsidR="00A82183" w:rsidRDefault="00000000">
      <w:pPr>
        <w:pStyle w:val="TOCBase"/>
        <w:numPr>
          <w:ilvl w:val="0"/>
          <w:numId w:val="75"/>
        </w:numPr>
        <w:tabs>
          <w:tab w:val="clear" w:pos="9513"/>
        </w:tabs>
      </w:pPr>
      <w:r>
        <w:t>Não utilizar verbos para designar nomes de tabelas, priorizar o uso de substantivos e adicionar o prefixo `md_&lt;instituição/módulo&gt;`:</w:t>
      </w:r>
    </w:p>
    <w:p w14:paraId="340E4F4C" w14:textId="77777777" w:rsidR="00A82183" w:rsidRDefault="00000000">
      <w:pPr>
        <w:pStyle w:val="Standard"/>
        <w:ind w:left="360" w:firstLine="720"/>
        <w:rPr>
          <w:rFonts w:ascii="Courier" w:hAnsi="Courier"/>
          <w:color w:val="000000"/>
          <w:sz w:val="20"/>
        </w:rPr>
      </w:pPr>
      <w:r>
        <w:rPr>
          <w:rFonts w:ascii="Courier" w:hAnsi="Courier"/>
          <w:color w:val="000000"/>
          <w:sz w:val="20"/>
        </w:rPr>
        <w:t>`md_abc_pedido`</w:t>
      </w:r>
    </w:p>
    <w:p w14:paraId="2404F6E5" w14:textId="77777777" w:rsidR="00A82183" w:rsidRDefault="00000000">
      <w:pPr>
        <w:pStyle w:val="Standard"/>
        <w:ind w:left="360" w:firstLine="720"/>
        <w:rPr>
          <w:rFonts w:ascii="Courier" w:hAnsi="Courier"/>
          <w:color w:val="000000"/>
          <w:sz w:val="20"/>
        </w:rPr>
      </w:pPr>
      <w:r>
        <w:rPr>
          <w:rFonts w:ascii="Courier" w:hAnsi="Courier"/>
          <w:color w:val="000000"/>
          <w:sz w:val="20"/>
        </w:rPr>
        <w:t>`md_abc_item`</w:t>
      </w:r>
    </w:p>
    <w:p w14:paraId="6D807253" w14:textId="77777777" w:rsidR="00A82183" w:rsidRDefault="00000000">
      <w:pPr>
        <w:pStyle w:val="Standard"/>
        <w:ind w:left="360" w:firstLine="720"/>
        <w:rPr>
          <w:rFonts w:ascii="Courier" w:hAnsi="Courier"/>
          <w:color w:val="000000"/>
          <w:sz w:val="20"/>
        </w:rPr>
      </w:pPr>
      <w:r>
        <w:rPr>
          <w:rFonts w:ascii="Courier" w:hAnsi="Courier"/>
          <w:color w:val="000000"/>
          <w:sz w:val="20"/>
        </w:rPr>
        <w:t>`md_abc_nota_fiscal`</w:t>
      </w:r>
    </w:p>
    <w:p w14:paraId="73AED0C3" w14:textId="77777777" w:rsidR="00A82183" w:rsidRDefault="00000000">
      <w:pPr>
        <w:pStyle w:val="TOCBase"/>
        <w:numPr>
          <w:ilvl w:val="0"/>
          <w:numId w:val="75"/>
        </w:numPr>
        <w:tabs>
          <w:tab w:val="clear" w:pos="9513"/>
        </w:tabs>
      </w:pPr>
      <w:r>
        <w:t>A identificação deve tentar representar a entidade de forma clara dentro do limite de 26 caracteres, podendo utilizar de abreviações, desde que essas abreviações façam sentido:</w:t>
      </w:r>
    </w:p>
    <w:p w14:paraId="148BB75D" w14:textId="77777777" w:rsidR="00A82183" w:rsidRDefault="00000000">
      <w:pPr>
        <w:pStyle w:val="TOCBase"/>
        <w:numPr>
          <w:ilvl w:val="1"/>
          <w:numId w:val="75"/>
        </w:numPr>
        <w:tabs>
          <w:tab w:val="clear" w:pos="9513"/>
        </w:tabs>
      </w:pPr>
      <w:r>
        <w:t>`md_ri_tipo_controle_de_demanda` -&gt; `md_ri_tp_ctrl_demanda`</w:t>
      </w:r>
    </w:p>
    <w:p w14:paraId="4F061B43" w14:textId="77777777" w:rsidR="00A82183" w:rsidRDefault="00000000">
      <w:pPr>
        <w:pStyle w:val="TOCBase"/>
        <w:numPr>
          <w:ilvl w:val="0"/>
          <w:numId w:val="75"/>
        </w:numPr>
        <w:tabs>
          <w:tab w:val="clear" w:pos="9513"/>
        </w:tabs>
      </w:pPr>
      <w:r>
        <w:t>Para tabelas que implementam relacionamentos (n x n) utilizar o prefixo `md_&lt;instituição/módulo&gt;_rel` seguido dos nomes das tabelas envolvidas (sem o prefixo `md_&lt;instituição/módulo&gt;`) e separados por sublinhado:</w:t>
      </w:r>
    </w:p>
    <w:p w14:paraId="3850C72F" w14:textId="77777777" w:rsidR="00A82183" w:rsidRDefault="00000000">
      <w:pPr>
        <w:pStyle w:val="Standard"/>
        <w:ind w:left="360" w:firstLine="720"/>
        <w:rPr>
          <w:rFonts w:ascii="Courier" w:hAnsi="Courier"/>
          <w:color w:val="000000"/>
          <w:sz w:val="20"/>
        </w:rPr>
      </w:pPr>
      <w:r>
        <w:rPr>
          <w:rFonts w:ascii="Courier" w:hAnsi="Courier"/>
          <w:color w:val="000000"/>
          <w:sz w:val="20"/>
        </w:rPr>
        <w:t>`md_abc_rel_pedido_item`</w:t>
      </w:r>
    </w:p>
    <w:p w14:paraId="0DF63ADB" w14:textId="77777777" w:rsidR="00A82183" w:rsidRDefault="00000000">
      <w:pPr>
        <w:pStyle w:val="TOCBase"/>
        <w:numPr>
          <w:ilvl w:val="0"/>
          <w:numId w:val="75"/>
        </w:numPr>
        <w:tabs>
          <w:tab w:val="clear" w:pos="9513"/>
        </w:tabs>
      </w:pPr>
      <w:r>
        <w:t xml:space="preserve">Se o relacionamento expressar um </w:t>
      </w:r>
      <w:r>
        <w:rPr>
          <w:b/>
          <w:bCs/>
        </w:rPr>
        <w:t>conceito forte do sistema</w:t>
      </w:r>
      <w:r>
        <w:t>, então o nome desse conceito pode ser utilizado:</w:t>
      </w:r>
    </w:p>
    <w:p w14:paraId="3A3CA2CC" w14:textId="77777777" w:rsidR="00A82183" w:rsidRDefault="00000000">
      <w:pPr>
        <w:pStyle w:val="Standard"/>
        <w:ind w:left="360" w:firstLine="720"/>
      </w:pPr>
      <w:r>
        <w:rPr>
          <w:rFonts w:ascii="Courier" w:hAnsi="Courier"/>
          <w:color w:val="000000"/>
          <w:sz w:val="20"/>
        </w:rPr>
        <w:t>`md_abc_administrador</w:t>
      </w:r>
      <w:r>
        <w:rPr>
          <w:rFonts w:ascii="Courier" w:hAnsi="Courier"/>
          <w:color w:val="000000"/>
          <w:sz w:val="16"/>
        </w:rPr>
        <w:t>_</w:t>
      </w:r>
      <w:r>
        <w:rPr>
          <w:rFonts w:ascii="Courier" w:hAnsi="Courier"/>
          <w:color w:val="000000"/>
          <w:sz w:val="20"/>
        </w:rPr>
        <w:t>sistema` (e não `md_abc_rel_usuario_sistema`)</w:t>
      </w:r>
    </w:p>
    <w:p w14:paraId="433E51A3" w14:textId="77777777" w:rsidR="00A82183" w:rsidRDefault="00000000">
      <w:pPr>
        <w:pStyle w:val="TOCBase"/>
        <w:numPr>
          <w:ilvl w:val="0"/>
          <w:numId w:val="75"/>
        </w:numPr>
        <w:tabs>
          <w:tab w:val="clear" w:pos="9513"/>
        </w:tabs>
      </w:pPr>
      <w:r>
        <w:lastRenderedPageBreak/>
        <w:t xml:space="preserve">Tabelas que representam </w:t>
      </w:r>
      <w:r>
        <w:rPr>
          <w:b/>
          <w:bCs/>
        </w:rPr>
        <w:t>conjuntos de valores relacionados</w:t>
      </w:r>
      <w:r>
        <w:t xml:space="preserve"> a uma determinada entidade, devem conter um prefixo </w:t>
      </w:r>
      <w:r>
        <w:rPr>
          <w:b/>
          <w:bCs/>
        </w:rPr>
        <w:t>indicativo do tipo do conjunto</w:t>
      </w:r>
      <w:r>
        <w:t xml:space="preserve"> seguido do nome da entidade:</w:t>
      </w:r>
    </w:p>
    <w:p w14:paraId="48CEB8C6" w14:textId="77777777" w:rsidR="00A82183" w:rsidRDefault="00000000">
      <w:pPr>
        <w:pStyle w:val="Standard"/>
        <w:ind w:left="360" w:firstLine="720"/>
        <w:rPr>
          <w:rFonts w:ascii="Courier" w:hAnsi="Courier"/>
          <w:color w:val="000000"/>
          <w:sz w:val="20"/>
        </w:rPr>
      </w:pPr>
      <w:r>
        <w:rPr>
          <w:rFonts w:ascii="Courier" w:hAnsi="Courier"/>
          <w:color w:val="000000"/>
          <w:sz w:val="20"/>
        </w:rPr>
        <w:t>`md_abc_tipo_pedido`</w:t>
      </w:r>
    </w:p>
    <w:p w14:paraId="3D93669C" w14:textId="77777777" w:rsidR="00A82183" w:rsidRDefault="00000000">
      <w:pPr>
        <w:pStyle w:val="Ttulo2"/>
      </w:pPr>
      <w:bookmarkStart w:id="334" w:name="_Toc171671432"/>
      <w:bookmarkStart w:id="335" w:name="_Toc181520852"/>
      <w:bookmarkStart w:id="336" w:name="__RefHeading___Toc27765_2823614150"/>
      <w:bookmarkStart w:id="337" w:name="_Toc223560377"/>
      <w:bookmarkStart w:id="338" w:name="_Toc223772483"/>
      <w:bookmarkStart w:id="339" w:name="_Toc223782235"/>
      <w:bookmarkStart w:id="340" w:name="_Toc223894717"/>
      <w:bookmarkStart w:id="341" w:name="_Toc223911062"/>
      <w:bookmarkStart w:id="342" w:name="_Toc224379884"/>
      <w:bookmarkStart w:id="343" w:name="_Toc225675670"/>
      <w:bookmarkStart w:id="344" w:name="_Toc225806632"/>
      <w:bookmarkStart w:id="345" w:name="_Toc226042109"/>
      <w:bookmarkStart w:id="346" w:name="_Toc226117938"/>
      <w:bookmarkStart w:id="347" w:name="_Toc226422523"/>
      <w:bookmarkStart w:id="348" w:name="_Toc226644346"/>
      <w:bookmarkStart w:id="349" w:name="_Toc231601029"/>
      <w:r>
        <w:t>Colunas</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5AD450FA" w14:textId="77777777" w:rsidR="00A82183" w:rsidRDefault="00000000">
      <w:pPr>
        <w:pStyle w:val="Recuodecorpodetexto3"/>
        <w:numPr>
          <w:ilvl w:val="0"/>
          <w:numId w:val="9"/>
        </w:numPr>
      </w:pPr>
      <w:r>
        <w:t xml:space="preserve">Para </w:t>
      </w:r>
      <w:r>
        <w:rPr>
          <w:b/>
          <w:bCs/>
        </w:rPr>
        <w:t>chaves primárias sequenciais</w:t>
      </w:r>
      <w:r>
        <w:t xml:space="preserve"> utilizar o prefixo id seguido do nome da tabela:</w:t>
      </w:r>
    </w:p>
    <w:p w14:paraId="1E336CA6" w14:textId="77777777" w:rsidR="00A82183" w:rsidRDefault="00000000">
      <w:pPr>
        <w:pStyle w:val="Standard"/>
        <w:ind w:left="360" w:firstLine="720"/>
        <w:rPr>
          <w:rFonts w:ascii="Courier New" w:hAnsi="Courier New"/>
          <w:color w:val="000000"/>
          <w:sz w:val="20"/>
        </w:rPr>
      </w:pPr>
      <w:r>
        <w:rPr>
          <w:rFonts w:ascii="Courier New" w:hAnsi="Courier New"/>
          <w:color w:val="000000"/>
          <w:sz w:val="20"/>
        </w:rPr>
        <w:t>`id_md_abc_pedido`</w:t>
      </w:r>
    </w:p>
    <w:p w14:paraId="35DBF060" w14:textId="77777777" w:rsidR="00A82183" w:rsidRDefault="00000000">
      <w:pPr>
        <w:pStyle w:val="Recuodecorpodetexto3"/>
        <w:numPr>
          <w:ilvl w:val="0"/>
          <w:numId w:val="9"/>
        </w:numPr>
      </w:pPr>
      <w:r>
        <w:t xml:space="preserve">Para </w:t>
      </w:r>
      <w:r>
        <w:rPr>
          <w:b/>
          <w:bCs/>
        </w:rPr>
        <w:t>chaves primárias que fazem uso de chaves estrangeiras</w:t>
      </w:r>
      <w:r>
        <w:t>, manter a nomenclatura da chave estrangeira igual à da chave primária de origem:</w:t>
      </w:r>
    </w:p>
    <w:p w14:paraId="51A16512" w14:textId="77777777" w:rsidR="00A82183" w:rsidRDefault="00000000">
      <w:pPr>
        <w:pStyle w:val="Standard"/>
        <w:ind w:left="360" w:firstLine="720"/>
        <w:rPr>
          <w:rFonts w:ascii="Courier New" w:hAnsi="Courier New"/>
          <w:color w:val="000000"/>
          <w:sz w:val="20"/>
        </w:rPr>
      </w:pPr>
      <w:r>
        <w:rPr>
          <w:rFonts w:ascii="Courier New" w:hAnsi="Courier New"/>
          <w:color w:val="000000"/>
          <w:sz w:val="20"/>
        </w:rPr>
        <w:t>`id_md_abc_tabela_a`</w:t>
      </w:r>
    </w:p>
    <w:p w14:paraId="37AF4758" w14:textId="77777777" w:rsidR="00A82183" w:rsidRDefault="00000000">
      <w:pPr>
        <w:pStyle w:val="Standard"/>
        <w:ind w:left="360" w:firstLine="720"/>
        <w:rPr>
          <w:rFonts w:ascii="Courier New" w:hAnsi="Courier New"/>
          <w:color w:val="000000"/>
          <w:sz w:val="20"/>
        </w:rPr>
      </w:pPr>
      <w:r>
        <w:rPr>
          <w:rFonts w:ascii="Courier New" w:hAnsi="Courier New"/>
          <w:color w:val="000000"/>
          <w:sz w:val="20"/>
        </w:rPr>
        <w:t>`id_md_abc_tabela_b`</w:t>
      </w:r>
    </w:p>
    <w:p w14:paraId="5A50D2B5" w14:textId="77777777" w:rsidR="00A82183" w:rsidRDefault="00000000">
      <w:pPr>
        <w:pStyle w:val="Recuodecorpodetexto3"/>
        <w:numPr>
          <w:ilvl w:val="0"/>
          <w:numId w:val="9"/>
        </w:numPr>
      </w:pPr>
      <w:r>
        <w:rPr>
          <w:b/>
          <w:bCs/>
        </w:rPr>
        <w:t>Prefixos recomendados</w:t>
      </w:r>
      <w:r>
        <w:t>:</w:t>
      </w:r>
    </w:p>
    <w:p w14:paraId="69B05E7D" w14:textId="77777777" w:rsidR="00A82183" w:rsidRDefault="00000000">
      <w:pPr>
        <w:pStyle w:val="Standard"/>
        <w:ind w:left="720" w:firstLine="360"/>
      </w:pPr>
      <w:r>
        <w:rPr>
          <w:rFonts w:ascii="Courier New" w:hAnsi="Courier New"/>
          <w:color w:val="000000"/>
          <w:sz w:val="20"/>
        </w:rPr>
        <w:t>- `sin_`:</w:t>
      </w:r>
      <w:r>
        <w:rPr>
          <w:color w:val="000000"/>
        </w:rPr>
        <w:t xml:space="preserve"> campo sinalizador que aceita apenas os valores S ou N</w:t>
      </w:r>
    </w:p>
    <w:p w14:paraId="2E25E177" w14:textId="77777777" w:rsidR="00A82183" w:rsidRDefault="00000000">
      <w:pPr>
        <w:pStyle w:val="Standard"/>
        <w:ind w:left="720" w:firstLine="360"/>
      </w:pPr>
      <w:r>
        <w:rPr>
          <w:rFonts w:ascii="Courier New" w:hAnsi="Courier New"/>
          <w:color w:val="000000"/>
          <w:sz w:val="20"/>
        </w:rPr>
        <w:t xml:space="preserve">- `sta_`: </w:t>
      </w:r>
      <w:r>
        <w:rPr>
          <w:color w:val="000000"/>
        </w:rPr>
        <w:t>status multi-valorado. Exemplo: P=Processo, G=Documento Gerado, E=Documento Externo</w:t>
      </w:r>
    </w:p>
    <w:p w14:paraId="7E4755F6" w14:textId="77777777" w:rsidR="00A82183" w:rsidRDefault="00000000">
      <w:pPr>
        <w:pStyle w:val="Standard"/>
        <w:ind w:left="720" w:firstLine="360"/>
      </w:pPr>
      <w:r>
        <w:rPr>
          <w:rFonts w:ascii="Courier New" w:hAnsi="Courier New"/>
          <w:color w:val="000000"/>
          <w:sz w:val="20"/>
        </w:rPr>
        <w:t>- `dta_`:</w:t>
      </w:r>
      <w:r>
        <w:rPr>
          <w:color w:val="000000"/>
        </w:rPr>
        <w:t xml:space="preserve"> data</w:t>
      </w:r>
    </w:p>
    <w:p w14:paraId="11B9C65D" w14:textId="77777777" w:rsidR="00A82183" w:rsidRDefault="00000000">
      <w:pPr>
        <w:pStyle w:val="Standard"/>
        <w:ind w:left="720" w:firstLine="360"/>
      </w:pPr>
      <w:r>
        <w:rPr>
          <w:rFonts w:ascii="Courier New" w:hAnsi="Courier New"/>
          <w:color w:val="000000"/>
          <w:sz w:val="20"/>
        </w:rPr>
        <w:t>- `dth</w:t>
      </w:r>
      <w:r>
        <w:rPr>
          <w:color w:val="000000"/>
        </w:rPr>
        <w:t>_`</w:t>
      </w:r>
      <w:r>
        <w:rPr>
          <w:rFonts w:ascii="Courier New" w:hAnsi="Courier New"/>
          <w:color w:val="000000"/>
          <w:sz w:val="20"/>
        </w:rPr>
        <w:t>:</w:t>
      </w:r>
      <w:r>
        <w:rPr>
          <w:color w:val="000000"/>
        </w:rPr>
        <w:t xml:space="preserve"> data/hora</w:t>
      </w:r>
    </w:p>
    <w:p w14:paraId="1EFBAB57" w14:textId="77777777" w:rsidR="00A82183" w:rsidRDefault="00000000">
      <w:pPr>
        <w:pStyle w:val="Standard"/>
        <w:ind w:left="720" w:firstLine="360"/>
      </w:pPr>
      <w:r>
        <w:rPr>
          <w:rFonts w:ascii="Courier New" w:hAnsi="Courier New"/>
          <w:color w:val="000000"/>
          <w:sz w:val="20"/>
        </w:rPr>
        <w:t>- `din_`:</w:t>
      </w:r>
      <w:r>
        <w:rPr>
          <w:color w:val="000000"/>
        </w:rPr>
        <w:t xml:space="preserve"> dinheiro</w:t>
      </w:r>
    </w:p>
    <w:p w14:paraId="37E8DC02" w14:textId="77777777" w:rsidR="00A82183" w:rsidRDefault="00000000">
      <w:pPr>
        <w:pStyle w:val="Recuodecorpodetexto3"/>
        <w:numPr>
          <w:ilvl w:val="0"/>
          <w:numId w:val="9"/>
        </w:numPr>
      </w:pPr>
      <w:r>
        <w:t xml:space="preserve">Para </w:t>
      </w:r>
      <w:r>
        <w:rPr>
          <w:b/>
          <w:bCs/>
        </w:rPr>
        <w:t>exclusão lógica</w:t>
      </w:r>
      <w:r>
        <w:t xml:space="preserve"> utilizar o nome de campo:</w:t>
      </w:r>
    </w:p>
    <w:p w14:paraId="7B4D036D" w14:textId="77777777" w:rsidR="00A82183" w:rsidRDefault="00000000">
      <w:pPr>
        <w:pStyle w:val="Standard"/>
        <w:ind w:left="360" w:firstLine="720"/>
        <w:rPr>
          <w:rFonts w:ascii="Courier New" w:hAnsi="Courier New"/>
          <w:color w:val="000000"/>
          <w:sz w:val="20"/>
        </w:rPr>
      </w:pPr>
      <w:r>
        <w:rPr>
          <w:rFonts w:ascii="Courier New" w:hAnsi="Courier New"/>
          <w:color w:val="000000"/>
          <w:sz w:val="20"/>
        </w:rPr>
        <w:t>- `sin_ativo`</w:t>
      </w:r>
    </w:p>
    <w:p w14:paraId="54897078" w14:textId="77777777" w:rsidR="00A82183" w:rsidRDefault="00000000">
      <w:pPr>
        <w:pStyle w:val="Ttulo2"/>
      </w:pPr>
      <w:bookmarkStart w:id="350" w:name="_Toc181520853"/>
      <w:bookmarkStart w:id="351" w:name="_Toc171671433"/>
      <w:bookmarkStart w:id="352" w:name="__RefHeading___Toc27763_2823614150"/>
      <w:bookmarkStart w:id="353" w:name="_Toc223560378"/>
      <w:bookmarkStart w:id="354" w:name="_Toc223772484"/>
      <w:bookmarkStart w:id="355" w:name="_Toc223782236"/>
      <w:bookmarkStart w:id="356" w:name="_Toc223894718"/>
      <w:bookmarkStart w:id="357" w:name="_Toc223911063"/>
      <w:bookmarkStart w:id="358" w:name="_Toc224379885"/>
      <w:bookmarkStart w:id="359" w:name="_Toc225675671"/>
      <w:bookmarkStart w:id="360" w:name="_Toc225806633"/>
      <w:bookmarkStart w:id="361" w:name="_Toc226042110"/>
      <w:bookmarkStart w:id="362" w:name="_Toc226117939"/>
      <w:bookmarkStart w:id="363" w:name="_Toc226422524"/>
      <w:bookmarkStart w:id="364" w:name="_Toc226644347"/>
      <w:bookmarkStart w:id="365" w:name="_Toc231601030"/>
      <w:r>
        <w:t>Tipos de Dado</w:t>
      </w:r>
      <w:bookmarkEnd w:id="350"/>
      <w:r>
        <w:t>s</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37AC9FCF" w14:textId="77777777" w:rsidR="00A82183" w:rsidRDefault="00000000">
      <w:pPr>
        <w:pStyle w:val="Standard"/>
        <w:ind w:left="0"/>
      </w:pPr>
      <w:r>
        <w:t>Quanto ao tipo de dado usado na representação, aconselha-se, para maior portabilidade, a escolha de um dos tipos principais definidos pelo padrão SQL-99 (ou SQL3):</w:t>
      </w:r>
    </w:p>
    <w:tbl>
      <w:tblPr>
        <w:tblW w:w="9781" w:type="dxa"/>
        <w:tblInd w:w="137" w:type="dxa"/>
        <w:tblLayout w:type="fixed"/>
        <w:tblCellMar>
          <w:left w:w="10" w:type="dxa"/>
          <w:right w:w="10" w:type="dxa"/>
        </w:tblCellMar>
        <w:tblLook w:val="0000" w:firstRow="0" w:lastRow="0" w:firstColumn="0" w:lastColumn="0" w:noHBand="0" w:noVBand="0"/>
      </w:tblPr>
      <w:tblGrid>
        <w:gridCol w:w="1418"/>
        <w:gridCol w:w="1559"/>
        <w:gridCol w:w="6804"/>
      </w:tblGrid>
      <w:tr w:rsidR="00A82183" w14:paraId="6867E913"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47B9778" w14:textId="77777777" w:rsidR="00A82183" w:rsidRDefault="00000000">
            <w:pPr>
              <w:pStyle w:val="Standard"/>
              <w:spacing w:after="0" w:line="276" w:lineRule="auto"/>
              <w:jc w:val="center"/>
              <w:rPr>
                <w:b/>
              </w:rPr>
            </w:pPr>
            <w:r>
              <w:rPr>
                <w:b/>
              </w:rPr>
              <w:t>Tipo</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46EDD8A" w14:textId="77777777" w:rsidR="00A82183" w:rsidRDefault="00000000">
            <w:pPr>
              <w:pStyle w:val="Standard"/>
              <w:spacing w:after="0" w:line="276" w:lineRule="auto"/>
              <w:jc w:val="center"/>
              <w:rPr>
                <w:b/>
              </w:rPr>
            </w:pPr>
            <w:r>
              <w:rPr>
                <w:b/>
              </w:rPr>
              <w:t>Parâmetro</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C35D637" w14:textId="77777777" w:rsidR="00A82183" w:rsidRDefault="00000000">
            <w:pPr>
              <w:pStyle w:val="Standard"/>
              <w:spacing w:after="0" w:line="276" w:lineRule="auto"/>
              <w:jc w:val="center"/>
              <w:rPr>
                <w:b/>
              </w:rPr>
            </w:pPr>
            <w:r>
              <w:rPr>
                <w:b/>
              </w:rPr>
              <w:t>Significado</w:t>
            </w:r>
          </w:p>
        </w:tc>
      </w:tr>
      <w:tr w:rsidR="00A82183" w14:paraId="1EDF52B8"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56569B9" w14:textId="77777777" w:rsidR="00A82183" w:rsidRDefault="00000000">
            <w:pPr>
              <w:pStyle w:val="Standard"/>
              <w:spacing w:after="0" w:line="276" w:lineRule="auto"/>
              <w:ind w:left="0"/>
            </w:pPr>
            <w:r>
              <w:t>integer</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E95C6A8" w14:textId="77777777" w:rsidR="00A82183" w:rsidRDefault="00000000">
            <w:pPr>
              <w:pStyle w:val="Standard"/>
              <w:spacing w:after="0" w:line="276" w:lineRule="auto"/>
              <w:ind w:left="0"/>
              <w:jc w:val="center"/>
            </w:pP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2F2FCF6" w14:textId="77777777" w:rsidR="00A82183" w:rsidRDefault="00000000">
            <w:pPr>
              <w:pStyle w:val="Standard"/>
              <w:spacing w:after="0" w:line="276" w:lineRule="auto"/>
            </w:pPr>
            <w:r>
              <w:t>Números inteiros com sinal, o número de bits utilizado na representação é dependente da implementação (geralmente 32 bits).</w:t>
            </w:r>
          </w:p>
        </w:tc>
      </w:tr>
      <w:tr w:rsidR="00A82183" w14:paraId="7DD2A559"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8751F27" w14:textId="77777777" w:rsidR="00A82183" w:rsidRDefault="00000000">
            <w:pPr>
              <w:pStyle w:val="Standard"/>
              <w:spacing w:after="0" w:line="276" w:lineRule="auto"/>
              <w:ind w:left="0"/>
            </w:pPr>
            <w:r>
              <w:t>smallint</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03911DB" w14:textId="77777777" w:rsidR="00A82183" w:rsidRDefault="00000000">
            <w:pPr>
              <w:pStyle w:val="Standard"/>
              <w:spacing w:after="0" w:line="276" w:lineRule="auto"/>
              <w:ind w:left="0"/>
              <w:jc w:val="center"/>
            </w:pP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86ECD9B" w14:textId="77777777" w:rsidR="00A82183" w:rsidRDefault="00000000">
            <w:pPr>
              <w:pStyle w:val="Standard"/>
              <w:spacing w:after="0" w:line="276" w:lineRule="auto"/>
            </w:pPr>
            <w:r>
              <w:t>Números inteiros pequenos com sinal, o número de bits utilizado na representação é dependente da implementação (geralmente 16 bits).</w:t>
            </w:r>
          </w:p>
        </w:tc>
      </w:tr>
      <w:tr w:rsidR="00A82183" w14:paraId="22F9FACD"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51E32B5" w14:textId="77777777" w:rsidR="00A82183" w:rsidRDefault="00000000">
            <w:pPr>
              <w:pStyle w:val="Standard"/>
              <w:spacing w:after="0" w:line="276" w:lineRule="auto"/>
              <w:ind w:left="0"/>
            </w:pPr>
            <w:r>
              <w:t>numeric</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28C0878" w14:textId="77777777" w:rsidR="00A82183" w:rsidRDefault="00000000">
            <w:pPr>
              <w:pStyle w:val="Standard"/>
              <w:spacing w:after="0" w:line="276" w:lineRule="auto"/>
              <w:ind w:left="0"/>
              <w:jc w:val="center"/>
            </w:pPr>
            <w:r>
              <w:t>[(</w:t>
            </w:r>
            <w:r>
              <w:rPr>
                <w:i/>
              </w:rPr>
              <w:t>precisão</w:t>
            </w:r>
            <w:r>
              <w:t xml:space="preserve"> [,</w:t>
            </w:r>
            <w:r>
              <w:rPr>
                <w:i/>
              </w:rPr>
              <w:t>decimais</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12DBEB6" w14:textId="77777777" w:rsidR="00A82183" w:rsidRDefault="00000000">
            <w:pPr>
              <w:pStyle w:val="Standard"/>
              <w:spacing w:after="0" w:line="276" w:lineRule="auto"/>
            </w:pPr>
            <w:r>
              <w:t>Números decimais com precisão fixa. Ao criar uma coluna do tipo numeric é necessário especificar o comprimento total do número e o número de casas decimais. Esse tipo é recomendado para representação de moedas. Muitos bancos de dados possuem um tipo money (não padronizado) que, na maioria das vezes, é um campo numeric com precisão e decimais específicos.</w:t>
            </w:r>
          </w:p>
        </w:tc>
      </w:tr>
      <w:tr w:rsidR="00A82183" w14:paraId="1B112A20"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B17442A" w14:textId="77777777" w:rsidR="00A82183" w:rsidRDefault="00000000">
            <w:pPr>
              <w:pStyle w:val="Standard"/>
              <w:spacing w:after="0" w:line="276" w:lineRule="auto"/>
              <w:ind w:left="0"/>
            </w:pPr>
            <w:r>
              <w:t>decimal</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69EFA36" w14:textId="77777777" w:rsidR="00A82183" w:rsidRDefault="00000000">
            <w:pPr>
              <w:pStyle w:val="Standard"/>
              <w:spacing w:after="0" w:line="276" w:lineRule="auto"/>
              <w:jc w:val="center"/>
            </w:pPr>
            <w:r>
              <w:t>[(</w:t>
            </w:r>
            <w:r>
              <w:rPr>
                <w:i/>
              </w:rPr>
              <w:t>precisão</w:t>
            </w:r>
            <w:r>
              <w:t xml:space="preserve"> [,</w:t>
            </w:r>
            <w:r>
              <w:rPr>
                <w:i/>
              </w:rPr>
              <w:t>decimais</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BF1ECAB" w14:textId="77777777" w:rsidR="00A82183" w:rsidRDefault="00000000">
            <w:pPr>
              <w:pStyle w:val="Standard"/>
              <w:spacing w:after="0" w:line="276" w:lineRule="auto"/>
            </w:pPr>
            <w:r>
              <w:t>Semelhante ao numeric, entretanto deve possuir uma precisão maior permitindo mais casas decimais.</w:t>
            </w:r>
          </w:p>
        </w:tc>
      </w:tr>
      <w:tr w:rsidR="00A82183" w14:paraId="58954A1A"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C89C478" w14:textId="77777777" w:rsidR="00A82183" w:rsidRDefault="00000000">
            <w:pPr>
              <w:pStyle w:val="Standard"/>
              <w:spacing w:after="0" w:line="276" w:lineRule="auto"/>
              <w:ind w:left="0"/>
            </w:pPr>
            <w:r>
              <w:t>float</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C432E4C" w14:textId="77777777" w:rsidR="00A82183" w:rsidRDefault="00000000">
            <w:pPr>
              <w:pStyle w:val="Standard"/>
              <w:spacing w:after="0" w:line="276" w:lineRule="auto"/>
              <w:jc w:val="center"/>
            </w:pPr>
            <w:r>
              <w:t>[(</w:t>
            </w:r>
            <w:r>
              <w:rPr>
                <w:i/>
              </w:rPr>
              <w:t>precisão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853F971" w14:textId="77777777" w:rsidR="00A82183" w:rsidRDefault="00000000">
            <w:pPr>
              <w:pStyle w:val="Standard"/>
              <w:spacing w:after="0" w:line="276" w:lineRule="auto"/>
            </w:pPr>
            <w:r>
              <w:t>Números com precisão única em ponto flutuante. A faixa de valores e a precisão da representação dependem da implementação.</w:t>
            </w:r>
          </w:p>
        </w:tc>
      </w:tr>
      <w:tr w:rsidR="00A82183" w14:paraId="44FBB2FC"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248B06B" w14:textId="77777777" w:rsidR="00A82183" w:rsidRDefault="00000000">
            <w:pPr>
              <w:pStyle w:val="Standard"/>
              <w:spacing w:after="0" w:line="276" w:lineRule="auto"/>
              <w:ind w:left="0"/>
            </w:pPr>
            <w:r>
              <w:t>double</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9A4E511" w14:textId="77777777" w:rsidR="00A82183" w:rsidRDefault="00000000">
            <w:pPr>
              <w:pStyle w:val="Standard"/>
              <w:spacing w:after="0" w:line="276" w:lineRule="auto"/>
              <w:jc w:val="center"/>
            </w:pP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5F4A21A" w14:textId="77777777" w:rsidR="00A82183" w:rsidRDefault="00000000">
            <w:pPr>
              <w:pStyle w:val="Standard"/>
              <w:spacing w:after="0" w:line="276" w:lineRule="auto"/>
            </w:pPr>
            <w:r>
              <w:t>Números com precisão dupla em ponto flutuante. A faixa de valores e a precisão da representação dependem da implementação, mas é sempre igual ou melhor do que o tipo float.</w:t>
            </w:r>
          </w:p>
        </w:tc>
      </w:tr>
      <w:tr w:rsidR="00A82183" w14:paraId="3A220244"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70E4AFC" w14:textId="77777777" w:rsidR="00A82183" w:rsidRDefault="00000000">
            <w:pPr>
              <w:pStyle w:val="BodyTable"/>
              <w:spacing w:before="0" w:after="0" w:line="276" w:lineRule="auto"/>
              <w:ind w:left="0"/>
              <w:jc w:val="left"/>
            </w:pPr>
            <w:r>
              <w:lastRenderedPageBreak/>
              <w:t>blob</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A5F6C6E" w14:textId="77777777" w:rsidR="00A82183" w:rsidRDefault="00000000">
            <w:pPr>
              <w:pStyle w:val="Standard"/>
              <w:spacing w:after="0" w:line="276" w:lineRule="auto"/>
              <w:jc w:val="center"/>
            </w:pPr>
            <w:r>
              <w:t>[(</w:t>
            </w:r>
            <w:r>
              <w:rPr>
                <w:i/>
              </w:rPr>
              <w:t>tamanho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9CF8B5B" w14:textId="77777777" w:rsidR="00A82183" w:rsidRDefault="00000000">
            <w:pPr>
              <w:pStyle w:val="Standard"/>
              <w:spacing w:after="0" w:line="276" w:lineRule="auto"/>
            </w:pPr>
            <w:r>
              <w:t xml:space="preserve">Usado para armazenagem de qualquer dado em formato binário. O significado do parâmetro </w:t>
            </w:r>
            <w:r>
              <w:rPr>
                <w:i/>
              </w:rPr>
              <w:t>tamanho</w:t>
            </w:r>
            <w:r>
              <w:t xml:space="preserve"> depende da implementação do banco, podendo ser medido em Kb, Mb ou até Gb.</w:t>
            </w:r>
          </w:p>
        </w:tc>
      </w:tr>
      <w:tr w:rsidR="00A82183" w14:paraId="759401D5"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5BDCD3C" w14:textId="77777777" w:rsidR="00A82183" w:rsidRDefault="00000000">
            <w:pPr>
              <w:pStyle w:val="BodyTable"/>
              <w:spacing w:before="0" w:after="0" w:line="276" w:lineRule="auto"/>
              <w:ind w:left="0"/>
              <w:jc w:val="left"/>
            </w:pPr>
            <w:r>
              <w:t>char</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D774B2B" w14:textId="77777777" w:rsidR="00A82183" w:rsidRDefault="00000000">
            <w:pPr>
              <w:pStyle w:val="Standard"/>
              <w:spacing w:after="0" w:line="276" w:lineRule="auto"/>
              <w:jc w:val="center"/>
            </w:pPr>
            <w:r>
              <w:t>[(</w:t>
            </w:r>
            <w:r>
              <w:rPr>
                <w:i/>
              </w:rPr>
              <w:t>tamanho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48B7855" w14:textId="77777777" w:rsidR="00A82183" w:rsidRDefault="00000000">
            <w:pPr>
              <w:pStyle w:val="Standard"/>
              <w:spacing w:after="0" w:line="276" w:lineRule="auto"/>
            </w:pPr>
            <w:r>
              <w:t xml:space="preserve">Usado na representação de sequências de caracteres de tamanho fixo. Tenha cuidado com o parâmetro </w:t>
            </w:r>
            <w:r>
              <w:rPr>
                <w:i/>
              </w:rPr>
              <w:t>tamanho</w:t>
            </w:r>
            <w:r>
              <w:t xml:space="preserve"> – para maior portabilidade, evite comprimentos superiores a 1000 caracteres.</w:t>
            </w:r>
          </w:p>
        </w:tc>
      </w:tr>
      <w:tr w:rsidR="00A82183" w14:paraId="1C08F6EE"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A1747FB" w14:textId="77777777" w:rsidR="00A82183" w:rsidRDefault="00000000">
            <w:pPr>
              <w:pStyle w:val="BodyTable"/>
              <w:spacing w:before="0" w:after="0" w:line="276" w:lineRule="auto"/>
              <w:ind w:left="0"/>
              <w:jc w:val="left"/>
            </w:pPr>
            <w:r>
              <w:t>varchar</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A314EE8" w14:textId="77777777" w:rsidR="00A82183" w:rsidRDefault="00000000">
            <w:pPr>
              <w:pStyle w:val="Standard"/>
              <w:spacing w:after="0" w:line="276" w:lineRule="auto"/>
              <w:jc w:val="center"/>
            </w:pPr>
            <w:r>
              <w:t>(</w:t>
            </w:r>
            <w:r>
              <w:rPr>
                <w:i/>
              </w:rPr>
              <w:t>tamanho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0AD1B9B" w14:textId="77777777" w:rsidR="00A82183" w:rsidRDefault="00000000">
            <w:pPr>
              <w:pStyle w:val="Standard"/>
              <w:spacing w:after="0" w:line="276" w:lineRule="auto"/>
            </w:pPr>
            <w:r>
              <w:t>Usado na representação de sequências de caracteres de tamanho variável.</w:t>
            </w:r>
          </w:p>
        </w:tc>
      </w:tr>
      <w:tr w:rsidR="00A82183" w14:paraId="74982422"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EF5D856" w14:textId="77777777" w:rsidR="00A82183" w:rsidRDefault="00000000">
            <w:pPr>
              <w:pStyle w:val="BodyTable"/>
              <w:spacing w:before="0" w:after="0" w:line="276" w:lineRule="auto"/>
              <w:ind w:left="0"/>
              <w:jc w:val="left"/>
            </w:pPr>
            <w:r>
              <w:t>clob</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87926D8" w14:textId="77777777" w:rsidR="00A82183" w:rsidRDefault="00000000">
            <w:pPr>
              <w:pStyle w:val="Standard"/>
              <w:spacing w:after="0" w:line="276" w:lineRule="auto"/>
              <w:jc w:val="center"/>
            </w:pPr>
            <w:r>
              <w:t>[(</w:t>
            </w:r>
            <w:r>
              <w:rPr>
                <w:i/>
              </w:rPr>
              <w:t>tamanho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AD410E0" w14:textId="77777777" w:rsidR="00A82183" w:rsidRDefault="00000000">
            <w:pPr>
              <w:pStyle w:val="Standard"/>
              <w:spacing w:after="0" w:line="276" w:lineRule="auto"/>
            </w:pPr>
            <w:r>
              <w:t>Semelhante ao tipo blob, só que aplicado a caracteres.</w:t>
            </w:r>
          </w:p>
        </w:tc>
      </w:tr>
      <w:tr w:rsidR="00A82183" w14:paraId="1DD97DBC"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BAF267D" w14:textId="77777777" w:rsidR="00A82183" w:rsidRDefault="00000000">
            <w:pPr>
              <w:pStyle w:val="BodyTable"/>
              <w:spacing w:before="0" w:after="0" w:line="276" w:lineRule="auto"/>
              <w:ind w:left="0"/>
              <w:jc w:val="left"/>
            </w:pPr>
            <w:r>
              <w:t>date</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9643FE2" w14:textId="77777777" w:rsidR="00A82183" w:rsidRDefault="00000000">
            <w:pPr>
              <w:pStyle w:val="Standard"/>
              <w:spacing w:after="0" w:line="276" w:lineRule="auto"/>
              <w:jc w:val="center"/>
            </w:pP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5F39CF6" w14:textId="77777777" w:rsidR="00A82183" w:rsidRDefault="00000000">
            <w:pPr>
              <w:pStyle w:val="Standard"/>
              <w:spacing w:after="0" w:line="276" w:lineRule="auto"/>
            </w:pPr>
            <w:r>
              <w:t>Um valor de data no formato YYYY-MM-DD. A faixa de valores para o ano pode variar de 1 a 9999).</w:t>
            </w:r>
          </w:p>
        </w:tc>
      </w:tr>
      <w:tr w:rsidR="00A82183" w14:paraId="1C8EC0CC"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BB94C38" w14:textId="77777777" w:rsidR="00A82183" w:rsidRDefault="00000000">
            <w:pPr>
              <w:pStyle w:val="BodyTable"/>
              <w:spacing w:before="0" w:after="0" w:line="276" w:lineRule="auto"/>
              <w:ind w:left="0"/>
              <w:jc w:val="left"/>
            </w:pPr>
            <w:r>
              <w:t>time</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EADDFA7" w14:textId="77777777" w:rsidR="00A82183" w:rsidRDefault="00000000">
            <w:pPr>
              <w:pStyle w:val="Standard"/>
              <w:spacing w:after="0" w:line="276" w:lineRule="auto"/>
              <w:jc w:val="center"/>
            </w:pPr>
            <w:r>
              <w:t>[(</w:t>
            </w:r>
            <w:r>
              <w:rPr>
                <w:i/>
              </w:rPr>
              <w:t>precisão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F69E54D" w14:textId="77777777" w:rsidR="00A82183" w:rsidRDefault="00000000">
            <w:pPr>
              <w:pStyle w:val="Standard"/>
              <w:spacing w:after="0" w:line="276" w:lineRule="auto"/>
            </w:pPr>
            <w:r>
              <w:t xml:space="preserve">Um valor de hora no formato hh:mm:ss.nnn. O parâmetro </w:t>
            </w:r>
            <w:r>
              <w:rPr>
                <w:i/>
              </w:rPr>
              <w:t>precisão</w:t>
            </w:r>
            <w:r>
              <w:t xml:space="preserve"> indica as frações de segundo representadas, e é dependente da implementação (geralmente variando entre 0 e 6).</w:t>
            </w:r>
          </w:p>
        </w:tc>
      </w:tr>
      <w:tr w:rsidR="00A82183" w14:paraId="0A01F298"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B871579" w14:textId="77777777" w:rsidR="00A82183" w:rsidRDefault="00000000">
            <w:pPr>
              <w:pStyle w:val="BodyTable"/>
              <w:spacing w:before="0" w:after="0" w:line="276" w:lineRule="auto"/>
              <w:ind w:left="0"/>
              <w:jc w:val="left"/>
            </w:pPr>
            <w:r>
              <w:t>timestamp</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84F81BE" w14:textId="77777777" w:rsidR="00A82183" w:rsidRDefault="00000000">
            <w:pPr>
              <w:pStyle w:val="Standard"/>
              <w:spacing w:after="0" w:line="276" w:lineRule="auto"/>
              <w:jc w:val="center"/>
            </w:pPr>
            <w:r>
              <w:t>[(</w:t>
            </w:r>
            <w:r>
              <w:rPr>
                <w:i/>
              </w:rPr>
              <w:t>precisão</w:t>
            </w: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D315E78" w14:textId="77777777" w:rsidR="00A82183" w:rsidRDefault="00000000">
            <w:pPr>
              <w:pStyle w:val="Standard"/>
              <w:spacing w:after="0" w:line="276" w:lineRule="auto"/>
            </w:pPr>
            <w:r>
              <w:t>Data e hora no formato YYYY-MM-DD hh:mm:ss.nnn.</w:t>
            </w:r>
            <w:r>
              <w:br/>
              <w:t xml:space="preserve">O parâmetro </w:t>
            </w:r>
            <w:r>
              <w:rPr>
                <w:i/>
              </w:rPr>
              <w:t>precisão</w:t>
            </w:r>
            <w:r>
              <w:t xml:space="preserve"> indica as frações de segundo representadas, e é dependente da implementação (geralmente variando entre 0 e 6).</w:t>
            </w:r>
          </w:p>
        </w:tc>
      </w:tr>
      <w:tr w:rsidR="00A82183" w14:paraId="1758F7C8" w14:textId="77777777">
        <w:tblPrEx>
          <w:tblCellMar>
            <w:top w:w="0" w:type="dxa"/>
            <w:bottom w:w="0" w:type="dxa"/>
          </w:tblCellMar>
        </w:tblPrEx>
        <w:tc>
          <w:tcPr>
            <w:tcW w:w="1418"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7C47243" w14:textId="77777777" w:rsidR="00A82183" w:rsidRDefault="00000000">
            <w:pPr>
              <w:pStyle w:val="BodyTable"/>
              <w:spacing w:before="0" w:after="0" w:line="276" w:lineRule="auto"/>
              <w:ind w:left="0"/>
              <w:jc w:val="left"/>
            </w:pPr>
            <w:r>
              <w:t>boolean</w:t>
            </w:r>
          </w:p>
        </w:tc>
        <w:tc>
          <w:tcPr>
            <w:tcW w:w="155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6601AEE" w14:textId="77777777" w:rsidR="00A82183" w:rsidRDefault="00000000">
            <w:pPr>
              <w:pStyle w:val="Standard"/>
              <w:spacing w:after="0" w:line="276" w:lineRule="auto"/>
              <w:jc w:val="center"/>
            </w:pPr>
            <w:r>
              <w:t>-</w:t>
            </w:r>
          </w:p>
        </w:tc>
        <w:tc>
          <w:tcPr>
            <w:tcW w:w="680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FF5E4D7" w14:textId="77777777" w:rsidR="00A82183" w:rsidRDefault="00000000">
            <w:pPr>
              <w:pStyle w:val="Standard"/>
              <w:spacing w:after="0" w:line="276" w:lineRule="auto"/>
            </w:pPr>
            <w:r>
              <w:t>Valor lógico booleano (verdadeiro/falso).</w:t>
            </w:r>
          </w:p>
        </w:tc>
      </w:tr>
    </w:tbl>
    <w:p w14:paraId="4B2667E2" w14:textId="77777777" w:rsidR="00A82183" w:rsidRDefault="00000000">
      <w:pPr>
        <w:pStyle w:val="Ttulo2"/>
      </w:pPr>
      <w:bookmarkStart w:id="366" w:name="_Toc171671434"/>
      <w:bookmarkStart w:id="367" w:name="__RefHeading___Toc27761_2823614150"/>
      <w:bookmarkStart w:id="368" w:name="_Toc223560379"/>
      <w:bookmarkStart w:id="369" w:name="_Toc223772485"/>
      <w:bookmarkStart w:id="370" w:name="_Toc223782237"/>
      <w:bookmarkStart w:id="371" w:name="_Toc223894719"/>
      <w:bookmarkStart w:id="372" w:name="_Toc223911064"/>
      <w:bookmarkStart w:id="373" w:name="_Toc224379886"/>
      <w:bookmarkStart w:id="374" w:name="_Toc225675672"/>
      <w:bookmarkStart w:id="375" w:name="_Toc225806634"/>
      <w:bookmarkStart w:id="376" w:name="_Toc226042111"/>
      <w:bookmarkStart w:id="377" w:name="_Toc226117940"/>
      <w:bookmarkStart w:id="378" w:name="_Toc226422525"/>
      <w:bookmarkStart w:id="379" w:name="_Toc226644348"/>
      <w:bookmarkStart w:id="380" w:name="_Toc231601031"/>
      <w:r>
        <w:t>Chave Primária</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1B6C13BC" w14:textId="77777777" w:rsidR="00A82183" w:rsidRDefault="00000000">
      <w:pPr>
        <w:pStyle w:val="Standard"/>
        <w:ind w:left="0"/>
      </w:pPr>
      <w:r>
        <w:t>Utilizar o prefixo `pk_` seguido do nome da entidade:</w:t>
      </w:r>
    </w:p>
    <w:p w14:paraId="1C3DC37A" w14:textId="77777777" w:rsidR="00A82183" w:rsidRDefault="00000000">
      <w:pPr>
        <w:pStyle w:val="CdigoFonte"/>
      </w:pPr>
      <w:r>
        <w:t>`pk_md_abc_pedido`</w:t>
      </w:r>
    </w:p>
    <w:p w14:paraId="0880F14C" w14:textId="77777777" w:rsidR="00A82183" w:rsidRDefault="00000000">
      <w:pPr>
        <w:pStyle w:val="Ttulo2"/>
      </w:pPr>
      <w:bookmarkStart w:id="381" w:name="_Toc171671435"/>
      <w:bookmarkStart w:id="382" w:name="__RefHeading___Toc27759_2823614150"/>
      <w:bookmarkStart w:id="383" w:name="_Toc223560380"/>
      <w:bookmarkStart w:id="384" w:name="_Toc223772486"/>
      <w:bookmarkStart w:id="385" w:name="_Toc223782238"/>
      <w:bookmarkStart w:id="386" w:name="_Toc223894720"/>
      <w:bookmarkStart w:id="387" w:name="_Toc223911065"/>
      <w:bookmarkStart w:id="388" w:name="_Toc224379887"/>
      <w:bookmarkStart w:id="389" w:name="_Toc225675673"/>
      <w:bookmarkStart w:id="390" w:name="_Toc225806635"/>
      <w:bookmarkStart w:id="391" w:name="_Toc226042112"/>
      <w:bookmarkStart w:id="392" w:name="_Toc226117941"/>
      <w:bookmarkStart w:id="393" w:name="_Toc226422526"/>
      <w:bookmarkStart w:id="394" w:name="_Toc226644349"/>
      <w:bookmarkStart w:id="395" w:name="_Toc231601032"/>
      <w:r>
        <w:t>Chave Alternativa</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14:paraId="55B59925" w14:textId="77777777" w:rsidR="00A82183" w:rsidRDefault="00000000">
      <w:pPr>
        <w:pStyle w:val="Standard"/>
        <w:ind w:left="0"/>
      </w:pPr>
      <w:r>
        <w:t>Utilizar o prefixo `ak_` seguido do nome da entidade e do nome do campo ou dos campos que a compõem:</w:t>
      </w:r>
    </w:p>
    <w:p w14:paraId="32C1048C" w14:textId="77777777" w:rsidR="00A82183" w:rsidRDefault="00000000">
      <w:pPr>
        <w:pStyle w:val="CdigoFonte"/>
      </w:pPr>
      <w:r>
        <w:t>`ak_md_abc_pedido_codigo`</w:t>
      </w:r>
    </w:p>
    <w:p w14:paraId="31D83C1D" w14:textId="77777777" w:rsidR="00A82183" w:rsidRDefault="00000000">
      <w:pPr>
        <w:pStyle w:val="Ttulo2"/>
      </w:pPr>
      <w:bookmarkStart w:id="396" w:name="_Toc171671436"/>
      <w:bookmarkStart w:id="397" w:name="__RefHeading___Toc27757_2823614150"/>
      <w:bookmarkStart w:id="398" w:name="_Toc223560381"/>
      <w:bookmarkStart w:id="399" w:name="_Toc223772487"/>
      <w:bookmarkStart w:id="400" w:name="_Toc223782239"/>
      <w:bookmarkStart w:id="401" w:name="_Toc223894721"/>
      <w:bookmarkStart w:id="402" w:name="_Toc223911066"/>
      <w:bookmarkStart w:id="403" w:name="_Toc224379888"/>
      <w:bookmarkStart w:id="404" w:name="_Toc225675674"/>
      <w:bookmarkStart w:id="405" w:name="_Toc225806636"/>
      <w:bookmarkStart w:id="406" w:name="_Toc226042113"/>
      <w:bookmarkStart w:id="407" w:name="_Toc226117942"/>
      <w:bookmarkStart w:id="408" w:name="_Toc226422527"/>
      <w:bookmarkStart w:id="409" w:name="_Toc226644350"/>
      <w:bookmarkStart w:id="410" w:name="_Toc231601033"/>
      <w:r>
        <w:t>Chave Estrangeira</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4F86E26D" w14:textId="77777777" w:rsidR="00A82183" w:rsidRDefault="00000000">
      <w:pPr>
        <w:pStyle w:val="Standard"/>
        <w:ind w:left="0"/>
      </w:pPr>
      <w:r>
        <w:t xml:space="preserve">Utilizar o prefixo `fk_` seguido do prefixo `md_&lt;instituição/módulo&gt;`, do nome da entidade que possui a chave estrangeira </w:t>
      </w:r>
      <w:r>
        <w:rPr>
          <w:b/>
          <w:bCs/>
        </w:rPr>
        <w:t>e do nome da entidade à qual a chave faz referência</w:t>
      </w:r>
      <w:r>
        <w:t xml:space="preserve"> (sem o prefixo `md_&lt;instituição/módulo&gt;`):</w:t>
      </w:r>
    </w:p>
    <w:p w14:paraId="04A94ACA" w14:textId="77777777" w:rsidR="00A82183" w:rsidRDefault="00000000">
      <w:pPr>
        <w:pStyle w:val="CdigoFonte"/>
      </w:pPr>
      <w:r>
        <w:t>`fk_md_abc_item_pedido`</w:t>
      </w:r>
    </w:p>
    <w:p w14:paraId="6DA6DD07" w14:textId="77777777" w:rsidR="00A82183" w:rsidRDefault="00000000">
      <w:pPr>
        <w:pStyle w:val="Ttulo2"/>
      </w:pPr>
      <w:bookmarkStart w:id="411" w:name="_Toc171671437"/>
      <w:bookmarkStart w:id="412" w:name="__RefHeading___Toc27755_2823614150"/>
      <w:bookmarkStart w:id="413" w:name="_Toc223560382"/>
      <w:bookmarkStart w:id="414" w:name="_Toc223772488"/>
      <w:bookmarkStart w:id="415" w:name="_Toc223782240"/>
      <w:bookmarkStart w:id="416" w:name="_Toc223894722"/>
      <w:bookmarkStart w:id="417" w:name="_Toc223911067"/>
      <w:bookmarkStart w:id="418" w:name="_Toc224379889"/>
      <w:bookmarkStart w:id="419" w:name="_Toc225675675"/>
      <w:bookmarkStart w:id="420" w:name="_Toc225806637"/>
      <w:bookmarkStart w:id="421" w:name="_Toc226042114"/>
      <w:bookmarkStart w:id="422" w:name="_Toc226117943"/>
      <w:bookmarkStart w:id="423" w:name="_Toc226422528"/>
      <w:bookmarkStart w:id="424" w:name="_Toc226644351"/>
      <w:bookmarkStart w:id="425" w:name="_Toc231601034"/>
      <w:r>
        <w:t>Índices</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14:paraId="357A57D8" w14:textId="77777777" w:rsidR="00A82183" w:rsidRDefault="00000000">
      <w:pPr>
        <w:pStyle w:val="Standard"/>
        <w:ind w:left="0"/>
      </w:pPr>
      <w:r>
        <w:t xml:space="preserve">Para </w:t>
      </w:r>
      <w:r>
        <w:rPr>
          <w:b/>
          <w:bCs/>
        </w:rPr>
        <w:t>índices que não representam chaves estrangeiras</w:t>
      </w:r>
      <w:r>
        <w:t xml:space="preserve"> utilizar o prefixo `i(01-99)_ ` seguido do nome da entidade:</w:t>
      </w:r>
    </w:p>
    <w:p w14:paraId="3188CE83" w14:textId="77777777" w:rsidR="00A82183" w:rsidRDefault="00000000">
      <w:pPr>
        <w:pStyle w:val="CdigoFonte"/>
      </w:pPr>
      <w:r>
        <w:t>`i01_md_abc_pedido`</w:t>
      </w:r>
    </w:p>
    <w:p w14:paraId="686757A5" w14:textId="77777777" w:rsidR="00A82183" w:rsidRDefault="00000000">
      <w:pPr>
        <w:pStyle w:val="CdigoFonte"/>
      </w:pPr>
      <w:r>
        <w:t>`i02_md_abc_pedido`</w:t>
      </w:r>
    </w:p>
    <w:p w14:paraId="5F9A4FE6" w14:textId="77777777" w:rsidR="00A82183" w:rsidRDefault="00000000">
      <w:pPr>
        <w:pStyle w:val="CdigoFonte"/>
      </w:pPr>
      <w:r>
        <w:t>...</w:t>
      </w:r>
    </w:p>
    <w:p w14:paraId="3DF8072B" w14:textId="77777777" w:rsidR="00A82183" w:rsidRDefault="00000000">
      <w:pPr>
        <w:pStyle w:val="CdigoFonte"/>
      </w:pPr>
      <w:r>
        <w:t>`i99_md_abc_pedido`</w:t>
      </w:r>
    </w:p>
    <w:p w14:paraId="6F37C393" w14:textId="77777777" w:rsidR="00A82183" w:rsidRDefault="00000000">
      <w:pPr>
        <w:pStyle w:val="Standard"/>
        <w:ind w:left="0"/>
      </w:pPr>
      <w:r>
        <w:t xml:space="preserve">Para </w:t>
      </w:r>
      <w:r>
        <w:rPr>
          <w:b/>
          <w:bCs/>
        </w:rPr>
        <w:t>índices que representam chaves estrangeiras</w:t>
      </w:r>
      <w:r>
        <w:t xml:space="preserve"> utilizar o mesmo nome da chave:</w:t>
      </w:r>
    </w:p>
    <w:p w14:paraId="4956DF21" w14:textId="77777777" w:rsidR="00A82183" w:rsidRDefault="00000000">
      <w:pPr>
        <w:pStyle w:val="CdigoFonte"/>
      </w:pPr>
      <w:r>
        <w:t>`fk_md_abc_item_pedido`</w:t>
      </w:r>
    </w:p>
    <w:p w14:paraId="24BAD13A" w14:textId="77777777" w:rsidR="00A82183" w:rsidRDefault="00000000">
      <w:pPr>
        <w:pStyle w:val="Ttulo2"/>
      </w:pPr>
      <w:bookmarkStart w:id="426" w:name="_Toc171671438"/>
      <w:bookmarkStart w:id="427" w:name="__RefHeading___Toc27753_2823614150"/>
      <w:bookmarkStart w:id="428" w:name="_Toc223560383"/>
      <w:bookmarkStart w:id="429" w:name="_Toc223772489"/>
      <w:bookmarkStart w:id="430" w:name="_Toc223782241"/>
      <w:bookmarkStart w:id="431" w:name="_Toc223894723"/>
      <w:bookmarkStart w:id="432" w:name="_Toc223911068"/>
      <w:bookmarkStart w:id="433" w:name="_Toc224379890"/>
      <w:bookmarkStart w:id="434" w:name="_Toc225675676"/>
      <w:bookmarkStart w:id="435" w:name="_Toc225806638"/>
      <w:bookmarkStart w:id="436" w:name="_Toc226042115"/>
      <w:bookmarkStart w:id="437" w:name="_Toc226117944"/>
      <w:bookmarkStart w:id="438" w:name="_Toc226422529"/>
      <w:bookmarkStart w:id="439" w:name="_Toc226644352"/>
      <w:bookmarkStart w:id="440" w:name="_Toc231601035"/>
      <w:r>
        <w:t>Sequências</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2DF9688D" w14:textId="77777777" w:rsidR="00A82183" w:rsidRDefault="00000000">
      <w:pPr>
        <w:pStyle w:val="Standard"/>
        <w:ind w:left="0"/>
      </w:pPr>
      <w:r>
        <w:t>Utilizar o prefixo `seq_` seguido do nome do objeto ao qual a sequência atende:</w:t>
      </w:r>
    </w:p>
    <w:p w14:paraId="542CB1D4" w14:textId="77777777" w:rsidR="00A82183" w:rsidRDefault="00000000">
      <w:pPr>
        <w:pStyle w:val="CdigoFonte"/>
      </w:pPr>
      <w:r>
        <w:t>`seq_md_abc_pedido`</w:t>
      </w:r>
    </w:p>
    <w:p w14:paraId="51AEEC3B" w14:textId="77777777" w:rsidR="00A82183" w:rsidRDefault="00000000">
      <w:pPr>
        <w:pStyle w:val="Standard"/>
        <w:ind w:left="0"/>
      </w:pPr>
      <w:r>
        <w:t>São utilizadas quando os DTOs possuem o tipo da chave primária `nativa`. Dependendo do banco de dados utilizado, podem ser tabelas ou sequences.</w:t>
      </w:r>
    </w:p>
    <w:p w14:paraId="3EA96196" w14:textId="77777777" w:rsidR="00A82183" w:rsidRDefault="00000000">
      <w:pPr>
        <w:pStyle w:val="Recuodecorpodetexto3"/>
        <w:numPr>
          <w:ilvl w:val="0"/>
          <w:numId w:val="9"/>
        </w:numPr>
      </w:pPr>
      <w:r>
        <w:t>MySQL</w:t>
      </w:r>
    </w:p>
    <w:p w14:paraId="03117C48" w14:textId="77777777" w:rsidR="00A82183" w:rsidRDefault="00000000">
      <w:pPr>
        <w:pStyle w:val="CdigoFonte"/>
        <w:rPr>
          <w:lang w:val="en-US"/>
        </w:rPr>
      </w:pPr>
      <w:r>
        <w:rPr>
          <w:lang w:val="en-US"/>
        </w:rPr>
        <w:lastRenderedPageBreak/>
        <w:t>```sql</w:t>
      </w:r>
      <w:r>
        <w:rPr>
          <w:lang w:val="en-US"/>
        </w:rPr>
        <w:br/>
        <w:t>create table seq_md_abc_pedido (id int not null primary key AUTO_INCREMENT, campo char(1) null)</w:t>
      </w:r>
      <w:r>
        <w:rPr>
          <w:lang w:val="en-US"/>
        </w:rPr>
        <w:br/>
        <w:t>```</w:t>
      </w:r>
    </w:p>
    <w:p w14:paraId="50D97FE4" w14:textId="77777777" w:rsidR="00A82183" w:rsidRDefault="00000000">
      <w:pPr>
        <w:pStyle w:val="Recuodecorpodetexto3"/>
        <w:numPr>
          <w:ilvl w:val="0"/>
          <w:numId w:val="9"/>
        </w:numPr>
      </w:pPr>
      <w:r>
        <w:rPr>
          <w:lang w:val="en-US"/>
        </w:rPr>
        <w:t xml:space="preserve">SQL </w:t>
      </w:r>
      <w:r>
        <w:t>Server</w:t>
      </w:r>
    </w:p>
    <w:p w14:paraId="430C2E57" w14:textId="77777777" w:rsidR="00A82183" w:rsidRDefault="00000000">
      <w:pPr>
        <w:pStyle w:val="CdigoFonte"/>
        <w:rPr>
          <w:lang w:val="en-US"/>
        </w:rPr>
      </w:pPr>
      <w:r>
        <w:rPr>
          <w:lang w:val="en-US"/>
        </w:rPr>
        <w:t>```sql</w:t>
      </w:r>
      <w:r>
        <w:rPr>
          <w:lang w:val="en-US"/>
        </w:rPr>
        <w:br/>
        <w:t>create table seq_md_abc_pedido (id int identity(1,1), campo char(1) null)</w:t>
      </w:r>
      <w:r>
        <w:rPr>
          <w:lang w:val="en-US"/>
        </w:rPr>
        <w:br/>
        <w:t>```</w:t>
      </w:r>
    </w:p>
    <w:p w14:paraId="455A8849" w14:textId="77777777" w:rsidR="00A82183" w:rsidRDefault="00000000">
      <w:pPr>
        <w:pStyle w:val="Recuodecorpodetexto3"/>
        <w:numPr>
          <w:ilvl w:val="0"/>
          <w:numId w:val="9"/>
        </w:numPr>
      </w:pPr>
      <w:r>
        <w:t>Oracle</w:t>
      </w:r>
    </w:p>
    <w:p w14:paraId="3D2B39B4" w14:textId="77777777" w:rsidR="00A82183" w:rsidRDefault="00000000">
      <w:pPr>
        <w:pStyle w:val="CdigoFonte"/>
        <w:rPr>
          <w:lang w:val="en-US"/>
        </w:rPr>
      </w:pPr>
      <w:r>
        <w:rPr>
          <w:lang w:val="en-US"/>
        </w:rPr>
        <w:t>```sql</w:t>
      </w:r>
      <w:r>
        <w:rPr>
          <w:lang w:val="en-US"/>
        </w:rPr>
        <w:br/>
        <w:t>CREATE SEQUENCE seq_md_abc_pedido START WITH 1 INCREMENT BY 1 NOCACHE NOCYCLE</w:t>
      </w:r>
      <w:r>
        <w:rPr>
          <w:lang w:val="en-US"/>
        </w:rPr>
        <w:br/>
        <w:t>```</w:t>
      </w:r>
    </w:p>
    <w:p w14:paraId="3E51786C" w14:textId="77777777" w:rsidR="00A82183" w:rsidRDefault="00000000">
      <w:pPr>
        <w:pStyle w:val="Recuodecorpodetexto3"/>
        <w:numPr>
          <w:ilvl w:val="0"/>
          <w:numId w:val="9"/>
        </w:numPr>
      </w:pPr>
      <w:r>
        <w:t>PostgreSQL</w:t>
      </w:r>
    </w:p>
    <w:p w14:paraId="56858C64" w14:textId="77777777" w:rsidR="00A82183" w:rsidRDefault="00000000">
      <w:pPr>
        <w:pStyle w:val="CdigoFonte"/>
        <w:rPr>
          <w:lang w:val="en-US"/>
        </w:rPr>
      </w:pPr>
      <w:r>
        <w:rPr>
          <w:lang w:val="en-US"/>
        </w:rPr>
        <w:t>```sql</w:t>
      </w:r>
      <w:r>
        <w:rPr>
          <w:lang w:val="en-US"/>
        </w:rPr>
        <w:br/>
        <w:t>CREATE SEQUENCE seq_md_abc_pedido INCREMENT BY 1 START WITH 1</w:t>
      </w:r>
      <w:r>
        <w:rPr>
          <w:lang w:val="en-US"/>
        </w:rPr>
        <w:br/>
        <w:t>```</w:t>
      </w:r>
    </w:p>
    <w:p w14:paraId="5C67CB44" w14:textId="77777777" w:rsidR="00A82183" w:rsidRDefault="00A82183">
      <w:pPr>
        <w:rPr>
          <w:lang w:val="en-US"/>
        </w:rPr>
      </w:pPr>
    </w:p>
    <w:p w14:paraId="14EDE1F9"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441" w:name="_Toc171671439"/>
      <w:bookmarkStart w:id="442" w:name="__RefHeading___Toc27719_2823614150"/>
      <w:bookmarkStart w:id="443" w:name="_Toc534906236"/>
      <w:bookmarkStart w:id="444" w:name="_Toc467775883"/>
      <w:bookmarkStart w:id="445" w:name="_Toc223560384"/>
      <w:bookmarkStart w:id="446" w:name="_Toc223772490"/>
      <w:bookmarkStart w:id="447" w:name="_Toc223782242"/>
      <w:bookmarkStart w:id="448" w:name="_Toc223894724"/>
      <w:bookmarkStart w:id="449" w:name="_Toc223911069"/>
      <w:bookmarkStart w:id="450" w:name="_Toc224379891"/>
      <w:bookmarkStart w:id="451" w:name="_Toc225675677"/>
      <w:bookmarkStart w:id="452" w:name="_Toc225806639"/>
      <w:bookmarkStart w:id="453" w:name="_Toc226042116"/>
      <w:bookmarkStart w:id="454" w:name="_Toc226117945"/>
      <w:bookmarkStart w:id="455" w:name="_Toc226422530"/>
      <w:bookmarkStart w:id="456" w:name="_Toc226644353"/>
      <w:bookmarkStart w:id="457" w:name="_Toc231601036"/>
      <w:r>
        <w:rPr>
          <w:rFonts w:ascii="Arial" w:hAnsi="Arial" w:cs="Arial"/>
          <w:color w:val="365F91"/>
          <w:kern w:val="3"/>
          <w:lang w:eastAsia="zh-CN"/>
        </w:rPr>
        <w:t>Padrão de Codificação PHP</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p>
    <w:p w14:paraId="0502C103" w14:textId="77777777" w:rsidR="00A82183" w:rsidRDefault="00000000">
      <w:pPr>
        <w:pStyle w:val="Ttulo2"/>
      </w:pPr>
      <w:bookmarkStart w:id="458" w:name="_Toc134942421"/>
      <w:bookmarkStart w:id="459" w:name="_Toc171671440"/>
      <w:bookmarkStart w:id="460" w:name="__RefHeading___Toc27751_2823614150"/>
      <w:bookmarkStart w:id="461" w:name="_Toc223560385"/>
      <w:bookmarkStart w:id="462" w:name="_Toc223772491"/>
      <w:bookmarkStart w:id="463" w:name="_Toc223782243"/>
      <w:bookmarkStart w:id="464" w:name="_Toc223894725"/>
      <w:bookmarkStart w:id="465" w:name="_Toc223911070"/>
      <w:bookmarkStart w:id="466" w:name="_Toc224379892"/>
      <w:bookmarkStart w:id="467" w:name="_Toc225675678"/>
      <w:bookmarkStart w:id="468" w:name="_Toc225806640"/>
      <w:bookmarkStart w:id="469" w:name="_Toc226042117"/>
      <w:bookmarkStart w:id="470" w:name="_Toc226117946"/>
      <w:bookmarkStart w:id="471" w:name="_Toc226422531"/>
      <w:bookmarkStart w:id="472" w:name="_Toc226644354"/>
      <w:bookmarkStart w:id="473" w:name="_Toc231601037"/>
      <w:r>
        <w:t>Nomes de Arquivos</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55B3425E" w14:textId="77777777" w:rsidR="00A82183" w:rsidRDefault="00000000">
      <w:pPr>
        <w:pStyle w:val="Standard"/>
        <w:ind w:left="0"/>
      </w:pPr>
      <w:r>
        <w:t>Devem possuir apenas letras minúsculas, números e o caractere sublinhado acrescidos da extensão `</w:t>
      </w:r>
      <w:r>
        <w:rPr>
          <w:i/>
        </w:rPr>
        <w:t>.php`</w:t>
      </w:r>
      <w:r>
        <w:t>.</w:t>
      </w:r>
    </w:p>
    <w:p w14:paraId="5905E56A" w14:textId="77777777" w:rsidR="00A82183" w:rsidRDefault="00000000">
      <w:pPr>
        <w:pStyle w:val="Recuodecorpodetexto2"/>
        <w:ind w:left="0"/>
      </w:pPr>
      <w:r>
        <w:t>Classes ou interfaces devem utilizar arquivos individuais. Nesse caso, o nome do arquivo deve ser obrigatoriamente o mesmo nome da classe ou da interface acrescido da extensão `</w:t>
      </w:r>
      <w:r>
        <w:rPr>
          <w:i/>
        </w:rPr>
        <w:t>.php`</w:t>
      </w:r>
      <w:r>
        <w:t>.</w:t>
      </w:r>
    </w:p>
    <w:p w14:paraId="523F0878" w14:textId="77777777" w:rsidR="00A82183" w:rsidRDefault="00000000">
      <w:pPr>
        <w:pStyle w:val="Ttulo2"/>
      </w:pPr>
      <w:bookmarkStart w:id="474" w:name="_Toc134942431"/>
      <w:bookmarkStart w:id="475" w:name="_Toc171671447"/>
      <w:bookmarkStart w:id="476" w:name="__RefHeading___Toc27737_2823614150"/>
      <w:bookmarkStart w:id="477" w:name="_Toc223560392"/>
      <w:bookmarkStart w:id="478" w:name="_Toc223772498"/>
      <w:bookmarkStart w:id="479" w:name="_Toc223782250"/>
      <w:bookmarkStart w:id="480" w:name="_Toc223894732"/>
      <w:bookmarkStart w:id="481" w:name="_Toc223911077"/>
      <w:bookmarkStart w:id="482" w:name="_Toc224379899"/>
      <w:bookmarkStart w:id="483" w:name="_Toc225675679"/>
      <w:bookmarkStart w:id="484" w:name="_Toc225806641"/>
      <w:bookmarkStart w:id="485" w:name="_Toc226042118"/>
      <w:bookmarkStart w:id="486" w:name="_Toc226117947"/>
      <w:bookmarkStart w:id="487" w:name="_Toc226422532"/>
      <w:bookmarkStart w:id="488" w:name="_Toc226644355"/>
      <w:bookmarkStart w:id="489" w:name="_Toc231601038"/>
      <w:r>
        <w:t>Indentação</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14:paraId="5734D230" w14:textId="77777777" w:rsidR="00A82183" w:rsidRDefault="00000000">
      <w:pPr>
        <w:pStyle w:val="Standard"/>
        <w:ind w:left="0"/>
      </w:pPr>
      <w:r>
        <w:t xml:space="preserve">Deve utilizar DOIS a QUATRO espaços para cada nível de indentação. </w:t>
      </w:r>
      <w:r>
        <w:rPr>
          <w:b/>
          <w:bCs/>
        </w:rPr>
        <w:t>Não deve utilizar tabulação</w:t>
      </w:r>
      <w:r>
        <w:t>.</w:t>
      </w:r>
    </w:p>
    <w:p w14:paraId="2070592D" w14:textId="77777777" w:rsidR="00A82183" w:rsidRDefault="00000000">
      <w:pPr>
        <w:pStyle w:val="Ttulo2"/>
      </w:pPr>
      <w:bookmarkStart w:id="490" w:name="_Toc134942422"/>
      <w:bookmarkStart w:id="491" w:name="_Toc171671441"/>
      <w:bookmarkStart w:id="492" w:name="__RefHeading___Toc27749_2823614150"/>
      <w:bookmarkStart w:id="493" w:name="_Toc223560386"/>
      <w:bookmarkStart w:id="494" w:name="_Toc223772492"/>
      <w:bookmarkStart w:id="495" w:name="_Toc223782244"/>
      <w:bookmarkStart w:id="496" w:name="_Toc223894726"/>
      <w:bookmarkStart w:id="497" w:name="_Toc223911071"/>
      <w:bookmarkStart w:id="498" w:name="_Toc224379893"/>
      <w:bookmarkStart w:id="499" w:name="_Toc225675680"/>
      <w:bookmarkStart w:id="500" w:name="_Toc225806642"/>
      <w:bookmarkStart w:id="501" w:name="_Toc226042119"/>
      <w:bookmarkStart w:id="502" w:name="_Toc226117948"/>
      <w:bookmarkStart w:id="503" w:name="_Toc226422533"/>
      <w:bookmarkStart w:id="504" w:name="_Toc226644356"/>
      <w:bookmarkStart w:id="505" w:name="_Toc231601039"/>
      <w:r>
        <w:t>Classes e Interfaces</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1119CFBE" w14:textId="77777777" w:rsidR="00A82183" w:rsidRDefault="00000000">
      <w:pPr>
        <w:pStyle w:val="Recuodecorpodetexto3"/>
        <w:numPr>
          <w:ilvl w:val="0"/>
          <w:numId w:val="9"/>
        </w:numPr>
      </w:pPr>
      <w:r>
        <w:t>Nomes de classe devem ser substantivos no singular tendo como prefixo `Md` e a sigla da instituição:</w:t>
      </w:r>
    </w:p>
    <w:p w14:paraId="26436EF0" w14:textId="77777777" w:rsidR="00A82183" w:rsidRDefault="00000000">
      <w:pPr>
        <w:pStyle w:val="Standard"/>
        <w:ind w:left="0" w:firstLine="720"/>
        <w:rPr>
          <w:rFonts w:ascii="Courier" w:hAnsi="Courier"/>
          <w:sz w:val="20"/>
        </w:rPr>
      </w:pPr>
      <w:r>
        <w:rPr>
          <w:rFonts w:ascii="Courier" w:hAnsi="Courier"/>
          <w:sz w:val="20"/>
        </w:rPr>
        <w:t>`MdAbcPedido`, `MdAbcItem`</w:t>
      </w:r>
    </w:p>
    <w:p w14:paraId="0403A889" w14:textId="77777777" w:rsidR="00A82183" w:rsidRDefault="00000000">
      <w:pPr>
        <w:pStyle w:val="Recuodecorpodetexto3"/>
        <w:numPr>
          <w:ilvl w:val="0"/>
          <w:numId w:val="9"/>
        </w:numPr>
      </w:pPr>
      <w:r>
        <w:t>Utilizar a primeira letra de cada palavra em maiúscula:</w:t>
      </w:r>
    </w:p>
    <w:p w14:paraId="1B653DDA" w14:textId="77777777" w:rsidR="00A82183" w:rsidRDefault="00000000">
      <w:pPr>
        <w:pStyle w:val="Standard"/>
        <w:ind w:left="0" w:firstLine="720"/>
        <w:rPr>
          <w:rFonts w:ascii="Courier" w:hAnsi="Courier"/>
          <w:sz w:val="20"/>
        </w:rPr>
      </w:pPr>
      <w:r>
        <w:rPr>
          <w:rFonts w:ascii="Courier" w:hAnsi="Courier"/>
          <w:sz w:val="20"/>
        </w:rPr>
        <w:t>`MdAbcNotaFiscal`</w:t>
      </w:r>
    </w:p>
    <w:p w14:paraId="1602A2DF" w14:textId="77777777" w:rsidR="00A82183" w:rsidRDefault="00000000">
      <w:pPr>
        <w:pStyle w:val="Recuodecorpodetexto3"/>
        <w:numPr>
          <w:ilvl w:val="0"/>
          <w:numId w:val="9"/>
        </w:numPr>
      </w:pPr>
      <w:r>
        <w:t>Não deve utilizar preposições:</w:t>
      </w:r>
    </w:p>
    <w:p w14:paraId="7E2F1435" w14:textId="77777777" w:rsidR="00A82183" w:rsidRDefault="00000000">
      <w:pPr>
        <w:pStyle w:val="Standard"/>
        <w:ind w:left="0" w:firstLine="720"/>
        <w:rPr>
          <w:rFonts w:ascii="Courier" w:hAnsi="Courier"/>
          <w:sz w:val="20"/>
        </w:rPr>
      </w:pPr>
      <w:r>
        <w:rPr>
          <w:rFonts w:ascii="Courier" w:hAnsi="Courier"/>
          <w:sz w:val="20"/>
        </w:rPr>
        <w:t>`MdAbcRequisicaoPagamento`</w:t>
      </w:r>
    </w:p>
    <w:p w14:paraId="6F27353B" w14:textId="77777777" w:rsidR="00A82183" w:rsidRDefault="00000000">
      <w:pPr>
        <w:pStyle w:val="Ttulo2"/>
      </w:pPr>
      <w:bookmarkStart w:id="506" w:name="_Toc134942423"/>
      <w:bookmarkStart w:id="507" w:name="_Toc171671442"/>
      <w:bookmarkStart w:id="508" w:name="__RefHeading___Toc27747_2823614150"/>
      <w:bookmarkStart w:id="509" w:name="_Toc223560387"/>
      <w:bookmarkStart w:id="510" w:name="_Toc223772493"/>
      <w:bookmarkStart w:id="511" w:name="_Toc223782245"/>
      <w:bookmarkStart w:id="512" w:name="_Toc223894727"/>
      <w:bookmarkStart w:id="513" w:name="_Toc223911072"/>
      <w:bookmarkStart w:id="514" w:name="_Toc224379894"/>
      <w:bookmarkStart w:id="515" w:name="_Toc225675681"/>
      <w:bookmarkStart w:id="516" w:name="_Toc225806643"/>
      <w:bookmarkStart w:id="517" w:name="_Toc226042120"/>
      <w:bookmarkStart w:id="518" w:name="_Toc226117949"/>
      <w:bookmarkStart w:id="519" w:name="_Toc226422534"/>
      <w:bookmarkStart w:id="520" w:name="_Toc226644357"/>
      <w:bookmarkStart w:id="521" w:name="_Toc231601040"/>
      <w:r>
        <w:t>Instâncias de Classes</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4E31FB90" w14:textId="77777777" w:rsidR="00A82183" w:rsidRDefault="00000000">
      <w:pPr>
        <w:pStyle w:val="Recuodecorpodetexto3"/>
        <w:numPr>
          <w:ilvl w:val="0"/>
          <w:numId w:val="9"/>
        </w:numPr>
      </w:pPr>
      <w:r>
        <w:t xml:space="preserve">Para nomear instâncias de classes utilize o prefixo </w:t>
      </w:r>
      <w:r>
        <w:rPr>
          <w:b/>
          <w:bCs/>
          <w:i/>
        </w:rPr>
        <w:t>obj</w:t>
      </w:r>
      <w:r>
        <w:t xml:space="preserve"> seguido do nome da classe:</w:t>
      </w:r>
    </w:p>
    <w:p w14:paraId="6E8CA923" w14:textId="77777777" w:rsidR="00A82183" w:rsidRDefault="00000000">
      <w:pPr>
        <w:pStyle w:val="Standard"/>
        <w:ind w:left="0" w:firstLine="720"/>
      </w:pPr>
      <w:r>
        <w:rPr>
          <w:rFonts w:ascii="Courier" w:hAnsi="Courier"/>
          <w:b/>
          <w:bCs/>
          <w:sz w:val="20"/>
        </w:rPr>
        <w:t>`obj</w:t>
      </w:r>
      <w:r>
        <w:rPr>
          <w:rFonts w:ascii="Courier" w:hAnsi="Courier"/>
          <w:sz w:val="20"/>
        </w:rPr>
        <w:t>MdAbcPedido`, `</w:t>
      </w:r>
      <w:r>
        <w:rPr>
          <w:rFonts w:ascii="Courier" w:hAnsi="Courier"/>
          <w:b/>
          <w:bCs/>
          <w:sz w:val="20"/>
        </w:rPr>
        <w:t>obj</w:t>
      </w:r>
      <w:r>
        <w:rPr>
          <w:rFonts w:ascii="Courier" w:hAnsi="Courier"/>
          <w:sz w:val="20"/>
        </w:rPr>
        <w:t>MdAbcRequisicaoPagamento`</w:t>
      </w:r>
    </w:p>
    <w:p w14:paraId="25419E26" w14:textId="77777777" w:rsidR="00A82183" w:rsidRDefault="00000000">
      <w:pPr>
        <w:pStyle w:val="Recuodecorpodetexto3"/>
        <w:numPr>
          <w:ilvl w:val="0"/>
          <w:numId w:val="9"/>
        </w:numPr>
      </w:pPr>
      <w:r>
        <w:t>Se for necessário utilizar mais de uma instância da mesma classe utilize um sufixo descritivo:</w:t>
      </w:r>
    </w:p>
    <w:p w14:paraId="615CEA26" w14:textId="77777777" w:rsidR="00A82183" w:rsidRDefault="00000000">
      <w:pPr>
        <w:pStyle w:val="Standard"/>
        <w:ind w:left="0" w:firstLine="720"/>
      </w:pPr>
      <w:r>
        <w:rPr>
          <w:rFonts w:ascii="Courier" w:hAnsi="Courier"/>
          <w:sz w:val="20"/>
        </w:rPr>
        <w:t>`objMdAbcPedido</w:t>
      </w:r>
      <w:r>
        <w:rPr>
          <w:rFonts w:ascii="Courier" w:hAnsi="Courier"/>
          <w:b/>
          <w:bCs/>
          <w:sz w:val="20"/>
        </w:rPr>
        <w:t>Original`</w:t>
      </w:r>
      <w:r>
        <w:rPr>
          <w:rFonts w:ascii="Courier" w:hAnsi="Courier"/>
          <w:sz w:val="20"/>
        </w:rPr>
        <w:t>, `objMdAbcPedido</w:t>
      </w:r>
      <w:r>
        <w:rPr>
          <w:rFonts w:ascii="Courier" w:hAnsi="Courier"/>
          <w:b/>
          <w:bCs/>
          <w:sz w:val="20"/>
        </w:rPr>
        <w:t>Reclassificado`</w:t>
      </w:r>
    </w:p>
    <w:p w14:paraId="448FA58C" w14:textId="77777777" w:rsidR="00A82183" w:rsidRDefault="00000000">
      <w:pPr>
        <w:pStyle w:val="Ttulo2"/>
      </w:pPr>
      <w:bookmarkStart w:id="522" w:name="_Toc134942424"/>
      <w:bookmarkStart w:id="523" w:name="_Toc171671443"/>
      <w:bookmarkStart w:id="524" w:name="__RefHeading___Toc27745_2823614150"/>
      <w:bookmarkStart w:id="525" w:name="_Toc223560388"/>
      <w:bookmarkStart w:id="526" w:name="_Toc223772494"/>
      <w:bookmarkStart w:id="527" w:name="_Toc223782246"/>
      <w:bookmarkStart w:id="528" w:name="_Toc223894728"/>
      <w:bookmarkStart w:id="529" w:name="_Toc223911073"/>
      <w:bookmarkStart w:id="530" w:name="_Toc224379895"/>
      <w:bookmarkStart w:id="531" w:name="_Toc225675682"/>
      <w:bookmarkStart w:id="532" w:name="_Toc225806644"/>
      <w:bookmarkStart w:id="533" w:name="_Toc226042121"/>
      <w:bookmarkStart w:id="534" w:name="_Toc226117950"/>
      <w:bookmarkStart w:id="535" w:name="_Toc226422535"/>
      <w:bookmarkStart w:id="536" w:name="_Toc226644358"/>
      <w:bookmarkStart w:id="537" w:name="_Toc231601041"/>
      <w:r>
        <w:t>Constantes</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55CEBB5B" w14:textId="77777777" w:rsidR="00A82183" w:rsidRDefault="00000000">
      <w:pPr>
        <w:pStyle w:val="Recuodecorpodetexto3"/>
        <w:numPr>
          <w:ilvl w:val="0"/>
          <w:numId w:val="9"/>
        </w:numPr>
      </w:pPr>
      <w:r>
        <w:t>Devem</w:t>
      </w:r>
      <w:r>
        <w:rPr>
          <w:color w:val="000000"/>
        </w:rPr>
        <w:t xml:space="preserve"> ser declaradas com todas as letras em maiúsculo:</w:t>
      </w:r>
    </w:p>
    <w:p w14:paraId="76F6878B" w14:textId="77777777" w:rsidR="00A82183" w:rsidRDefault="00000000">
      <w:pPr>
        <w:pStyle w:val="Standard"/>
        <w:ind w:left="0" w:firstLine="720"/>
        <w:rPr>
          <w:rFonts w:ascii="Courier" w:hAnsi="Courier"/>
          <w:sz w:val="20"/>
        </w:rPr>
      </w:pPr>
      <w:r>
        <w:rPr>
          <w:rFonts w:ascii="Courier" w:hAnsi="Courier"/>
          <w:sz w:val="20"/>
        </w:rPr>
        <w:t>`MD_ABC_FATOR`</w:t>
      </w:r>
    </w:p>
    <w:p w14:paraId="6ABAD881" w14:textId="77777777" w:rsidR="00A82183" w:rsidRDefault="00000000">
      <w:pPr>
        <w:pStyle w:val="Recuodecorpodetexto3"/>
        <w:numPr>
          <w:ilvl w:val="0"/>
          <w:numId w:val="9"/>
        </w:numPr>
      </w:pPr>
      <w:r>
        <w:t>Termos</w:t>
      </w:r>
      <w:r>
        <w:rPr>
          <w:color w:val="000000"/>
        </w:rPr>
        <w:t xml:space="preserve"> compostos devem ser separados pelo caractere sublinhado:</w:t>
      </w:r>
    </w:p>
    <w:p w14:paraId="1D10B431" w14:textId="77777777" w:rsidR="00A82183" w:rsidRDefault="00000000">
      <w:pPr>
        <w:pStyle w:val="Standard"/>
        <w:ind w:left="0" w:firstLine="720"/>
      </w:pPr>
      <w:r>
        <w:rPr>
          <w:rFonts w:ascii="Courier" w:hAnsi="Courier"/>
          <w:sz w:val="20"/>
        </w:rPr>
        <w:t>`MD_ABC_CONSUMO_MINIMO`</w:t>
      </w:r>
    </w:p>
    <w:p w14:paraId="24DD81C9" w14:textId="77777777" w:rsidR="00A82183" w:rsidRDefault="00000000">
      <w:pPr>
        <w:pStyle w:val="Ttulo2"/>
      </w:pPr>
      <w:bookmarkStart w:id="538" w:name="_Toc134942425"/>
      <w:bookmarkStart w:id="539" w:name="_Toc171671444"/>
      <w:bookmarkStart w:id="540" w:name="__RefHeading___Toc27743_2823614150"/>
      <w:bookmarkStart w:id="541" w:name="_Toc223560389"/>
      <w:bookmarkStart w:id="542" w:name="_Toc223772495"/>
      <w:bookmarkStart w:id="543" w:name="_Toc223782247"/>
      <w:bookmarkStart w:id="544" w:name="_Toc223894729"/>
      <w:bookmarkStart w:id="545" w:name="_Toc223911074"/>
      <w:bookmarkStart w:id="546" w:name="_Toc224379896"/>
      <w:bookmarkStart w:id="547" w:name="_Toc225675683"/>
      <w:bookmarkStart w:id="548" w:name="_Toc225806645"/>
      <w:bookmarkStart w:id="549" w:name="_Toc226042122"/>
      <w:bookmarkStart w:id="550" w:name="_Toc226117951"/>
      <w:bookmarkStart w:id="551" w:name="_Toc226422536"/>
      <w:bookmarkStart w:id="552" w:name="_Toc226644359"/>
      <w:bookmarkStart w:id="553" w:name="_Toc231601042"/>
      <w:r>
        <w:lastRenderedPageBreak/>
        <w:t>Atributos</w:t>
      </w:r>
      <w:bookmarkEnd w:id="538"/>
      <w:r>
        <w:t xml:space="preserve"> e Variáveis de Métodos</w:t>
      </w:r>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p w14:paraId="60C8C885" w14:textId="77777777" w:rsidR="00A82183" w:rsidRDefault="00000000">
      <w:pPr>
        <w:pStyle w:val="Standard"/>
        <w:ind w:left="0"/>
      </w:pPr>
      <w:r>
        <w:t>Os atributos e variáveis devem ser nomeados utilizando um prefixo e um qualificador. O prefixo é definido de acordo com o tipo do atributo e o qualificador deve descrever o melhor possível o seu significado dentro da lógica do sistema. O qualificador deve conter a primeira letra em maiúscula e as demais em minúsculas. Termos compostos devem utilizar a primeira letra de cada termo em maiúscula e as demais em minúsculas (</w:t>
      </w:r>
      <w:r>
        <w:rPr>
          <w:b/>
          <w:bCs/>
        </w:rPr>
        <w:t>não deve utilizar o caractere sublinhado</w:t>
      </w:r>
      <w:r>
        <w:t>):</w:t>
      </w:r>
    </w:p>
    <w:tbl>
      <w:tblPr>
        <w:tblW w:w="6095" w:type="dxa"/>
        <w:jc w:val="center"/>
        <w:tblLayout w:type="fixed"/>
        <w:tblCellMar>
          <w:left w:w="10" w:type="dxa"/>
          <w:right w:w="10" w:type="dxa"/>
        </w:tblCellMar>
        <w:tblLook w:val="0000" w:firstRow="0" w:lastRow="0" w:firstColumn="0" w:lastColumn="0" w:noHBand="0" w:noVBand="0"/>
      </w:tblPr>
      <w:tblGrid>
        <w:gridCol w:w="2125"/>
        <w:gridCol w:w="1561"/>
        <w:gridCol w:w="2409"/>
      </w:tblGrid>
      <w:tr w:rsidR="00A82183" w14:paraId="2000ABA1"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1C1819E" w14:textId="77777777" w:rsidR="00A82183" w:rsidRDefault="00000000">
            <w:pPr>
              <w:pStyle w:val="Standard"/>
              <w:jc w:val="center"/>
              <w:rPr>
                <w:b/>
              </w:rPr>
            </w:pPr>
            <w:r>
              <w:rPr>
                <w:b/>
              </w:rPr>
              <w:t>Tipo do Atributo</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7964212" w14:textId="77777777" w:rsidR="00A82183" w:rsidRDefault="00000000">
            <w:pPr>
              <w:pStyle w:val="Standard"/>
              <w:jc w:val="center"/>
              <w:rPr>
                <w:b/>
              </w:rPr>
            </w:pPr>
            <w:r>
              <w:rPr>
                <w:b/>
              </w:rPr>
              <w:t>Prefixo</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A7184CD" w14:textId="77777777" w:rsidR="00A82183" w:rsidRDefault="00000000">
            <w:pPr>
              <w:pStyle w:val="Standard"/>
              <w:jc w:val="center"/>
              <w:rPr>
                <w:b/>
              </w:rPr>
            </w:pPr>
            <w:r>
              <w:rPr>
                <w:b/>
              </w:rPr>
              <w:t>Exemplo</w:t>
            </w:r>
          </w:p>
        </w:tc>
      </w:tr>
      <w:tr w:rsidR="00A82183" w14:paraId="4DAF1BC5"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4C4FC54" w14:textId="77777777" w:rsidR="00A82183" w:rsidRDefault="00000000">
            <w:pPr>
              <w:pStyle w:val="Standard"/>
              <w:spacing w:after="80"/>
            </w:pPr>
            <w:r>
              <w:t>Número</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4110F3D" w14:textId="77777777" w:rsidR="00A82183" w:rsidRDefault="00000000">
            <w:pPr>
              <w:pStyle w:val="Standard"/>
              <w:spacing w:after="80"/>
              <w:jc w:val="center"/>
            </w:pPr>
            <w:r>
              <w:t>num</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D826024" w14:textId="77777777" w:rsidR="00A82183" w:rsidRDefault="00000000">
            <w:pPr>
              <w:pStyle w:val="Standard"/>
              <w:spacing w:after="80"/>
            </w:pPr>
            <w:r>
              <w:t>numIdadeMinima</w:t>
            </w:r>
          </w:p>
        </w:tc>
      </w:tr>
      <w:tr w:rsidR="00A82183" w14:paraId="4639C40E"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1C93479" w14:textId="77777777" w:rsidR="00A82183" w:rsidRDefault="00000000">
            <w:pPr>
              <w:pStyle w:val="Standard"/>
              <w:spacing w:after="80"/>
            </w:pPr>
            <w:r>
              <w:t>String</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EEEF2FB" w14:textId="77777777" w:rsidR="00A82183" w:rsidRDefault="00000000">
            <w:pPr>
              <w:pStyle w:val="Standard"/>
              <w:spacing w:after="80"/>
              <w:jc w:val="center"/>
            </w:pPr>
            <w:r>
              <w:t>str</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FEC45AD" w14:textId="77777777" w:rsidR="00A82183" w:rsidRDefault="00000000">
            <w:pPr>
              <w:pStyle w:val="Standard"/>
              <w:spacing w:after="80"/>
            </w:pPr>
            <w:r>
              <w:t>strNome</w:t>
            </w:r>
          </w:p>
        </w:tc>
      </w:tr>
      <w:tr w:rsidR="00A82183" w14:paraId="40B8CAB5"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1232E7E" w14:textId="77777777" w:rsidR="00A82183" w:rsidRDefault="00000000">
            <w:pPr>
              <w:pStyle w:val="Standard"/>
              <w:spacing w:after="80"/>
            </w:pPr>
            <w:r>
              <w:t>Data</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DBB76B6" w14:textId="77777777" w:rsidR="00A82183" w:rsidRDefault="00000000">
            <w:pPr>
              <w:pStyle w:val="Standard"/>
              <w:spacing w:after="80"/>
              <w:jc w:val="center"/>
            </w:pPr>
            <w:r>
              <w:t>dta</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BC5DCEB" w14:textId="77777777" w:rsidR="00A82183" w:rsidRDefault="00000000">
            <w:pPr>
              <w:pStyle w:val="Standard"/>
              <w:spacing w:after="80"/>
            </w:pPr>
            <w:r>
              <w:t>dtaNascimento</w:t>
            </w:r>
          </w:p>
        </w:tc>
      </w:tr>
      <w:tr w:rsidR="00A82183" w14:paraId="4384BB15"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C456975" w14:textId="77777777" w:rsidR="00A82183" w:rsidRDefault="00000000">
            <w:pPr>
              <w:pStyle w:val="Standard"/>
              <w:spacing w:after="80"/>
            </w:pPr>
            <w:r>
              <w:t>Data/Hora</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DEB6FF7" w14:textId="77777777" w:rsidR="00A82183" w:rsidRDefault="00000000">
            <w:pPr>
              <w:pStyle w:val="Standard"/>
              <w:spacing w:after="80"/>
              <w:jc w:val="center"/>
            </w:pPr>
            <w:r>
              <w:t>dth</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C3334FE" w14:textId="77777777" w:rsidR="00A82183" w:rsidRDefault="00000000">
            <w:pPr>
              <w:pStyle w:val="Standard"/>
              <w:spacing w:after="80"/>
            </w:pPr>
            <w:r>
              <w:t>dthEntrega</w:t>
            </w:r>
          </w:p>
        </w:tc>
      </w:tr>
      <w:tr w:rsidR="00A82183" w14:paraId="25388FA7"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609E10E" w14:textId="77777777" w:rsidR="00A82183" w:rsidRDefault="00000000">
            <w:pPr>
              <w:pStyle w:val="Standard"/>
              <w:spacing w:after="80"/>
            </w:pPr>
            <w:r>
              <w:t>Array</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40BBA6A" w14:textId="77777777" w:rsidR="00A82183" w:rsidRDefault="00000000">
            <w:pPr>
              <w:pStyle w:val="Standard"/>
              <w:spacing w:after="80"/>
              <w:jc w:val="center"/>
            </w:pPr>
            <w:r>
              <w:t>arr</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0FB56AA" w14:textId="77777777" w:rsidR="00A82183" w:rsidRDefault="00000000">
            <w:pPr>
              <w:pStyle w:val="Standard"/>
              <w:spacing w:after="80"/>
            </w:pPr>
            <w:r>
              <w:t>arrObjProtocolo</w:t>
            </w:r>
          </w:p>
        </w:tc>
      </w:tr>
      <w:tr w:rsidR="00A82183" w14:paraId="7161DC03" w14:textId="77777777">
        <w:tblPrEx>
          <w:tblCellMar>
            <w:top w:w="0" w:type="dxa"/>
            <w:bottom w:w="0" w:type="dxa"/>
          </w:tblCellMar>
        </w:tblPrEx>
        <w:trPr>
          <w:jc w:val="center"/>
        </w:trPr>
        <w:tc>
          <w:tcPr>
            <w:tcW w:w="212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5EBAF9F" w14:textId="77777777" w:rsidR="00A82183" w:rsidRDefault="00000000">
            <w:pPr>
              <w:pStyle w:val="Standard"/>
              <w:spacing w:after="80"/>
            </w:pPr>
            <w:r>
              <w:t>Booleano</w:t>
            </w:r>
          </w:p>
        </w:tc>
        <w:tc>
          <w:tcPr>
            <w:tcW w:w="1561"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DBD11D9" w14:textId="77777777" w:rsidR="00A82183" w:rsidRDefault="00000000">
            <w:pPr>
              <w:pStyle w:val="Standard"/>
              <w:spacing w:after="80"/>
              <w:jc w:val="center"/>
            </w:pPr>
            <w:r>
              <w:t>bol</w:t>
            </w:r>
          </w:p>
        </w:tc>
        <w:tc>
          <w:tcPr>
            <w:tcW w:w="240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9627652" w14:textId="77777777" w:rsidR="00A82183" w:rsidRDefault="00000000">
            <w:pPr>
              <w:pStyle w:val="Standard"/>
              <w:spacing w:after="80"/>
            </w:pPr>
            <w:r>
              <w:t>bolEncontrouUnidade</w:t>
            </w:r>
          </w:p>
        </w:tc>
      </w:tr>
    </w:tbl>
    <w:p w14:paraId="52425015" w14:textId="77777777" w:rsidR="00A82183" w:rsidRDefault="00000000">
      <w:pPr>
        <w:pStyle w:val="Ttulo2"/>
      </w:pPr>
      <w:bookmarkStart w:id="554" w:name="_Toc171671445"/>
      <w:bookmarkStart w:id="555" w:name="_Toc134942426"/>
      <w:bookmarkStart w:id="556" w:name="__RefHeading___Toc27741_2823614150"/>
      <w:bookmarkStart w:id="557" w:name="_Toc223560390"/>
      <w:bookmarkStart w:id="558" w:name="_Toc223772496"/>
      <w:bookmarkStart w:id="559" w:name="_Toc223782248"/>
      <w:bookmarkStart w:id="560" w:name="_Toc223894730"/>
      <w:bookmarkStart w:id="561" w:name="_Toc223911075"/>
      <w:bookmarkStart w:id="562" w:name="_Toc224379897"/>
      <w:bookmarkStart w:id="563" w:name="_Toc225675684"/>
      <w:bookmarkStart w:id="564" w:name="_Toc225806646"/>
      <w:bookmarkStart w:id="565" w:name="_Toc226042123"/>
      <w:bookmarkStart w:id="566" w:name="_Toc226117952"/>
      <w:bookmarkStart w:id="567" w:name="_Toc226422537"/>
      <w:bookmarkStart w:id="568" w:name="_Toc226644360"/>
      <w:bookmarkStart w:id="569" w:name="_Toc231601043"/>
      <w:r>
        <w:t>Métodos</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14:paraId="55070C2C" w14:textId="77777777" w:rsidR="00A82183" w:rsidRDefault="00000000">
      <w:pPr>
        <w:pStyle w:val="Standard"/>
        <w:ind w:left="0"/>
      </w:pPr>
      <w:r>
        <w:t>Os nomes dos métodos devem ser verbos no infinitivo e conter apenas letras minúsculas. Termos compostos devem utilizar a primeira letra do segundo termo em diante em maiúscula (</w:t>
      </w:r>
      <w:r>
        <w:rPr>
          <w:b/>
          <w:bCs/>
        </w:rPr>
        <w:t>não deve utilizar o caractere sublinhado</w:t>
      </w:r>
      <w:r>
        <w:t>):</w:t>
      </w:r>
    </w:p>
    <w:p w14:paraId="0A6AC5F6" w14:textId="77777777" w:rsidR="00A82183" w:rsidRDefault="00000000">
      <w:pPr>
        <w:pStyle w:val="PargrafodaLista"/>
        <w:numPr>
          <w:ilvl w:val="0"/>
          <w:numId w:val="9"/>
        </w:numPr>
      </w:pPr>
      <w:r>
        <w:t>`cadastrar`</w:t>
      </w:r>
    </w:p>
    <w:p w14:paraId="3D3916E7" w14:textId="77777777" w:rsidR="00A82183" w:rsidRDefault="00000000">
      <w:pPr>
        <w:pStyle w:val="PargrafodaLista"/>
        <w:numPr>
          <w:ilvl w:val="0"/>
          <w:numId w:val="9"/>
        </w:numPr>
      </w:pPr>
      <w:r>
        <w:t>`calcularJuros`</w:t>
      </w:r>
    </w:p>
    <w:p w14:paraId="52308005" w14:textId="77777777" w:rsidR="00A82183" w:rsidRDefault="00000000">
      <w:pPr>
        <w:pStyle w:val="PargrafodaLista"/>
        <w:numPr>
          <w:ilvl w:val="0"/>
          <w:numId w:val="9"/>
        </w:numPr>
      </w:pPr>
      <w:r>
        <w:t>`gerarEstatisticas`</w:t>
      </w:r>
    </w:p>
    <w:p w14:paraId="29AC336F" w14:textId="77777777" w:rsidR="00A82183" w:rsidRDefault="00000000">
      <w:pPr>
        <w:pStyle w:val="Ttulo2"/>
      </w:pPr>
      <w:bookmarkStart w:id="570" w:name="_Toc134942429"/>
      <w:bookmarkStart w:id="571" w:name="_Toc171671446"/>
      <w:bookmarkStart w:id="572" w:name="__RefHeading___Toc27739_2823614150"/>
      <w:bookmarkStart w:id="573" w:name="_Toc223560391"/>
      <w:bookmarkStart w:id="574" w:name="_Toc223772497"/>
      <w:bookmarkStart w:id="575" w:name="_Toc223782249"/>
      <w:bookmarkStart w:id="576" w:name="_Toc223894731"/>
      <w:bookmarkStart w:id="577" w:name="_Toc223911076"/>
      <w:bookmarkStart w:id="578" w:name="_Toc224379898"/>
      <w:bookmarkStart w:id="579" w:name="_Toc225675685"/>
      <w:bookmarkStart w:id="580" w:name="_Toc225806647"/>
      <w:bookmarkStart w:id="581" w:name="_Toc226042124"/>
      <w:bookmarkStart w:id="582" w:name="_Toc226117953"/>
      <w:bookmarkStart w:id="583" w:name="_Toc226422538"/>
      <w:bookmarkStart w:id="584" w:name="_Toc226644361"/>
      <w:bookmarkStart w:id="585" w:name="_Toc231601044"/>
      <w:r>
        <w:t>Elementos HTML</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4E3DE737" w14:textId="77777777" w:rsidR="00A82183" w:rsidRDefault="00000000">
      <w:pPr>
        <w:pStyle w:val="Standard"/>
        <w:ind w:left="0"/>
      </w:pPr>
      <w:r>
        <w:t>Os elementos HTML devem ser nomeados utilizando um prefixo e um qualificador. O prefixo é definido de acordo com a tabela abaixo e o qualificador deve descrever o propósito do componente contendo a primeira letra em maiúscula e as demais em minúsculas. Termos compostos devem utilizar a primeira letra de cada termo em maiúscula e as demais em minúsculas (</w:t>
      </w:r>
      <w:r>
        <w:rPr>
          <w:b/>
          <w:bCs/>
        </w:rPr>
        <w:t>não deve utilizar o caractere sublinhado</w:t>
      </w:r>
      <w:r>
        <w:t>)</w:t>
      </w:r>
      <w:bookmarkStart w:id="586" w:name="_Toc105497983"/>
      <w:r>
        <w:t>:</w:t>
      </w:r>
    </w:p>
    <w:tbl>
      <w:tblPr>
        <w:tblW w:w="7088" w:type="dxa"/>
        <w:jc w:val="center"/>
        <w:tblLayout w:type="fixed"/>
        <w:tblCellMar>
          <w:left w:w="10" w:type="dxa"/>
          <w:right w:w="10" w:type="dxa"/>
        </w:tblCellMar>
        <w:tblLook w:val="0000" w:firstRow="0" w:lastRow="0" w:firstColumn="0" w:lastColumn="0" w:noHBand="0" w:noVBand="0"/>
      </w:tblPr>
      <w:tblGrid>
        <w:gridCol w:w="3119"/>
        <w:gridCol w:w="1134"/>
        <w:gridCol w:w="2835"/>
      </w:tblGrid>
      <w:tr w:rsidR="00A82183" w14:paraId="3620FD5A"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7DC042B" w14:textId="77777777" w:rsidR="00A82183" w:rsidRDefault="00000000">
            <w:pPr>
              <w:jc w:val="center"/>
              <w:rPr>
                <w:rFonts w:cs="Calibri"/>
                <w:b/>
                <w:bCs/>
              </w:rPr>
            </w:pPr>
            <w:r>
              <w:rPr>
                <w:rFonts w:cs="Calibri"/>
                <w:b/>
                <w:bCs/>
              </w:rPr>
              <w:t>Elemento</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E98C1A3" w14:textId="77777777" w:rsidR="00A82183" w:rsidRDefault="00000000">
            <w:pPr>
              <w:jc w:val="center"/>
              <w:rPr>
                <w:rFonts w:cs="Calibri"/>
                <w:b/>
                <w:bCs/>
              </w:rPr>
            </w:pPr>
            <w:r>
              <w:rPr>
                <w:rFonts w:cs="Calibri"/>
                <w:b/>
                <w:bCs/>
              </w:rPr>
              <w:t>Prefixo</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5493FCB" w14:textId="77777777" w:rsidR="00A82183" w:rsidRDefault="00000000">
            <w:pPr>
              <w:jc w:val="center"/>
              <w:rPr>
                <w:rFonts w:cs="Calibri"/>
                <w:b/>
                <w:bCs/>
              </w:rPr>
            </w:pPr>
            <w:r>
              <w:rPr>
                <w:rFonts w:cs="Calibri"/>
                <w:b/>
                <w:bCs/>
              </w:rPr>
              <w:t>Exemplo</w:t>
            </w:r>
          </w:p>
        </w:tc>
      </w:tr>
      <w:tr w:rsidR="00A82183" w14:paraId="25F55F53"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AA43EC9" w14:textId="77777777" w:rsidR="00A82183" w:rsidRDefault="00000000">
            <w:pPr>
              <w:pStyle w:val="Standard"/>
              <w:spacing w:after="0" w:line="276" w:lineRule="auto"/>
              <w:ind w:left="0"/>
              <w:rPr>
                <w:rFonts w:cs="Calibri"/>
              </w:rPr>
            </w:pPr>
            <w:r>
              <w:rPr>
                <w:rFonts w:cs="Calibri"/>
              </w:rPr>
              <w:t>[input type=] text</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A097DBB" w14:textId="77777777" w:rsidR="00A82183" w:rsidRDefault="00000000">
            <w:pPr>
              <w:pStyle w:val="Index"/>
              <w:spacing w:after="0" w:line="276" w:lineRule="auto"/>
              <w:ind w:left="0"/>
              <w:jc w:val="center"/>
              <w:rPr>
                <w:rFonts w:cs="Calibri"/>
              </w:rPr>
            </w:pPr>
            <w:r>
              <w:rPr>
                <w:rFonts w:cs="Calibri"/>
              </w:rPr>
              <w:t>txt</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9297188" w14:textId="77777777" w:rsidR="00A82183" w:rsidRDefault="00000000">
            <w:pPr>
              <w:pStyle w:val="Index"/>
              <w:spacing w:after="0" w:line="276" w:lineRule="auto"/>
              <w:ind w:left="0"/>
              <w:jc w:val="center"/>
              <w:rPr>
                <w:rFonts w:cs="Calibri"/>
              </w:rPr>
            </w:pPr>
            <w:r>
              <w:rPr>
                <w:rFonts w:cs="Calibri"/>
              </w:rPr>
              <w:t>txtNome</w:t>
            </w:r>
          </w:p>
        </w:tc>
      </w:tr>
      <w:tr w:rsidR="00A82183" w14:paraId="5688C0C8"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156C2BA" w14:textId="77777777" w:rsidR="00A82183" w:rsidRDefault="00000000">
            <w:pPr>
              <w:pStyle w:val="Standard"/>
              <w:spacing w:after="0" w:line="276" w:lineRule="auto"/>
              <w:ind w:left="0"/>
              <w:rPr>
                <w:rFonts w:cs="Calibri"/>
              </w:rPr>
            </w:pPr>
            <w:r>
              <w:rPr>
                <w:rFonts w:cs="Calibri"/>
              </w:rPr>
              <w:t>[input type=] password</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8792FAB" w14:textId="77777777" w:rsidR="00A82183" w:rsidRDefault="00000000">
            <w:pPr>
              <w:pStyle w:val="Standard"/>
              <w:spacing w:after="0" w:line="276" w:lineRule="auto"/>
              <w:ind w:left="0"/>
              <w:jc w:val="center"/>
              <w:rPr>
                <w:rFonts w:cs="Calibri"/>
              </w:rPr>
            </w:pPr>
            <w:r>
              <w:rPr>
                <w:rFonts w:cs="Calibri"/>
              </w:rPr>
              <w:t>pwd</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C265B49" w14:textId="77777777" w:rsidR="00A82183" w:rsidRDefault="00000000">
            <w:pPr>
              <w:pStyle w:val="Standard"/>
              <w:spacing w:after="0" w:line="276" w:lineRule="auto"/>
              <w:ind w:left="0"/>
              <w:jc w:val="center"/>
              <w:rPr>
                <w:rFonts w:cs="Calibri"/>
              </w:rPr>
            </w:pPr>
            <w:r>
              <w:rPr>
                <w:rFonts w:cs="Calibri"/>
              </w:rPr>
              <w:t>pwdSenha</w:t>
            </w:r>
          </w:p>
        </w:tc>
      </w:tr>
      <w:tr w:rsidR="00A82183" w14:paraId="50EDD5C7"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7589A83" w14:textId="77777777" w:rsidR="00A82183" w:rsidRDefault="00000000">
            <w:pPr>
              <w:pStyle w:val="Standard"/>
              <w:spacing w:after="0" w:line="276" w:lineRule="auto"/>
              <w:ind w:left="0"/>
              <w:rPr>
                <w:rFonts w:cs="Calibri"/>
              </w:rPr>
            </w:pPr>
            <w:r>
              <w:rPr>
                <w:rFonts w:cs="Calibri"/>
              </w:rPr>
              <w:t>[input type=] checkbox</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D2C75F8" w14:textId="77777777" w:rsidR="00A82183" w:rsidRDefault="00000000">
            <w:pPr>
              <w:pStyle w:val="Standard"/>
              <w:spacing w:after="0" w:line="276" w:lineRule="auto"/>
              <w:ind w:left="0"/>
              <w:jc w:val="center"/>
              <w:rPr>
                <w:rFonts w:cs="Calibri"/>
              </w:rPr>
            </w:pPr>
            <w:r>
              <w:rPr>
                <w:rFonts w:cs="Calibri"/>
              </w:rPr>
              <w:t>chk</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DB697E4" w14:textId="77777777" w:rsidR="00A82183" w:rsidRDefault="00000000">
            <w:pPr>
              <w:pStyle w:val="Standard"/>
              <w:spacing w:after="0" w:line="276" w:lineRule="auto"/>
              <w:ind w:left="0"/>
              <w:jc w:val="center"/>
              <w:rPr>
                <w:rFonts w:cs="Calibri"/>
              </w:rPr>
            </w:pPr>
            <w:r>
              <w:rPr>
                <w:rFonts w:cs="Calibri"/>
              </w:rPr>
              <w:t>chkUnidadeProtocolo</w:t>
            </w:r>
          </w:p>
        </w:tc>
      </w:tr>
      <w:tr w:rsidR="00A82183" w14:paraId="4F76A998"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F2F05DD" w14:textId="77777777" w:rsidR="00A82183" w:rsidRDefault="00000000">
            <w:pPr>
              <w:pStyle w:val="Standard"/>
              <w:spacing w:after="0" w:line="276" w:lineRule="auto"/>
              <w:ind w:left="0"/>
              <w:rPr>
                <w:rFonts w:cs="Calibri"/>
              </w:rPr>
            </w:pPr>
            <w:r>
              <w:rPr>
                <w:rFonts w:cs="Calibri"/>
              </w:rPr>
              <w:t>[input type=] radio</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A00CF91" w14:textId="77777777" w:rsidR="00A82183" w:rsidRDefault="00000000">
            <w:pPr>
              <w:pStyle w:val="Standard"/>
              <w:spacing w:after="0" w:line="276" w:lineRule="auto"/>
              <w:ind w:left="0"/>
              <w:jc w:val="center"/>
              <w:rPr>
                <w:rFonts w:cs="Calibri"/>
              </w:rPr>
            </w:pPr>
            <w:r>
              <w:rPr>
                <w:rFonts w:cs="Calibri"/>
              </w:rPr>
              <w:t>rdo</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C27D72C" w14:textId="77777777" w:rsidR="00A82183" w:rsidRDefault="00000000">
            <w:pPr>
              <w:pStyle w:val="Standard"/>
              <w:spacing w:after="0" w:line="276" w:lineRule="auto"/>
              <w:ind w:left="0"/>
              <w:jc w:val="center"/>
              <w:rPr>
                <w:rFonts w:cs="Calibri"/>
              </w:rPr>
            </w:pPr>
            <w:r>
              <w:rPr>
                <w:rFonts w:cs="Calibri"/>
              </w:rPr>
              <w:t>rdoNivelAcesso</w:t>
            </w:r>
          </w:p>
        </w:tc>
      </w:tr>
      <w:tr w:rsidR="00A82183" w14:paraId="733589DB"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6551ABE" w14:textId="77777777" w:rsidR="00A82183" w:rsidRDefault="00000000">
            <w:pPr>
              <w:pStyle w:val="Standard"/>
              <w:spacing w:after="0" w:line="276" w:lineRule="auto"/>
              <w:ind w:left="0"/>
              <w:rPr>
                <w:rFonts w:cs="Calibri"/>
              </w:rPr>
            </w:pPr>
            <w:r>
              <w:rPr>
                <w:rFonts w:cs="Calibri"/>
              </w:rPr>
              <w:t>[input type=] submit</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9EF9B6D" w14:textId="77777777" w:rsidR="00A82183" w:rsidRDefault="00000000">
            <w:pPr>
              <w:pStyle w:val="Standard"/>
              <w:spacing w:after="0" w:line="276" w:lineRule="auto"/>
              <w:ind w:left="0"/>
              <w:jc w:val="center"/>
              <w:rPr>
                <w:rFonts w:cs="Calibri"/>
              </w:rPr>
            </w:pPr>
            <w:r>
              <w:rPr>
                <w:rFonts w:cs="Calibri"/>
              </w:rPr>
              <w:t>sbm</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82A8B79" w14:textId="77777777" w:rsidR="00A82183" w:rsidRDefault="00000000">
            <w:pPr>
              <w:pStyle w:val="Standard"/>
              <w:spacing w:after="0" w:line="276" w:lineRule="auto"/>
              <w:ind w:left="0"/>
              <w:jc w:val="center"/>
              <w:rPr>
                <w:rFonts w:cs="Calibri"/>
              </w:rPr>
            </w:pPr>
            <w:r>
              <w:rPr>
                <w:rFonts w:cs="Calibri"/>
              </w:rPr>
              <w:t>sbmSalvar</w:t>
            </w:r>
          </w:p>
        </w:tc>
      </w:tr>
      <w:tr w:rsidR="00A82183" w14:paraId="35752674"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7F67BC9" w14:textId="77777777" w:rsidR="00A82183" w:rsidRDefault="00000000">
            <w:pPr>
              <w:pStyle w:val="Standard"/>
              <w:spacing w:after="0" w:line="276" w:lineRule="auto"/>
              <w:ind w:left="0"/>
              <w:rPr>
                <w:rFonts w:cs="Calibri"/>
              </w:rPr>
            </w:pPr>
            <w:r>
              <w:rPr>
                <w:rFonts w:cs="Calibri"/>
              </w:rPr>
              <w:t>[input type=] file</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5F7B724" w14:textId="77777777" w:rsidR="00A82183" w:rsidRDefault="00000000">
            <w:pPr>
              <w:pStyle w:val="Standard"/>
              <w:spacing w:after="0" w:line="276" w:lineRule="auto"/>
              <w:ind w:left="0"/>
              <w:jc w:val="center"/>
              <w:rPr>
                <w:rFonts w:cs="Calibri"/>
              </w:rPr>
            </w:pPr>
            <w:r>
              <w:rPr>
                <w:rFonts w:cs="Calibri"/>
              </w:rPr>
              <w:t>fil</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B39DA36" w14:textId="77777777" w:rsidR="00A82183" w:rsidRDefault="00000000">
            <w:pPr>
              <w:pStyle w:val="Standard"/>
              <w:spacing w:after="0" w:line="276" w:lineRule="auto"/>
              <w:ind w:left="0"/>
              <w:jc w:val="center"/>
              <w:rPr>
                <w:rFonts w:cs="Calibri"/>
              </w:rPr>
            </w:pPr>
            <w:r>
              <w:rPr>
                <w:rFonts w:cs="Calibri"/>
              </w:rPr>
              <w:t>filAnexo</w:t>
            </w:r>
          </w:p>
        </w:tc>
      </w:tr>
      <w:tr w:rsidR="00A82183" w14:paraId="107BFAFB"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A510C00" w14:textId="77777777" w:rsidR="00A82183" w:rsidRDefault="00000000">
            <w:pPr>
              <w:pStyle w:val="Standard"/>
              <w:spacing w:after="0" w:line="276" w:lineRule="auto"/>
              <w:ind w:left="0"/>
              <w:rPr>
                <w:rFonts w:cs="Calibri"/>
              </w:rPr>
            </w:pPr>
            <w:r>
              <w:rPr>
                <w:rFonts w:cs="Calibri"/>
              </w:rPr>
              <w:t>[input type=] hidden</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4246505D" w14:textId="77777777" w:rsidR="00A82183" w:rsidRDefault="00000000">
            <w:pPr>
              <w:pStyle w:val="Standard"/>
              <w:spacing w:after="0" w:line="276" w:lineRule="auto"/>
              <w:ind w:left="0"/>
              <w:jc w:val="center"/>
              <w:rPr>
                <w:rFonts w:cs="Calibri"/>
              </w:rPr>
            </w:pPr>
            <w:r>
              <w:rPr>
                <w:rFonts w:cs="Calibri"/>
              </w:rPr>
              <w:t>hdn</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E85DD00" w14:textId="77777777" w:rsidR="00A82183" w:rsidRDefault="00000000">
            <w:pPr>
              <w:pStyle w:val="Standard"/>
              <w:spacing w:after="0" w:line="276" w:lineRule="auto"/>
              <w:ind w:left="0"/>
              <w:jc w:val="center"/>
              <w:rPr>
                <w:rFonts w:cs="Calibri"/>
              </w:rPr>
            </w:pPr>
            <w:r>
              <w:rPr>
                <w:rFonts w:cs="Calibri"/>
              </w:rPr>
              <w:t>hdnIdCidade</w:t>
            </w:r>
          </w:p>
        </w:tc>
      </w:tr>
      <w:tr w:rsidR="00A82183" w14:paraId="2FD490DE"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F582893" w14:textId="77777777" w:rsidR="00A82183" w:rsidRDefault="00000000">
            <w:pPr>
              <w:pStyle w:val="Standard"/>
              <w:spacing w:after="0" w:line="276" w:lineRule="auto"/>
              <w:ind w:left="0"/>
              <w:rPr>
                <w:rFonts w:cs="Calibri"/>
              </w:rPr>
            </w:pPr>
            <w:r>
              <w:rPr>
                <w:rFonts w:cs="Calibri"/>
              </w:rPr>
              <w:t>[input type=] image</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41994D9" w14:textId="77777777" w:rsidR="00A82183" w:rsidRDefault="00000000">
            <w:pPr>
              <w:pStyle w:val="Standard"/>
              <w:spacing w:after="0" w:line="276" w:lineRule="auto"/>
              <w:ind w:left="0"/>
              <w:jc w:val="center"/>
              <w:rPr>
                <w:rFonts w:cs="Calibri"/>
              </w:rPr>
            </w:pPr>
            <w:r>
              <w:rPr>
                <w:rFonts w:cs="Calibri"/>
              </w:rPr>
              <w:t>img</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4703601" w14:textId="77777777" w:rsidR="00A82183" w:rsidRDefault="00000000">
            <w:pPr>
              <w:pStyle w:val="Standard"/>
              <w:spacing w:after="0" w:line="276" w:lineRule="auto"/>
              <w:ind w:left="0"/>
              <w:jc w:val="center"/>
              <w:rPr>
                <w:rFonts w:cs="Calibri"/>
              </w:rPr>
            </w:pPr>
            <w:r>
              <w:rPr>
                <w:rFonts w:cs="Calibri"/>
              </w:rPr>
              <w:t>imgLupa</w:t>
            </w:r>
          </w:p>
        </w:tc>
      </w:tr>
      <w:tr w:rsidR="00A82183" w14:paraId="5D3AA378"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8C65996" w14:textId="77777777" w:rsidR="00A82183" w:rsidRDefault="00000000">
            <w:pPr>
              <w:pStyle w:val="Standard"/>
              <w:spacing w:after="0" w:line="276" w:lineRule="auto"/>
              <w:ind w:left="0"/>
              <w:rPr>
                <w:rFonts w:cs="Calibri"/>
              </w:rPr>
            </w:pPr>
            <w:r>
              <w:rPr>
                <w:rFonts w:cs="Calibri"/>
              </w:rPr>
              <w:t>[input type=] button</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3C67872A" w14:textId="77777777" w:rsidR="00A82183" w:rsidRDefault="00000000">
            <w:pPr>
              <w:pStyle w:val="Standard"/>
              <w:spacing w:after="0" w:line="276" w:lineRule="auto"/>
              <w:ind w:left="0"/>
              <w:jc w:val="center"/>
              <w:rPr>
                <w:rFonts w:cs="Calibri"/>
              </w:rPr>
            </w:pPr>
            <w:r>
              <w:rPr>
                <w:rFonts w:cs="Calibri"/>
              </w:rPr>
              <w:t>btn</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AB92E85" w14:textId="77777777" w:rsidR="00A82183" w:rsidRDefault="00000000">
            <w:pPr>
              <w:pStyle w:val="Standard"/>
              <w:spacing w:after="0" w:line="276" w:lineRule="auto"/>
              <w:ind w:left="0"/>
              <w:jc w:val="center"/>
              <w:rPr>
                <w:rFonts w:cs="Calibri"/>
              </w:rPr>
            </w:pPr>
            <w:r>
              <w:rPr>
                <w:rFonts w:cs="Calibri"/>
              </w:rPr>
              <w:t>btnFechar</w:t>
            </w:r>
          </w:p>
        </w:tc>
      </w:tr>
      <w:tr w:rsidR="00A82183" w14:paraId="43BA5B1D"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D9E15CD" w14:textId="77777777" w:rsidR="00A82183" w:rsidRDefault="00000000">
            <w:pPr>
              <w:pStyle w:val="Standard"/>
              <w:spacing w:after="0" w:line="276" w:lineRule="auto"/>
              <w:ind w:left="0"/>
              <w:rPr>
                <w:rFonts w:cs="Calibri"/>
              </w:rPr>
            </w:pPr>
            <w:r>
              <w:rPr>
                <w:rFonts w:cs="Calibri"/>
              </w:rPr>
              <w:t>Form</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4B71FD5" w14:textId="77777777" w:rsidR="00A82183" w:rsidRDefault="00000000">
            <w:pPr>
              <w:pStyle w:val="Standard"/>
              <w:spacing w:after="0" w:line="276" w:lineRule="auto"/>
              <w:ind w:left="0"/>
              <w:jc w:val="center"/>
              <w:rPr>
                <w:rFonts w:cs="Calibri"/>
              </w:rPr>
            </w:pPr>
            <w:r>
              <w:rPr>
                <w:rFonts w:cs="Calibri"/>
              </w:rPr>
              <w:t>frm</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04CF75C" w14:textId="77777777" w:rsidR="00A82183" w:rsidRDefault="00000000">
            <w:pPr>
              <w:pStyle w:val="Standard"/>
              <w:spacing w:after="0" w:line="276" w:lineRule="auto"/>
              <w:ind w:left="0"/>
              <w:jc w:val="center"/>
              <w:rPr>
                <w:rFonts w:cs="Calibri"/>
              </w:rPr>
            </w:pPr>
            <w:r>
              <w:rPr>
                <w:rFonts w:cs="Calibri"/>
              </w:rPr>
              <w:t>frmAnotacaoCadastro</w:t>
            </w:r>
          </w:p>
        </w:tc>
      </w:tr>
      <w:tr w:rsidR="00A82183" w14:paraId="02E4E2E7"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F464771" w14:textId="77777777" w:rsidR="00A82183" w:rsidRDefault="00000000">
            <w:pPr>
              <w:pStyle w:val="Standard"/>
              <w:spacing w:after="0" w:line="276" w:lineRule="auto"/>
              <w:ind w:left="0"/>
              <w:rPr>
                <w:rFonts w:cs="Calibri"/>
              </w:rPr>
            </w:pPr>
            <w:r>
              <w:rPr>
                <w:rFonts w:cs="Calibri"/>
              </w:rPr>
              <w:t>Div</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62FA713" w14:textId="77777777" w:rsidR="00A82183" w:rsidRDefault="00000000">
            <w:pPr>
              <w:pStyle w:val="Standard"/>
              <w:spacing w:after="0" w:line="276" w:lineRule="auto"/>
              <w:ind w:left="0"/>
              <w:jc w:val="center"/>
              <w:rPr>
                <w:rFonts w:cs="Calibri"/>
              </w:rPr>
            </w:pPr>
            <w:r>
              <w:rPr>
                <w:rFonts w:cs="Calibri"/>
              </w:rPr>
              <w:t>div</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0D294265" w14:textId="77777777" w:rsidR="00A82183" w:rsidRDefault="00000000">
            <w:pPr>
              <w:pStyle w:val="Standard"/>
              <w:spacing w:after="0" w:line="276" w:lineRule="auto"/>
              <w:ind w:left="0"/>
              <w:jc w:val="center"/>
              <w:rPr>
                <w:rFonts w:cs="Calibri"/>
              </w:rPr>
            </w:pPr>
            <w:r>
              <w:rPr>
                <w:rFonts w:cs="Calibri"/>
              </w:rPr>
              <w:t>divEndereco</w:t>
            </w:r>
          </w:p>
        </w:tc>
      </w:tr>
      <w:tr w:rsidR="00A82183" w14:paraId="2C48595A"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21E172F7" w14:textId="77777777" w:rsidR="00A82183" w:rsidRDefault="00000000">
            <w:pPr>
              <w:pStyle w:val="Standard"/>
              <w:spacing w:after="0" w:line="276" w:lineRule="auto"/>
              <w:ind w:left="0"/>
              <w:rPr>
                <w:rFonts w:cs="Calibri"/>
              </w:rPr>
            </w:pPr>
            <w:r>
              <w:rPr>
                <w:rFonts w:cs="Calibri"/>
              </w:rPr>
              <w:t>Table</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6104264D" w14:textId="77777777" w:rsidR="00A82183" w:rsidRDefault="00000000">
            <w:pPr>
              <w:pStyle w:val="Standard"/>
              <w:spacing w:after="0" w:line="276" w:lineRule="auto"/>
              <w:ind w:left="0"/>
              <w:jc w:val="center"/>
              <w:rPr>
                <w:rFonts w:cs="Calibri"/>
              </w:rPr>
            </w:pPr>
            <w:r>
              <w:rPr>
                <w:rFonts w:cs="Calibri"/>
              </w:rPr>
              <w:t>tbl</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773E4E22" w14:textId="77777777" w:rsidR="00A82183" w:rsidRDefault="00000000">
            <w:pPr>
              <w:pStyle w:val="Standard"/>
              <w:spacing w:after="0" w:line="276" w:lineRule="auto"/>
              <w:ind w:left="0"/>
              <w:jc w:val="center"/>
              <w:rPr>
                <w:rFonts w:cs="Calibri"/>
              </w:rPr>
            </w:pPr>
            <w:r>
              <w:rPr>
                <w:rFonts w:cs="Calibri"/>
              </w:rPr>
              <w:t>tblLocalizadores</w:t>
            </w:r>
          </w:p>
        </w:tc>
      </w:tr>
      <w:tr w:rsidR="00A82183" w14:paraId="00E95D06" w14:textId="77777777">
        <w:tblPrEx>
          <w:tblCellMar>
            <w:top w:w="0" w:type="dxa"/>
            <w:bottom w:w="0" w:type="dxa"/>
          </w:tblCellMar>
        </w:tblPrEx>
        <w:trPr>
          <w:jc w:val="center"/>
        </w:trPr>
        <w:tc>
          <w:tcPr>
            <w:tcW w:w="3119" w:type="dxa"/>
            <w:tcBorders>
              <w:top w:val="single" w:sz="4" w:space="0" w:color="00000A"/>
              <w:left w:val="single" w:sz="4" w:space="0" w:color="00000A"/>
              <w:right w:val="single" w:sz="4" w:space="0" w:color="00000A"/>
            </w:tcBorders>
            <w:tcMar>
              <w:top w:w="0" w:type="dxa"/>
              <w:left w:w="75" w:type="dxa"/>
              <w:bottom w:w="0" w:type="dxa"/>
              <w:right w:w="70" w:type="dxa"/>
            </w:tcMar>
          </w:tcPr>
          <w:p w14:paraId="6E9893DB" w14:textId="77777777" w:rsidR="00A82183" w:rsidRDefault="00000000">
            <w:pPr>
              <w:pStyle w:val="Standard"/>
              <w:spacing w:after="0" w:line="276" w:lineRule="auto"/>
              <w:ind w:left="0"/>
              <w:rPr>
                <w:rFonts w:cs="Calibri"/>
              </w:rPr>
            </w:pPr>
            <w:r>
              <w:rPr>
                <w:rFonts w:cs="Calibri"/>
              </w:rPr>
              <w:t>iFrame</w:t>
            </w:r>
          </w:p>
        </w:tc>
        <w:tc>
          <w:tcPr>
            <w:tcW w:w="1134" w:type="dxa"/>
            <w:tcBorders>
              <w:top w:val="single" w:sz="4" w:space="0" w:color="00000A"/>
              <w:left w:val="single" w:sz="4" w:space="0" w:color="00000A"/>
              <w:right w:val="single" w:sz="4" w:space="0" w:color="00000A"/>
            </w:tcBorders>
            <w:tcMar>
              <w:top w:w="0" w:type="dxa"/>
              <w:left w:w="75" w:type="dxa"/>
              <w:bottom w:w="0" w:type="dxa"/>
              <w:right w:w="70" w:type="dxa"/>
            </w:tcMar>
          </w:tcPr>
          <w:p w14:paraId="6E6D214E" w14:textId="77777777" w:rsidR="00A82183" w:rsidRDefault="00000000">
            <w:pPr>
              <w:pStyle w:val="Standard"/>
              <w:spacing w:after="0" w:line="276" w:lineRule="auto"/>
              <w:ind w:left="0"/>
              <w:jc w:val="center"/>
              <w:rPr>
                <w:rFonts w:cs="Calibri"/>
              </w:rPr>
            </w:pPr>
            <w:r>
              <w:rPr>
                <w:rFonts w:cs="Calibri"/>
              </w:rPr>
              <w:t>ifr</w:t>
            </w:r>
          </w:p>
        </w:tc>
        <w:tc>
          <w:tcPr>
            <w:tcW w:w="2835" w:type="dxa"/>
            <w:tcBorders>
              <w:top w:val="single" w:sz="4" w:space="0" w:color="00000A"/>
              <w:left w:val="single" w:sz="4" w:space="0" w:color="00000A"/>
              <w:right w:val="single" w:sz="4" w:space="0" w:color="00000A"/>
            </w:tcBorders>
            <w:tcMar>
              <w:top w:w="0" w:type="dxa"/>
              <w:left w:w="75" w:type="dxa"/>
              <w:bottom w:w="0" w:type="dxa"/>
              <w:right w:w="70" w:type="dxa"/>
            </w:tcMar>
          </w:tcPr>
          <w:p w14:paraId="6BA3AB23" w14:textId="77777777" w:rsidR="00A82183" w:rsidRDefault="00000000">
            <w:pPr>
              <w:pStyle w:val="Standard"/>
              <w:spacing w:after="0" w:line="276" w:lineRule="auto"/>
              <w:ind w:left="0"/>
              <w:jc w:val="center"/>
              <w:rPr>
                <w:rFonts w:cs="Calibri"/>
              </w:rPr>
            </w:pPr>
            <w:r>
              <w:rPr>
                <w:rFonts w:cs="Calibri"/>
              </w:rPr>
              <w:t>ifrmArvore</w:t>
            </w:r>
          </w:p>
        </w:tc>
      </w:tr>
      <w:tr w:rsidR="00A82183" w14:paraId="33FEFC84" w14:textId="77777777">
        <w:tblPrEx>
          <w:tblCellMar>
            <w:top w:w="0" w:type="dxa"/>
            <w:bottom w:w="0" w:type="dxa"/>
          </w:tblCellMar>
        </w:tblPrEx>
        <w:trPr>
          <w:jc w:val="center"/>
        </w:trPr>
        <w:tc>
          <w:tcPr>
            <w:tcW w:w="3119"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13A253AC" w14:textId="77777777" w:rsidR="00A82183" w:rsidRDefault="00000000">
            <w:pPr>
              <w:pStyle w:val="Standard"/>
              <w:spacing w:after="0" w:line="276" w:lineRule="auto"/>
              <w:ind w:left="0"/>
              <w:rPr>
                <w:rFonts w:cs="Calibri"/>
              </w:rPr>
            </w:pPr>
            <w:r>
              <w:rPr>
                <w:rFonts w:cs="Calibri"/>
              </w:rPr>
              <w:t>TextArea</w:t>
            </w:r>
          </w:p>
        </w:tc>
        <w:tc>
          <w:tcPr>
            <w:tcW w:w="1134"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570B292" w14:textId="77777777" w:rsidR="00A82183" w:rsidRDefault="00000000">
            <w:pPr>
              <w:pStyle w:val="Standard"/>
              <w:spacing w:after="0" w:line="276" w:lineRule="auto"/>
              <w:ind w:left="0"/>
              <w:jc w:val="center"/>
              <w:rPr>
                <w:rFonts w:cs="Calibri"/>
              </w:rPr>
            </w:pPr>
            <w:r>
              <w:rPr>
                <w:rFonts w:cs="Calibri"/>
              </w:rPr>
              <w:t>txa</w:t>
            </w:r>
          </w:p>
        </w:tc>
        <w:tc>
          <w:tcPr>
            <w:tcW w:w="2835" w:type="dxa"/>
            <w:tcBorders>
              <w:top w:val="single" w:sz="4" w:space="0" w:color="00000A"/>
              <w:left w:val="single" w:sz="4" w:space="0" w:color="00000A"/>
              <w:bottom w:val="single" w:sz="4" w:space="0" w:color="00000A"/>
              <w:right w:val="single" w:sz="4" w:space="0" w:color="00000A"/>
            </w:tcBorders>
            <w:tcMar>
              <w:top w:w="0" w:type="dxa"/>
              <w:left w:w="75" w:type="dxa"/>
              <w:bottom w:w="0" w:type="dxa"/>
              <w:right w:w="70" w:type="dxa"/>
            </w:tcMar>
          </w:tcPr>
          <w:p w14:paraId="5F7F5C26" w14:textId="77777777" w:rsidR="00A82183" w:rsidRDefault="00000000">
            <w:pPr>
              <w:pStyle w:val="Standard"/>
              <w:spacing w:after="0" w:line="276" w:lineRule="auto"/>
              <w:ind w:left="0"/>
              <w:jc w:val="center"/>
              <w:rPr>
                <w:rFonts w:cs="Calibri"/>
              </w:rPr>
            </w:pPr>
            <w:r>
              <w:rPr>
                <w:rFonts w:cs="Calibri"/>
              </w:rPr>
              <w:t>txaDescricao</w:t>
            </w:r>
          </w:p>
        </w:tc>
      </w:tr>
      <w:tr w:rsidR="00A82183" w14:paraId="17168E64" w14:textId="77777777">
        <w:tblPrEx>
          <w:tblCellMar>
            <w:top w:w="0" w:type="dxa"/>
            <w:bottom w:w="0" w:type="dxa"/>
          </w:tblCellMar>
        </w:tblPrEx>
        <w:trPr>
          <w:jc w:val="center"/>
        </w:trPr>
        <w:tc>
          <w:tcPr>
            <w:tcW w:w="3119" w:type="dxa"/>
            <w:tcBorders>
              <w:left w:val="single" w:sz="4" w:space="0" w:color="00000A"/>
              <w:bottom w:val="single" w:sz="4" w:space="0" w:color="00000A"/>
              <w:right w:val="single" w:sz="4" w:space="0" w:color="00000A"/>
            </w:tcBorders>
            <w:tcMar>
              <w:top w:w="0" w:type="dxa"/>
              <w:left w:w="75" w:type="dxa"/>
              <w:bottom w:w="0" w:type="dxa"/>
              <w:right w:w="70" w:type="dxa"/>
            </w:tcMar>
          </w:tcPr>
          <w:p w14:paraId="582A1E35" w14:textId="77777777" w:rsidR="00A82183" w:rsidRDefault="00000000">
            <w:pPr>
              <w:pStyle w:val="Standard"/>
              <w:spacing w:after="0" w:line="276" w:lineRule="auto"/>
              <w:ind w:left="0"/>
              <w:rPr>
                <w:rFonts w:cs="Calibri"/>
              </w:rPr>
            </w:pPr>
            <w:r>
              <w:rPr>
                <w:rFonts w:cs="Calibri"/>
              </w:rPr>
              <w:t>Select</w:t>
            </w:r>
          </w:p>
        </w:tc>
        <w:tc>
          <w:tcPr>
            <w:tcW w:w="1134" w:type="dxa"/>
            <w:tcBorders>
              <w:left w:val="single" w:sz="4" w:space="0" w:color="00000A"/>
              <w:bottom w:val="single" w:sz="4" w:space="0" w:color="00000A"/>
              <w:right w:val="single" w:sz="4" w:space="0" w:color="00000A"/>
            </w:tcBorders>
            <w:tcMar>
              <w:top w:w="0" w:type="dxa"/>
              <w:left w:w="75" w:type="dxa"/>
              <w:bottom w:w="0" w:type="dxa"/>
              <w:right w:w="70" w:type="dxa"/>
            </w:tcMar>
          </w:tcPr>
          <w:p w14:paraId="62D5B151" w14:textId="77777777" w:rsidR="00A82183" w:rsidRDefault="00000000">
            <w:pPr>
              <w:pStyle w:val="Standard"/>
              <w:spacing w:after="0" w:line="276" w:lineRule="auto"/>
              <w:ind w:left="0"/>
              <w:jc w:val="center"/>
              <w:rPr>
                <w:rFonts w:cs="Calibri"/>
              </w:rPr>
            </w:pPr>
            <w:r>
              <w:rPr>
                <w:rFonts w:cs="Calibri"/>
              </w:rPr>
              <w:t>sel</w:t>
            </w:r>
          </w:p>
        </w:tc>
        <w:tc>
          <w:tcPr>
            <w:tcW w:w="2835" w:type="dxa"/>
            <w:tcBorders>
              <w:left w:val="single" w:sz="4" w:space="0" w:color="00000A"/>
              <w:bottom w:val="single" w:sz="4" w:space="0" w:color="00000A"/>
              <w:right w:val="single" w:sz="4" w:space="0" w:color="00000A"/>
            </w:tcBorders>
            <w:tcMar>
              <w:top w:w="0" w:type="dxa"/>
              <w:left w:w="75" w:type="dxa"/>
              <w:bottom w:w="0" w:type="dxa"/>
              <w:right w:w="70" w:type="dxa"/>
            </w:tcMar>
          </w:tcPr>
          <w:p w14:paraId="3B005701" w14:textId="77777777" w:rsidR="00A82183" w:rsidRDefault="00000000">
            <w:pPr>
              <w:pStyle w:val="Standard"/>
              <w:spacing w:after="0" w:line="276" w:lineRule="auto"/>
              <w:ind w:left="0"/>
              <w:jc w:val="center"/>
              <w:rPr>
                <w:rFonts w:cs="Calibri"/>
              </w:rPr>
            </w:pPr>
            <w:r>
              <w:rPr>
                <w:rFonts w:cs="Calibri"/>
              </w:rPr>
              <w:t>selUnidades</w:t>
            </w:r>
          </w:p>
        </w:tc>
      </w:tr>
      <w:bookmarkEnd w:id="586"/>
    </w:tbl>
    <w:p w14:paraId="576161AD" w14:textId="77777777" w:rsidR="00A82183" w:rsidRDefault="00A82183"/>
    <w:p w14:paraId="4DED1166"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587" w:name="_Toc171671448"/>
      <w:bookmarkStart w:id="588" w:name="__RefHeading___Toc27717_2823614150"/>
      <w:bookmarkStart w:id="589" w:name="_Toc534906237"/>
      <w:bookmarkStart w:id="590" w:name="_Toc467775884"/>
      <w:bookmarkStart w:id="591" w:name="_Toc223560393"/>
      <w:bookmarkStart w:id="592" w:name="_Toc223772499"/>
      <w:bookmarkStart w:id="593" w:name="_Toc223782251"/>
      <w:bookmarkStart w:id="594" w:name="_Toc223894733"/>
      <w:bookmarkStart w:id="595" w:name="_Toc223911078"/>
      <w:bookmarkStart w:id="596" w:name="_Toc224379900"/>
      <w:bookmarkStart w:id="597" w:name="_Toc225675686"/>
      <w:bookmarkStart w:id="598" w:name="_Toc225806648"/>
      <w:bookmarkStart w:id="599" w:name="_Toc226042125"/>
      <w:bookmarkStart w:id="600" w:name="_Toc226117954"/>
      <w:bookmarkStart w:id="601" w:name="_Toc226422539"/>
      <w:bookmarkStart w:id="602" w:name="_Toc226644362"/>
      <w:bookmarkStart w:id="603" w:name="_Toc231601045"/>
      <w:r>
        <w:rPr>
          <w:rFonts w:ascii="Arial" w:hAnsi="Arial" w:cs="Arial"/>
          <w:color w:val="365F91"/>
          <w:kern w:val="3"/>
          <w:lang w:eastAsia="zh-CN"/>
        </w:rPr>
        <w:t>Gerador de Código</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1AC150F2" w14:textId="77777777" w:rsidR="00A82183" w:rsidRDefault="00000000">
      <w:r>
        <w:lastRenderedPageBreak/>
        <w:t xml:space="preserve">As operações básicas podem ser geradas no framework `InfraPHP` através de um gerador de código disponível no endereço: </w:t>
      </w:r>
      <w:hyperlink r:id="rId28" w:history="1">
        <w:r>
          <w:rPr>
            <w:rStyle w:val="Hyperlink"/>
          </w:rPr>
          <w:t>https://ge</w:t>
        </w:r>
        <w:bookmarkStart w:id="604" w:name="_Hlt225948746"/>
        <w:r>
          <w:rPr>
            <w:rStyle w:val="Hyperlink"/>
          </w:rPr>
          <w:t>r</w:t>
        </w:r>
        <w:bookmarkEnd w:id="604"/>
        <w:r>
          <w:rPr>
            <w:rStyle w:val="Hyperlink"/>
          </w:rPr>
          <w:t>ador.trf4.jus.br</w:t>
        </w:r>
      </w:hyperlink>
    </w:p>
    <w:p w14:paraId="054B140E" w14:textId="77777777" w:rsidR="00A82183" w:rsidRDefault="00000000">
      <w:pPr>
        <w:pStyle w:val="Standard"/>
        <w:ind w:left="0"/>
      </w:pPr>
      <w:r>
        <w:t>A geração do código é realizada com base na interpretação dos comandos DDL utilizados para criação da base de dados. É muito importante seguir o padrão de modelagem de dados, principalmente com relação aos prefixos dos campos, pois o gerador utilizará essas informações para gerar máscaras para os campos na interface e validações específicas tanto em javascript como na camada de regras de negócio.</w:t>
      </w:r>
    </w:p>
    <w:p w14:paraId="2C4D2325" w14:textId="77777777" w:rsidR="00A82183" w:rsidRDefault="00000000">
      <w:pPr>
        <w:pStyle w:val="Standard"/>
        <w:ind w:left="0"/>
      </w:pPr>
      <w:r>
        <w:t>Os comandos SQL podem ser escritos em vários dialetos e o gerador aceita somente alguns deles.</w:t>
      </w:r>
    </w:p>
    <w:p w14:paraId="264A15EA" w14:textId="77777777" w:rsidR="00A82183" w:rsidRDefault="00000000">
      <w:pPr>
        <w:pStyle w:val="Standard"/>
        <w:ind w:left="0"/>
      </w:pPr>
      <w:r>
        <w:rPr>
          <w:b/>
          <w:bCs/>
        </w:rPr>
        <w:t>Exemplo</w:t>
      </w:r>
      <w:r>
        <w:t xml:space="preserve"> de comandos SQL de duas tabelas e informações necessárias para geração de código de operações básicas por meio do framework `InfraPHP`:</w:t>
      </w:r>
    </w:p>
    <w:p w14:paraId="033772D3" w14:textId="77777777" w:rsidR="00A82183" w:rsidRDefault="00000000">
      <w:pPr>
        <w:pStyle w:val="Standard"/>
        <w:jc w:val="center"/>
      </w:pPr>
      <w:r>
        <w:rPr>
          <w:noProof/>
        </w:rPr>
        <w:drawing>
          <wp:inline distT="0" distB="0" distL="0" distR="0" wp14:anchorId="03D7BCCF" wp14:editId="0672F6D1">
            <wp:extent cx="3891240" cy="953640"/>
            <wp:effectExtent l="0" t="0" r="0" b="0"/>
            <wp:docPr id="2041027906" name="Figura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3891240" cy="953640"/>
                    </a:xfrm>
                    <a:prstGeom prst="rect">
                      <a:avLst/>
                    </a:prstGeom>
                    <a:noFill/>
                    <a:ln>
                      <a:noFill/>
                      <a:prstDash/>
                    </a:ln>
                  </pic:spPr>
                </pic:pic>
              </a:graphicData>
            </a:graphic>
          </wp:inline>
        </w:drawing>
      </w:r>
    </w:p>
    <w:p w14:paraId="013CC0B4" w14:textId="77777777" w:rsidR="00A82183" w:rsidRDefault="00000000">
      <w:pPr>
        <w:pStyle w:val="CdigoFonte"/>
        <w:spacing w:after="0"/>
        <w:rPr>
          <w:sz w:val="16"/>
          <w:lang w:val="en-US"/>
        </w:rPr>
      </w:pPr>
      <w:r>
        <w:rPr>
          <w:sz w:val="16"/>
          <w:lang w:val="en-US"/>
        </w:rPr>
        <w:t>```sql</w:t>
      </w:r>
      <w:r>
        <w:rPr>
          <w:sz w:val="16"/>
          <w:lang w:val="en-US"/>
        </w:rPr>
        <w:br/>
        <w:t>CREATE TABLE md_abc_aquisicao(</w:t>
      </w:r>
    </w:p>
    <w:p w14:paraId="12B967C7" w14:textId="77777777" w:rsidR="00A82183" w:rsidRDefault="00000000">
      <w:pPr>
        <w:pStyle w:val="CdigoFonte"/>
        <w:spacing w:after="0"/>
        <w:rPr>
          <w:sz w:val="16"/>
          <w:lang w:val="en-US"/>
        </w:rPr>
      </w:pPr>
      <w:r>
        <w:rPr>
          <w:sz w:val="16"/>
          <w:lang w:val="en-US"/>
        </w:rPr>
        <w:tab/>
        <w:t>id_md_abc_aquisicao   integer NOT NULL,</w:t>
      </w:r>
    </w:p>
    <w:p w14:paraId="6DCEF21C" w14:textId="77777777" w:rsidR="00A82183" w:rsidRDefault="00000000">
      <w:pPr>
        <w:pStyle w:val="CdigoFonte"/>
        <w:spacing w:after="0"/>
        <w:rPr>
          <w:sz w:val="16"/>
          <w:lang w:val="en-US"/>
        </w:rPr>
      </w:pPr>
      <w:r>
        <w:rPr>
          <w:sz w:val="16"/>
          <w:lang w:val="en-US"/>
        </w:rPr>
        <w:tab/>
        <w:t>id_md_abc_projeto     int NOT NULL,</w:t>
      </w:r>
    </w:p>
    <w:p w14:paraId="372B0B6C" w14:textId="77777777" w:rsidR="00A82183" w:rsidRDefault="00000000">
      <w:pPr>
        <w:pStyle w:val="CdigoFonte"/>
        <w:spacing w:after="0"/>
        <w:rPr>
          <w:sz w:val="16"/>
          <w:lang w:val="en-US"/>
        </w:rPr>
      </w:pPr>
      <w:r>
        <w:rPr>
          <w:sz w:val="16"/>
          <w:lang w:val="en-US"/>
        </w:rPr>
        <w:tab/>
        <w:t>descricao             varchar(50) NOT NULL,</w:t>
      </w:r>
    </w:p>
    <w:p w14:paraId="096205D4" w14:textId="77777777" w:rsidR="00A82183" w:rsidRDefault="00000000">
      <w:pPr>
        <w:pStyle w:val="CdigoFonte"/>
        <w:spacing w:after="0"/>
        <w:rPr>
          <w:sz w:val="16"/>
          <w:lang w:val="en-US"/>
        </w:rPr>
      </w:pPr>
      <w:r>
        <w:rPr>
          <w:sz w:val="16"/>
          <w:lang w:val="en-US"/>
        </w:rPr>
        <w:tab/>
        <w:t>din_custo             numeric(12,2) NOT NULL</w:t>
      </w:r>
    </w:p>
    <w:p w14:paraId="10865675" w14:textId="77777777" w:rsidR="00A82183" w:rsidRDefault="00000000">
      <w:pPr>
        <w:pStyle w:val="CdigoFonte"/>
        <w:spacing w:after="0"/>
        <w:rPr>
          <w:sz w:val="16"/>
          <w:lang w:val="en-US"/>
        </w:rPr>
      </w:pPr>
      <w:r>
        <w:rPr>
          <w:sz w:val="16"/>
          <w:lang w:val="en-US"/>
        </w:rPr>
        <w:t>);</w:t>
      </w:r>
    </w:p>
    <w:p w14:paraId="0CAF8213" w14:textId="77777777" w:rsidR="00A82183" w:rsidRDefault="00A82183">
      <w:pPr>
        <w:pStyle w:val="CdigoFonte"/>
        <w:spacing w:after="0"/>
        <w:rPr>
          <w:sz w:val="16"/>
          <w:lang w:val="en-US"/>
        </w:rPr>
      </w:pPr>
    </w:p>
    <w:p w14:paraId="441DD5E3" w14:textId="77777777" w:rsidR="00A82183" w:rsidRDefault="00A82183">
      <w:pPr>
        <w:pStyle w:val="CdigoFonte"/>
        <w:spacing w:after="0"/>
        <w:rPr>
          <w:sz w:val="16"/>
          <w:lang w:val="en-US"/>
        </w:rPr>
      </w:pPr>
    </w:p>
    <w:p w14:paraId="47A34E24" w14:textId="77777777" w:rsidR="00A82183" w:rsidRDefault="00000000">
      <w:pPr>
        <w:pStyle w:val="CdigoFonte"/>
        <w:spacing w:after="0"/>
        <w:rPr>
          <w:sz w:val="16"/>
          <w:lang w:val="en-US"/>
        </w:rPr>
      </w:pPr>
      <w:r>
        <w:rPr>
          <w:sz w:val="16"/>
          <w:lang w:val="en-US"/>
        </w:rPr>
        <w:t>ALTER TABLE md_abc_aquisicao ADD CONSTRAINT pk_md_abc_aquisicao PRIMARY KEY (id_md_abc_aquisicao ASC);</w:t>
      </w:r>
    </w:p>
    <w:p w14:paraId="5EF98B66" w14:textId="77777777" w:rsidR="00A82183" w:rsidRDefault="00A82183">
      <w:pPr>
        <w:pStyle w:val="CdigoFonte"/>
        <w:spacing w:after="0"/>
        <w:rPr>
          <w:sz w:val="16"/>
          <w:lang w:val="en-US"/>
        </w:rPr>
      </w:pPr>
    </w:p>
    <w:p w14:paraId="2665BD78" w14:textId="77777777" w:rsidR="00A82183" w:rsidRDefault="00A82183">
      <w:pPr>
        <w:pStyle w:val="CdigoFonte"/>
        <w:spacing w:after="0"/>
        <w:rPr>
          <w:sz w:val="16"/>
          <w:lang w:val="en-US"/>
        </w:rPr>
      </w:pPr>
    </w:p>
    <w:p w14:paraId="28227046" w14:textId="77777777" w:rsidR="00A82183" w:rsidRDefault="00000000">
      <w:pPr>
        <w:pStyle w:val="CdigoFonte"/>
        <w:spacing w:after="0"/>
        <w:rPr>
          <w:sz w:val="16"/>
          <w:lang w:val="en-US"/>
        </w:rPr>
      </w:pPr>
      <w:r>
        <w:rPr>
          <w:sz w:val="16"/>
          <w:lang w:val="en-US"/>
        </w:rPr>
        <w:t>CREATE TABLE md_abc_projeto(</w:t>
      </w:r>
    </w:p>
    <w:p w14:paraId="4C39F270" w14:textId="77777777" w:rsidR="00A82183" w:rsidRDefault="00000000">
      <w:pPr>
        <w:pStyle w:val="CdigoFonte"/>
        <w:spacing w:after="0"/>
        <w:rPr>
          <w:sz w:val="16"/>
          <w:lang w:val="en-US"/>
        </w:rPr>
      </w:pPr>
      <w:r>
        <w:rPr>
          <w:sz w:val="16"/>
          <w:lang w:val="en-US"/>
        </w:rPr>
        <w:tab/>
        <w:t>id_md_abc_projeto     int NOT NULL,</w:t>
      </w:r>
    </w:p>
    <w:p w14:paraId="661697B0" w14:textId="77777777" w:rsidR="00A82183" w:rsidRDefault="00000000">
      <w:pPr>
        <w:pStyle w:val="CdigoFonte"/>
        <w:spacing w:after="0"/>
        <w:rPr>
          <w:sz w:val="16"/>
          <w:lang w:val="en-US"/>
        </w:rPr>
      </w:pPr>
      <w:r>
        <w:rPr>
          <w:sz w:val="16"/>
          <w:lang w:val="en-US"/>
        </w:rPr>
        <w:tab/>
        <w:t>identificacao         varchar(50) NOT NULL,</w:t>
      </w:r>
    </w:p>
    <w:p w14:paraId="0BC63573" w14:textId="77777777" w:rsidR="00A82183" w:rsidRDefault="00000000">
      <w:pPr>
        <w:pStyle w:val="CdigoFonte"/>
        <w:spacing w:after="0"/>
        <w:rPr>
          <w:sz w:val="16"/>
          <w:lang w:val="en-US"/>
        </w:rPr>
      </w:pPr>
      <w:r>
        <w:rPr>
          <w:sz w:val="16"/>
          <w:lang w:val="en-US"/>
        </w:rPr>
        <w:tab/>
        <w:t>descricao             varchar(max) NULL,</w:t>
      </w:r>
    </w:p>
    <w:p w14:paraId="4DFD2F94" w14:textId="77777777" w:rsidR="00A82183" w:rsidRDefault="00000000">
      <w:pPr>
        <w:pStyle w:val="CdigoFonte"/>
        <w:spacing w:after="0"/>
        <w:rPr>
          <w:sz w:val="16"/>
          <w:lang w:val="en-US"/>
        </w:rPr>
      </w:pPr>
      <w:r>
        <w:rPr>
          <w:sz w:val="16"/>
          <w:lang w:val="en-US"/>
        </w:rPr>
        <w:tab/>
        <w:t>dta_cadastramento     datetime NOT NULL,</w:t>
      </w:r>
    </w:p>
    <w:p w14:paraId="05172074" w14:textId="77777777" w:rsidR="00A82183" w:rsidRDefault="00000000">
      <w:pPr>
        <w:pStyle w:val="CdigoFonte"/>
        <w:spacing w:after="0"/>
        <w:rPr>
          <w:sz w:val="16"/>
          <w:lang w:val="en-US"/>
        </w:rPr>
      </w:pPr>
      <w:r>
        <w:rPr>
          <w:sz w:val="16"/>
          <w:lang w:val="en-US"/>
        </w:rPr>
        <w:tab/>
        <w:t>sin_ativo             char(1) NOT NULL</w:t>
      </w:r>
    </w:p>
    <w:p w14:paraId="6344B3E4" w14:textId="77777777" w:rsidR="00A82183" w:rsidRDefault="00000000">
      <w:pPr>
        <w:pStyle w:val="CdigoFonte"/>
        <w:spacing w:after="0"/>
        <w:rPr>
          <w:sz w:val="16"/>
          <w:lang w:val="en-US"/>
        </w:rPr>
      </w:pPr>
      <w:r>
        <w:rPr>
          <w:sz w:val="16"/>
          <w:lang w:val="en-US"/>
        </w:rPr>
        <w:t>);</w:t>
      </w:r>
    </w:p>
    <w:p w14:paraId="5DB6230B" w14:textId="77777777" w:rsidR="00A82183" w:rsidRDefault="00A82183">
      <w:pPr>
        <w:pStyle w:val="CdigoFonte"/>
        <w:spacing w:after="0"/>
        <w:rPr>
          <w:sz w:val="16"/>
          <w:lang w:val="en-US"/>
        </w:rPr>
      </w:pPr>
    </w:p>
    <w:p w14:paraId="2F6B4872" w14:textId="77777777" w:rsidR="00A82183" w:rsidRDefault="00000000">
      <w:pPr>
        <w:pStyle w:val="CdigoFonte"/>
        <w:spacing w:after="0"/>
        <w:rPr>
          <w:sz w:val="16"/>
          <w:lang w:val="en-US"/>
        </w:rPr>
      </w:pPr>
      <w:r>
        <w:rPr>
          <w:sz w:val="16"/>
          <w:lang w:val="en-US"/>
        </w:rPr>
        <w:t>ALTER TABLE md_abc_projeto ADD CONSTRAINT pk_md_abc_projeto PRIMARY KEY (id_md_abc_projeto ASC);</w:t>
      </w:r>
    </w:p>
    <w:p w14:paraId="41C70306" w14:textId="77777777" w:rsidR="00A82183" w:rsidRDefault="00A82183">
      <w:pPr>
        <w:pStyle w:val="CdigoFonte"/>
        <w:spacing w:after="0"/>
        <w:rPr>
          <w:sz w:val="16"/>
          <w:lang w:val="en-US"/>
        </w:rPr>
      </w:pPr>
    </w:p>
    <w:p w14:paraId="0ACBCD35" w14:textId="77777777" w:rsidR="00A82183" w:rsidRDefault="00000000">
      <w:pPr>
        <w:pStyle w:val="CdigoFonte"/>
        <w:spacing w:after="0"/>
        <w:rPr>
          <w:sz w:val="16"/>
          <w:lang w:val="en-US"/>
        </w:rPr>
      </w:pPr>
      <w:r>
        <w:rPr>
          <w:sz w:val="16"/>
          <w:lang w:val="en-US"/>
        </w:rPr>
        <w:t>ALTER TABLE md_abc_aquisicao ADD CONSTRAINT fk_md_abc_projeto_aquisicao FOREIGN KEY (id_md_abc_projeto) REFERENCES md_abc_projeto(id_md_abc_projeto);</w:t>
      </w:r>
    </w:p>
    <w:p w14:paraId="478C1D6E" w14:textId="77777777" w:rsidR="00A82183" w:rsidRDefault="00A82183">
      <w:pPr>
        <w:pStyle w:val="CdigoFonte"/>
        <w:rPr>
          <w:lang w:val="en-US"/>
        </w:rPr>
      </w:pPr>
    </w:p>
    <w:p w14:paraId="6551E11F" w14:textId="77777777" w:rsidR="00A82183" w:rsidRDefault="00000000">
      <w:pPr>
        <w:pStyle w:val="CdigoFonte"/>
        <w:spacing w:after="0"/>
        <w:rPr>
          <w:sz w:val="16"/>
          <w:lang w:val="en-US"/>
        </w:rPr>
      </w:pPr>
      <w:r>
        <w:rPr>
          <w:sz w:val="16"/>
          <w:lang w:val="en-US"/>
        </w:rPr>
        <w:t>CREATE INDEX fk_md_abc_projeto_aquisicao ON md_abc_aquisicao (id_md_abc_projeto ASC);</w:t>
      </w:r>
      <w:r>
        <w:rPr>
          <w:sz w:val="16"/>
          <w:lang w:val="en-US"/>
        </w:rPr>
        <w:br/>
        <w:t>```</w:t>
      </w:r>
    </w:p>
    <w:p w14:paraId="11364C23" w14:textId="77777777" w:rsidR="00A82183" w:rsidRDefault="00A82183">
      <w:pPr>
        <w:rPr>
          <w:lang w:val="en-US"/>
        </w:rPr>
      </w:pPr>
    </w:p>
    <w:p w14:paraId="6B13A770" w14:textId="77777777" w:rsidR="00A82183" w:rsidRDefault="00000000">
      <w:pPr>
        <w:pStyle w:val="PargrafodaLista"/>
        <w:numPr>
          <w:ilvl w:val="0"/>
          <w:numId w:val="76"/>
        </w:numPr>
      </w:pPr>
      <w:r>
        <w:t>processar os comandos SQL preenchendo os campos: Usuário, Módulo Principal (que inclui o `InfraPHP`), Versão do PHP, as classes de `InfraSessao`, `InfraPagina` e `InfraBanco`. Na seção `Permissões na RN`, informar se o código na RN deve prever auditoria das permissões por meio de Regras de Auditoria cadastradas no SIP:</w:t>
      </w:r>
    </w:p>
    <w:p w14:paraId="6C0B73E3" w14:textId="77777777" w:rsidR="00A82183" w:rsidRDefault="00000000">
      <w:pPr>
        <w:pStyle w:val="PargrafodaLista"/>
      </w:pPr>
      <w:r>
        <w:rPr>
          <w:noProof/>
        </w:rPr>
        <w:lastRenderedPageBreak/>
        <w:drawing>
          <wp:inline distT="0" distB="0" distL="0" distR="0" wp14:anchorId="03736A73" wp14:editId="7DC76BEE">
            <wp:extent cx="3903480" cy="3210479"/>
            <wp:effectExtent l="0" t="0" r="1770" b="8971"/>
            <wp:docPr id="1538395964" name="Figura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3903480" cy="3210479"/>
                    </a:xfrm>
                    <a:prstGeom prst="rect">
                      <a:avLst/>
                    </a:prstGeom>
                    <a:noFill/>
                    <a:ln>
                      <a:noFill/>
                      <a:prstDash/>
                    </a:ln>
                  </pic:spPr>
                </pic:pic>
              </a:graphicData>
            </a:graphic>
          </wp:inline>
        </w:drawing>
      </w:r>
    </w:p>
    <w:p w14:paraId="0E69C394" w14:textId="77777777" w:rsidR="00A82183" w:rsidRDefault="00000000">
      <w:pPr>
        <w:pStyle w:val="PargrafodaLista"/>
        <w:numPr>
          <w:ilvl w:val="0"/>
          <w:numId w:val="53"/>
        </w:numPr>
      </w:pPr>
      <w:r>
        <w:t>clique no botão de ação `Cadastrar Campos` da tabela escolhida para a geração do código; neste exemplo será `md_abc_projeto`:</w:t>
      </w:r>
    </w:p>
    <w:p w14:paraId="0A80BED7" w14:textId="77777777" w:rsidR="00A82183" w:rsidRDefault="00000000">
      <w:pPr>
        <w:pStyle w:val="PargrafodaLista"/>
      </w:pPr>
      <w:r>
        <w:rPr>
          <w:noProof/>
        </w:rPr>
        <w:drawing>
          <wp:inline distT="0" distB="0" distL="0" distR="0" wp14:anchorId="66848577" wp14:editId="050117C0">
            <wp:extent cx="4070880" cy="2115720"/>
            <wp:effectExtent l="0" t="0" r="5820" b="0"/>
            <wp:docPr id="1448767065" name="Figura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4070880" cy="2115720"/>
                    </a:xfrm>
                    <a:prstGeom prst="rect">
                      <a:avLst/>
                    </a:prstGeom>
                    <a:noFill/>
                    <a:ln>
                      <a:noFill/>
                      <a:prstDash/>
                    </a:ln>
                  </pic:spPr>
                </pic:pic>
              </a:graphicData>
            </a:graphic>
          </wp:inline>
        </w:drawing>
      </w:r>
    </w:p>
    <w:p w14:paraId="0825E8D1" w14:textId="77777777" w:rsidR="00A82183" w:rsidRDefault="00000000">
      <w:pPr>
        <w:pStyle w:val="PargrafodaLista"/>
        <w:numPr>
          <w:ilvl w:val="0"/>
          <w:numId w:val="53"/>
        </w:numPr>
      </w:pPr>
      <w:r>
        <w:t>informar o campo principal, os rótulos dos campos e teclas de atalho:</w:t>
      </w:r>
    </w:p>
    <w:p w14:paraId="316161EF" w14:textId="77777777" w:rsidR="00A82183" w:rsidRDefault="00000000">
      <w:pPr>
        <w:pStyle w:val="PargrafodaLista"/>
      </w:pPr>
      <w:r>
        <w:rPr>
          <w:noProof/>
        </w:rPr>
        <w:drawing>
          <wp:inline distT="0" distB="0" distL="0" distR="0" wp14:anchorId="15F8DB59" wp14:editId="07039A76">
            <wp:extent cx="4067640" cy="2113200"/>
            <wp:effectExtent l="0" t="0" r="9060" b="1350"/>
            <wp:docPr id="178579125" name="Figura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4067640" cy="2113200"/>
                    </a:xfrm>
                    <a:prstGeom prst="rect">
                      <a:avLst/>
                    </a:prstGeom>
                    <a:noFill/>
                    <a:ln>
                      <a:noFill/>
                      <a:prstDash/>
                    </a:ln>
                  </pic:spPr>
                </pic:pic>
              </a:graphicData>
            </a:graphic>
          </wp:inline>
        </w:drawing>
      </w:r>
    </w:p>
    <w:p w14:paraId="7FF6D6A7" w14:textId="77777777" w:rsidR="00A82183" w:rsidRDefault="00000000">
      <w:pPr>
        <w:pStyle w:val="Standard"/>
      </w:pPr>
      <w:r>
        <w:t>Campo principal:</w:t>
      </w:r>
    </w:p>
    <w:p w14:paraId="3B95B3CA" w14:textId="77777777" w:rsidR="00A82183" w:rsidRDefault="00000000">
      <w:pPr>
        <w:pStyle w:val="PargrafodaLista"/>
        <w:numPr>
          <w:ilvl w:val="0"/>
          <w:numId w:val="9"/>
        </w:numPr>
      </w:pPr>
      <w:r>
        <w:t>será retornado automaticamente na tela de lista junto com o ID;</w:t>
      </w:r>
    </w:p>
    <w:p w14:paraId="791F0E3E" w14:textId="77777777" w:rsidR="00A82183" w:rsidRDefault="00000000">
      <w:pPr>
        <w:pStyle w:val="PargrafodaLista"/>
        <w:numPr>
          <w:ilvl w:val="0"/>
          <w:numId w:val="9"/>
        </w:numPr>
      </w:pPr>
      <w:r>
        <w:t>será gerado um método para montagem de combo na classe MdAbcProjetoINT buscando por esse campo;</w:t>
      </w:r>
    </w:p>
    <w:p w14:paraId="377253C4" w14:textId="77777777" w:rsidR="00A82183" w:rsidRDefault="00000000">
      <w:pPr>
        <w:pStyle w:val="PargrafodaLista"/>
        <w:numPr>
          <w:ilvl w:val="0"/>
          <w:numId w:val="9"/>
        </w:numPr>
      </w:pPr>
      <w:r>
        <w:lastRenderedPageBreak/>
        <w:t xml:space="preserve">no DTO das tabelas relacionadas ele será recuperado automaticamente, ou seja, em `MdAbcAquisicaoDTO` será adicionada uma FK para `md_abc_projeto` e um atributo relacionado `IdentificacaoMdAbcProjeto`. Para que isso ocorra é necessário configurar o campo principal da tabela `md_abc_projeto` </w:t>
      </w:r>
      <w:r>
        <w:rPr>
          <w:b/>
          <w:bCs/>
        </w:rPr>
        <w:t>antes</w:t>
      </w:r>
      <w:r>
        <w:t xml:space="preserve"> de gerar o código de `md_abc_aquisicao`. Se o código de `md_abc_projeto` fosse gerado em outra ocasião, bastaria selecionar a tabela e avançar até o passo final escolhendo apenas o campo principal (sem preencher todos os campos).</w:t>
      </w:r>
    </w:p>
    <w:p w14:paraId="380447C4" w14:textId="77777777" w:rsidR="00A82183" w:rsidRDefault="00000000">
      <w:pPr>
        <w:pStyle w:val="PargrafodaLista"/>
        <w:numPr>
          <w:ilvl w:val="0"/>
          <w:numId w:val="53"/>
        </w:numPr>
      </w:pPr>
      <w:r>
        <w:t>Ao final o código poderá ser baixado clicando nos botões de ação `Gerar BD`, `Gerar DTO`, `Gerar INT`, `Gerar RN`, `Gerar Tela Cadastro` e `Gerar Tela Listagem`:</w:t>
      </w:r>
    </w:p>
    <w:p w14:paraId="17420193" w14:textId="77777777" w:rsidR="00A82183" w:rsidRDefault="00000000">
      <w:pPr>
        <w:pStyle w:val="PargrafodaLista"/>
        <w:ind w:left="473"/>
      </w:pPr>
      <w:r>
        <w:t xml:space="preserve">            </w:t>
      </w:r>
      <w:r>
        <w:rPr>
          <w:noProof/>
        </w:rPr>
        <w:drawing>
          <wp:inline distT="0" distB="0" distL="0" distR="0" wp14:anchorId="30494C07" wp14:editId="06F67400">
            <wp:extent cx="4680000" cy="2257560"/>
            <wp:effectExtent l="0" t="0" r="6300" b="9390"/>
            <wp:docPr id="2097326091" name="Figura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680000" cy="2257560"/>
                    </a:xfrm>
                    <a:prstGeom prst="rect">
                      <a:avLst/>
                    </a:prstGeom>
                    <a:noFill/>
                    <a:ln>
                      <a:noFill/>
                      <a:prstDash/>
                    </a:ln>
                  </pic:spPr>
                </pic:pic>
              </a:graphicData>
            </a:graphic>
          </wp:inline>
        </w:drawing>
      </w:r>
    </w:p>
    <w:p w14:paraId="5A430FEF"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605" w:name="_Toc171671107"/>
      <w:bookmarkStart w:id="606" w:name="__RefHeading___Toc27729_2823614150"/>
      <w:bookmarkStart w:id="607" w:name="_Toc223560058"/>
      <w:bookmarkStart w:id="608" w:name="_Toc223772164"/>
      <w:bookmarkStart w:id="609" w:name="_Toc223782252"/>
      <w:bookmarkStart w:id="610" w:name="_Toc223894734"/>
      <w:bookmarkStart w:id="611" w:name="_Toc223911079"/>
      <w:bookmarkStart w:id="612" w:name="_Toc224379901"/>
      <w:bookmarkStart w:id="613" w:name="_Toc225675687"/>
      <w:bookmarkStart w:id="614" w:name="_Toc225806649"/>
      <w:bookmarkStart w:id="615" w:name="_Toc226042126"/>
      <w:bookmarkStart w:id="616" w:name="_Toc226117955"/>
      <w:bookmarkStart w:id="617" w:name="_Toc226422540"/>
      <w:bookmarkStart w:id="618" w:name="_Toc226644363"/>
      <w:bookmarkStart w:id="619" w:name="_Toc231601046"/>
      <w:r>
        <w:rPr>
          <w:rFonts w:ascii="Arial" w:hAnsi="Arial" w:cs="Arial"/>
          <w:color w:val="365F91"/>
          <w:kern w:val="3"/>
          <w:lang w:eastAsia="zh-CN"/>
        </w:rPr>
        <w:t>Classes API</w:t>
      </w:r>
      <w:bookmarkEnd w:id="135"/>
      <w:bookmarkEnd w:id="136"/>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59C7321E" w14:textId="77777777" w:rsidR="00A82183" w:rsidRDefault="00000000">
      <w:pPr>
        <w:pStyle w:val="Standard"/>
        <w:ind w:left="0"/>
      </w:pPr>
      <w:r>
        <w:t>A troca de informações do sistema com os módulos deve ser feita utilizando as classes específicas da API (diretório `sei/web/api`). Na classe de integração do módulo, ao interceptar eventos, o sistema disponibilizará objetos dessas classes API com atributos específicos preenchidos. Da mesma forma, quando o módulo realizar uma operação por meio da classe `SeiRN` deverá criar objetos dessas classes API informando os atributos adequados.</w:t>
      </w:r>
    </w:p>
    <w:p w14:paraId="49DA9120" w14:textId="77777777" w:rsidR="00A82183" w:rsidRDefault="00000000">
      <w:pPr>
        <w:pStyle w:val="Standard"/>
        <w:numPr>
          <w:ilvl w:val="0"/>
          <w:numId w:val="77"/>
        </w:numPr>
      </w:pPr>
      <w:r>
        <w:t xml:space="preserve">Ver mais detalhes nas seções </w:t>
      </w:r>
      <w:r>
        <w:rPr>
          <w:b/>
          <w:bCs/>
        </w:rPr>
        <w:t>Eventos</w:t>
      </w:r>
      <w:r>
        <w:t xml:space="preserve"> e </w:t>
      </w:r>
      <w:r>
        <w:rPr>
          <w:b/>
          <w:bCs/>
        </w:rPr>
        <w:t>Operações</w:t>
      </w:r>
      <w:r>
        <w:t>.</w:t>
      </w:r>
    </w:p>
    <w:p w14:paraId="60FE4580" w14:textId="77777777" w:rsidR="00A82183" w:rsidRDefault="00000000">
      <w:pPr>
        <w:pStyle w:val="Standard"/>
        <w:numPr>
          <w:ilvl w:val="0"/>
          <w:numId w:val="77"/>
        </w:numPr>
      </w:pPr>
      <w:r>
        <w:rPr>
          <w:b/>
        </w:rPr>
        <w:t>Atenção</w:t>
      </w:r>
      <w:r>
        <w:rPr>
          <w:bCs/>
        </w:rPr>
        <w:t>: Não é recomendado o uso de outras classes ou objetos internos do sistema.</w:t>
      </w:r>
    </w:p>
    <w:p w14:paraId="15BD2747" w14:textId="77777777" w:rsidR="00A82183" w:rsidRDefault="00000000">
      <w:pPr>
        <w:pStyle w:val="Ttulo2"/>
      </w:pPr>
      <w:bookmarkStart w:id="620" w:name="_Toc171671108"/>
      <w:bookmarkStart w:id="621" w:name="__RefHeading___Toc28391_2823614150"/>
      <w:bookmarkStart w:id="622" w:name="_Toc223560059"/>
      <w:bookmarkStart w:id="623" w:name="_Toc223772165"/>
      <w:bookmarkStart w:id="624" w:name="_Toc223782253"/>
      <w:bookmarkStart w:id="625" w:name="_Toc223894735"/>
      <w:bookmarkStart w:id="626" w:name="_Toc223911080"/>
      <w:bookmarkStart w:id="627" w:name="_Toc224379902"/>
      <w:bookmarkStart w:id="628" w:name="_Toc225675688"/>
      <w:bookmarkStart w:id="629" w:name="_Toc225806650"/>
      <w:bookmarkStart w:id="630" w:name="_Toc226042127"/>
      <w:bookmarkStart w:id="631" w:name="_Toc226117956"/>
      <w:bookmarkStart w:id="632" w:name="_Toc226422541"/>
      <w:bookmarkStart w:id="633" w:name="_Toc226644364"/>
      <w:bookmarkStart w:id="634" w:name="_Toc231601047"/>
      <w:r>
        <w:t>AcessoExternoAPI</w:t>
      </w:r>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tbl>
      <w:tblPr>
        <w:tblW w:w="10195" w:type="dxa"/>
        <w:tblInd w:w="-5" w:type="dxa"/>
        <w:tblLayout w:type="fixed"/>
        <w:tblCellMar>
          <w:left w:w="10" w:type="dxa"/>
          <w:right w:w="10" w:type="dxa"/>
        </w:tblCellMar>
        <w:tblLook w:val="0000" w:firstRow="0" w:lastRow="0" w:firstColumn="0" w:lastColumn="0" w:noHBand="0" w:noVBand="0"/>
      </w:tblPr>
      <w:tblGrid>
        <w:gridCol w:w="2556"/>
        <w:gridCol w:w="7639"/>
      </w:tblGrid>
      <w:tr w:rsidR="00A82183" w14:paraId="5AD1F803"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98983A" w14:textId="77777777" w:rsidR="00A82183" w:rsidRDefault="00000000">
            <w:pPr>
              <w:pStyle w:val="TableContents"/>
              <w:widowControl w:val="0"/>
              <w:spacing w:after="0" w:line="276" w:lineRule="auto"/>
            </w:pPr>
            <w:r>
              <w:t>IdAcessoExterno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149CD9" w14:textId="77777777" w:rsidR="00A82183" w:rsidRDefault="00000000">
            <w:pPr>
              <w:pStyle w:val="TableContents"/>
              <w:widowControl w:val="0"/>
              <w:spacing w:after="0" w:line="276" w:lineRule="auto"/>
            </w:pPr>
            <w:r>
              <w:t>Identificador do Acesso Externo</w:t>
            </w:r>
          </w:p>
        </w:tc>
      </w:tr>
      <w:tr w:rsidR="00A82183" w14:paraId="5B27CE78"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247A5C" w14:textId="77777777" w:rsidR="00A82183" w:rsidRDefault="00000000">
            <w:pPr>
              <w:pStyle w:val="TableContents"/>
              <w:widowControl w:val="0"/>
              <w:spacing w:after="0" w:line="276" w:lineRule="auto"/>
            </w:pPr>
            <w:r>
              <w:t>DataValidade</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76EB25" w14:textId="77777777" w:rsidR="00A82183" w:rsidRDefault="00000000">
            <w:pPr>
              <w:pStyle w:val="TableContents"/>
              <w:widowControl w:val="0"/>
              <w:spacing w:after="0" w:line="276" w:lineRule="auto"/>
            </w:pPr>
            <w:r>
              <w:t>Data de validade do acesso externo</w:t>
            </w:r>
          </w:p>
        </w:tc>
      </w:tr>
      <w:tr w:rsidR="00A82183" w14:paraId="172EEC96"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28BE3E" w14:textId="77777777" w:rsidR="00A82183" w:rsidRDefault="00000000">
            <w:pPr>
              <w:pStyle w:val="TableContents"/>
              <w:widowControl w:val="0"/>
              <w:spacing w:after="0" w:line="276" w:lineRule="auto"/>
            </w:pPr>
            <w:r>
              <w:t>Procedimento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171289" w14:textId="77777777" w:rsidR="00A82183" w:rsidRDefault="00000000">
            <w:pPr>
              <w:pStyle w:val="TableContents"/>
              <w:widowControl w:val="0"/>
              <w:spacing w:after="0" w:line="276" w:lineRule="auto"/>
            </w:pPr>
            <w:r>
              <w:t>Ocorrência de ProcedimentoAPI</w:t>
            </w:r>
          </w:p>
        </w:tc>
      </w:tr>
      <w:tr w:rsidR="00A82183" w14:paraId="1E9DC86F"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36EFA9" w14:textId="77777777" w:rsidR="00A82183" w:rsidRDefault="00000000">
            <w:pPr>
              <w:pStyle w:val="TableContents"/>
              <w:widowControl w:val="0"/>
              <w:spacing w:after="0" w:line="276" w:lineRule="auto"/>
            </w:pPr>
            <w:r>
              <w:t>Documento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9516F0" w14:textId="77777777" w:rsidR="00A82183" w:rsidRDefault="00000000">
            <w:pPr>
              <w:pStyle w:val="TableContents"/>
              <w:widowControl w:val="0"/>
              <w:spacing w:after="0" w:line="276" w:lineRule="auto"/>
            </w:pPr>
            <w:r>
              <w:t>Ocorrência de DocumentoAPI</w:t>
            </w:r>
          </w:p>
        </w:tc>
      </w:tr>
      <w:tr w:rsidR="00A82183" w14:paraId="0D892CE6"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1F1C99" w14:textId="77777777" w:rsidR="00A82183" w:rsidRDefault="00000000">
            <w:pPr>
              <w:pStyle w:val="TableContents"/>
              <w:widowControl w:val="0"/>
              <w:spacing w:after="0" w:line="276" w:lineRule="auto"/>
            </w:pPr>
            <w:r>
              <w:t>SinAcessoProcesso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98DDFF" w14:textId="77777777" w:rsidR="00A82183" w:rsidRDefault="00000000">
            <w:pPr>
              <w:pStyle w:val="TableContents"/>
              <w:widowControl w:val="0"/>
              <w:spacing w:after="0" w:line="276" w:lineRule="auto"/>
            </w:pPr>
            <w:r>
              <w:t>S/N – indica se o acesso externo possibilita visualização integral do processo</w:t>
            </w:r>
          </w:p>
        </w:tc>
      </w:tr>
    </w:tbl>
    <w:p w14:paraId="628C1BF0" w14:textId="77777777" w:rsidR="00A82183" w:rsidRDefault="00A82183"/>
    <w:p w14:paraId="3418C2B8" w14:textId="77777777" w:rsidR="00A82183" w:rsidRDefault="00000000">
      <w:pPr>
        <w:pStyle w:val="Ttulo2"/>
      </w:pPr>
      <w:bookmarkStart w:id="635" w:name="_Toc171671109"/>
      <w:bookmarkStart w:id="636" w:name="__RefHeading___Toc28389_2823614150"/>
      <w:bookmarkStart w:id="637" w:name="_Toc223560060"/>
      <w:bookmarkStart w:id="638" w:name="_Toc223772166"/>
      <w:bookmarkStart w:id="639" w:name="_Toc223782254"/>
      <w:bookmarkStart w:id="640" w:name="_Toc223894736"/>
      <w:bookmarkStart w:id="641" w:name="_Toc223911081"/>
      <w:bookmarkStart w:id="642" w:name="_Toc224379903"/>
      <w:bookmarkStart w:id="643" w:name="_Toc225675689"/>
      <w:bookmarkStart w:id="644" w:name="_Toc225806651"/>
      <w:bookmarkStart w:id="645" w:name="_Toc226042128"/>
      <w:bookmarkStart w:id="646" w:name="_Toc226117957"/>
      <w:bookmarkStart w:id="647" w:name="_Toc226422542"/>
      <w:bookmarkStart w:id="648" w:name="_Toc226644365"/>
      <w:bookmarkStart w:id="649" w:name="_Toc231601048"/>
      <w:r>
        <w:t>AndamentoAPI</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p>
    <w:tbl>
      <w:tblPr>
        <w:tblW w:w="10195" w:type="dxa"/>
        <w:tblInd w:w="-5" w:type="dxa"/>
        <w:tblLayout w:type="fixed"/>
        <w:tblCellMar>
          <w:left w:w="10" w:type="dxa"/>
          <w:right w:w="10" w:type="dxa"/>
        </w:tblCellMar>
        <w:tblLook w:val="0000" w:firstRow="0" w:lastRow="0" w:firstColumn="0" w:lastColumn="0" w:noHBand="0" w:noVBand="0"/>
      </w:tblPr>
      <w:tblGrid>
        <w:gridCol w:w="2523"/>
        <w:gridCol w:w="7672"/>
      </w:tblGrid>
      <w:tr w:rsidR="00A82183" w14:paraId="4877E19E"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F2E257" w14:textId="77777777" w:rsidR="00A82183" w:rsidRDefault="00000000">
            <w:pPr>
              <w:pStyle w:val="TableContents"/>
              <w:widowControl w:val="0"/>
              <w:spacing w:after="0" w:line="276" w:lineRule="auto"/>
            </w:pPr>
            <w:r>
              <w:t>IdAndamento</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E1E0BF" w14:textId="77777777" w:rsidR="00A82183" w:rsidRDefault="00000000">
            <w:pPr>
              <w:pStyle w:val="TableContents"/>
              <w:widowControl w:val="0"/>
              <w:spacing w:after="0" w:line="276" w:lineRule="auto"/>
            </w:pPr>
            <w:r>
              <w:t>Identificador do Andamento</w:t>
            </w:r>
          </w:p>
        </w:tc>
      </w:tr>
      <w:tr w:rsidR="00A82183" w14:paraId="166AE072"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174942" w14:textId="77777777" w:rsidR="00A82183" w:rsidRDefault="00000000">
            <w:pPr>
              <w:pStyle w:val="TableContents"/>
              <w:widowControl w:val="0"/>
              <w:spacing w:after="0" w:line="276" w:lineRule="auto"/>
            </w:pPr>
            <w:r>
              <w:t>IdTarefa</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62412B" w14:textId="77777777" w:rsidR="00A82183" w:rsidRDefault="00000000">
            <w:pPr>
              <w:pStyle w:val="TableContents"/>
              <w:widowControl w:val="0"/>
              <w:spacing w:after="0" w:line="276" w:lineRule="auto"/>
            </w:pPr>
            <w:r>
              <w:t>Identificador da tarefa associada</w:t>
            </w:r>
          </w:p>
        </w:tc>
      </w:tr>
      <w:tr w:rsidR="00A82183" w14:paraId="0C3C7036"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313661" w14:textId="77777777" w:rsidR="00A82183" w:rsidRDefault="00000000">
            <w:pPr>
              <w:pStyle w:val="TableContents"/>
              <w:widowControl w:val="0"/>
              <w:spacing w:after="0" w:line="276" w:lineRule="auto"/>
            </w:pPr>
            <w:r>
              <w:t>IdTarefaModulo</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FFED3A" w14:textId="77777777" w:rsidR="00A82183" w:rsidRDefault="00000000">
            <w:pPr>
              <w:pStyle w:val="TableContents"/>
              <w:widowControl w:val="0"/>
              <w:spacing w:after="0" w:line="276" w:lineRule="auto"/>
            </w:pPr>
            <w:r>
              <w:t>Identificador da tarefa de módulo associada</w:t>
            </w:r>
          </w:p>
        </w:tc>
      </w:tr>
      <w:tr w:rsidR="00A82183" w14:paraId="14C54B3F"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A98C8E" w14:textId="77777777" w:rsidR="00A82183" w:rsidRDefault="00000000">
            <w:pPr>
              <w:pStyle w:val="TableContents"/>
              <w:widowControl w:val="0"/>
              <w:spacing w:after="0" w:line="276" w:lineRule="auto"/>
            </w:pPr>
            <w:r>
              <w:t>Descricao</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81DB42" w14:textId="77777777" w:rsidR="00A82183" w:rsidRDefault="00000000">
            <w:pPr>
              <w:pStyle w:val="TableContents"/>
              <w:widowControl w:val="0"/>
              <w:spacing w:after="0" w:line="276" w:lineRule="auto"/>
            </w:pPr>
            <w:r>
              <w:t>Descrição do andamento</w:t>
            </w:r>
          </w:p>
        </w:tc>
      </w:tr>
      <w:tr w:rsidR="00A82183" w14:paraId="390B6F6D"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E46250" w14:textId="77777777" w:rsidR="00A82183" w:rsidRDefault="00000000">
            <w:pPr>
              <w:pStyle w:val="TableContents"/>
              <w:widowControl w:val="0"/>
              <w:spacing w:after="0" w:line="276" w:lineRule="auto"/>
            </w:pPr>
            <w:r>
              <w:t>DataHora</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9C7A45" w14:textId="77777777" w:rsidR="00A82183" w:rsidRDefault="00000000">
            <w:pPr>
              <w:pStyle w:val="TableContents"/>
              <w:widowControl w:val="0"/>
              <w:spacing w:after="0" w:line="276" w:lineRule="auto"/>
            </w:pPr>
            <w:r>
              <w:t>Data/hora do andamento</w:t>
            </w:r>
          </w:p>
        </w:tc>
      </w:tr>
      <w:tr w:rsidR="00A82183" w14:paraId="5D629569"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BE7195" w14:textId="77777777" w:rsidR="00A82183" w:rsidRDefault="00000000">
            <w:pPr>
              <w:pStyle w:val="TableContents"/>
              <w:widowControl w:val="0"/>
              <w:spacing w:after="0" w:line="276" w:lineRule="auto"/>
            </w:pPr>
            <w:r>
              <w:t>Usuario</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181175" w14:textId="77777777" w:rsidR="00A82183" w:rsidRDefault="00000000">
            <w:pPr>
              <w:pStyle w:val="TableContents"/>
              <w:widowControl w:val="0"/>
              <w:spacing w:after="0" w:line="276" w:lineRule="auto"/>
            </w:pPr>
            <w:r>
              <w:t>Ocorrência de UsuarioAPI</w:t>
            </w:r>
          </w:p>
        </w:tc>
      </w:tr>
      <w:tr w:rsidR="00A82183" w14:paraId="79C428BD"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0ACA2B" w14:textId="77777777" w:rsidR="00A82183" w:rsidRDefault="00000000">
            <w:pPr>
              <w:pStyle w:val="TableContents"/>
              <w:widowControl w:val="0"/>
              <w:spacing w:after="0" w:line="276" w:lineRule="auto"/>
            </w:pPr>
            <w:r>
              <w:t>Unidade</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FA921C" w14:textId="77777777" w:rsidR="00A82183" w:rsidRDefault="00000000">
            <w:pPr>
              <w:pStyle w:val="TableContents"/>
              <w:widowControl w:val="0"/>
              <w:spacing w:after="0" w:line="276" w:lineRule="auto"/>
            </w:pPr>
            <w:r>
              <w:t>Ocorrência de UnidadeAPI</w:t>
            </w:r>
          </w:p>
        </w:tc>
      </w:tr>
      <w:tr w:rsidR="00A82183" w14:paraId="577C9E2F"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5BE281" w14:textId="77777777" w:rsidR="00A82183" w:rsidRDefault="00000000">
            <w:pPr>
              <w:pStyle w:val="TableContents"/>
              <w:widowControl w:val="0"/>
              <w:spacing w:after="0" w:line="276" w:lineRule="auto"/>
            </w:pPr>
            <w:r>
              <w:t>Atributos</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0D54D7" w14:textId="77777777" w:rsidR="00A82183" w:rsidRDefault="00000000">
            <w:pPr>
              <w:pStyle w:val="TableContents"/>
              <w:widowControl w:val="0"/>
              <w:spacing w:after="0" w:line="276" w:lineRule="auto"/>
            </w:pPr>
            <w:r>
              <w:t>Conjunto de ocorrências de AtributoAndamentoAPI</w:t>
            </w:r>
          </w:p>
        </w:tc>
      </w:tr>
      <w:tr w:rsidR="00A82183" w14:paraId="3A01AFA2" w14:textId="77777777">
        <w:tblPrEx>
          <w:tblCellMar>
            <w:top w:w="0" w:type="dxa"/>
            <w:bottom w:w="0" w:type="dxa"/>
          </w:tblCellMar>
        </w:tblPrEx>
        <w:tc>
          <w:tcPr>
            <w:tcW w:w="252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CD685C" w14:textId="77777777" w:rsidR="00A82183" w:rsidRDefault="00000000">
            <w:pPr>
              <w:pStyle w:val="TableContents"/>
              <w:widowControl w:val="0"/>
              <w:spacing w:after="0" w:line="276" w:lineRule="auto"/>
            </w:pPr>
            <w:r>
              <w:t>IdProtocolo</w:t>
            </w:r>
          </w:p>
        </w:tc>
        <w:tc>
          <w:tcPr>
            <w:tcW w:w="767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2971DA" w14:textId="77777777" w:rsidR="00A82183" w:rsidRDefault="00000000">
            <w:pPr>
              <w:pStyle w:val="TableContents"/>
              <w:widowControl w:val="0"/>
              <w:spacing w:after="0" w:line="276" w:lineRule="auto"/>
            </w:pPr>
            <w:r>
              <w:t>Identificador do protocolo do andamento</w:t>
            </w:r>
          </w:p>
        </w:tc>
      </w:tr>
    </w:tbl>
    <w:p w14:paraId="6DBBA201" w14:textId="77777777" w:rsidR="00A82183" w:rsidRDefault="00A82183"/>
    <w:p w14:paraId="5242FD7E" w14:textId="77777777" w:rsidR="00A82183" w:rsidRDefault="00000000">
      <w:pPr>
        <w:pStyle w:val="Ttulo2"/>
      </w:pPr>
      <w:bookmarkStart w:id="650" w:name="_Toc171671110"/>
      <w:bookmarkStart w:id="651" w:name="__RefHeading___Toc28387_2823614150"/>
      <w:bookmarkStart w:id="652" w:name="_Toc223560061"/>
      <w:bookmarkStart w:id="653" w:name="_Toc223772167"/>
      <w:bookmarkStart w:id="654" w:name="_Toc223782255"/>
      <w:bookmarkStart w:id="655" w:name="_Toc223894737"/>
      <w:bookmarkStart w:id="656" w:name="_Toc223911082"/>
      <w:bookmarkStart w:id="657" w:name="_Toc224379904"/>
      <w:bookmarkStart w:id="658" w:name="_Toc225675690"/>
      <w:bookmarkStart w:id="659" w:name="_Toc225806652"/>
      <w:bookmarkStart w:id="660" w:name="_Toc226042129"/>
      <w:bookmarkStart w:id="661" w:name="_Toc226117958"/>
      <w:bookmarkStart w:id="662" w:name="_Toc226422543"/>
      <w:bookmarkStart w:id="663" w:name="_Toc226644366"/>
      <w:bookmarkStart w:id="664" w:name="_Toc231601049"/>
      <w:r>
        <w:lastRenderedPageBreak/>
        <w:t>AnexoAPI</w:t>
      </w:r>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tbl>
      <w:tblPr>
        <w:tblW w:w="10195" w:type="dxa"/>
        <w:tblInd w:w="-5" w:type="dxa"/>
        <w:tblLayout w:type="fixed"/>
        <w:tblCellMar>
          <w:left w:w="10" w:type="dxa"/>
          <w:right w:w="10" w:type="dxa"/>
        </w:tblCellMar>
        <w:tblLook w:val="0000" w:firstRow="0" w:lastRow="0" w:firstColumn="0" w:lastColumn="0" w:noHBand="0" w:noVBand="0"/>
      </w:tblPr>
      <w:tblGrid>
        <w:gridCol w:w="2556"/>
        <w:gridCol w:w="7639"/>
      </w:tblGrid>
      <w:tr w:rsidR="00A82183" w14:paraId="62C4820C"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03B1CC" w14:textId="77777777" w:rsidR="00A82183" w:rsidRDefault="00000000">
            <w:pPr>
              <w:pStyle w:val="TableContents"/>
              <w:widowControl w:val="0"/>
              <w:spacing w:after="0" w:line="276" w:lineRule="auto"/>
            </w:pPr>
            <w:r>
              <w:t>IdAnexo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C8D5F1" w14:textId="77777777" w:rsidR="00A82183" w:rsidRDefault="00000000">
            <w:pPr>
              <w:pStyle w:val="TableContents"/>
              <w:widowControl w:val="0"/>
              <w:spacing w:after="0" w:line="276" w:lineRule="auto"/>
            </w:pPr>
            <w:r>
              <w:t>Identificador do Anexo</w:t>
            </w:r>
          </w:p>
        </w:tc>
      </w:tr>
      <w:tr w:rsidR="00A82183" w14:paraId="4B81B02F"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BDFE2C" w14:textId="77777777" w:rsidR="00A82183" w:rsidRDefault="00000000">
            <w:pPr>
              <w:pStyle w:val="TableContents"/>
              <w:widowControl w:val="0"/>
              <w:spacing w:after="0" w:line="276" w:lineRule="auto"/>
            </w:pPr>
            <w:r>
              <w:t>Nome</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CCA278" w14:textId="77777777" w:rsidR="00A82183" w:rsidRDefault="00000000">
            <w:pPr>
              <w:pStyle w:val="TableContents"/>
              <w:widowControl w:val="0"/>
              <w:spacing w:after="0" w:line="276" w:lineRule="auto"/>
            </w:pPr>
            <w:r>
              <w:t>Nome do anexo</w:t>
            </w:r>
          </w:p>
        </w:tc>
      </w:tr>
      <w:tr w:rsidR="00A82183" w14:paraId="0E3C82CD"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50C5B4" w14:textId="77777777" w:rsidR="00A82183" w:rsidRDefault="00000000">
            <w:pPr>
              <w:pStyle w:val="TableContents"/>
              <w:widowControl w:val="0"/>
              <w:spacing w:after="0" w:line="276" w:lineRule="auto"/>
            </w:pPr>
            <w:r>
              <w:t>DataHora</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BD60EF" w14:textId="77777777" w:rsidR="00A82183" w:rsidRDefault="00000000">
            <w:pPr>
              <w:pStyle w:val="TableContents"/>
              <w:widowControl w:val="0"/>
              <w:spacing w:after="0" w:line="276" w:lineRule="auto"/>
            </w:pPr>
            <w:r>
              <w:t>Data/hora do anexo</w:t>
            </w:r>
          </w:p>
        </w:tc>
      </w:tr>
      <w:tr w:rsidR="00A82183" w14:paraId="5181DBA1"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729B02" w14:textId="77777777" w:rsidR="00A82183" w:rsidRDefault="00000000">
            <w:pPr>
              <w:pStyle w:val="TableContents"/>
              <w:widowControl w:val="0"/>
              <w:spacing w:after="0" w:line="276" w:lineRule="auto"/>
            </w:pPr>
            <w:r>
              <w:t>Tamanho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B17FD5" w14:textId="77777777" w:rsidR="00A82183" w:rsidRDefault="00000000">
            <w:pPr>
              <w:pStyle w:val="TableContents"/>
              <w:widowControl w:val="0"/>
              <w:spacing w:after="0" w:line="276" w:lineRule="auto"/>
            </w:pPr>
            <w:r>
              <w:t>Tamanho do anexo</w:t>
            </w:r>
          </w:p>
        </w:tc>
      </w:tr>
      <w:tr w:rsidR="00A82183" w14:paraId="4735E2B4" w14:textId="77777777">
        <w:tblPrEx>
          <w:tblCellMar>
            <w:top w:w="0" w:type="dxa"/>
            <w:bottom w:w="0" w:type="dxa"/>
          </w:tblCellMar>
        </w:tblPrEx>
        <w:tc>
          <w:tcPr>
            <w:tcW w:w="255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D393BD" w14:textId="77777777" w:rsidR="00A82183" w:rsidRDefault="00000000">
            <w:pPr>
              <w:pStyle w:val="TableContents"/>
              <w:widowControl w:val="0"/>
              <w:spacing w:after="0" w:line="276" w:lineRule="auto"/>
            </w:pPr>
            <w:r>
              <w:t>Conteudo</w:t>
            </w:r>
          </w:p>
        </w:tc>
        <w:tc>
          <w:tcPr>
            <w:tcW w:w="7639"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D7BB36" w14:textId="77777777" w:rsidR="00A82183" w:rsidRDefault="00000000">
            <w:pPr>
              <w:pStyle w:val="TableContents"/>
              <w:widowControl w:val="0"/>
              <w:spacing w:after="0" w:line="276" w:lineRule="auto"/>
            </w:pPr>
            <w:r>
              <w:t>Conteúdo do anexo</w:t>
            </w:r>
          </w:p>
        </w:tc>
      </w:tr>
    </w:tbl>
    <w:p w14:paraId="7946F64B" w14:textId="77777777" w:rsidR="00A82183" w:rsidRDefault="00A82183"/>
    <w:p w14:paraId="32639275" w14:textId="77777777" w:rsidR="00A82183" w:rsidRDefault="00000000">
      <w:pPr>
        <w:pStyle w:val="Ttulo2"/>
      </w:pPr>
      <w:bookmarkStart w:id="665" w:name="_Toc171671111"/>
      <w:bookmarkStart w:id="666" w:name="__RefHeading___Toc28385_2823614150"/>
      <w:bookmarkStart w:id="667" w:name="_Toc223560062"/>
      <w:bookmarkStart w:id="668" w:name="_Toc223772168"/>
      <w:bookmarkStart w:id="669" w:name="_Toc223782256"/>
      <w:bookmarkStart w:id="670" w:name="_Toc223894738"/>
      <w:bookmarkStart w:id="671" w:name="_Toc223911083"/>
      <w:bookmarkStart w:id="672" w:name="_Toc224379905"/>
      <w:bookmarkStart w:id="673" w:name="_Toc225675691"/>
      <w:bookmarkStart w:id="674" w:name="_Toc225806653"/>
      <w:bookmarkStart w:id="675" w:name="_Toc226042130"/>
      <w:bookmarkStart w:id="676" w:name="_Toc226117959"/>
      <w:bookmarkStart w:id="677" w:name="_Toc226422544"/>
      <w:bookmarkStart w:id="678" w:name="_Toc226644367"/>
      <w:bookmarkStart w:id="679" w:name="_Toc231601050"/>
      <w:r>
        <w:t>AndamentoMarcadorAPI</w:t>
      </w:r>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9DAEE6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F66C0B" w14:textId="77777777" w:rsidR="00A82183" w:rsidRDefault="00000000">
            <w:pPr>
              <w:pStyle w:val="TableContents"/>
              <w:widowControl w:val="0"/>
              <w:spacing w:after="0" w:line="276" w:lineRule="auto"/>
            </w:pPr>
            <w:r>
              <w:t>IdAndamentoMarcador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9BBE28" w14:textId="77777777" w:rsidR="00A82183" w:rsidRDefault="00000000">
            <w:pPr>
              <w:pStyle w:val="TableContents"/>
              <w:widowControl w:val="0"/>
              <w:spacing w:after="0" w:line="276" w:lineRule="auto"/>
            </w:pPr>
            <w:r>
              <w:t>Identificador do andamento de marcador</w:t>
            </w:r>
          </w:p>
        </w:tc>
      </w:tr>
      <w:tr w:rsidR="00A82183" w14:paraId="718C40B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F8D896" w14:textId="77777777" w:rsidR="00A82183" w:rsidRDefault="00000000">
            <w:pPr>
              <w:pStyle w:val="TableContents"/>
              <w:widowControl w:val="0"/>
              <w:spacing w:after="0" w:line="276" w:lineRule="auto"/>
            </w:pPr>
            <w:r>
              <w:t>Texto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99ACF0" w14:textId="77777777" w:rsidR="00A82183" w:rsidRDefault="00000000">
            <w:pPr>
              <w:pStyle w:val="TableContents"/>
              <w:widowControl w:val="0"/>
              <w:spacing w:after="0" w:line="276" w:lineRule="auto"/>
            </w:pPr>
            <w:r>
              <w:t>Texto do andamento</w:t>
            </w:r>
          </w:p>
        </w:tc>
      </w:tr>
      <w:tr w:rsidR="00A82183" w14:paraId="5DFF933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9C6C6D" w14:textId="77777777" w:rsidR="00A82183" w:rsidRDefault="00000000">
            <w:pPr>
              <w:pStyle w:val="TableContents"/>
              <w:widowControl w:val="0"/>
              <w:spacing w:after="0" w:line="276" w:lineRule="auto"/>
            </w:pPr>
            <w:r>
              <w:t>DataHora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F85C74" w14:textId="77777777" w:rsidR="00A82183" w:rsidRDefault="00000000">
            <w:pPr>
              <w:pStyle w:val="TableContents"/>
              <w:widowControl w:val="0"/>
              <w:spacing w:after="0" w:line="276" w:lineRule="auto"/>
            </w:pPr>
            <w:r>
              <w:t>Data/hora do andamento</w:t>
            </w:r>
          </w:p>
        </w:tc>
      </w:tr>
      <w:tr w:rsidR="00A82183" w14:paraId="0DB5D35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BFDDAE" w14:textId="77777777" w:rsidR="00A82183" w:rsidRDefault="00000000">
            <w:pPr>
              <w:pStyle w:val="TableContents"/>
              <w:widowControl w:val="0"/>
              <w:spacing w:after="0" w:line="276" w:lineRule="auto"/>
            </w:pPr>
            <w:r>
              <w:t>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A82C3C" w14:textId="77777777" w:rsidR="00A82183" w:rsidRDefault="00000000">
            <w:pPr>
              <w:pStyle w:val="TableContents"/>
              <w:widowControl w:val="0"/>
              <w:spacing w:after="0" w:line="276" w:lineRule="auto"/>
            </w:pPr>
            <w:r>
              <w:t>Ocorrência de UsuarioAPI</w:t>
            </w:r>
          </w:p>
        </w:tc>
      </w:tr>
      <w:tr w:rsidR="00A82183" w14:paraId="2E3974F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796668" w14:textId="77777777" w:rsidR="00A82183" w:rsidRDefault="00000000">
            <w:pPr>
              <w:pStyle w:val="TableContents"/>
              <w:widowControl w:val="0"/>
              <w:spacing w:after="0" w:line="276" w:lineRule="auto"/>
            </w:pPr>
            <w:r>
              <w:t>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5A674B" w14:textId="77777777" w:rsidR="00A82183" w:rsidRDefault="00000000">
            <w:pPr>
              <w:pStyle w:val="TableContents"/>
              <w:widowControl w:val="0"/>
              <w:spacing w:after="0" w:line="276" w:lineRule="auto"/>
            </w:pPr>
            <w:r>
              <w:t>Ocorrência de MarcadorAPI</w:t>
            </w:r>
          </w:p>
        </w:tc>
      </w:tr>
    </w:tbl>
    <w:p w14:paraId="6D494E4B" w14:textId="77777777" w:rsidR="00A82183" w:rsidRDefault="00A82183"/>
    <w:p w14:paraId="304D8B48" w14:textId="77777777" w:rsidR="00A82183" w:rsidRDefault="00000000">
      <w:pPr>
        <w:pStyle w:val="Ttulo2"/>
      </w:pPr>
      <w:bookmarkStart w:id="680" w:name="_Toc171671112"/>
      <w:bookmarkStart w:id="681" w:name="__RefHeading___Toc28383_2823614150"/>
      <w:bookmarkStart w:id="682" w:name="_Toc223560063"/>
      <w:bookmarkStart w:id="683" w:name="_Toc223772169"/>
      <w:bookmarkStart w:id="684" w:name="_Toc223782257"/>
      <w:bookmarkStart w:id="685" w:name="_Toc223894739"/>
      <w:bookmarkStart w:id="686" w:name="_Toc223911084"/>
      <w:bookmarkStart w:id="687" w:name="_Toc224379906"/>
      <w:bookmarkStart w:id="688" w:name="_Toc225675692"/>
      <w:bookmarkStart w:id="689" w:name="_Toc225806654"/>
      <w:bookmarkStart w:id="690" w:name="_Toc226042131"/>
      <w:bookmarkStart w:id="691" w:name="_Toc226117960"/>
      <w:bookmarkStart w:id="692" w:name="_Toc226422545"/>
      <w:bookmarkStart w:id="693" w:name="_Toc226644368"/>
      <w:bookmarkStart w:id="694" w:name="_Toc231601051"/>
      <w:r>
        <w:t>ArquivoExtensaoAPI</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3BAA28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E522B2" w14:textId="77777777" w:rsidR="00A82183" w:rsidRDefault="00000000">
            <w:pPr>
              <w:pStyle w:val="TableContents"/>
              <w:widowControl w:val="0"/>
              <w:spacing w:after="0" w:line="276" w:lineRule="auto"/>
            </w:pPr>
            <w:r>
              <w:t>IdArquivoExtensao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70E2D3" w14:textId="77777777" w:rsidR="00A82183" w:rsidRDefault="00000000">
            <w:pPr>
              <w:pStyle w:val="TableContents"/>
              <w:widowControl w:val="0"/>
              <w:spacing w:after="0" w:line="276" w:lineRule="auto"/>
            </w:pPr>
            <w:r>
              <w:t>Identificador do registro</w:t>
            </w:r>
          </w:p>
        </w:tc>
      </w:tr>
      <w:tr w:rsidR="00A82183" w14:paraId="52E9937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F9E1C4" w14:textId="77777777" w:rsidR="00A82183" w:rsidRDefault="00000000">
            <w:pPr>
              <w:pStyle w:val="TableContents"/>
              <w:widowControl w:val="0"/>
              <w:spacing w:after="0" w:line="276" w:lineRule="auto"/>
            </w:pPr>
            <w:r>
              <w:t>Extensao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571C68" w14:textId="77777777" w:rsidR="00A82183" w:rsidRDefault="00000000">
            <w:pPr>
              <w:pStyle w:val="TableContents"/>
              <w:widowControl w:val="0"/>
              <w:spacing w:after="0" w:line="276" w:lineRule="auto"/>
            </w:pPr>
            <w:r>
              <w:t>Extensão de arquivo</w:t>
            </w:r>
          </w:p>
        </w:tc>
      </w:tr>
      <w:tr w:rsidR="00A82183" w14:paraId="46E0579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CAA287"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CA09A2" w14:textId="77777777" w:rsidR="00A82183" w:rsidRDefault="00000000">
            <w:pPr>
              <w:pStyle w:val="TableContents"/>
              <w:widowControl w:val="0"/>
              <w:spacing w:after="0" w:line="276" w:lineRule="auto"/>
            </w:pPr>
            <w:r>
              <w:t>Descrição da extensão</w:t>
            </w:r>
          </w:p>
        </w:tc>
      </w:tr>
    </w:tbl>
    <w:p w14:paraId="278DA14A" w14:textId="77777777" w:rsidR="00A82183" w:rsidRDefault="00A82183"/>
    <w:p w14:paraId="7F714E66" w14:textId="77777777" w:rsidR="00A82183" w:rsidRDefault="00000000">
      <w:pPr>
        <w:pStyle w:val="Ttulo2"/>
      </w:pPr>
      <w:bookmarkStart w:id="695" w:name="_Toc171671113"/>
      <w:bookmarkStart w:id="696" w:name="__RefHeading___Toc28381_2823614150"/>
      <w:bookmarkStart w:id="697" w:name="_Toc223560064"/>
      <w:bookmarkStart w:id="698" w:name="_Toc223772170"/>
      <w:bookmarkStart w:id="699" w:name="_Toc223782258"/>
      <w:bookmarkStart w:id="700" w:name="_Toc223894740"/>
      <w:bookmarkStart w:id="701" w:name="_Toc223911085"/>
      <w:bookmarkStart w:id="702" w:name="_Toc224379907"/>
      <w:bookmarkStart w:id="703" w:name="_Toc225675693"/>
      <w:bookmarkStart w:id="704" w:name="_Toc225806655"/>
      <w:bookmarkStart w:id="705" w:name="_Toc226042132"/>
      <w:bookmarkStart w:id="706" w:name="_Toc226117961"/>
      <w:bookmarkStart w:id="707" w:name="_Toc226422546"/>
      <w:bookmarkStart w:id="708" w:name="_Toc226644369"/>
      <w:bookmarkStart w:id="709" w:name="_Toc231601052"/>
      <w:r>
        <w:t>ArvoreAcaoItemAPI</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814A97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D999F0" w14:textId="77777777" w:rsidR="00A82183" w:rsidRDefault="00000000">
            <w:pPr>
              <w:pStyle w:val="TableContents"/>
              <w:widowControl w:val="0"/>
              <w:spacing w:after="0" w:line="276" w:lineRule="auto"/>
            </w:pPr>
            <w:r>
              <w:t>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F361D5" w14:textId="77777777" w:rsidR="00A82183" w:rsidRDefault="00000000">
            <w:pPr>
              <w:pStyle w:val="TableContents"/>
              <w:widowControl w:val="0"/>
              <w:spacing w:after="0" w:line="276" w:lineRule="auto"/>
            </w:pPr>
            <w:r>
              <w:t>Rótulo que serve como agrupador para nós do mesmo tipo (caso seja necessário varrer todos os nós posteriormente filtrando pelo tipo). Para agrupar os itens do módulo utilizar MD + instituição + tipo. Exemplo:</w:t>
            </w:r>
          </w:p>
          <w:p w14:paraId="29FCF375" w14:textId="77777777" w:rsidR="00A82183" w:rsidRDefault="00000000">
            <w:pPr>
              <w:pStyle w:val="CdigoFonte"/>
              <w:ind w:left="0"/>
            </w:pPr>
            <w:r>
              <w:rPr>
                <w:szCs w:val="18"/>
                <w:shd w:val="clear" w:color="auto" w:fill="auto"/>
              </w:rPr>
              <w:t>```php</w:t>
            </w:r>
            <w:r>
              <w:rPr>
                <w:szCs w:val="18"/>
                <w:shd w:val="clear" w:color="auto" w:fill="auto"/>
              </w:rPr>
              <w:br/>
              <w:t>$objArvoreAcaoItemAPI-&gt;setTipo</w:t>
            </w:r>
            <w:r>
              <w:rPr>
                <w:szCs w:val="18"/>
              </w:rPr>
              <w:t>(</w:t>
            </w:r>
            <w:r>
              <w:rPr>
                <w:szCs w:val="18"/>
                <w:shd w:val="clear" w:color="auto" w:fill="auto"/>
              </w:rPr>
              <w:t>'MD_ABC_AUDIENCIAS');</w:t>
            </w:r>
            <w:r>
              <w:rPr>
                <w:szCs w:val="18"/>
                <w:shd w:val="clear" w:color="auto" w:fill="auto"/>
              </w:rPr>
              <w:br/>
              <w:t>```</w:t>
            </w:r>
          </w:p>
        </w:tc>
      </w:tr>
      <w:tr w:rsidR="00A82183" w14:paraId="0D99862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B72661" w14:textId="77777777" w:rsidR="00A82183" w:rsidRDefault="00000000">
            <w:pPr>
              <w:pStyle w:val="TableContents"/>
              <w:widowControl w:val="0"/>
              <w:spacing w:after="0" w:line="276" w:lineRule="auto"/>
            </w:pPr>
            <w:r>
              <w:t>Id</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484EC0" w14:textId="77777777" w:rsidR="00A82183" w:rsidRDefault="00000000">
            <w:pPr>
              <w:pStyle w:val="TableContents"/>
              <w:widowControl w:val="0"/>
              <w:spacing w:after="0" w:line="276" w:lineRule="auto"/>
            </w:pPr>
            <w:r>
              <w:t>Identificador do nó na árvore. Deve ser único sendo recomendado utilizar o MD + instituição + descrição + ID do protocolo. Exemplo:</w:t>
            </w:r>
          </w:p>
          <w:p w14:paraId="3D01EACD" w14:textId="77777777" w:rsidR="00A82183" w:rsidRDefault="00000000">
            <w:pPr>
              <w:pStyle w:val="CdigoFonte"/>
              <w:ind w:left="34"/>
            </w:pPr>
            <w:r>
              <w:rPr>
                <w:szCs w:val="18"/>
                <w:shd w:val="clear" w:color="auto" w:fill="auto"/>
              </w:rPr>
              <w:t>```php</w:t>
            </w:r>
            <w:r>
              <w:rPr>
                <w:szCs w:val="18"/>
                <w:shd w:val="clear" w:color="auto" w:fill="auto"/>
              </w:rPr>
              <w:br/>
              <w:t>$objArvoreAcaoItemAPI-&gt;setId</w:t>
            </w:r>
            <w:r>
              <w:rPr>
                <w:szCs w:val="18"/>
              </w:rPr>
              <w:t>(</w:t>
            </w:r>
            <w:r>
              <w:rPr>
                <w:szCs w:val="18"/>
                <w:shd w:val="clear" w:color="auto" w:fill="auto"/>
              </w:rPr>
              <w:t>'MD_ABC_AUDIENCIA_' . $dblIdDocumento);</w:t>
            </w:r>
            <w:r>
              <w:rPr>
                <w:szCs w:val="18"/>
                <w:shd w:val="clear" w:color="auto" w:fill="auto"/>
              </w:rPr>
              <w:br/>
              <w:t>```</w:t>
            </w:r>
          </w:p>
        </w:tc>
      </w:tr>
      <w:tr w:rsidR="00A82183" w14:paraId="52A3934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BC4B2D" w14:textId="77777777" w:rsidR="00A82183" w:rsidRDefault="00000000">
            <w:pPr>
              <w:pStyle w:val="TableContents"/>
              <w:widowControl w:val="0"/>
              <w:spacing w:after="0" w:line="276" w:lineRule="auto"/>
            </w:pPr>
            <w:r>
              <w:t>IdPai</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9CE25A" w14:textId="77777777" w:rsidR="00A82183" w:rsidRDefault="00000000">
            <w:pPr>
              <w:pStyle w:val="TableContents"/>
              <w:widowControl w:val="0"/>
              <w:spacing w:after="0" w:line="276" w:lineRule="auto"/>
            </w:pPr>
            <w:r>
              <w:t>Identificador do nó pai na árvore. O SEI monta os nós de processo e documentos usando o identificador do protocolo como valor para o campo `Id`. Exemplo:</w:t>
            </w:r>
          </w:p>
          <w:p w14:paraId="24A46AD7" w14:textId="77777777" w:rsidR="00A82183" w:rsidRDefault="00000000">
            <w:pPr>
              <w:pStyle w:val="CdigoFonte"/>
              <w:ind w:left="34"/>
            </w:pPr>
            <w:r>
              <w:rPr>
                <w:szCs w:val="18"/>
                <w:shd w:val="clear" w:color="auto" w:fill="auto"/>
              </w:rPr>
              <w:t>```php</w:t>
            </w:r>
            <w:r>
              <w:rPr>
                <w:szCs w:val="18"/>
                <w:shd w:val="clear" w:color="auto" w:fill="auto"/>
              </w:rPr>
              <w:br/>
              <w:t>$objArvoreAcaoItemAPI-&gt;setIdPai($dblIdDocumento);</w:t>
            </w:r>
            <w:r>
              <w:rPr>
                <w:szCs w:val="18"/>
                <w:shd w:val="clear" w:color="auto" w:fill="auto"/>
              </w:rPr>
              <w:br/>
              <w:t>```</w:t>
            </w:r>
          </w:p>
        </w:tc>
      </w:tr>
      <w:tr w:rsidR="00A82183" w14:paraId="0700597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559DBF" w14:textId="77777777" w:rsidR="00A82183" w:rsidRDefault="00000000">
            <w:pPr>
              <w:pStyle w:val="TableContents"/>
              <w:widowControl w:val="0"/>
              <w:spacing w:after="0" w:line="276" w:lineRule="auto"/>
            </w:pPr>
            <w:r>
              <w:t>Href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91A6DE" w14:textId="77777777" w:rsidR="00A82183" w:rsidRDefault="00000000">
            <w:pPr>
              <w:pStyle w:val="TableContents"/>
              <w:widowControl w:val="0"/>
              <w:spacing w:after="0" w:line="276" w:lineRule="auto"/>
            </w:pPr>
            <w:r>
              <w:t>Pode ser um link ou um código javascript. Exemplo:</w:t>
            </w:r>
          </w:p>
          <w:p w14:paraId="69BB5D80" w14:textId="77777777" w:rsidR="00A82183" w:rsidRDefault="00000000">
            <w:pPr>
              <w:pStyle w:val="CdigoFonte"/>
              <w:ind w:left="34"/>
              <w:rPr>
                <w:szCs w:val="18"/>
                <w:shd w:val="clear" w:color="auto" w:fill="auto"/>
              </w:rPr>
            </w:pPr>
            <w:r>
              <w:rPr>
                <w:szCs w:val="18"/>
                <w:shd w:val="clear" w:color="auto" w:fill="auto"/>
              </w:rPr>
              <w:t>```php</w:t>
            </w:r>
            <w:r>
              <w:rPr>
                <w:szCs w:val="18"/>
                <w:shd w:val="clear" w:color="auto" w:fill="auto"/>
              </w:rPr>
              <w:br/>
              <w:t>$objArvoreAcaoItemAPI-&gt;setHref('...link...');</w:t>
            </w:r>
          </w:p>
          <w:p w14:paraId="53FEE2F2" w14:textId="77777777" w:rsidR="00A82183" w:rsidRDefault="00000000">
            <w:pPr>
              <w:pStyle w:val="CdigoFonte"/>
              <w:ind w:left="34"/>
              <w:rPr>
                <w:szCs w:val="18"/>
                <w:shd w:val="clear" w:color="auto" w:fill="auto"/>
              </w:rPr>
            </w:pPr>
            <w:r>
              <w:rPr>
                <w:szCs w:val="18"/>
                <w:shd w:val="clear" w:color="auto" w:fill="auto"/>
              </w:rPr>
              <w:t>$objArvoreAcaoItemAPI-&gt;setHref('javascript:alert(\'Ícone Processo ABC\');');</w:t>
            </w:r>
          </w:p>
          <w:p w14:paraId="745549E2" w14:textId="77777777" w:rsidR="00A82183" w:rsidRDefault="00000000">
            <w:pPr>
              <w:pStyle w:val="CdigoFonte"/>
              <w:ind w:left="34"/>
            </w:pPr>
            <w:r>
              <w:rPr>
                <w:szCs w:val="18"/>
                <w:shd w:val="clear" w:color="auto" w:fill="auto"/>
              </w:rPr>
              <w:t>```</w:t>
            </w:r>
          </w:p>
        </w:tc>
      </w:tr>
      <w:tr w:rsidR="00A82183" w14:paraId="6F73C6B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75E9F3" w14:textId="77777777" w:rsidR="00A82183" w:rsidRDefault="00000000">
            <w:pPr>
              <w:pStyle w:val="TableContents"/>
              <w:widowControl w:val="0"/>
              <w:spacing w:after="0" w:line="276" w:lineRule="auto"/>
            </w:pPr>
            <w:r>
              <w:t>Target</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9CEB70" w14:textId="77777777" w:rsidR="00A82183" w:rsidRDefault="00000000">
            <w:pPr>
              <w:pStyle w:val="TableContents"/>
              <w:widowControl w:val="0"/>
              <w:spacing w:after="0" w:line="276" w:lineRule="auto"/>
            </w:pPr>
            <w:r>
              <w:t>Indica qual o destino para execução do link em href:</w:t>
            </w:r>
          </w:p>
          <w:p w14:paraId="18011190" w14:textId="77777777" w:rsidR="00A82183" w:rsidRDefault="00000000">
            <w:pPr>
              <w:pStyle w:val="TableContents"/>
              <w:widowControl w:val="0"/>
              <w:numPr>
                <w:ilvl w:val="0"/>
                <w:numId w:val="78"/>
              </w:numPr>
              <w:spacing w:after="0" w:line="276" w:lineRule="auto"/>
            </w:pPr>
            <w:r>
              <w:t>_blank = nova janela</w:t>
            </w:r>
          </w:p>
          <w:p w14:paraId="7C0B8E09" w14:textId="77777777" w:rsidR="00A82183" w:rsidRDefault="00000000">
            <w:pPr>
              <w:pStyle w:val="TableContents"/>
              <w:widowControl w:val="0"/>
              <w:numPr>
                <w:ilvl w:val="0"/>
                <w:numId w:val="78"/>
              </w:numPr>
              <w:spacing w:after="0" w:line="276" w:lineRule="auto"/>
            </w:pPr>
            <w:r>
              <w:t>ifrVisualizacao = área ao lado da árvore de processo em que é exibido o conteúdo do documento</w:t>
            </w:r>
          </w:p>
          <w:p w14:paraId="6254EF78" w14:textId="77777777" w:rsidR="00A82183" w:rsidRDefault="00000000">
            <w:pPr>
              <w:pStyle w:val="TableContents"/>
              <w:widowControl w:val="0"/>
              <w:numPr>
                <w:ilvl w:val="0"/>
                <w:numId w:val="78"/>
              </w:numPr>
              <w:spacing w:after="0" w:line="276" w:lineRule="auto"/>
            </w:pPr>
            <w:r>
              <w:t>null = se o href é um javascript</w:t>
            </w:r>
          </w:p>
        </w:tc>
      </w:tr>
      <w:tr w:rsidR="00A82183" w14:paraId="1AF78F6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9AC7C0" w14:textId="77777777" w:rsidR="00A82183" w:rsidRDefault="00000000">
            <w:pPr>
              <w:pStyle w:val="TableContents"/>
              <w:widowControl w:val="0"/>
              <w:spacing w:after="0" w:line="276" w:lineRule="auto"/>
            </w:pPr>
            <w:r>
              <w:lastRenderedPageBreak/>
              <w:t>Title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EDDB02" w14:textId="77777777" w:rsidR="00A82183" w:rsidRDefault="00000000">
            <w:pPr>
              <w:pStyle w:val="TableContents"/>
              <w:widowControl w:val="0"/>
              <w:spacing w:after="0" w:line="276" w:lineRule="auto"/>
            </w:pPr>
            <w:r>
              <w:t>Texto que será exibido ao passar o mouse sobre o ícone</w:t>
            </w:r>
          </w:p>
        </w:tc>
      </w:tr>
      <w:tr w:rsidR="00A82183" w14:paraId="3370AA5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462F2D" w14:textId="77777777" w:rsidR="00A82183" w:rsidRDefault="00000000">
            <w:pPr>
              <w:pStyle w:val="TableContents"/>
              <w:widowControl w:val="0"/>
              <w:spacing w:after="0" w:line="276" w:lineRule="auto"/>
            </w:pPr>
            <w:r>
              <w:t>Icone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8C9E5F" w14:textId="77777777" w:rsidR="00A82183" w:rsidRDefault="00000000">
            <w:pPr>
              <w:pStyle w:val="TableContents"/>
              <w:widowControl w:val="0"/>
              <w:spacing w:after="0" w:line="276" w:lineRule="auto"/>
            </w:pPr>
            <w:r>
              <w:t>Caminho para a imagem sendo recomendado utilizar o formato SVG com tamanho 24x24. Exemplo:</w:t>
            </w:r>
          </w:p>
          <w:p w14:paraId="46A49839" w14:textId="77777777" w:rsidR="00A82183" w:rsidRDefault="00000000">
            <w:pPr>
              <w:pStyle w:val="CdigoFonte"/>
              <w:ind w:left="34"/>
            </w:pPr>
            <w:r>
              <w:rPr>
                <w:szCs w:val="18"/>
                <w:shd w:val="clear" w:color="auto" w:fill="auto"/>
              </w:rPr>
              <w:t>```php</w:t>
            </w:r>
            <w:r>
              <w:rPr>
                <w:szCs w:val="18"/>
                <w:shd w:val="clear" w:color="auto" w:fill="auto"/>
              </w:rPr>
              <w:br/>
              <w:t>$objArvoreAcaoItemAPI-&gt;setIcone('modulos/abc/exemplo/imagens/abc_pequeno.svg');</w:t>
            </w:r>
            <w:r>
              <w:rPr>
                <w:szCs w:val="18"/>
                <w:shd w:val="clear" w:color="auto" w:fill="auto"/>
              </w:rPr>
              <w:br/>
              <w:t>```</w:t>
            </w:r>
          </w:p>
        </w:tc>
      </w:tr>
      <w:tr w:rsidR="00A82183" w14:paraId="47EB4FA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4360BD" w14:textId="77777777" w:rsidR="00A82183" w:rsidRDefault="00000000">
            <w:pPr>
              <w:pStyle w:val="TableContents"/>
              <w:widowControl w:val="0"/>
              <w:spacing w:after="0" w:line="276" w:lineRule="auto"/>
            </w:pPr>
            <w:r>
              <w:t>SinHabilitado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E2EEAE" w14:textId="77777777" w:rsidR="00A82183" w:rsidRDefault="00000000">
            <w:pPr>
              <w:pStyle w:val="TableContents"/>
              <w:widowControl w:val="0"/>
              <w:spacing w:after="0" w:line="276" w:lineRule="auto"/>
            </w:pPr>
            <w:r>
              <w:t>S/N – indica se o ícone será clicável ou não</w:t>
            </w:r>
          </w:p>
        </w:tc>
      </w:tr>
    </w:tbl>
    <w:p w14:paraId="295B3CE4" w14:textId="77777777" w:rsidR="00A82183" w:rsidRDefault="00A82183"/>
    <w:p w14:paraId="2C3BC967" w14:textId="77777777" w:rsidR="00A82183" w:rsidRDefault="00000000">
      <w:pPr>
        <w:pStyle w:val="Ttulo2"/>
      </w:pPr>
      <w:bookmarkStart w:id="710" w:name="_Toc171671114"/>
      <w:bookmarkStart w:id="711" w:name="__RefHeading___Toc28379_2823614150"/>
      <w:bookmarkStart w:id="712" w:name="_Toc223560065"/>
      <w:bookmarkStart w:id="713" w:name="_Toc223772171"/>
      <w:bookmarkStart w:id="714" w:name="_Toc223782259"/>
      <w:bookmarkStart w:id="715" w:name="_Toc223894741"/>
      <w:bookmarkStart w:id="716" w:name="_Toc223911086"/>
      <w:bookmarkStart w:id="717" w:name="_Toc224379908"/>
      <w:bookmarkStart w:id="718" w:name="_Toc225675694"/>
      <w:bookmarkStart w:id="719" w:name="_Toc225806656"/>
      <w:bookmarkStart w:id="720" w:name="_Toc226042133"/>
      <w:bookmarkStart w:id="721" w:name="_Toc226117962"/>
      <w:bookmarkStart w:id="722" w:name="_Toc226422547"/>
      <w:bookmarkStart w:id="723" w:name="_Toc226644370"/>
      <w:bookmarkStart w:id="724" w:name="_Toc231601053"/>
      <w:r>
        <w:t>AssinaturaAPI</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F64834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AA2E57"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C082BD" w14:textId="77777777" w:rsidR="00A82183" w:rsidRDefault="00000000">
            <w:pPr>
              <w:pStyle w:val="TableContents"/>
              <w:widowControl w:val="0"/>
              <w:spacing w:after="0" w:line="276" w:lineRule="auto"/>
            </w:pPr>
            <w:r>
              <w:t>Nome do assinante</w:t>
            </w:r>
          </w:p>
        </w:tc>
      </w:tr>
      <w:tr w:rsidR="00A82183" w14:paraId="0F75F3D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0CDC96" w14:textId="77777777" w:rsidR="00A82183" w:rsidRDefault="00000000">
            <w:pPr>
              <w:pStyle w:val="TableContents"/>
              <w:widowControl w:val="0"/>
              <w:spacing w:after="0" w:line="276" w:lineRule="auto"/>
            </w:pPr>
            <w:r>
              <w:t>CargoFuncao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773D43" w14:textId="77777777" w:rsidR="00A82183" w:rsidRDefault="00000000">
            <w:pPr>
              <w:pStyle w:val="TableContents"/>
              <w:widowControl w:val="0"/>
              <w:spacing w:after="0" w:line="276" w:lineRule="auto"/>
            </w:pPr>
            <w:r>
              <w:t>Cargo/função utilizado na assinatura</w:t>
            </w:r>
          </w:p>
        </w:tc>
      </w:tr>
      <w:tr w:rsidR="00A82183" w14:paraId="07EF88F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18DB18" w14:textId="77777777" w:rsidR="00A82183" w:rsidRDefault="00000000">
            <w:pPr>
              <w:pStyle w:val="TableContents"/>
              <w:widowControl w:val="0"/>
              <w:spacing w:after="0" w:line="276" w:lineRule="auto"/>
            </w:pPr>
            <w:r>
              <w:t>DataHora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9A0CF2" w14:textId="77777777" w:rsidR="00A82183" w:rsidRDefault="00000000">
            <w:pPr>
              <w:pStyle w:val="TableContents"/>
              <w:widowControl w:val="0"/>
              <w:spacing w:after="0" w:line="276" w:lineRule="auto"/>
            </w:pPr>
            <w:r>
              <w:t>Data/hora da assinatura</w:t>
            </w:r>
          </w:p>
        </w:tc>
      </w:tr>
      <w:tr w:rsidR="00A82183" w14:paraId="188FFD8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663889" w14:textId="77777777" w:rsidR="00A82183" w:rsidRDefault="00000000">
            <w:pPr>
              <w:pStyle w:val="TableContents"/>
              <w:widowControl w:val="0"/>
              <w:spacing w:after="0" w:line="276" w:lineRule="auto"/>
            </w:pPr>
            <w:r>
              <w:t>IdUsuario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939A36" w14:textId="77777777" w:rsidR="00A82183" w:rsidRDefault="00000000">
            <w:pPr>
              <w:pStyle w:val="TableContents"/>
              <w:widowControl w:val="0"/>
              <w:spacing w:after="0" w:line="276" w:lineRule="auto"/>
            </w:pPr>
            <w:r>
              <w:t>ID do usuário</w:t>
            </w:r>
          </w:p>
        </w:tc>
      </w:tr>
      <w:tr w:rsidR="00A82183" w14:paraId="1A22855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FE243E" w14:textId="77777777" w:rsidR="00A82183" w:rsidRDefault="00000000">
            <w:pPr>
              <w:pStyle w:val="TableContents"/>
              <w:widowControl w:val="0"/>
              <w:spacing w:after="0" w:line="276" w:lineRule="auto"/>
            </w:pPr>
            <w:r>
              <w:t>IdOrigem</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C1568F" w14:textId="77777777" w:rsidR="00A82183" w:rsidRDefault="00000000">
            <w:pPr>
              <w:pStyle w:val="TableContents"/>
              <w:widowControl w:val="0"/>
              <w:spacing w:after="0" w:line="276" w:lineRule="auto"/>
            </w:pPr>
            <w:r>
              <w:t>ID Origem associado com o usuário no SIP</w:t>
            </w:r>
          </w:p>
        </w:tc>
      </w:tr>
      <w:tr w:rsidR="00A82183" w14:paraId="7B13C75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6228D5" w14:textId="77777777" w:rsidR="00A82183" w:rsidRDefault="00000000">
            <w:pPr>
              <w:pStyle w:val="TableContents"/>
              <w:widowControl w:val="0"/>
              <w:spacing w:after="0" w:line="276" w:lineRule="auto"/>
            </w:pPr>
            <w:r>
              <w:t>IdOrgao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C53F23" w14:textId="77777777" w:rsidR="00A82183" w:rsidRDefault="00000000">
            <w:pPr>
              <w:pStyle w:val="TableContents"/>
              <w:widowControl w:val="0"/>
              <w:spacing w:after="0" w:line="276" w:lineRule="auto"/>
            </w:pPr>
            <w:r>
              <w:t>ID do órgão do usuário</w:t>
            </w:r>
          </w:p>
        </w:tc>
      </w:tr>
      <w:tr w:rsidR="00A82183" w14:paraId="5D5E97E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D2C266"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7897A5" w14:textId="77777777" w:rsidR="00A82183" w:rsidRDefault="00000000">
            <w:pPr>
              <w:pStyle w:val="TableContents"/>
              <w:widowControl w:val="0"/>
              <w:spacing w:after="0" w:line="276" w:lineRule="auto"/>
            </w:pPr>
            <w:r>
              <w:t>Sigla do usuário</w:t>
            </w:r>
          </w:p>
        </w:tc>
      </w:tr>
      <w:tr w:rsidR="00A82183" w14:paraId="3111A4D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F6D955"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FC45E1" w14:textId="77777777" w:rsidR="00A82183" w:rsidRDefault="00000000">
            <w:pPr>
              <w:pStyle w:val="TableContents"/>
              <w:widowControl w:val="0"/>
              <w:spacing w:after="0" w:line="276" w:lineRule="auto"/>
            </w:pPr>
            <w:r>
              <w:t>CPF do usuário</w:t>
            </w:r>
          </w:p>
        </w:tc>
      </w:tr>
      <w:tr w:rsidR="00A82183" w14:paraId="7A83811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ED1590" w14:textId="77777777" w:rsidR="00A82183" w:rsidRDefault="00000000">
            <w:pPr>
              <w:pStyle w:val="TableContents"/>
              <w:widowControl w:val="0"/>
              <w:spacing w:after="0" w:line="276" w:lineRule="auto"/>
            </w:pPr>
            <w:r>
              <w:t>StaFormaAutenticacao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60DFCB" w14:textId="77777777" w:rsidR="00A82183" w:rsidRDefault="00000000">
            <w:pPr>
              <w:pStyle w:val="TableContents"/>
              <w:widowControl w:val="0"/>
              <w:spacing w:after="0" w:line="276" w:lineRule="auto"/>
            </w:pPr>
            <w:r>
              <w:t>Tipo da autenticação:</w:t>
            </w:r>
          </w:p>
          <w:p w14:paraId="65766E92" w14:textId="77777777" w:rsidR="00A82183" w:rsidRDefault="00000000">
            <w:pPr>
              <w:pStyle w:val="TableContents"/>
              <w:widowControl w:val="0"/>
              <w:numPr>
                <w:ilvl w:val="0"/>
                <w:numId w:val="79"/>
              </w:numPr>
              <w:spacing w:after="0" w:line="276" w:lineRule="auto"/>
            </w:pPr>
            <w:r>
              <w:t>C = Certificado Digital</w:t>
            </w:r>
          </w:p>
          <w:p w14:paraId="0B7CD2C0" w14:textId="77777777" w:rsidR="00A82183" w:rsidRDefault="00000000">
            <w:pPr>
              <w:pStyle w:val="TableContents"/>
              <w:widowControl w:val="0"/>
              <w:numPr>
                <w:ilvl w:val="0"/>
                <w:numId w:val="79"/>
              </w:numPr>
              <w:spacing w:after="0" w:line="276" w:lineRule="auto"/>
            </w:pPr>
            <w:r>
              <w:t>S = Senha</w:t>
            </w:r>
          </w:p>
          <w:p w14:paraId="4EADBEF4" w14:textId="77777777" w:rsidR="00A82183" w:rsidRDefault="00000000">
            <w:pPr>
              <w:pStyle w:val="TableContents"/>
              <w:widowControl w:val="0"/>
              <w:numPr>
                <w:ilvl w:val="0"/>
                <w:numId w:val="79"/>
              </w:numPr>
              <w:spacing w:after="0" w:line="276" w:lineRule="auto"/>
            </w:pPr>
            <w:r>
              <w:t>M = Módulo</w:t>
            </w:r>
          </w:p>
        </w:tc>
      </w:tr>
      <w:tr w:rsidR="00A82183" w14:paraId="402D130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FD13A6" w14:textId="77777777" w:rsidR="00A82183" w:rsidRDefault="00000000">
            <w:pPr>
              <w:pStyle w:val="TableContents"/>
              <w:widowControl w:val="0"/>
              <w:spacing w:after="0" w:line="276" w:lineRule="auto"/>
            </w:pPr>
            <w:r>
              <w:t>Agrupador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E7802E" w14:textId="77777777" w:rsidR="00A82183" w:rsidRDefault="00000000">
            <w:pPr>
              <w:pStyle w:val="TableContents"/>
              <w:widowControl w:val="0"/>
              <w:spacing w:after="0" w:line="276" w:lineRule="auto"/>
            </w:pPr>
            <w:r>
              <w:t>Identificador associado com assinaturas ainda não confirmadas</w:t>
            </w:r>
          </w:p>
        </w:tc>
      </w:tr>
    </w:tbl>
    <w:p w14:paraId="1C3F6409" w14:textId="77777777" w:rsidR="00A82183" w:rsidRDefault="00A82183"/>
    <w:p w14:paraId="46ED701B" w14:textId="77777777" w:rsidR="00A82183" w:rsidRDefault="00000000">
      <w:pPr>
        <w:pStyle w:val="Ttulo2"/>
      </w:pPr>
      <w:bookmarkStart w:id="725" w:name="_Toc171671115"/>
      <w:bookmarkStart w:id="726" w:name="__RefHeading___Toc28377_2823614150"/>
      <w:bookmarkStart w:id="727" w:name="_Toc223560066"/>
      <w:bookmarkStart w:id="728" w:name="_Toc223772172"/>
      <w:bookmarkStart w:id="729" w:name="_Toc223782260"/>
      <w:bookmarkStart w:id="730" w:name="_Toc223894742"/>
      <w:bookmarkStart w:id="731" w:name="_Toc223911087"/>
      <w:bookmarkStart w:id="732" w:name="_Toc224379909"/>
      <w:bookmarkStart w:id="733" w:name="_Toc225675695"/>
      <w:bookmarkStart w:id="734" w:name="_Toc225806657"/>
      <w:bookmarkStart w:id="735" w:name="_Toc226042134"/>
      <w:bookmarkStart w:id="736" w:name="_Toc226117963"/>
      <w:bookmarkStart w:id="737" w:name="_Toc226422548"/>
      <w:bookmarkStart w:id="738" w:name="_Toc226644371"/>
      <w:bookmarkStart w:id="739" w:name="_Toc231601054"/>
      <w:r>
        <w:t>AssuntoAPI</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1EE90E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F2968D" w14:textId="77777777" w:rsidR="00A82183" w:rsidRDefault="00000000">
            <w:pPr>
              <w:pStyle w:val="TableContents"/>
              <w:widowControl w:val="0"/>
              <w:spacing w:after="0" w:line="276" w:lineRule="auto"/>
            </w:pPr>
            <w:r>
              <w:t>CodigoEstruturado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86516C" w14:textId="77777777" w:rsidR="00A82183" w:rsidRDefault="00000000">
            <w:pPr>
              <w:pStyle w:val="TableContents"/>
              <w:widowControl w:val="0"/>
              <w:spacing w:after="0" w:line="276" w:lineRule="auto"/>
            </w:pPr>
            <w:r>
              <w:t>Código do assunto</w:t>
            </w:r>
          </w:p>
        </w:tc>
      </w:tr>
      <w:tr w:rsidR="00A82183" w14:paraId="6CBC0B7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399A5A"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E33D86" w14:textId="77777777" w:rsidR="00A82183" w:rsidRDefault="00000000">
            <w:pPr>
              <w:pStyle w:val="TableContents"/>
              <w:widowControl w:val="0"/>
              <w:spacing w:after="0" w:line="276" w:lineRule="auto"/>
            </w:pPr>
            <w:r>
              <w:t>Descrição do assunto</w:t>
            </w:r>
          </w:p>
        </w:tc>
      </w:tr>
    </w:tbl>
    <w:p w14:paraId="05104FD0" w14:textId="77777777" w:rsidR="00A82183" w:rsidRDefault="00A82183"/>
    <w:p w14:paraId="5DD29CFA" w14:textId="77777777" w:rsidR="00A82183" w:rsidRDefault="00000000">
      <w:pPr>
        <w:pStyle w:val="Ttulo2"/>
      </w:pPr>
      <w:bookmarkStart w:id="740" w:name="_Toc171671116"/>
      <w:bookmarkStart w:id="741" w:name="__RefHeading___Toc28375_2823614150"/>
      <w:bookmarkStart w:id="742" w:name="_Toc223560067"/>
      <w:bookmarkStart w:id="743" w:name="_Toc223772173"/>
      <w:bookmarkStart w:id="744" w:name="_Toc223782261"/>
      <w:bookmarkStart w:id="745" w:name="_Toc223894743"/>
      <w:bookmarkStart w:id="746" w:name="_Toc223911088"/>
      <w:bookmarkStart w:id="747" w:name="_Toc224379910"/>
      <w:bookmarkStart w:id="748" w:name="_Toc225675696"/>
      <w:bookmarkStart w:id="749" w:name="_Toc225806658"/>
      <w:bookmarkStart w:id="750" w:name="_Toc226042135"/>
      <w:bookmarkStart w:id="751" w:name="_Toc226117964"/>
      <w:bookmarkStart w:id="752" w:name="_Toc226422549"/>
      <w:bookmarkStart w:id="753" w:name="_Toc226644372"/>
      <w:bookmarkStart w:id="754" w:name="_Toc231601055"/>
      <w:r>
        <w:t>AtributoAndamentoAPI</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FFD429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DD086C"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98FCC4" w14:textId="77777777" w:rsidR="00A82183" w:rsidRDefault="00000000">
            <w:pPr>
              <w:pStyle w:val="TableContents"/>
              <w:widowControl w:val="0"/>
              <w:spacing w:after="0" w:line="276" w:lineRule="auto"/>
            </w:pPr>
            <w:r>
              <w:t>Nome do atributo, corresponde a variável que será substituída no texto. Exemplo:</w:t>
            </w:r>
          </w:p>
          <w:p w14:paraId="6525A379" w14:textId="77777777" w:rsidR="00A82183" w:rsidRDefault="00000000">
            <w:pPr>
              <w:pStyle w:val="TableContents"/>
              <w:widowControl w:val="0"/>
              <w:numPr>
                <w:ilvl w:val="0"/>
                <w:numId w:val="80"/>
              </w:numPr>
              <w:spacing w:after="0" w:line="276" w:lineRule="auto"/>
            </w:pPr>
            <w:r>
              <w:t>@SALA@</w:t>
            </w:r>
          </w:p>
        </w:tc>
      </w:tr>
      <w:tr w:rsidR="00A82183" w14:paraId="18B5210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F11DF5" w14:textId="77777777" w:rsidR="00A82183" w:rsidRDefault="00000000">
            <w:pPr>
              <w:pStyle w:val="TableContents"/>
              <w:widowControl w:val="0"/>
              <w:spacing w:after="0" w:line="276" w:lineRule="auto"/>
            </w:pPr>
            <w:r>
              <w:t>Valor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171E56" w14:textId="77777777" w:rsidR="00A82183" w:rsidRDefault="00000000">
            <w:pPr>
              <w:pStyle w:val="TableContents"/>
              <w:widowControl w:val="0"/>
              <w:spacing w:after="0" w:line="276" w:lineRule="auto"/>
            </w:pPr>
            <w:r>
              <w:t>Valor do atributo. Exemplo:</w:t>
            </w:r>
          </w:p>
          <w:p w14:paraId="63F3BD61" w14:textId="77777777" w:rsidR="00A82183" w:rsidRDefault="00000000">
            <w:pPr>
              <w:pStyle w:val="TableContents"/>
              <w:widowControl w:val="0"/>
              <w:numPr>
                <w:ilvl w:val="0"/>
                <w:numId w:val="81"/>
              </w:numPr>
              <w:spacing w:after="0" w:line="276" w:lineRule="auto"/>
            </w:pPr>
            <w:r>
              <w:t>302</w:t>
            </w:r>
          </w:p>
        </w:tc>
      </w:tr>
      <w:tr w:rsidR="00A82183" w14:paraId="506DA63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C208B9" w14:textId="77777777" w:rsidR="00A82183" w:rsidRDefault="00000000">
            <w:pPr>
              <w:pStyle w:val="TableContents"/>
              <w:widowControl w:val="0"/>
              <w:spacing w:after="0" w:line="276" w:lineRule="auto"/>
            </w:pPr>
            <w:r>
              <w:t>IdOrigem</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D59DF6" w14:textId="77777777" w:rsidR="00A82183" w:rsidRDefault="00000000">
            <w:pPr>
              <w:pStyle w:val="TableContents"/>
              <w:widowControl w:val="0"/>
              <w:spacing w:after="0" w:line="276" w:lineRule="auto"/>
            </w:pPr>
            <w:r>
              <w:t>Identificador opcional associado com o andamento (campo texto com até 50 posições). Exemplo:</w:t>
            </w:r>
          </w:p>
          <w:p w14:paraId="4319D0D7" w14:textId="77777777" w:rsidR="00A82183" w:rsidRDefault="00000000">
            <w:pPr>
              <w:pStyle w:val="TableContents"/>
              <w:widowControl w:val="0"/>
              <w:numPr>
                <w:ilvl w:val="0"/>
                <w:numId w:val="82"/>
              </w:numPr>
              <w:spacing w:after="0" w:line="276" w:lineRule="auto"/>
            </w:pPr>
            <w:r>
              <w:t>76232 = identificador interno da sala</w:t>
            </w:r>
          </w:p>
        </w:tc>
      </w:tr>
    </w:tbl>
    <w:p w14:paraId="198E6B38" w14:textId="77777777" w:rsidR="00A82183" w:rsidRDefault="00A82183"/>
    <w:p w14:paraId="07B3F1A7" w14:textId="77777777" w:rsidR="00A82183" w:rsidRDefault="00000000">
      <w:pPr>
        <w:pStyle w:val="Ttulo2"/>
      </w:pPr>
      <w:bookmarkStart w:id="755" w:name="_Toc171671117"/>
      <w:bookmarkStart w:id="756" w:name="__RefHeading___Toc28373_2823614150"/>
      <w:bookmarkStart w:id="757" w:name="_Toc223560068"/>
      <w:bookmarkStart w:id="758" w:name="_Toc223772174"/>
      <w:bookmarkStart w:id="759" w:name="_Toc223782262"/>
      <w:bookmarkStart w:id="760" w:name="_Toc223894744"/>
      <w:bookmarkStart w:id="761" w:name="_Toc223911089"/>
      <w:bookmarkStart w:id="762" w:name="_Toc224379911"/>
      <w:bookmarkStart w:id="763" w:name="_Toc225675697"/>
      <w:bookmarkStart w:id="764" w:name="_Toc225806659"/>
      <w:bookmarkStart w:id="765" w:name="_Toc226042136"/>
      <w:bookmarkStart w:id="766" w:name="_Toc226117965"/>
      <w:bookmarkStart w:id="767" w:name="_Toc226422550"/>
      <w:bookmarkStart w:id="768" w:name="_Toc226644373"/>
      <w:bookmarkStart w:id="769" w:name="_Toc231601056"/>
      <w:r>
        <w:t>AtributoOuvidoriaAPI</w:t>
      </w:r>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9097FB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4A50E3" w14:textId="77777777" w:rsidR="00A82183" w:rsidRDefault="00000000">
            <w:pPr>
              <w:pStyle w:val="TableContents"/>
              <w:widowControl w:val="0"/>
              <w:spacing w:after="0" w:line="276" w:lineRule="auto"/>
            </w:pPr>
            <w:r>
              <w:t>Id</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0DD74D" w14:textId="77777777" w:rsidR="00A82183" w:rsidRDefault="00000000">
            <w:pPr>
              <w:pStyle w:val="TableContents"/>
              <w:widowControl w:val="0"/>
              <w:spacing w:after="0" w:line="276" w:lineRule="auto"/>
            </w:pPr>
            <w:r>
              <w:t>Identificador do atributo da ouvidoria. Exemplo: P</w:t>
            </w:r>
          </w:p>
        </w:tc>
      </w:tr>
      <w:tr w:rsidR="00A82183" w14:paraId="0B78B7E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7541AE"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65A506" w14:textId="77777777" w:rsidR="00A82183" w:rsidRDefault="00000000">
            <w:pPr>
              <w:pStyle w:val="TableContents"/>
              <w:widowControl w:val="0"/>
              <w:spacing w:after="0" w:line="276" w:lineRule="auto"/>
            </w:pPr>
            <w:r>
              <w:t>Nome interno do atributo. Exemplo: RELACAO</w:t>
            </w:r>
          </w:p>
        </w:tc>
      </w:tr>
      <w:tr w:rsidR="00A82183" w14:paraId="2C606B5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345297" w14:textId="77777777" w:rsidR="00A82183" w:rsidRDefault="00000000">
            <w:pPr>
              <w:pStyle w:val="TableContents"/>
              <w:widowControl w:val="0"/>
              <w:spacing w:after="0" w:line="276" w:lineRule="auto"/>
            </w:pPr>
            <w:r>
              <w:t>Titulo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5148BE" w14:textId="77777777" w:rsidR="00A82183" w:rsidRDefault="00000000">
            <w:pPr>
              <w:pStyle w:val="TableContents"/>
              <w:widowControl w:val="0"/>
              <w:spacing w:after="0" w:line="276" w:lineRule="auto"/>
            </w:pPr>
            <w:r>
              <w:t>Título do atributo para exibição no formulário gerado no processo. Exemplo: Relação com a Justiça Federal</w:t>
            </w:r>
          </w:p>
        </w:tc>
      </w:tr>
      <w:tr w:rsidR="00A82183" w14:paraId="097E6FF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033CBB" w14:textId="77777777" w:rsidR="00A82183" w:rsidRDefault="00000000">
            <w:pPr>
              <w:pStyle w:val="TableContents"/>
              <w:widowControl w:val="0"/>
              <w:spacing w:after="0" w:line="276" w:lineRule="auto"/>
            </w:pPr>
            <w:r>
              <w:t>Valor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3D8E07" w14:textId="77777777" w:rsidR="00A82183" w:rsidRDefault="00000000">
            <w:pPr>
              <w:pStyle w:val="TableContents"/>
              <w:widowControl w:val="0"/>
              <w:spacing w:after="0" w:line="276" w:lineRule="auto"/>
            </w:pPr>
            <w:r>
              <w:t>Valor do atributo para exibição associado com o título. Exemplo: Procurador Público</w:t>
            </w:r>
          </w:p>
        </w:tc>
      </w:tr>
    </w:tbl>
    <w:p w14:paraId="529962BE" w14:textId="77777777" w:rsidR="00A82183" w:rsidRDefault="00A82183"/>
    <w:p w14:paraId="616DE5F8" w14:textId="77777777" w:rsidR="00A82183" w:rsidRDefault="00000000">
      <w:pPr>
        <w:pStyle w:val="Ttulo2"/>
      </w:pPr>
      <w:bookmarkStart w:id="770" w:name="_Toc171671118"/>
      <w:bookmarkStart w:id="771" w:name="__RefHeading___Toc28371_2823614150"/>
      <w:bookmarkStart w:id="772" w:name="_Toc223560069"/>
      <w:bookmarkStart w:id="773" w:name="_Toc223772175"/>
      <w:bookmarkStart w:id="774" w:name="_Toc223782263"/>
      <w:bookmarkStart w:id="775" w:name="_Toc223894745"/>
      <w:bookmarkStart w:id="776" w:name="_Toc223911090"/>
      <w:bookmarkStart w:id="777" w:name="_Toc224379912"/>
      <w:bookmarkStart w:id="778" w:name="_Toc225675698"/>
      <w:bookmarkStart w:id="779" w:name="_Toc225806660"/>
      <w:bookmarkStart w:id="780" w:name="_Toc226042137"/>
      <w:bookmarkStart w:id="781" w:name="_Toc226117966"/>
      <w:bookmarkStart w:id="782" w:name="_Toc226422551"/>
      <w:bookmarkStart w:id="783" w:name="_Toc226644374"/>
      <w:bookmarkStart w:id="784" w:name="_Toc231601057"/>
      <w:r>
        <w:lastRenderedPageBreak/>
        <w:t>BlocoAPI</w:t>
      </w:r>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519B14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1C37DB"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97A173" w14:textId="77777777" w:rsidR="00A82183" w:rsidRDefault="00000000">
            <w:pPr>
              <w:pStyle w:val="TableContents"/>
              <w:widowControl w:val="0"/>
              <w:spacing w:after="0" w:line="276" w:lineRule="auto"/>
            </w:pPr>
            <w:r>
              <w:t>Identificador do bloco</w:t>
            </w:r>
          </w:p>
        </w:tc>
      </w:tr>
      <w:tr w:rsidR="00A82183" w14:paraId="6F5EAB9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B2342D"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887E35" w14:textId="77777777" w:rsidR="00A82183" w:rsidRDefault="00000000">
            <w:pPr>
              <w:pStyle w:val="TableContents"/>
              <w:widowControl w:val="0"/>
              <w:spacing w:after="0" w:line="276" w:lineRule="auto"/>
            </w:pPr>
            <w:r>
              <w:t>Descrição associada com o bloco</w:t>
            </w:r>
          </w:p>
        </w:tc>
      </w:tr>
      <w:tr w:rsidR="00A82183" w14:paraId="3E2E6D1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EAA99D" w14:textId="77777777" w:rsidR="00A82183" w:rsidRDefault="00000000">
            <w:pPr>
              <w:pStyle w:val="TableContents"/>
              <w:widowControl w:val="0"/>
              <w:spacing w:after="0" w:line="276" w:lineRule="auto"/>
            </w:pPr>
            <w:r>
              <w:t>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799E03" w14:textId="77777777" w:rsidR="00A82183" w:rsidRDefault="00000000">
            <w:pPr>
              <w:pStyle w:val="TableContents"/>
              <w:widowControl w:val="0"/>
              <w:spacing w:after="0" w:line="276" w:lineRule="auto"/>
            </w:pPr>
            <w:r>
              <w:t>A = Assinatura</w:t>
            </w:r>
          </w:p>
          <w:p w14:paraId="2AAFB8DA" w14:textId="77777777" w:rsidR="00A82183" w:rsidRDefault="00000000">
            <w:pPr>
              <w:pStyle w:val="TableContents"/>
              <w:widowControl w:val="0"/>
              <w:spacing w:after="0" w:line="276" w:lineRule="auto"/>
            </w:pPr>
            <w:r>
              <w:t>R = Reunião</w:t>
            </w:r>
          </w:p>
          <w:p w14:paraId="32533BEB" w14:textId="77777777" w:rsidR="00A82183" w:rsidRDefault="00000000">
            <w:pPr>
              <w:pStyle w:val="TableContents"/>
              <w:widowControl w:val="0"/>
              <w:spacing w:after="0" w:line="276" w:lineRule="auto"/>
            </w:pPr>
            <w:r>
              <w:t>I = Interno</w:t>
            </w:r>
          </w:p>
        </w:tc>
      </w:tr>
      <w:tr w:rsidR="00A82183" w14:paraId="49B41C7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1C6A45" w14:textId="77777777" w:rsidR="00A82183" w:rsidRDefault="00000000">
            <w:pPr>
              <w:pStyle w:val="TableContents"/>
              <w:widowControl w:val="0"/>
              <w:spacing w:after="0" w:line="276" w:lineRule="auto"/>
            </w:pPr>
            <w:r>
              <w:t>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259B27" w14:textId="77777777" w:rsidR="00A82183" w:rsidRDefault="00000000">
            <w:pPr>
              <w:pStyle w:val="TableContents"/>
              <w:widowControl w:val="0"/>
              <w:spacing w:after="0" w:line="276" w:lineRule="auto"/>
            </w:pPr>
            <w:r>
              <w:t>A = Aberto</w:t>
            </w:r>
          </w:p>
          <w:p w14:paraId="4CBE08F3" w14:textId="77777777" w:rsidR="00A82183" w:rsidRDefault="00000000">
            <w:pPr>
              <w:pStyle w:val="TableContents"/>
              <w:widowControl w:val="0"/>
              <w:spacing w:after="0" w:line="276" w:lineRule="auto"/>
            </w:pPr>
            <w:r>
              <w:t>D = Disponibilizado</w:t>
            </w:r>
          </w:p>
          <w:p w14:paraId="316A2DB1" w14:textId="77777777" w:rsidR="00A82183" w:rsidRDefault="00000000">
            <w:pPr>
              <w:pStyle w:val="TableContents"/>
              <w:widowControl w:val="0"/>
              <w:spacing w:after="0" w:line="276" w:lineRule="auto"/>
            </w:pPr>
            <w:r>
              <w:t>B = Recebido</w:t>
            </w:r>
          </w:p>
          <w:p w14:paraId="5167A9DB" w14:textId="77777777" w:rsidR="00A82183" w:rsidRDefault="00000000">
            <w:pPr>
              <w:pStyle w:val="TableContents"/>
              <w:widowControl w:val="0"/>
              <w:spacing w:after="0" w:line="276" w:lineRule="auto"/>
            </w:pPr>
            <w:r>
              <w:t>R = Retornado</w:t>
            </w:r>
          </w:p>
          <w:p w14:paraId="10EC0623" w14:textId="77777777" w:rsidR="00A82183" w:rsidRDefault="00000000">
            <w:pPr>
              <w:pStyle w:val="TableContents"/>
              <w:widowControl w:val="0"/>
              <w:spacing w:after="0" w:line="276" w:lineRule="auto"/>
            </w:pPr>
            <w:r>
              <w:t>C = Concluído</w:t>
            </w:r>
          </w:p>
        </w:tc>
      </w:tr>
      <w:tr w:rsidR="00A82183" w14:paraId="2F537A6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B40FF1" w14:textId="77777777" w:rsidR="00A82183" w:rsidRDefault="00000000">
            <w:pPr>
              <w:pStyle w:val="TableContents"/>
              <w:widowControl w:val="0"/>
              <w:spacing w:after="0" w:line="276" w:lineRule="auto"/>
            </w:pPr>
            <w:r>
              <w:t>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D451D1" w14:textId="77777777" w:rsidR="00A82183" w:rsidRDefault="00000000">
            <w:pPr>
              <w:pStyle w:val="TableContents"/>
              <w:widowControl w:val="0"/>
              <w:spacing w:after="0" w:line="276" w:lineRule="auto"/>
            </w:pPr>
            <w:r>
              <w:t>Unidade que gerou o bloco (ocorrência de UnidadeAPI)</w:t>
            </w:r>
          </w:p>
        </w:tc>
      </w:tr>
      <w:tr w:rsidR="00A82183" w14:paraId="73F9754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8C3D41" w14:textId="77777777" w:rsidR="00A82183" w:rsidRDefault="00000000">
            <w:pPr>
              <w:pStyle w:val="TableContents"/>
              <w:widowControl w:val="0"/>
              <w:spacing w:after="0" w:line="276" w:lineRule="auto"/>
            </w:pPr>
            <w:r>
              <w:t>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16AD0D" w14:textId="77777777" w:rsidR="00A82183" w:rsidRDefault="00000000">
            <w:pPr>
              <w:pStyle w:val="TableContents"/>
              <w:widowControl w:val="0"/>
              <w:spacing w:after="0" w:line="276" w:lineRule="auto"/>
            </w:pPr>
            <w:r>
              <w:t>Usuário que gerou o bloco (ocorrência de UsuarioAPI)</w:t>
            </w:r>
          </w:p>
        </w:tc>
      </w:tr>
      <w:tr w:rsidR="00A82183" w14:paraId="0D21F49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162A45" w14:textId="77777777" w:rsidR="00A82183" w:rsidRDefault="00000000">
            <w:pPr>
              <w:pStyle w:val="TableContents"/>
              <w:widowControl w:val="0"/>
              <w:spacing w:after="0" w:line="276" w:lineRule="auto"/>
            </w:pPr>
            <w:r>
              <w:t>SinPrioridade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607980" w14:textId="77777777" w:rsidR="00A82183" w:rsidRDefault="00000000">
            <w:pPr>
              <w:pStyle w:val="TableContents"/>
              <w:widowControl w:val="0"/>
              <w:spacing w:after="0" w:line="276" w:lineRule="auto"/>
            </w:pPr>
            <w:r>
              <w:t>S/N – Indica se o bloco foi sinalizado como prioritário na unidade</w:t>
            </w:r>
          </w:p>
        </w:tc>
      </w:tr>
      <w:tr w:rsidR="00A82183" w14:paraId="06977E9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B07368" w14:textId="77777777" w:rsidR="00A82183" w:rsidRDefault="00000000">
            <w:pPr>
              <w:pStyle w:val="TableContents"/>
              <w:widowControl w:val="0"/>
              <w:spacing w:after="0" w:line="276" w:lineRule="auto"/>
            </w:pPr>
            <w:r>
              <w:t>SinRevisao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484BFA" w14:textId="77777777" w:rsidR="00A82183" w:rsidRDefault="00000000">
            <w:pPr>
              <w:pStyle w:val="TableContents"/>
              <w:widowControl w:val="0"/>
              <w:spacing w:after="0" w:line="276" w:lineRule="auto"/>
            </w:pPr>
            <w:r>
              <w:t>S/N – Indica se o bloco foi sinalizado como revisado na unidade</w:t>
            </w:r>
          </w:p>
        </w:tc>
      </w:tr>
      <w:tr w:rsidR="00A82183" w14:paraId="43B2A3B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DFB58D" w14:textId="77777777" w:rsidR="00A82183" w:rsidRDefault="00000000">
            <w:pPr>
              <w:pStyle w:val="TableContents"/>
              <w:widowControl w:val="0"/>
              <w:spacing w:after="0" w:line="276" w:lineRule="auto"/>
            </w:pPr>
            <w:r>
              <w:t>UsuarioAtribuicao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44CE7F" w14:textId="77777777" w:rsidR="00A82183" w:rsidRDefault="00000000">
            <w:pPr>
              <w:pStyle w:val="TableContents"/>
              <w:widowControl w:val="0"/>
              <w:spacing w:after="0" w:line="276" w:lineRule="auto"/>
            </w:pPr>
            <w:r>
              <w:t>Dados do usuário para o qual o bloco foi atribuído na unidade (ocorrência de UsuarioAPI)</w:t>
            </w:r>
          </w:p>
        </w:tc>
      </w:tr>
      <w:tr w:rsidR="00A82183" w14:paraId="28F78CB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40A669" w14:textId="77777777" w:rsidR="00A82183" w:rsidRDefault="00000000">
            <w:pPr>
              <w:pStyle w:val="TableContents"/>
              <w:widowControl w:val="0"/>
              <w:spacing w:after="0" w:line="276" w:lineRule="auto"/>
            </w:pPr>
            <w:r>
              <w:t>UnidadesDisponibilizacao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3CE3AF" w14:textId="77777777" w:rsidR="00A82183" w:rsidRDefault="00000000">
            <w:pPr>
              <w:pStyle w:val="TableContents"/>
              <w:widowControl w:val="0"/>
              <w:spacing w:after="0" w:line="276" w:lineRule="auto"/>
            </w:pPr>
            <w:r>
              <w:t>Unidades configuradas para disponibilização (conjunto de UnidadeAPI)</w:t>
            </w:r>
          </w:p>
        </w:tc>
      </w:tr>
    </w:tbl>
    <w:p w14:paraId="3BDEF22C" w14:textId="77777777" w:rsidR="00A82183" w:rsidRDefault="00A82183"/>
    <w:p w14:paraId="72FD4EB5" w14:textId="77777777" w:rsidR="00A82183" w:rsidRDefault="00000000">
      <w:pPr>
        <w:pStyle w:val="Ttulo2"/>
      </w:pPr>
      <w:bookmarkStart w:id="785" w:name="_Toc171671119"/>
      <w:bookmarkStart w:id="786" w:name="__RefHeading___Toc28369_2823614150"/>
      <w:bookmarkStart w:id="787" w:name="_Toc223560070"/>
      <w:bookmarkStart w:id="788" w:name="_Toc223772176"/>
      <w:bookmarkStart w:id="789" w:name="_Toc223782264"/>
      <w:bookmarkStart w:id="790" w:name="_Toc223894746"/>
      <w:bookmarkStart w:id="791" w:name="_Toc223911091"/>
      <w:bookmarkStart w:id="792" w:name="_Toc224379913"/>
      <w:bookmarkStart w:id="793" w:name="_Toc225675699"/>
      <w:bookmarkStart w:id="794" w:name="_Toc225806661"/>
      <w:bookmarkStart w:id="795" w:name="_Toc226042138"/>
      <w:bookmarkStart w:id="796" w:name="_Toc226117967"/>
      <w:bookmarkStart w:id="797" w:name="_Toc226422552"/>
      <w:bookmarkStart w:id="798" w:name="_Toc226644375"/>
      <w:bookmarkStart w:id="799" w:name="_Toc231601058"/>
      <w:r>
        <w:t>CampoAPI</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69DEB2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C175F4"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D709C0" w14:textId="77777777" w:rsidR="00A82183" w:rsidRDefault="00000000">
            <w:pPr>
              <w:pStyle w:val="TableContents"/>
              <w:widowControl w:val="0"/>
              <w:spacing w:after="0" w:line="276" w:lineRule="auto"/>
            </w:pPr>
            <w:r>
              <w:t>Nome do campo do formulário</w:t>
            </w:r>
          </w:p>
        </w:tc>
      </w:tr>
      <w:tr w:rsidR="00A82183" w14:paraId="6ECFA64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543B3A" w14:textId="77777777" w:rsidR="00A82183" w:rsidRDefault="00000000">
            <w:pPr>
              <w:pStyle w:val="TableContents"/>
              <w:widowControl w:val="0"/>
              <w:spacing w:after="0" w:line="276" w:lineRule="auto"/>
            </w:pPr>
            <w:r>
              <w:t>Valor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70C8AE" w14:textId="77777777" w:rsidR="00A82183" w:rsidRDefault="00000000">
            <w:pPr>
              <w:pStyle w:val="TableContents"/>
              <w:widowControl w:val="0"/>
              <w:spacing w:after="0" w:line="276" w:lineRule="auto"/>
            </w:pPr>
            <w:r>
              <w:t>Valor do campo do formulário</w:t>
            </w:r>
          </w:p>
        </w:tc>
      </w:tr>
    </w:tbl>
    <w:p w14:paraId="2F2B1EA7" w14:textId="77777777" w:rsidR="00A82183" w:rsidRDefault="00A82183"/>
    <w:p w14:paraId="2443C84F" w14:textId="77777777" w:rsidR="00A82183" w:rsidRDefault="00000000">
      <w:pPr>
        <w:pStyle w:val="Ttulo2"/>
      </w:pPr>
      <w:bookmarkStart w:id="800" w:name="_Toc171671120"/>
      <w:bookmarkStart w:id="801" w:name="__RefHeading___Toc28367_2823614150"/>
      <w:bookmarkStart w:id="802" w:name="_Toc223560071"/>
      <w:bookmarkStart w:id="803" w:name="_Toc223772177"/>
      <w:bookmarkStart w:id="804" w:name="_Toc223782265"/>
      <w:bookmarkStart w:id="805" w:name="_Toc223894747"/>
      <w:bookmarkStart w:id="806" w:name="_Toc223911092"/>
      <w:bookmarkStart w:id="807" w:name="_Toc224379914"/>
      <w:bookmarkStart w:id="808" w:name="_Toc225675700"/>
      <w:bookmarkStart w:id="809" w:name="_Toc225806662"/>
      <w:bookmarkStart w:id="810" w:name="_Toc226042139"/>
      <w:bookmarkStart w:id="811" w:name="_Toc226117968"/>
      <w:bookmarkStart w:id="812" w:name="_Toc226422553"/>
      <w:bookmarkStart w:id="813" w:name="_Toc226644376"/>
      <w:bookmarkStart w:id="814" w:name="_Toc231601059"/>
      <w:r>
        <w:t>Cargo</w:t>
      </w:r>
      <w:bookmarkEnd w:id="800"/>
      <w:r>
        <w:t>API</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2E3310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6837CB" w14:textId="77777777" w:rsidR="00A82183" w:rsidRDefault="00000000">
            <w:pPr>
              <w:pStyle w:val="TableContents"/>
              <w:widowControl w:val="0"/>
              <w:spacing w:after="0" w:line="276" w:lineRule="auto"/>
            </w:pPr>
            <w:r>
              <w:t>IdCargo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315052" w14:textId="77777777" w:rsidR="00A82183" w:rsidRDefault="00000000">
            <w:pPr>
              <w:pStyle w:val="TableContents"/>
              <w:widowControl w:val="0"/>
              <w:spacing w:after="0" w:line="276" w:lineRule="auto"/>
            </w:pPr>
            <w:r>
              <w:t>Identificador interno do cargo</w:t>
            </w:r>
          </w:p>
        </w:tc>
      </w:tr>
      <w:tr w:rsidR="00A82183" w14:paraId="0B3725A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DBDDAF" w14:textId="77777777" w:rsidR="00A82183" w:rsidRDefault="00000000">
            <w:pPr>
              <w:pStyle w:val="TableContents"/>
              <w:widowControl w:val="0"/>
              <w:spacing w:after="0" w:line="276" w:lineRule="auto"/>
            </w:pPr>
            <w:r>
              <w:t>ExpressaoCargo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D4791C" w14:textId="77777777" w:rsidR="00A82183" w:rsidRDefault="00000000">
            <w:pPr>
              <w:pStyle w:val="TableContents"/>
              <w:widowControl w:val="0"/>
              <w:spacing w:after="0" w:line="276" w:lineRule="auto"/>
            </w:pPr>
            <w:r>
              <w:t>Descrição do cargo (Exemplo: Governador)</w:t>
            </w:r>
          </w:p>
        </w:tc>
      </w:tr>
      <w:tr w:rsidR="00A82183" w14:paraId="4D48CBD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AC4285" w14:textId="77777777" w:rsidR="00A82183" w:rsidRDefault="00000000">
            <w:pPr>
              <w:pStyle w:val="TableContents"/>
              <w:widowControl w:val="0"/>
              <w:spacing w:after="0" w:line="276" w:lineRule="auto"/>
            </w:pPr>
            <w:r>
              <w:t>ExpressaoTratamento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80D3C4" w14:textId="77777777" w:rsidR="00A82183" w:rsidRDefault="00000000">
            <w:pPr>
              <w:pStyle w:val="TableContents"/>
              <w:widowControl w:val="0"/>
              <w:spacing w:after="0" w:line="276" w:lineRule="auto"/>
            </w:pPr>
            <w:r>
              <w:t>Tratamento para o cargo (Exemplo: A Sua Excelência o Senhor)</w:t>
            </w:r>
          </w:p>
        </w:tc>
      </w:tr>
      <w:tr w:rsidR="00A82183" w14:paraId="7A369D2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BFBA95" w14:textId="77777777" w:rsidR="00A82183" w:rsidRDefault="00000000">
            <w:pPr>
              <w:pStyle w:val="TableContents"/>
              <w:widowControl w:val="0"/>
              <w:spacing w:after="0" w:line="276" w:lineRule="auto"/>
            </w:pPr>
            <w:r>
              <w:t>ExpressaoVocativo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65E608" w14:textId="77777777" w:rsidR="00A82183" w:rsidRDefault="00000000">
            <w:pPr>
              <w:pStyle w:val="TableContents"/>
              <w:widowControl w:val="0"/>
              <w:spacing w:after="0" w:line="276" w:lineRule="auto"/>
            </w:pPr>
            <w:r>
              <w:t>Vocativo para o cargo (Exemplo: Senhor Governador)</w:t>
            </w:r>
          </w:p>
        </w:tc>
      </w:tr>
    </w:tbl>
    <w:p w14:paraId="1C375EEC" w14:textId="77777777" w:rsidR="00A82183" w:rsidRDefault="00A82183"/>
    <w:p w14:paraId="13414C7E" w14:textId="77777777" w:rsidR="00A82183" w:rsidRDefault="00000000">
      <w:pPr>
        <w:pStyle w:val="Ttulo2"/>
      </w:pPr>
      <w:bookmarkStart w:id="815" w:name="_Toc171671121"/>
      <w:bookmarkStart w:id="816" w:name="__RefHeading___Toc28365_2823614150"/>
      <w:bookmarkStart w:id="817" w:name="_Toc223560072"/>
      <w:bookmarkStart w:id="818" w:name="_Toc223772178"/>
      <w:bookmarkStart w:id="819" w:name="_Toc223782266"/>
      <w:bookmarkStart w:id="820" w:name="_Toc223894748"/>
      <w:bookmarkStart w:id="821" w:name="_Toc223911093"/>
      <w:bookmarkStart w:id="822" w:name="_Toc224379915"/>
      <w:bookmarkStart w:id="823" w:name="_Toc225675701"/>
      <w:bookmarkStart w:id="824" w:name="_Toc225806663"/>
      <w:bookmarkStart w:id="825" w:name="_Toc226042140"/>
      <w:bookmarkStart w:id="826" w:name="_Toc226117969"/>
      <w:bookmarkStart w:id="827" w:name="_Toc226422554"/>
      <w:bookmarkStart w:id="828" w:name="_Toc226644377"/>
      <w:bookmarkStart w:id="829" w:name="_Toc231601060"/>
      <w:r>
        <w:t>CidadeAPI</w:t>
      </w:r>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BC0793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203F8F" w14:textId="77777777" w:rsidR="00A82183" w:rsidRDefault="00000000">
            <w:pPr>
              <w:pStyle w:val="TableContents"/>
              <w:widowControl w:val="0"/>
              <w:spacing w:after="0" w:line="276" w:lineRule="auto"/>
            </w:pPr>
            <w:r>
              <w:t>IdCidade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333D39" w14:textId="77777777" w:rsidR="00A82183" w:rsidRDefault="00000000">
            <w:pPr>
              <w:pStyle w:val="TableContents"/>
              <w:widowControl w:val="0"/>
              <w:spacing w:after="0" w:line="276" w:lineRule="auto"/>
            </w:pPr>
            <w:r>
              <w:t>Identificador da cidade</w:t>
            </w:r>
          </w:p>
        </w:tc>
      </w:tr>
      <w:tr w:rsidR="00A82183" w14:paraId="4C20786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F80895" w14:textId="77777777" w:rsidR="00A82183" w:rsidRDefault="00000000">
            <w:pPr>
              <w:pStyle w:val="TableContents"/>
              <w:widowControl w:val="0"/>
              <w:spacing w:after="0" w:line="276" w:lineRule="auto"/>
            </w:pPr>
            <w:r>
              <w:t>IdEstado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6DF36E" w14:textId="77777777" w:rsidR="00A82183" w:rsidRDefault="00000000">
            <w:pPr>
              <w:pStyle w:val="TableContents"/>
              <w:widowControl w:val="0"/>
              <w:spacing w:after="0" w:line="276" w:lineRule="auto"/>
            </w:pPr>
            <w:r>
              <w:t>Identificador do estado</w:t>
            </w:r>
          </w:p>
        </w:tc>
      </w:tr>
      <w:tr w:rsidR="00A82183" w14:paraId="21D82D7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B74C01"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EB7444" w14:textId="77777777" w:rsidR="00A82183" w:rsidRDefault="00000000">
            <w:pPr>
              <w:pStyle w:val="TableContents"/>
              <w:widowControl w:val="0"/>
              <w:spacing w:after="0" w:line="276" w:lineRule="auto"/>
            </w:pPr>
            <w:r>
              <w:t>Identificador do país</w:t>
            </w:r>
          </w:p>
        </w:tc>
      </w:tr>
      <w:tr w:rsidR="00A82183" w14:paraId="1627598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561DFA"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C8EC8A" w14:textId="77777777" w:rsidR="00A82183" w:rsidRDefault="00000000">
            <w:pPr>
              <w:pStyle w:val="TableContents"/>
              <w:widowControl w:val="0"/>
              <w:spacing w:after="0" w:line="276" w:lineRule="auto"/>
            </w:pPr>
            <w:r>
              <w:t>Nome da cidade</w:t>
            </w:r>
          </w:p>
        </w:tc>
      </w:tr>
      <w:tr w:rsidR="00A82183" w14:paraId="4867BBE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A353F4" w14:textId="77777777" w:rsidR="00A82183" w:rsidRDefault="00000000">
            <w:pPr>
              <w:pStyle w:val="TableContents"/>
              <w:widowControl w:val="0"/>
              <w:spacing w:after="0" w:line="276" w:lineRule="auto"/>
            </w:pPr>
            <w:r>
              <w:t>CodigoIbge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D8C0C2" w14:textId="77777777" w:rsidR="00A82183" w:rsidRDefault="00000000">
            <w:pPr>
              <w:pStyle w:val="TableContents"/>
              <w:widowControl w:val="0"/>
              <w:spacing w:after="0" w:line="276" w:lineRule="auto"/>
            </w:pPr>
            <w:r>
              <w:t>Código IBGE da cidade</w:t>
            </w:r>
          </w:p>
        </w:tc>
      </w:tr>
      <w:tr w:rsidR="00A82183" w14:paraId="3F970B5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A05633" w14:textId="77777777" w:rsidR="00A82183" w:rsidRDefault="00000000">
            <w:pPr>
              <w:pStyle w:val="TableContents"/>
              <w:widowControl w:val="0"/>
              <w:spacing w:after="0" w:line="276" w:lineRule="auto"/>
            </w:pPr>
            <w:r>
              <w:t>SinCapital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17AEBA" w14:textId="77777777" w:rsidR="00A82183" w:rsidRDefault="00000000">
            <w:pPr>
              <w:pStyle w:val="TableContents"/>
              <w:widowControl w:val="0"/>
              <w:spacing w:after="0" w:line="276" w:lineRule="auto"/>
            </w:pPr>
            <w:r>
              <w:t>S/N – indica se a cidade é capital do estado</w:t>
            </w:r>
          </w:p>
        </w:tc>
      </w:tr>
      <w:tr w:rsidR="00A82183" w14:paraId="0CE5CC4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9B9094" w14:textId="77777777" w:rsidR="00A82183" w:rsidRDefault="00000000">
            <w:pPr>
              <w:pStyle w:val="TableContents"/>
              <w:widowControl w:val="0"/>
              <w:spacing w:after="0" w:line="276" w:lineRule="auto"/>
            </w:pPr>
            <w:r>
              <w:t>Latitude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065489" w14:textId="77777777" w:rsidR="00A82183" w:rsidRDefault="00000000">
            <w:pPr>
              <w:pStyle w:val="TableContents"/>
              <w:widowControl w:val="0"/>
              <w:spacing w:after="0" w:line="276" w:lineRule="auto"/>
            </w:pPr>
            <w:r>
              <w:t>Latitude da cidade</w:t>
            </w:r>
          </w:p>
        </w:tc>
      </w:tr>
      <w:tr w:rsidR="00A82183" w14:paraId="66DEB31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DACF0E" w14:textId="77777777" w:rsidR="00A82183" w:rsidRDefault="00000000">
            <w:pPr>
              <w:pStyle w:val="TableContents"/>
              <w:widowControl w:val="0"/>
              <w:spacing w:after="0" w:line="276" w:lineRule="auto"/>
            </w:pPr>
            <w:r>
              <w:t>Longitude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463150" w14:textId="77777777" w:rsidR="00A82183" w:rsidRDefault="00000000">
            <w:pPr>
              <w:pStyle w:val="TableContents"/>
              <w:widowControl w:val="0"/>
              <w:spacing w:after="0" w:line="276" w:lineRule="auto"/>
            </w:pPr>
            <w:r>
              <w:t>Longitude da cidade</w:t>
            </w:r>
          </w:p>
        </w:tc>
      </w:tr>
    </w:tbl>
    <w:p w14:paraId="088A2C7D" w14:textId="77777777" w:rsidR="00A82183" w:rsidRDefault="00A82183"/>
    <w:p w14:paraId="37D97FCB" w14:textId="77777777" w:rsidR="00A82183" w:rsidRDefault="00000000">
      <w:pPr>
        <w:pStyle w:val="Ttulo2"/>
      </w:pPr>
      <w:bookmarkStart w:id="830" w:name="_Toc171671122"/>
      <w:bookmarkStart w:id="831" w:name="__RefHeading___Toc28363_2823614150"/>
      <w:bookmarkStart w:id="832" w:name="_Toc223560073"/>
      <w:bookmarkStart w:id="833" w:name="_Toc223772179"/>
      <w:bookmarkStart w:id="834" w:name="_Toc223782267"/>
      <w:bookmarkStart w:id="835" w:name="_Toc223894749"/>
      <w:bookmarkStart w:id="836" w:name="_Toc223911094"/>
      <w:bookmarkStart w:id="837" w:name="_Toc224379916"/>
      <w:bookmarkStart w:id="838" w:name="_Toc225675702"/>
      <w:bookmarkStart w:id="839" w:name="_Toc225806664"/>
      <w:bookmarkStart w:id="840" w:name="_Toc226042141"/>
      <w:bookmarkStart w:id="841" w:name="_Toc226117970"/>
      <w:bookmarkStart w:id="842" w:name="_Toc226422555"/>
      <w:bookmarkStart w:id="843" w:name="_Toc226644378"/>
      <w:bookmarkStart w:id="844" w:name="_Toc231601061"/>
      <w:r>
        <w:t>ConfiguracoesAssinaturaAPI</w:t>
      </w:r>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E32129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08540E" w14:textId="77777777" w:rsidR="00A82183" w:rsidRDefault="00000000">
            <w:pPr>
              <w:pStyle w:val="TableContents"/>
              <w:widowControl w:val="0"/>
              <w:spacing w:after="0" w:line="276" w:lineRule="auto"/>
            </w:pPr>
            <w:r>
              <w:t>NomeModulo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8D779A" w14:textId="77777777" w:rsidR="00A82183" w:rsidRDefault="00000000">
            <w:pPr>
              <w:pStyle w:val="TableContents"/>
              <w:widowControl w:val="0"/>
              <w:spacing w:after="0" w:line="276" w:lineRule="auto"/>
            </w:pPr>
            <w:r>
              <w:t>Nome do módulo responsável pela assinatura</w:t>
            </w:r>
          </w:p>
        </w:tc>
      </w:tr>
      <w:tr w:rsidR="00A82183" w14:paraId="5673538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009EFA" w14:textId="77777777" w:rsidR="00A82183" w:rsidRDefault="00000000">
            <w:pPr>
              <w:pStyle w:val="TableContents"/>
              <w:widowControl w:val="0"/>
              <w:spacing w:after="0" w:line="276" w:lineRule="auto"/>
            </w:pPr>
            <w:r>
              <w:t>TipoAssinturaSenha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DF880D" w14:textId="77777777" w:rsidR="00A82183" w:rsidRDefault="00000000">
            <w:pPr>
              <w:pStyle w:val="TableContents"/>
              <w:widowControl w:val="0"/>
              <w:spacing w:after="0" w:line="276" w:lineRule="auto"/>
            </w:pPr>
            <w:r>
              <w:t>true/false – assinatura com senha</w:t>
            </w:r>
          </w:p>
        </w:tc>
      </w:tr>
      <w:tr w:rsidR="00A82183" w14:paraId="19028C7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578BA7" w14:textId="77777777" w:rsidR="00A82183" w:rsidRDefault="00000000">
            <w:pPr>
              <w:pStyle w:val="TableContents"/>
              <w:widowControl w:val="0"/>
              <w:spacing w:after="0" w:line="276" w:lineRule="auto"/>
            </w:pPr>
            <w:r>
              <w:t>TipoAssinaturaCertificado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954EF3" w14:textId="77777777" w:rsidR="00A82183" w:rsidRDefault="00000000">
            <w:pPr>
              <w:pStyle w:val="TableContents"/>
              <w:widowControl w:val="0"/>
              <w:spacing w:after="0" w:line="276" w:lineRule="auto"/>
            </w:pPr>
            <w:r>
              <w:t>true/false – assinatura com certificado digital</w:t>
            </w:r>
          </w:p>
        </w:tc>
      </w:tr>
      <w:tr w:rsidR="00A82183" w14:paraId="721AA94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D41A1C" w14:textId="77777777" w:rsidR="00A82183" w:rsidRDefault="00000000">
            <w:pPr>
              <w:pStyle w:val="TableContents"/>
              <w:widowControl w:val="0"/>
              <w:spacing w:after="0" w:line="276" w:lineRule="auto"/>
            </w:pPr>
            <w:r>
              <w:t>GerarAgrupador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FA6C55" w14:textId="77777777" w:rsidR="00A82183" w:rsidRDefault="00000000">
            <w:pPr>
              <w:pStyle w:val="TableContents"/>
              <w:widowControl w:val="0"/>
              <w:spacing w:after="0" w:line="276" w:lineRule="auto"/>
            </w:pPr>
            <w:r>
              <w:t>true/false – gerar ID para agrupar para as assinaturas</w:t>
            </w:r>
          </w:p>
        </w:tc>
      </w:tr>
      <w:tr w:rsidR="00A82183" w14:paraId="3324B8F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DD1609" w14:textId="77777777" w:rsidR="00A82183" w:rsidRDefault="00000000">
            <w:pPr>
              <w:pStyle w:val="TableContents"/>
              <w:widowControl w:val="0"/>
              <w:spacing w:after="0" w:line="276" w:lineRule="auto"/>
            </w:pPr>
            <w:r>
              <w:t>GerarIndexacao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A319E1" w14:textId="77777777" w:rsidR="00A82183" w:rsidRDefault="00000000">
            <w:pPr>
              <w:pStyle w:val="TableContents"/>
              <w:widowControl w:val="0"/>
              <w:spacing w:after="0" w:line="276" w:lineRule="auto"/>
            </w:pPr>
            <w:r>
              <w:t>true/false – indexar após assinatura</w:t>
            </w:r>
          </w:p>
        </w:tc>
      </w:tr>
      <w:tr w:rsidR="00A82183" w14:paraId="5C0CDE2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D78DC1" w14:textId="77777777" w:rsidR="00A82183" w:rsidRDefault="00000000">
            <w:pPr>
              <w:pStyle w:val="TableContents"/>
              <w:widowControl w:val="0"/>
              <w:spacing w:after="0" w:line="276" w:lineRule="auto"/>
            </w:pPr>
            <w:r>
              <w:lastRenderedPageBreak/>
              <w:t>UtilizaRevalidacao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65F24A" w14:textId="77777777" w:rsidR="00A82183" w:rsidRDefault="00000000">
            <w:pPr>
              <w:pStyle w:val="TableContents"/>
              <w:widowControl w:val="0"/>
              <w:spacing w:after="0" w:line="276" w:lineRule="auto"/>
            </w:pPr>
            <w:r>
              <w:t>true/false – cadastrar assinatura como inativa até que o mecanismo revalide</w:t>
            </w:r>
          </w:p>
        </w:tc>
      </w:tr>
      <w:tr w:rsidR="00A82183" w14:paraId="377F729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B3F6ED" w14:textId="77777777" w:rsidR="00A82183" w:rsidRDefault="00000000">
            <w:pPr>
              <w:pStyle w:val="TableContents"/>
              <w:widowControl w:val="0"/>
              <w:spacing w:after="0" w:line="276" w:lineRule="auto"/>
            </w:pPr>
            <w:r>
              <w:t>UsuarioComCpf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14E419" w14:textId="77777777" w:rsidR="00A82183" w:rsidRDefault="00000000">
            <w:pPr>
              <w:pStyle w:val="TableContents"/>
              <w:widowControl w:val="0"/>
              <w:spacing w:after="0" w:line="276" w:lineRule="auto"/>
            </w:pPr>
            <w:r>
              <w:t>true/false – indica se o assinante precisa ter CPF cadastrado</w:t>
            </w:r>
          </w:p>
        </w:tc>
      </w:tr>
      <w:tr w:rsidR="00A82183" w14:paraId="49EE8B9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5CE194" w14:textId="77777777" w:rsidR="00A82183" w:rsidRDefault="00000000">
            <w:pPr>
              <w:pStyle w:val="TableContents"/>
              <w:widowControl w:val="0"/>
              <w:spacing w:after="0" w:line="276" w:lineRule="auto"/>
            </w:pPr>
            <w:r>
              <w:t>ValidacaoCertificado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46BDDD" w14:textId="77777777" w:rsidR="00A82183" w:rsidRDefault="00000000">
            <w:pPr>
              <w:pStyle w:val="TableContents"/>
              <w:widowControl w:val="0"/>
              <w:spacing w:after="0" w:line="276" w:lineRule="auto"/>
            </w:pPr>
            <w:r>
              <w:t>true/false</w:t>
            </w:r>
          </w:p>
        </w:tc>
      </w:tr>
      <w:tr w:rsidR="00A82183" w14:paraId="5089770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6F1F69" w14:textId="77777777" w:rsidR="00A82183" w:rsidRDefault="00000000">
            <w:pPr>
              <w:pStyle w:val="TableContents"/>
              <w:widowControl w:val="0"/>
              <w:spacing w:after="0" w:line="276" w:lineRule="auto"/>
            </w:pPr>
            <w:r>
              <w:t>LinkValidacao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14F861" w14:textId="77777777" w:rsidR="00A82183" w:rsidRDefault="00000000">
            <w:pPr>
              <w:pStyle w:val="TableContents"/>
              <w:widowControl w:val="0"/>
              <w:spacing w:after="0" w:line="276" w:lineRule="auto"/>
            </w:pPr>
            <w:r>
              <w:t>Link para validação da assinatura</w:t>
            </w:r>
          </w:p>
        </w:tc>
      </w:tr>
      <w:tr w:rsidR="00A82183" w14:paraId="0067580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A846EC" w14:textId="77777777" w:rsidR="00A82183" w:rsidRDefault="00000000">
            <w:pPr>
              <w:pStyle w:val="TableContents"/>
              <w:widowControl w:val="0"/>
              <w:spacing w:after="0" w:line="276" w:lineRule="auto"/>
            </w:pPr>
            <w:r>
              <w:t>TipoTarjaAssinatura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B59D7C" w14:textId="77777777" w:rsidR="00A82183" w:rsidRDefault="00000000">
            <w:pPr>
              <w:pStyle w:val="TableContents"/>
              <w:widowControl w:val="0"/>
              <w:spacing w:after="0" w:line="276" w:lineRule="auto"/>
            </w:pPr>
            <w:r>
              <w:t>Tipo da tarja de assinatura existente no banco que será utilizada</w:t>
            </w:r>
          </w:p>
        </w:tc>
      </w:tr>
      <w:tr w:rsidR="00A82183" w14:paraId="2843D3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A9681A" w14:textId="77777777" w:rsidR="00A82183" w:rsidRDefault="00000000">
            <w:pPr>
              <w:pStyle w:val="TableContents"/>
              <w:widowControl w:val="0"/>
              <w:spacing w:after="0" w:line="276" w:lineRule="auto"/>
            </w:pPr>
            <w:r>
              <w:t>TipoTarjaAutenticacao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0B7993" w14:textId="77777777" w:rsidR="00A82183" w:rsidRDefault="00000000">
            <w:pPr>
              <w:pStyle w:val="TableContents"/>
              <w:widowControl w:val="0"/>
              <w:spacing w:after="0" w:line="276" w:lineRule="auto"/>
            </w:pPr>
            <w:r>
              <w:t>Tipo da tarja de autenticação existente no banco que será utilizada</w:t>
            </w:r>
          </w:p>
        </w:tc>
      </w:tr>
    </w:tbl>
    <w:p w14:paraId="4D0B276B" w14:textId="77777777" w:rsidR="00A82183" w:rsidRDefault="00A82183"/>
    <w:p w14:paraId="3FF41B6C" w14:textId="77777777" w:rsidR="00A82183" w:rsidRDefault="00000000">
      <w:pPr>
        <w:pStyle w:val="Ttulo2"/>
      </w:pPr>
      <w:bookmarkStart w:id="845" w:name="_Toc171671123"/>
      <w:bookmarkStart w:id="846" w:name="__RefHeading___Toc28361_2823614150"/>
      <w:bookmarkStart w:id="847" w:name="_Toc223560074"/>
      <w:bookmarkStart w:id="848" w:name="_Toc223772180"/>
      <w:bookmarkStart w:id="849" w:name="_Toc223782268"/>
      <w:bookmarkStart w:id="850" w:name="_Toc223894750"/>
      <w:bookmarkStart w:id="851" w:name="_Toc223911095"/>
      <w:bookmarkStart w:id="852" w:name="_Toc224379917"/>
      <w:bookmarkStart w:id="853" w:name="_Toc225675703"/>
      <w:bookmarkStart w:id="854" w:name="_Toc225806665"/>
      <w:bookmarkStart w:id="855" w:name="_Toc226042142"/>
      <w:bookmarkStart w:id="856" w:name="_Toc226117971"/>
      <w:bookmarkStart w:id="857" w:name="_Toc226422556"/>
      <w:bookmarkStart w:id="858" w:name="_Toc226644379"/>
      <w:bookmarkStart w:id="859" w:name="_Toc231601062"/>
      <w:r>
        <w:t>ContatoAPI</w:t>
      </w:r>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9355B0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CCD920" w14:textId="77777777" w:rsidR="00A82183" w:rsidRDefault="00000000">
            <w:pPr>
              <w:pStyle w:val="TableContents"/>
              <w:widowControl w:val="0"/>
              <w:spacing w:after="0" w:line="276" w:lineRule="auto"/>
            </w:pPr>
            <w:r>
              <w:t>StaOperacao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B260C3" w14:textId="77777777" w:rsidR="00A82183" w:rsidRDefault="00000000">
            <w:pPr>
              <w:pStyle w:val="TableContents"/>
              <w:widowControl w:val="0"/>
              <w:spacing w:after="0" w:line="276" w:lineRule="auto"/>
            </w:pPr>
            <w:r>
              <w:t>A = Cadastrar/Alterar</w:t>
            </w:r>
          </w:p>
          <w:p w14:paraId="71370542" w14:textId="77777777" w:rsidR="00A82183" w:rsidRDefault="00000000">
            <w:pPr>
              <w:pStyle w:val="TableContents"/>
              <w:widowControl w:val="0"/>
              <w:spacing w:after="0" w:line="276" w:lineRule="auto"/>
            </w:pPr>
            <w:r>
              <w:t>E = Excluir</w:t>
            </w:r>
          </w:p>
          <w:p w14:paraId="66D1AECF" w14:textId="77777777" w:rsidR="00A82183" w:rsidRDefault="00000000">
            <w:pPr>
              <w:pStyle w:val="TableContents"/>
              <w:widowControl w:val="0"/>
              <w:spacing w:after="0" w:line="276" w:lineRule="auto"/>
            </w:pPr>
            <w:r>
              <w:t>D = Desativar</w:t>
            </w:r>
          </w:p>
          <w:p w14:paraId="152C2287" w14:textId="77777777" w:rsidR="00A82183" w:rsidRDefault="00000000">
            <w:pPr>
              <w:pStyle w:val="TableContents"/>
              <w:widowControl w:val="0"/>
              <w:spacing w:after="0" w:line="276" w:lineRule="auto"/>
            </w:pPr>
            <w:r>
              <w:t>R = Reativar</w:t>
            </w:r>
          </w:p>
        </w:tc>
      </w:tr>
      <w:tr w:rsidR="00A82183" w14:paraId="651FF04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F1E80B" w14:textId="77777777" w:rsidR="00A82183" w:rsidRDefault="00000000">
            <w:pPr>
              <w:pStyle w:val="TableContents"/>
              <w:widowControl w:val="0"/>
              <w:spacing w:after="0" w:line="276" w:lineRule="auto"/>
            </w:pPr>
            <w:r>
              <w:t>IdContato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5FD94B" w14:textId="77777777" w:rsidR="00A82183" w:rsidRDefault="00000000">
            <w:pPr>
              <w:pStyle w:val="TableContents"/>
              <w:widowControl w:val="0"/>
              <w:spacing w:after="0" w:line="276" w:lineRule="auto"/>
            </w:pPr>
            <w:r>
              <w:t>Identificador do contato</w:t>
            </w:r>
          </w:p>
        </w:tc>
      </w:tr>
      <w:tr w:rsidR="00A82183" w14:paraId="1711936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51D26D" w14:textId="77777777" w:rsidR="00A82183" w:rsidRDefault="00000000">
            <w:pPr>
              <w:pStyle w:val="TableContents"/>
              <w:widowControl w:val="0"/>
              <w:spacing w:after="0" w:line="276" w:lineRule="auto"/>
            </w:pPr>
            <w:r>
              <w:t>IdTipoContato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025205" w14:textId="77777777" w:rsidR="00A82183" w:rsidRDefault="00000000">
            <w:pPr>
              <w:pStyle w:val="TableContents"/>
              <w:widowControl w:val="0"/>
              <w:spacing w:after="0" w:line="276" w:lineRule="auto"/>
            </w:pPr>
            <w:r>
              <w:t>Tipo do contato</w:t>
            </w:r>
          </w:p>
        </w:tc>
      </w:tr>
      <w:tr w:rsidR="00A82183" w14:paraId="17BAFF0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8500353" w14:textId="77777777" w:rsidR="00A82183" w:rsidRDefault="00000000">
            <w:pPr>
              <w:pStyle w:val="TableContents"/>
              <w:widowControl w:val="0"/>
              <w:spacing w:after="0" w:line="276" w:lineRule="auto"/>
            </w:pPr>
            <w:r>
              <w:t>NomeTipoContato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9C5022" w14:textId="77777777" w:rsidR="00A82183" w:rsidRDefault="00000000">
            <w:pPr>
              <w:pStyle w:val="TableContents"/>
              <w:widowControl w:val="0"/>
              <w:spacing w:after="0" w:line="276" w:lineRule="auto"/>
            </w:pPr>
            <w:r>
              <w:t>Nome do tipo de contato</w:t>
            </w:r>
          </w:p>
        </w:tc>
      </w:tr>
      <w:tr w:rsidR="00A82183" w14:paraId="7668661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D728E7"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84912F1" w14:textId="77777777" w:rsidR="00A82183" w:rsidRDefault="00000000">
            <w:pPr>
              <w:pStyle w:val="TableContents"/>
              <w:widowControl w:val="0"/>
              <w:spacing w:after="0" w:line="276" w:lineRule="auto"/>
            </w:pPr>
            <w:r>
              <w:t>Sigla do contato</w:t>
            </w:r>
          </w:p>
        </w:tc>
      </w:tr>
      <w:tr w:rsidR="00A82183" w14:paraId="703D987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225A14"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E66857" w14:textId="77777777" w:rsidR="00A82183" w:rsidRDefault="00000000">
            <w:pPr>
              <w:pStyle w:val="TableContents"/>
              <w:widowControl w:val="0"/>
              <w:spacing w:after="0" w:line="276" w:lineRule="auto"/>
            </w:pPr>
            <w:r>
              <w:t>Nome do contato</w:t>
            </w:r>
          </w:p>
        </w:tc>
      </w:tr>
      <w:tr w:rsidR="00A82183" w14:paraId="19E0416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0FC6CF" w14:textId="77777777" w:rsidR="00A82183" w:rsidRDefault="00000000">
            <w:pPr>
              <w:pStyle w:val="TableContents"/>
              <w:widowControl w:val="0"/>
              <w:spacing w:after="0" w:line="276" w:lineRule="auto"/>
            </w:pPr>
            <w:r>
              <w:t>NomeSocial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4AAD1F" w14:textId="77777777" w:rsidR="00A82183" w:rsidRDefault="00000000">
            <w:pPr>
              <w:pStyle w:val="TableContents"/>
              <w:widowControl w:val="0"/>
              <w:spacing w:after="0" w:line="276" w:lineRule="auto"/>
            </w:pPr>
            <w:r>
              <w:t>Nome Social do Contato</w:t>
            </w:r>
          </w:p>
        </w:tc>
      </w:tr>
      <w:tr w:rsidR="00A82183" w14:paraId="0A7E56A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39B64D" w14:textId="77777777" w:rsidR="00A82183" w:rsidRDefault="00000000">
            <w:pPr>
              <w:pStyle w:val="TableContents"/>
              <w:widowControl w:val="0"/>
              <w:spacing w:after="0" w:line="276" w:lineRule="auto"/>
            </w:pPr>
            <w:r>
              <w:t>StaNatureza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013966C" w14:textId="77777777" w:rsidR="00A82183" w:rsidRDefault="00000000">
            <w:pPr>
              <w:pStyle w:val="TableContents"/>
              <w:widowControl w:val="0"/>
              <w:spacing w:after="0" w:line="276" w:lineRule="auto"/>
            </w:pPr>
            <w:r>
              <w:t>F/J = Pessoa Física/Jurídica</w:t>
            </w:r>
          </w:p>
        </w:tc>
      </w:tr>
      <w:tr w:rsidR="00A82183" w14:paraId="4C4F346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BCFC91F" w14:textId="77777777" w:rsidR="00A82183" w:rsidRDefault="00000000">
            <w:pPr>
              <w:pStyle w:val="TableContents"/>
              <w:widowControl w:val="0"/>
              <w:spacing w:after="0" w:line="276" w:lineRule="auto"/>
            </w:pPr>
            <w:r>
              <w:t>IdContatoAssociado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637A14" w14:textId="77777777" w:rsidR="00A82183" w:rsidRDefault="00000000">
            <w:pPr>
              <w:pStyle w:val="TableContents"/>
              <w:widowControl w:val="0"/>
              <w:spacing w:after="0" w:line="276" w:lineRule="auto"/>
            </w:pPr>
            <w:r>
              <w:t>Identificador do contato associado</w:t>
            </w:r>
          </w:p>
        </w:tc>
      </w:tr>
      <w:tr w:rsidR="00A82183" w14:paraId="119E044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99EC72" w14:textId="77777777" w:rsidR="00A82183" w:rsidRDefault="00000000">
            <w:pPr>
              <w:pStyle w:val="TableContents"/>
              <w:widowControl w:val="0"/>
              <w:spacing w:after="0" w:line="276" w:lineRule="auto"/>
            </w:pPr>
            <w:r>
              <w:t>NomeContatoAssociado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109E84" w14:textId="77777777" w:rsidR="00A82183" w:rsidRDefault="00000000">
            <w:pPr>
              <w:pStyle w:val="TableContents"/>
              <w:widowControl w:val="0"/>
              <w:spacing w:after="0" w:line="276" w:lineRule="auto"/>
            </w:pPr>
            <w:r>
              <w:t>Nome do contato associado</w:t>
            </w:r>
          </w:p>
        </w:tc>
      </w:tr>
      <w:tr w:rsidR="00A82183" w14:paraId="79A8412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16AE7E" w14:textId="77777777" w:rsidR="00A82183" w:rsidRDefault="00000000">
            <w:pPr>
              <w:pStyle w:val="TableContents"/>
              <w:widowControl w:val="0"/>
              <w:spacing w:after="0" w:line="276" w:lineRule="auto"/>
            </w:pPr>
            <w:r>
              <w:t>SinEnderecoAssociado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311966" w14:textId="77777777" w:rsidR="00A82183" w:rsidRDefault="00000000">
            <w:pPr>
              <w:pStyle w:val="TableContents"/>
              <w:widowControl w:val="0"/>
              <w:spacing w:after="0" w:line="276" w:lineRule="auto"/>
            </w:pPr>
            <w:r>
              <w:t>S/N – indica se o contato utiliza ou não o endereço do contato associado</w:t>
            </w:r>
          </w:p>
        </w:tc>
      </w:tr>
      <w:tr w:rsidR="00A82183" w14:paraId="08DCD3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D98DD4" w14:textId="77777777" w:rsidR="00A82183" w:rsidRDefault="00000000">
            <w:pPr>
              <w:pStyle w:val="TableContents"/>
              <w:widowControl w:val="0"/>
              <w:spacing w:after="0" w:line="276" w:lineRule="auto"/>
            </w:pPr>
            <w:r>
              <w:t>CnpjAssociado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22CB45" w14:textId="77777777" w:rsidR="00A82183" w:rsidRDefault="00000000">
            <w:pPr>
              <w:pStyle w:val="TableContents"/>
              <w:widowControl w:val="0"/>
              <w:spacing w:after="0" w:line="276" w:lineRule="auto"/>
            </w:pPr>
            <w:r>
              <w:t>CNPJ do contato associado</w:t>
            </w:r>
          </w:p>
        </w:tc>
      </w:tr>
      <w:tr w:rsidR="00A82183" w14:paraId="6BF24F7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ABC3932" w14:textId="77777777" w:rsidR="00A82183" w:rsidRDefault="00000000">
            <w:pPr>
              <w:pStyle w:val="TableContents"/>
              <w:widowControl w:val="0"/>
              <w:spacing w:after="0" w:line="276" w:lineRule="auto"/>
            </w:pPr>
            <w:r>
              <w:t>Endereco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EAE8D0" w14:textId="77777777" w:rsidR="00A82183" w:rsidRDefault="00000000">
            <w:pPr>
              <w:pStyle w:val="TableContents"/>
              <w:widowControl w:val="0"/>
              <w:spacing w:after="0" w:line="276" w:lineRule="auto"/>
            </w:pPr>
            <w:r>
              <w:t>Dados de endereçamento do contato - Endereço</w:t>
            </w:r>
          </w:p>
        </w:tc>
      </w:tr>
      <w:tr w:rsidR="00A82183" w14:paraId="3AA4BC0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E0B678" w14:textId="77777777" w:rsidR="00A82183" w:rsidRDefault="00000000">
            <w:pPr>
              <w:pStyle w:val="TableContents"/>
              <w:widowControl w:val="0"/>
              <w:spacing w:after="0" w:line="276" w:lineRule="auto"/>
            </w:pPr>
            <w:r>
              <w:t>Complemento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C4F2D5" w14:textId="77777777" w:rsidR="00A82183" w:rsidRDefault="00000000">
            <w:pPr>
              <w:pStyle w:val="TableContents"/>
              <w:widowControl w:val="0"/>
              <w:spacing w:after="0" w:line="276" w:lineRule="auto"/>
            </w:pPr>
            <w:r>
              <w:t>Dados de endereçamento do contato - Complemento do Endereço</w:t>
            </w:r>
          </w:p>
        </w:tc>
      </w:tr>
      <w:tr w:rsidR="00A82183" w14:paraId="6369FA5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CE52E6" w14:textId="77777777" w:rsidR="00A82183" w:rsidRDefault="00000000">
            <w:pPr>
              <w:pStyle w:val="TableContents"/>
              <w:widowControl w:val="0"/>
              <w:spacing w:after="0" w:line="276" w:lineRule="auto"/>
            </w:pPr>
            <w:r>
              <w:t>Bairro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4F3325" w14:textId="77777777" w:rsidR="00A82183" w:rsidRDefault="00000000">
            <w:pPr>
              <w:pStyle w:val="TableContents"/>
              <w:widowControl w:val="0"/>
              <w:spacing w:after="0" w:line="276" w:lineRule="auto"/>
            </w:pPr>
            <w:r>
              <w:t>Dados de endereçamento do contato - Bairro</w:t>
            </w:r>
          </w:p>
        </w:tc>
      </w:tr>
      <w:tr w:rsidR="00A82183" w14:paraId="0180692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B6BF96" w14:textId="77777777" w:rsidR="00A82183" w:rsidRDefault="00000000">
            <w:pPr>
              <w:pStyle w:val="TableContents"/>
              <w:widowControl w:val="0"/>
              <w:spacing w:after="0" w:line="276" w:lineRule="auto"/>
            </w:pPr>
            <w:r>
              <w:t>IdCidade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E0DCB8" w14:textId="77777777" w:rsidR="00A82183" w:rsidRDefault="00000000">
            <w:pPr>
              <w:pStyle w:val="TableContents"/>
              <w:widowControl w:val="0"/>
              <w:spacing w:after="0" w:line="276" w:lineRule="auto"/>
            </w:pPr>
            <w:r>
              <w:t>Dados de endereçamento do contato - id da Cidade</w:t>
            </w:r>
          </w:p>
        </w:tc>
      </w:tr>
      <w:tr w:rsidR="00A82183" w14:paraId="44C9A71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4F66CC" w14:textId="77777777" w:rsidR="00A82183" w:rsidRDefault="00000000">
            <w:pPr>
              <w:pStyle w:val="TableContents"/>
              <w:widowControl w:val="0"/>
              <w:spacing w:after="0" w:line="276" w:lineRule="auto"/>
            </w:pPr>
            <w:r>
              <w:t>NomeCidade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27613A" w14:textId="77777777" w:rsidR="00A82183" w:rsidRDefault="00000000">
            <w:pPr>
              <w:pStyle w:val="TableContents"/>
              <w:widowControl w:val="0"/>
              <w:spacing w:after="0" w:line="276" w:lineRule="auto"/>
            </w:pPr>
            <w:r>
              <w:t>Dados de endereçamento do contato - Nome da Cidade</w:t>
            </w:r>
          </w:p>
        </w:tc>
      </w:tr>
      <w:tr w:rsidR="00A82183" w14:paraId="5EC5F25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1BFFF7" w14:textId="77777777" w:rsidR="00A82183" w:rsidRDefault="00000000">
            <w:pPr>
              <w:pStyle w:val="TableContents"/>
              <w:widowControl w:val="0"/>
              <w:spacing w:after="0" w:line="276" w:lineRule="auto"/>
            </w:pPr>
            <w:r>
              <w:t>IdEstado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375BB4" w14:textId="77777777" w:rsidR="00A82183" w:rsidRDefault="00000000">
            <w:pPr>
              <w:pStyle w:val="TableContents"/>
              <w:widowControl w:val="0"/>
              <w:spacing w:after="0" w:line="276" w:lineRule="auto"/>
            </w:pPr>
            <w:r>
              <w:t>Dados de endereçamento do contato - id do Estado</w:t>
            </w:r>
          </w:p>
        </w:tc>
      </w:tr>
      <w:tr w:rsidR="00A82183" w14:paraId="48811A5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EEC74C" w14:textId="77777777" w:rsidR="00A82183" w:rsidRDefault="00000000">
            <w:pPr>
              <w:pStyle w:val="TableContents"/>
              <w:widowControl w:val="0"/>
              <w:spacing w:after="0" w:line="276" w:lineRule="auto"/>
            </w:pPr>
            <w:r>
              <w:t>SiglaEstado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60AAB0" w14:textId="77777777" w:rsidR="00A82183" w:rsidRDefault="00000000">
            <w:pPr>
              <w:pStyle w:val="TableContents"/>
              <w:widowControl w:val="0"/>
              <w:spacing w:after="0" w:line="276" w:lineRule="auto"/>
            </w:pPr>
            <w:r>
              <w:t>Dados de endereçamento do contato - Sigla do Estado</w:t>
            </w:r>
          </w:p>
        </w:tc>
      </w:tr>
      <w:tr w:rsidR="00A82183" w14:paraId="200A713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DC9E34"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ADEA82" w14:textId="77777777" w:rsidR="00A82183" w:rsidRDefault="00000000">
            <w:pPr>
              <w:pStyle w:val="TableContents"/>
              <w:widowControl w:val="0"/>
              <w:spacing w:after="0" w:line="276" w:lineRule="auto"/>
            </w:pPr>
            <w:r>
              <w:t>Dados de endereçamento do contato - id do País</w:t>
            </w:r>
          </w:p>
        </w:tc>
      </w:tr>
      <w:tr w:rsidR="00A82183" w14:paraId="18728DB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A62BB6" w14:textId="77777777" w:rsidR="00A82183" w:rsidRDefault="00000000">
            <w:pPr>
              <w:pStyle w:val="TableContents"/>
              <w:widowControl w:val="0"/>
              <w:spacing w:after="0" w:line="276" w:lineRule="auto"/>
            </w:pPr>
            <w:r>
              <w:t>NomePais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E7D210" w14:textId="77777777" w:rsidR="00A82183" w:rsidRDefault="00000000">
            <w:pPr>
              <w:pStyle w:val="TableContents"/>
              <w:widowControl w:val="0"/>
              <w:spacing w:after="0" w:line="276" w:lineRule="auto"/>
            </w:pPr>
            <w:r>
              <w:t>Dados de endereçamento do contato - Nome do País</w:t>
            </w:r>
          </w:p>
        </w:tc>
      </w:tr>
      <w:tr w:rsidR="00A82183" w14:paraId="46B24EE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B2D65A" w14:textId="77777777" w:rsidR="00A82183" w:rsidRDefault="00000000">
            <w:pPr>
              <w:pStyle w:val="TableContents"/>
              <w:widowControl w:val="0"/>
              <w:spacing w:after="0" w:line="276" w:lineRule="auto"/>
            </w:pPr>
            <w:r>
              <w:t>Cep</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D64217" w14:textId="77777777" w:rsidR="00A82183" w:rsidRDefault="00000000">
            <w:pPr>
              <w:pStyle w:val="TableContents"/>
              <w:widowControl w:val="0"/>
              <w:spacing w:after="0" w:line="276" w:lineRule="auto"/>
            </w:pPr>
            <w:r>
              <w:t>Dados de endereçamento do contato - CEP</w:t>
            </w:r>
          </w:p>
        </w:tc>
      </w:tr>
      <w:tr w:rsidR="00A82183" w14:paraId="304A021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892ED6" w14:textId="77777777" w:rsidR="00A82183" w:rsidRDefault="00000000">
            <w:pPr>
              <w:pStyle w:val="TableContents"/>
              <w:widowControl w:val="0"/>
              <w:spacing w:after="0" w:line="276" w:lineRule="auto"/>
            </w:pPr>
            <w:r>
              <w:t>StaGenero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D68F73" w14:textId="77777777" w:rsidR="00A82183" w:rsidRDefault="00000000">
            <w:pPr>
              <w:pStyle w:val="TableContents"/>
              <w:widowControl w:val="0"/>
              <w:spacing w:after="0" w:line="276" w:lineRule="auto"/>
            </w:pPr>
            <w:r>
              <w:t>M/F = Masculino/Feminino</w:t>
            </w:r>
          </w:p>
        </w:tc>
      </w:tr>
      <w:tr w:rsidR="00A82183" w14:paraId="01A5950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3F5253" w14:textId="77777777" w:rsidR="00A82183" w:rsidRDefault="00000000">
            <w:pPr>
              <w:pStyle w:val="TableContents"/>
              <w:widowControl w:val="0"/>
              <w:spacing w:after="0" w:line="276" w:lineRule="auto"/>
            </w:pPr>
            <w:r>
              <w:t>IdCargo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45FA70" w14:textId="77777777" w:rsidR="00A82183" w:rsidRDefault="00000000">
            <w:pPr>
              <w:pStyle w:val="TableContents"/>
              <w:widowControl w:val="0"/>
              <w:spacing w:after="0" w:line="276" w:lineRule="auto"/>
            </w:pPr>
            <w:r>
              <w:t>Identificador interno do cargo</w:t>
            </w:r>
          </w:p>
        </w:tc>
      </w:tr>
      <w:tr w:rsidR="00A82183" w14:paraId="065D679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53B8AA" w14:textId="77777777" w:rsidR="00A82183" w:rsidRDefault="00000000">
            <w:pPr>
              <w:pStyle w:val="TableContents"/>
              <w:widowControl w:val="0"/>
              <w:spacing w:after="0" w:line="276" w:lineRule="auto"/>
            </w:pPr>
            <w:r>
              <w:t>ExpressaoCargo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E01A4A" w14:textId="77777777" w:rsidR="00A82183" w:rsidRDefault="00000000">
            <w:pPr>
              <w:pStyle w:val="TableContents"/>
              <w:widowControl w:val="0"/>
              <w:spacing w:after="0" w:line="276" w:lineRule="auto"/>
            </w:pPr>
            <w:r>
              <w:t>Descrição do cargo</w:t>
            </w:r>
          </w:p>
        </w:tc>
      </w:tr>
      <w:tr w:rsidR="00A82183" w14:paraId="4BFC0E6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5BFC79" w14:textId="77777777" w:rsidR="00A82183" w:rsidRDefault="00000000">
            <w:pPr>
              <w:pStyle w:val="TableContents"/>
              <w:widowControl w:val="0"/>
              <w:spacing w:after="0" w:line="276" w:lineRule="auto"/>
            </w:pPr>
            <w:r>
              <w:t>ExpressaoTratamento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F18806" w14:textId="77777777" w:rsidR="00A82183" w:rsidRDefault="00000000">
            <w:pPr>
              <w:pStyle w:val="TableContents"/>
              <w:widowControl w:val="0"/>
              <w:spacing w:after="0" w:line="276" w:lineRule="auto"/>
            </w:pPr>
            <w:r>
              <w:t>Descrição do tratamento</w:t>
            </w:r>
          </w:p>
        </w:tc>
      </w:tr>
      <w:tr w:rsidR="00A82183" w14:paraId="2189C65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C105B8" w14:textId="77777777" w:rsidR="00A82183" w:rsidRDefault="00000000">
            <w:pPr>
              <w:pStyle w:val="TableContents"/>
              <w:widowControl w:val="0"/>
              <w:spacing w:after="0" w:line="276" w:lineRule="auto"/>
            </w:pPr>
            <w:r>
              <w:t>ExpressaoVocativo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053331" w14:textId="77777777" w:rsidR="00A82183" w:rsidRDefault="00000000">
            <w:pPr>
              <w:pStyle w:val="TableContents"/>
              <w:widowControl w:val="0"/>
              <w:spacing w:after="0" w:line="276" w:lineRule="auto"/>
            </w:pPr>
            <w:r>
              <w:t>Descrição do vocativo</w:t>
            </w:r>
          </w:p>
        </w:tc>
      </w:tr>
      <w:tr w:rsidR="00A82183" w14:paraId="50D74BE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8B4595"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F94BA2" w14:textId="77777777" w:rsidR="00A82183" w:rsidRDefault="00000000">
            <w:pPr>
              <w:pStyle w:val="TableContents"/>
              <w:widowControl w:val="0"/>
              <w:spacing w:after="0" w:line="276" w:lineRule="auto"/>
            </w:pPr>
            <w:r>
              <w:t>Número do CPF sem formatação</w:t>
            </w:r>
          </w:p>
        </w:tc>
      </w:tr>
      <w:tr w:rsidR="00A82183" w14:paraId="7154AC9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87FD1D" w14:textId="77777777" w:rsidR="00A82183" w:rsidRDefault="00000000">
            <w:pPr>
              <w:pStyle w:val="TableContents"/>
              <w:widowControl w:val="0"/>
              <w:spacing w:after="0" w:line="276" w:lineRule="auto"/>
            </w:pPr>
            <w:r>
              <w:t>Cnpj</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0628B5" w14:textId="77777777" w:rsidR="00A82183" w:rsidRDefault="00000000">
            <w:pPr>
              <w:pStyle w:val="TableContents"/>
              <w:widowControl w:val="0"/>
              <w:spacing w:after="0" w:line="276" w:lineRule="auto"/>
            </w:pPr>
            <w:r>
              <w:t>Número do CNPJ sem formatação</w:t>
            </w:r>
          </w:p>
        </w:tc>
      </w:tr>
      <w:tr w:rsidR="00A82183" w14:paraId="55BFA1B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6E6BBB" w14:textId="77777777" w:rsidR="00A82183" w:rsidRDefault="00000000">
            <w:pPr>
              <w:pStyle w:val="TableContents"/>
              <w:widowControl w:val="0"/>
              <w:spacing w:after="0" w:line="276" w:lineRule="auto"/>
            </w:pPr>
            <w:r>
              <w:t>Rg</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27D268" w14:textId="77777777" w:rsidR="00A82183" w:rsidRDefault="00000000">
            <w:pPr>
              <w:pStyle w:val="TableContents"/>
              <w:widowControl w:val="0"/>
              <w:spacing w:after="0" w:line="276" w:lineRule="auto"/>
            </w:pPr>
            <w:r>
              <w:t>Número do RG</w:t>
            </w:r>
          </w:p>
        </w:tc>
      </w:tr>
      <w:tr w:rsidR="00A82183" w14:paraId="21E5230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ABE3B1" w14:textId="77777777" w:rsidR="00A82183" w:rsidRDefault="00000000">
            <w:pPr>
              <w:pStyle w:val="TableContents"/>
              <w:widowControl w:val="0"/>
              <w:spacing w:after="0" w:line="276" w:lineRule="auto"/>
            </w:pPr>
            <w:r>
              <w:t>OrgaoExpedidor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4ABA97" w14:textId="77777777" w:rsidR="00A82183" w:rsidRDefault="00000000">
            <w:pPr>
              <w:pStyle w:val="TableContents"/>
              <w:widowControl w:val="0"/>
              <w:spacing w:after="0" w:line="276" w:lineRule="auto"/>
            </w:pPr>
            <w:r>
              <w:t>Órgão expedidor</w:t>
            </w:r>
          </w:p>
        </w:tc>
      </w:tr>
      <w:tr w:rsidR="00A82183" w14:paraId="171CE79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7D73CB" w14:textId="77777777" w:rsidR="00A82183" w:rsidRDefault="00000000">
            <w:pPr>
              <w:pStyle w:val="TableContents"/>
              <w:widowControl w:val="0"/>
              <w:spacing w:after="0" w:line="276" w:lineRule="auto"/>
            </w:pPr>
            <w:r>
              <w:t>Matricula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D0320C" w14:textId="77777777" w:rsidR="00A82183" w:rsidRDefault="00000000">
            <w:pPr>
              <w:pStyle w:val="TableContents"/>
              <w:widowControl w:val="0"/>
              <w:spacing w:after="0" w:line="276" w:lineRule="auto"/>
            </w:pPr>
            <w:r>
              <w:t>Número de matrícula</w:t>
            </w:r>
          </w:p>
        </w:tc>
      </w:tr>
      <w:tr w:rsidR="00A82183" w14:paraId="4F6FE3D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ECDDD9" w14:textId="77777777" w:rsidR="00A82183" w:rsidRDefault="00000000">
            <w:pPr>
              <w:pStyle w:val="TableContents"/>
              <w:widowControl w:val="0"/>
              <w:spacing w:after="0" w:line="276" w:lineRule="auto"/>
            </w:pPr>
            <w:r>
              <w:t>MatriculaOab</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07B9CD" w14:textId="77777777" w:rsidR="00A82183" w:rsidRDefault="00000000">
            <w:pPr>
              <w:pStyle w:val="TableContents"/>
              <w:widowControl w:val="0"/>
              <w:spacing w:after="0" w:line="276" w:lineRule="auto"/>
            </w:pPr>
            <w:r>
              <w:t>Matrícula OAB</w:t>
            </w:r>
          </w:p>
        </w:tc>
      </w:tr>
      <w:tr w:rsidR="00A82183" w14:paraId="2695FD6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854877" w14:textId="77777777" w:rsidR="00A82183" w:rsidRDefault="00000000">
            <w:pPr>
              <w:pStyle w:val="TableContents"/>
              <w:widowControl w:val="0"/>
              <w:spacing w:after="0" w:line="276" w:lineRule="auto"/>
            </w:pPr>
            <w:r>
              <w:t>NumeroPassaporte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39B308" w14:textId="77777777" w:rsidR="00A82183" w:rsidRDefault="00000000">
            <w:pPr>
              <w:pStyle w:val="TableContents"/>
              <w:widowControl w:val="0"/>
              <w:spacing w:after="0" w:line="276" w:lineRule="auto"/>
            </w:pPr>
            <w:r>
              <w:t>Número do passaporte</w:t>
            </w:r>
          </w:p>
        </w:tc>
      </w:tr>
      <w:tr w:rsidR="00A82183" w14:paraId="3A2079E8"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327BE99" w14:textId="77777777" w:rsidR="00A82183" w:rsidRDefault="00000000">
            <w:pPr>
              <w:pStyle w:val="TableContents"/>
              <w:widowControl w:val="0"/>
              <w:spacing w:after="0" w:line="276" w:lineRule="auto"/>
            </w:pPr>
            <w:r>
              <w:t>IdPaisPassaporte</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6C7CD6D" w14:textId="77777777" w:rsidR="00A82183" w:rsidRDefault="00000000">
            <w:pPr>
              <w:pStyle w:val="TableContents"/>
              <w:widowControl w:val="0"/>
              <w:spacing w:after="0" w:line="276" w:lineRule="auto"/>
            </w:pPr>
            <w:r>
              <w:t>País de emissão do passaporte</w:t>
            </w:r>
          </w:p>
        </w:tc>
      </w:tr>
      <w:tr w:rsidR="00A82183" w14:paraId="109977DF"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AF192AD" w14:textId="77777777" w:rsidR="00A82183" w:rsidRDefault="00000000">
            <w:pPr>
              <w:pStyle w:val="TableContents"/>
              <w:widowControl w:val="0"/>
              <w:spacing w:after="0" w:line="276" w:lineRule="auto"/>
            </w:pPr>
            <w:r>
              <w:lastRenderedPageBreak/>
              <w:t>NomePaisPassaporte</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0949EB5" w14:textId="77777777" w:rsidR="00A82183" w:rsidRDefault="00000000">
            <w:pPr>
              <w:pStyle w:val="TableContents"/>
              <w:widowControl w:val="0"/>
              <w:spacing w:after="0" w:line="276" w:lineRule="auto"/>
            </w:pPr>
            <w:r>
              <w:t>Nome do país do passaporte</w:t>
            </w:r>
          </w:p>
        </w:tc>
      </w:tr>
      <w:tr w:rsidR="00A82183" w14:paraId="00FEC529"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A987210" w14:textId="77777777" w:rsidR="00A82183" w:rsidRDefault="00000000">
            <w:pPr>
              <w:pStyle w:val="TableContents"/>
              <w:widowControl w:val="0"/>
              <w:spacing w:after="0" w:line="276" w:lineRule="auto"/>
            </w:pPr>
            <w:r>
              <w:t>TelefoneFixo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55CB7A9" w14:textId="77777777" w:rsidR="00A82183" w:rsidRDefault="00000000">
            <w:pPr>
              <w:pStyle w:val="TableContents"/>
              <w:widowControl w:val="0"/>
              <w:spacing w:after="0" w:line="276" w:lineRule="auto"/>
            </w:pPr>
            <w:r>
              <w:t>Telefone fixo</w:t>
            </w:r>
          </w:p>
        </w:tc>
      </w:tr>
      <w:tr w:rsidR="00A82183" w14:paraId="2F60C86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DE65A0" w14:textId="77777777" w:rsidR="00A82183" w:rsidRDefault="00000000">
            <w:pPr>
              <w:pStyle w:val="TableContents"/>
              <w:widowControl w:val="0"/>
              <w:spacing w:after="0" w:line="276" w:lineRule="auto"/>
            </w:pPr>
            <w:r>
              <w:t>TelefoneCelular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ED79A7" w14:textId="77777777" w:rsidR="00A82183" w:rsidRDefault="00000000">
            <w:pPr>
              <w:pStyle w:val="TableContents"/>
              <w:widowControl w:val="0"/>
              <w:spacing w:after="0" w:line="276" w:lineRule="auto"/>
            </w:pPr>
            <w:r>
              <w:t>Telefone celular</w:t>
            </w:r>
          </w:p>
        </w:tc>
      </w:tr>
      <w:tr w:rsidR="00A82183" w14:paraId="3ADA23A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F4A488" w14:textId="77777777" w:rsidR="00A82183" w:rsidRDefault="00000000">
            <w:pPr>
              <w:pStyle w:val="TableContents"/>
              <w:widowControl w:val="0"/>
              <w:spacing w:after="0" w:line="276" w:lineRule="auto"/>
            </w:pPr>
            <w:r>
              <w:t>DataNascimento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58C713" w14:textId="77777777" w:rsidR="00A82183" w:rsidRDefault="00000000">
            <w:pPr>
              <w:pStyle w:val="TableContents"/>
              <w:widowControl w:val="0"/>
              <w:spacing w:after="0" w:line="276" w:lineRule="auto"/>
            </w:pPr>
            <w:r>
              <w:t>Data de nascimento</w:t>
            </w:r>
          </w:p>
        </w:tc>
      </w:tr>
      <w:tr w:rsidR="00A82183" w14:paraId="496290C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96B254" w14:textId="77777777" w:rsidR="00A82183" w:rsidRDefault="00000000">
            <w:pPr>
              <w:pStyle w:val="TableContents"/>
              <w:widowControl w:val="0"/>
              <w:spacing w:after="0" w:line="276" w:lineRule="auto"/>
            </w:pPr>
            <w:r>
              <w:t>Email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443999" w14:textId="77777777" w:rsidR="00A82183" w:rsidRDefault="00000000">
            <w:pPr>
              <w:pStyle w:val="TableContents"/>
              <w:widowControl w:val="0"/>
              <w:spacing w:after="0" w:line="276" w:lineRule="auto"/>
            </w:pPr>
            <w:r>
              <w:t>E-mail</w:t>
            </w:r>
          </w:p>
        </w:tc>
      </w:tr>
      <w:tr w:rsidR="00A82183" w14:paraId="42ADAAC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59E9CD" w14:textId="77777777" w:rsidR="00A82183" w:rsidRDefault="00000000">
            <w:pPr>
              <w:pStyle w:val="TableContents"/>
              <w:widowControl w:val="0"/>
              <w:spacing w:after="0" w:line="276" w:lineRule="auto"/>
            </w:pPr>
            <w:r>
              <w:t>SitioInternet</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6B5BCD" w14:textId="77777777" w:rsidR="00A82183" w:rsidRDefault="00000000">
            <w:pPr>
              <w:pStyle w:val="TableContents"/>
              <w:widowControl w:val="0"/>
              <w:spacing w:after="0" w:line="276" w:lineRule="auto"/>
            </w:pPr>
            <w:r>
              <w:t>Sítio na internet</w:t>
            </w:r>
          </w:p>
        </w:tc>
      </w:tr>
      <w:tr w:rsidR="00A82183" w14:paraId="1E175BB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7C7B71" w14:textId="77777777" w:rsidR="00A82183" w:rsidRDefault="00000000">
            <w:pPr>
              <w:pStyle w:val="TableContents"/>
              <w:widowControl w:val="0"/>
              <w:spacing w:after="0" w:line="276" w:lineRule="auto"/>
            </w:pPr>
            <w:r>
              <w:t>Observacao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9862EA" w14:textId="77777777" w:rsidR="00A82183" w:rsidRDefault="00000000">
            <w:pPr>
              <w:pStyle w:val="TableContents"/>
              <w:widowControl w:val="0"/>
              <w:spacing w:after="0" w:line="276" w:lineRule="auto"/>
            </w:pPr>
            <w:r>
              <w:t>Texto de observação associado</w:t>
            </w:r>
          </w:p>
        </w:tc>
      </w:tr>
      <w:tr w:rsidR="00A82183" w14:paraId="649F5C8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263182" w14:textId="77777777" w:rsidR="00A82183" w:rsidRDefault="00000000">
            <w:pPr>
              <w:pStyle w:val="TableContents"/>
              <w:widowControl w:val="0"/>
              <w:spacing w:after="0" w:line="276" w:lineRule="auto"/>
            </w:pPr>
            <w:r>
              <w:t>SinAtivo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45FA48" w14:textId="77777777" w:rsidR="00A82183" w:rsidRDefault="00000000">
            <w:pPr>
              <w:pStyle w:val="TableContents"/>
              <w:widowControl w:val="0"/>
              <w:spacing w:after="0" w:line="276" w:lineRule="auto"/>
            </w:pPr>
            <w:r>
              <w:t>S/N – Sinalizador indica se o registro está ativo</w:t>
            </w:r>
          </w:p>
        </w:tc>
      </w:tr>
    </w:tbl>
    <w:p w14:paraId="50AD40C8" w14:textId="77777777" w:rsidR="00A82183" w:rsidRDefault="00A82183"/>
    <w:p w14:paraId="219B0E60" w14:textId="77777777" w:rsidR="00A82183" w:rsidRDefault="00000000">
      <w:pPr>
        <w:pStyle w:val="Ttulo2"/>
      </w:pPr>
      <w:bookmarkStart w:id="860" w:name="_Toc171671124"/>
      <w:bookmarkStart w:id="861" w:name="__RefHeading___Toc28359_2823614150"/>
      <w:bookmarkStart w:id="862" w:name="_Toc223560075"/>
      <w:bookmarkStart w:id="863" w:name="_Toc223772181"/>
      <w:bookmarkStart w:id="864" w:name="_Toc223782269"/>
      <w:bookmarkStart w:id="865" w:name="_Toc223894751"/>
      <w:bookmarkStart w:id="866" w:name="_Toc223911096"/>
      <w:bookmarkStart w:id="867" w:name="_Toc224379918"/>
      <w:bookmarkStart w:id="868" w:name="_Toc225675704"/>
      <w:bookmarkStart w:id="869" w:name="_Toc225806666"/>
      <w:bookmarkStart w:id="870" w:name="_Toc226042143"/>
      <w:bookmarkStart w:id="871" w:name="_Toc226117972"/>
      <w:bookmarkStart w:id="872" w:name="_Toc226422557"/>
      <w:bookmarkStart w:id="873" w:name="_Toc226644380"/>
      <w:bookmarkStart w:id="874" w:name="_Toc231601063"/>
      <w:r>
        <w:t>DefinicaoMarcadorAPI</w:t>
      </w:r>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1EF94E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834AEC" w14:textId="77777777" w:rsidR="00A82183" w:rsidRDefault="00000000">
            <w:pPr>
              <w:pStyle w:val="TableContents"/>
              <w:widowControl w:val="0"/>
              <w:spacing w:after="0" w:line="276" w:lineRule="auto"/>
            </w:pPr>
            <w:r>
              <w:t>IdMarcador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DE159A" w14:textId="77777777" w:rsidR="00A82183" w:rsidRDefault="00000000">
            <w:pPr>
              <w:pStyle w:val="TableContents"/>
              <w:widowControl w:val="0"/>
              <w:spacing w:after="0" w:line="276" w:lineRule="auto"/>
            </w:pPr>
            <w:r>
              <w:t>Identificador do marcador</w:t>
            </w:r>
          </w:p>
        </w:tc>
      </w:tr>
      <w:tr w:rsidR="00A82183" w14:paraId="5184BE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313C15"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DAF8BA" w14:textId="77777777" w:rsidR="00A82183" w:rsidRDefault="00000000">
            <w:pPr>
              <w:pStyle w:val="TableContents"/>
              <w:widowControl w:val="0"/>
              <w:spacing w:after="0" w:line="276" w:lineRule="auto"/>
            </w:pPr>
            <w:r>
              <w:t>Identificador do processo</w:t>
            </w:r>
          </w:p>
        </w:tc>
      </w:tr>
      <w:tr w:rsidR="00A82183" w14:paraId="6A9A26D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829BEC"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A4994E" w14:textId="77777777" w:rsidR="00A82183" w:rsidRDefault="00000000">
            <w:pPr>
              <w:pStyle w:val="TableContents"/>
              <w:widowControl w:val="0"/>
              <w:spacing w:after="0" w:line="276" w:lineRule="auto"/>
            </w:pPr>
            <w:r>
              <w:t>Número do processo visível para o usuário. Exemplo: 12.1.000000077-4</w:t>
            </w:r>
          </w:p>
        </w:tc>
      </w:tr>
      <w:tr w:rsidR="00A82183" w14:paraId="7209F42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D005D4" w14:textId="77777777" w:rsidR="00A82183" w:rsidRDefault="00000000">
            <w:pPr>
              <w:pStyle w:val="TableContents"/>
              <w:widowControl w:val="0"/>
              <w:spacing w:after="0" w:line="276" w:lineRule="auto"/>
            </w:pPr>
            <w:r>
              <w:t>Texto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7C710D" w14:textId="77777777" w:rsidR="00A82183" w:rsidRDefault="00000000">
            <w:pPr>
              <w:pStyle w:val="TableContents"/>
              <w:widowControl w:val="0"/>
              <w:spacing w:after="0" w:line="276" w:lineRule="auto"/>
            </w:pPr>
            <w:r>
              <w:t>Texto associado com a definição</w:t>
            </w:r>
          </w:p>
        </w:tc>
      </w:tr>
    </w:tbl>
    <w:p w14:paraId="02E8AD14" w14:textId="77777777" w:rsidR="00A82183" w:rsidRDefault="00A82183"/>
    <w:p w14:paraId="33448633" w14:textId="77777777" w:rsidR="00A82183" w:rsidRDefault="00000000">
      <w:pPr>
        <w:pStyle w:val="Ttulo2"/>
      </w:pPr>
      <w:bookmarkStart w:id="875" w:name="_Toc171671125"/>
      <w:bookmarkStart w:id="876" w:name="__RefHeading___Toc28357_2823614150"/>
      <w:bookmarkStart w:id="877" w:name="_Toc223560076"/>
      <w:bookmarkStart w:id="878" w:name="_Toc223772182"/>
      <w:bookmarkStart w:id="879" w:name="_Toc223782270"/>
      <w:bookmarkStart w:id="880" w:name="_Toc223894752"/>
      <w:bookmarkStart w:id="881" w:name="_Toc223911097"/>
      <w:bookmarkStart w:id="882" w:name="_Toc224379919"/>
      <w:bookmarkStart w:id="883" w:name="_Toc225675705"/>
      <w:bookmarkStart w:id="884" w:name="_Toc225806667"/>
      <w:bookmarkStart w:id="885" w:name="_Toc226042144"/>
      <w:bookmarkStart w:id="886" w:name="_Toc226117973"/>
      <w:bookmarkStart w:id="887" w:name="_Toc226422558"/>
      <w:bookmarkStart w:id="888" w:name="_Toc226644381"/>
      <w:bookmarkStart w:id="889" w:name="_Toc231601064"/>
      <w:r>
        <w:t>DestinatarioAPI</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8ADAF9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DD1344"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390626" w14:textId="77777777" w:rsidR="00A82183" w:rsidRDefault="00000000">
            <w:pPr>
              <w:pStyle w:val="TableContents"/>
              <w:widowControl w:val="0"/>
              <w:spacing w:after="0" w:line="276" w:lineRule="auto"/>
            </w:pPr>
            <w:r>
              <w:t>Sigla do destinatário</w:t>
            </w:r>
          </w:p>
        </w:tc>
      </w:tr>
      <w:tr w:rsidR="00A82183" w14:paraId="3FA7C8A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3691F2"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89B313" w14:textId="77777777" w:rsidR="00A82183" w:rsidRDefault="00000000">
            <w:pPr>
              <w:pStyle w:val="TableContents"/>
              <w:widowControl w:val="0"/>
              <w:spacing w:after="0" w:line="276" w:lineRule="auto"/>
            </w:pPr>
            <w:r>
              <w:t>Nome do destinatário</w:t>
            </w:r>
          </w:p>
        </w:tc>
      </w:tr>
      <w:tr w:rsidR="00A82183" w14:paraId="2D7CA4A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C985F6" w14:textId="77777777" w:rsidR="00A82183" w:rsidRDefault="00000000">
            <w:pPr>
              <w:pStyle w:val="TableContents"/>
              <w:widowControl w:val="0"/>
              <w:spacing w:after="0" w:line="276" w:lineRule="auto"/>
            </w:pPr>
            <w:r>
              <w:t>IdContato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24F94C" w14:textId="77777777" w:rsidR="00A82183" w:rsidRDefault="00000000">
            <w:pPr>
              <w:pStyle w:val="TableContents"/>
              <w:widowControl w:val="0"/>
              <w:spacing w:after="0" w:line="276" w:lineRule="auto"/>
            </w:pPr>
            <w:r>
              <w:t>Identificador interno do destinatário</w:t>
            </w:r>
          </w:p>
        </w:tc>
      </w:tr>
      <w:tr w:rsidR="00A82183" w14:paraId="3EF5EA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C5CF3F"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AC7449" w14:textId="77777777" w:rsidR="00A82183" w:rsidRDefault="00000000">
            <w:pPr>
              <w:pStyle w:val="TableContents"/>
              <w:widowControl w:val="0"/>
              <w:spacing w:after="0" w:line="276" w:lineRule="auto"/>
            </w:pPr>
            <w:r>
              <w:t>CPF do destinatário</w:t>
            </w:r>
          </w:p>
        </w:tc>
      </w:tr>
      <w:tr w:rsidR="00A82183" w14:paraId="50D2C93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3377B0" w14:textId="77777777" w:rsidR="00A82183" w:rsidRDefault="00000000">
            <w:pPr>
              <w:pStyle w:val="TableContents"/>
              <w:widowControl w:val="0"/>
              <w:spacing w:after="0" w:line="276" w:lineRule="auto"/>
            </w:pPr>
            <w:r>
              <w:t>Cnpj</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08386B0" w14:textId="77777777" w:rsidR="00A82183" w:rsidRDefault="00000000">
            <w:pPr>
              <w:pStyle w:val="TableContents"/>
              <w:widowControl w:val="0"/>
              <w:spacing w:after="0" w:line="276" w:lineRule="auto"/>
            </w:pPr>
            <w:r>
              <w:t>CNPJ do destinatário</w:t>
            </w:r>
          </w:p>
        </w:tc>
      </w:tr>
    </w:tbl>
    <w:p w14:paraId="417DC3BB" w14:textId="77777777" w:rsidR="00A82183" w:rsidRDefault="00A82183"/>
    <w:p w14:paraId="10CABB32" w14:textId="77777777" w:rsidR="00A82183" w:rsidRDefault="00000000">
      <w:pPr>
        <w:pStyle w:val="Ttulo2"/>
      </w:pPr>
      <w:bookmarkStart w:id="890" w:name="_Toc171671126"/>
      <w:bookmarkStart w:id="891" w:name="__RefHeading___Toc28355_2823614150"/>
      <w:bookmarkStart w:id="892" w:name="_Toc223560077"/>
      <w:bookmarkStart w:id="893" w:name="_Toc223772183"/>
      <w:bookmarkStart w:id="894" w:name="_Toc223782271"/>
      <w:bookmarkStart w:id="895" w:name="_Toc223894753"/>
      <w:bookmarkStart w:id="896" w:name="_Toc223911098"/>
      <w:bookmarkStart w:id="897" w:name="_Toc224379920"/>
      <w:bookmarkStart w:id="898" w:name="_Toc225675706"/>
      <w:bookmarkStart w:id="899" w:name="_Toc225806668"/>
      <w:bookmarkStart w:id="900" w:name="_Toc226042145"/>
      <w:bookmarkStart w:id="901" w:name="_Toc226117974"/>
      <w:bookmarkStart w:id="902" w:name="_Toc226422559"/>
      <w:bookmarkStart w:id="903" w:name="_Toc226644382"/>
      <w:bookmarkStart w:id="904" w:name="_Toc231601065"/>
      <w:r>
        <w:t>DocumentoAPI</w:t>
      </w:r>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8B5F96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7C33F9"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E2A3E2" w14:textId="77777777" w:rsidR="00A82183" w:rsidRDefault="00000000">
            <w:pPr>
              <w:pStyle w:val="TableContents"/>
              <w:widowControl w:val="0"/>
              <w:spacing w:after="0" w:line="276" w:lineRule="auto"/>
            </w:pPr>
            <w:r>
              <w:t>Identificador do documento</w:t>
            </w:r>
          </w:p>
        </w:tc>
      </w:tr>
      <w:tr w:rsidR="00A82183" w14:paraId="29FDBD0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2ED31E" w14:textId="77777777" w:rsidR="00A82183" w:rsidRDefault="00000000">
            <w:pPr>
              <w:pStyle w:val="TableContents"/>
              <w:widowControl w:val="0"/>
              <w:spacing w:after="0" w:line="276" w:lineRule="auto"/>
            </w:pPr>
            <w:r>
              <w:t>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65FDC9" w14:textId="77777777" w:rsidR="00A82183" w:rsidRDefault="00000000">
            <w:pPr>
              <w:pStyle w:val="TableContents"/>
              <w:widowControl w:val="0"/>
              <w:spacing w:after="0" w:line="276" w:lineRule="auto"/>
            </w:pPr>
            <w:r>
              <w:t>Tipo interno do documento:</w:t>
            </w:r>
          </w:p>
          <w:p w14:paraId="1EC60AB2" w14:textId="77777777" w:rsidR="00A82183" w:rsidRDefault="00000000">
            <w:pPr>
              <w:pStyle w:val="TableContents"/>
              <w:widowControl w:val="0"/>
              <w:numPr>
                <w:ilvl w:val="0"/>
                <w:numId w:val="82"/>
              </w:numPr>
              <w:spacing w:after="0" w:line="276" w:lineRule="auto"/>
            </w:pPr>
            <w:r>
              <w:t>G = Gerado</w:t>
            </w:r>
          </w:p>
          <w:p w14:paraId="2E95201D" w14:textId="77777777" w:rsidR="00A82183" w:rsidRDefault="00000000">
            <w:pPr>
              <w:pStyle w:val="TableContents"/>
              <w:widowControl w:val="0"/>
              <w:numPr>
                <w:ilvl w:val="0"/>
                <w:numId w:val="82"/>
              </w:numPr>
              <w:spacing w:after="0" w:line="276" w:lineRule="auto"/>
            </w:pPr>
            <w:r>
              <w:t>R = Recebido</w:t>
            </w:r>
          </w:p>
        </w:tc>
      </w:tr>
      <w:tr w:rsidR="00A82183" w14:paraId="69459D7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494369" w14:textId="77777777" w:rsidR="00A82183" w:rsidRDefault="00000000">
            <w:pPr>
              <w:pStyle w:val="TableContents"/>
              <w:widowControl w:val="0"/>
              <w:spacing w:after="0" w:line="276" w:lineRule="auto"/>
            </w:pPr>
            <w:r>
              <w:t>SubTipo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ABB769" w14:textId="77777777" w:rsidR="00A82183" w:rsidRDefault="00000000">
            <w:pPr>
              <w:pStyle w:val="TableContents"/>
              <w:widowControl w:val="0"/>
              <w:spacing w:after="0" w:line="276" w:lineRule="auto"/>
            </w:pPr>
            <w:r>
              <w:t>Subtipos do tipo G (Gerado):</w:t>
            </w:r>
          </w:p>
          <w:p w14:paraId="2DA80DB0" w14:textId="77777777" w:rsidR="00A82183" w:rsidRDefault="00000000">
            <w:pPr>
              <w:pStyle w:val="TableContents"/>
              <w:widowControl w:val="0"/>
              <w:numPr>
                <w:ilvl w:val="0"/>
                <w:numId w:val="83"/>
              </w:numPr>
              <w:spacing w:after="0" w:line="276" w:lineRule="auto"/>
            </w:pPr>
            <w:r>
              <w:t>E = Editor eDoc (descontinuado)</w:t>
            </w:r>
          </w:p>
          <w:p w14:paraId="2321EAE9" w14:textId="77777777" w:rsidR="00A82183" w:rsidRDefault="00000000">
            <w:pPr>
              <w:pStyle w:val="TableContents"/>
              <w:widowControl w:val="0"/>
              <w:numPr>
                <w:ilvl w:val="0"/>
                <w:numId w:val="83"/>
              </w:numPr>
              <w:spacing w:after="0" w:line="276" w:lineRule="auto"/>
            </w:pPr>
            <w:r>
              <w:t>I = Editor Interno HTML</w:t>
            </w:r>
          </w:p>
          <w:p w14:paraId="673DBB8B" w14:textId="77777777" w:rsidR="00A82183" w:rsidRDefault="00000000">
            <w:pPr>
              <w:pStyle w:val="TableContents"/>
              <w:widowControl w:val="0"/>
              <w:numPr>
                <w:ilvl w:val="0"/>
                <w:numId w:val="83"/>
              </w:numPr>
              <w:spacing w:after="0" w:line="276" w:lineRule="auto"/>
            </w:pPr>
            <w:r>
              <w:t>A = Formulário automático XML (email, ouvidoria)</w:t>
            </w:r>
          </w:p>
          <w:p w14:paraId="4650A79A" w14:textId="77777777" w:rsidR="00A82183" w:rsidRDefault="00000000">
            <w:pPr>
              <w:pStyle w:val="TableContents"/>
              <w:widowControl w:val="0"/>
              <w:numPr>
                <w:ilvl w:val="0"/>
                <w:numId w:val="83"/>
              </w:numPr>
              <w:spacing w:after="0" w:line="276" w:lineRule="auto"/>
            </w:pPr>
            <w:r>
              <w:t>F = Formulário gerado</w:t>
            </w:r>
          </w:p>
          <w:p w14:paraId="1F3A8C33" w14:textId="77777777" w:rsidR="00A82183" w:rsidRDefault="00A82183">
            <w:pPr>
              <w:pStyle w:val="TableContents"/>
              <w:widowControl w:val="0"/>
              <w:spacing w:after="0" w:line="276" w:lineRule="auto"/>
            </w:pPr>
          </w:p>
          <w:p w14:paraId="24213E6C" w14:textId="77777777" w:rsidR="00A82183" w:rsidRDefault="00000000">
            <w:pPr>
              <w:pStyle w:val="TableContents"/>
              <w:widowControl w:val="0"/>
              <w:spacing w:after="0" w:line="276" w:lineRule="auto"/>
            </w:pPr>
            <w:r>
              <w:t>Subtipo do tipo R (Recebido):</w:t>
            </w:r>
          </w:p>
          <w:p w14:paraId="2A646A0F" w14:textId="77777777" w:rsidR="00A82183" w:rsidRDefault="00000000">
            <w:pPr>
              <w:pStyle w:val="TableContents"/>
              <w:widowControl w:val="0"/>
              <w:numPr>
                <w:ilvl w:val="0"/>
                <w:numId w:val="84"/>
              </w:numPr>
              <w:spacing w:after="0" w:line="276" w:lineRule="auto"/>
            </w:pPr>
            <w:r>
              <w:t>X = Externo</w:t>
            </w:r>
          </w:p>
        </w:tc>
      </w:tr>
      <w:tr w:rsidR="00A82183" w14:paraId="1B7E29E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B693CE"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511ACE" w14:textId="77777777" w:rsidR="00A82183" w:rsidRDefault="00000000">
            <w:pPr>
              <w:pStyle w:val="TableContents"/>
              <w:widowControl w:val="0"/>
              <w:spacing w:after="0" w:line="276" w:lineRule="auto"/>
            </w:pPr>
            <w:r>
              <w:t>Identificador do processo</w:t>
            </w:r>
          </w:p>
        </w:tc>
      </w:tr>
      <w:tr w:rsidR="00A82183" w14:paraId="189716F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1B41D0"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B8A4CC" w14:textId="77777777" w:rsidR="00A82183" w:rsidRDefault="00000000">
            <w:pPr>
              <w:pStyle w:val="TableContents"/>
              <w:widowControl w:val="0"/>
              <w:spacing w:after="0" w:line="276" w:lineRule="auto"/>
            </w:pPr>
            <w:r>
              <w:t>Número do processo visível para o usuário. Exemplo: 12.1.000000077-4</w:t>
            </w:r>
          </w:p>
        </w:tc>
      </w:tr>
      <w:tr w:rsidR="00A82183" w14:paraId="7370158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585765" w14:textId="77777777" w:rsidR="00A82183" w:rsidRDefault="00000000">
            <w:pPr>
              <w:pStyle w:val="TableContents"/>
              <w:widowControl w:val="0"/>
              <w:spacing w:after="0" w:line="276" w:lineRule="auto"/>
            </w:pPr>
            <w:r>
              <w:t>IdSerie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1DA5D8" w14:textId="77777777" w:rsidR="00A82183" w:rsidRDefault="00000000">
            <w:pPr>
              <w:pStyle w:val="TableContents"/>
              <w:widowControl w:val="0"/>
              <w:spacing w:after="0" w:line="276" w:lineRule="auto"/>
            </w:pPr>
            <w:r>
              <w:t>Identificador do tipo do documento visível para o usuário</w:t>
            </w:r>
          </w:p>
        </w:tc>
      </w:tr>
      <w:tr w:rsidR="00A82183" w14:paraId="1113CC5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F6AF84" w14:textId="77777777" w:rsidR="00A82183" w:rsidRDefault="00000000">
            <w:pPr>
              <w:pStyle w:val="TableContents"/>
              <w:widowControl w:val="0"/>
              <w:spacing w:after="0" w:line="276" w:lineRule="auto"/>
            </w:pPr>
            <w:r>
              <w:t>NomeSerie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B81BEA" w14:textId="77777777" w:rsidR="00A82183" w:rsidRDefault="00000000">
            <w:pPr>
              <w:pStyle w:val="TableContents"/>
              <w:widowControl w:val="0"/>
              <w:spacing w:after="0" w:line="276" w:lineRule="auto"/>
            </w:pPr>
            <w:r>
              <w:t>Nome do tipo do documento visível para o usuário</w:t>
            </w:r>
          </w:p>
        </w:tc>
      </w:tr>
      <w:tr w:rsidR="00A82183" w14:paraId="79CA9AB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938BB6" w14:textId="77777777" w:rsidR="00A82183" w:rsidRDefault="00000000">
            <w:pPr>
              <w:pStyle w:val="TableContents"/>
              <w:widowControl w:val="0"/>
              <w:spacing w:after="0" w:line="276" w:lineRule="auto"/>
            </w:pPr>
            <w:r>
              <w:t>Numero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A6397FE" w14:textId="77777777" w:rsidR="00A82183" w:rsidRDefault="00000000">
            <w:pPr>
              <w:pStyle w:val="TableContents"/>
              <w:widowControl w:val="0"/>
              <w:spacing w:after="0" w:line="276" w:lineRule="auto"/>
            </w:pPr>
            <w:r>
              <w:t>Número do documento. Exemplo: Portaria 123</w:t>
            </w:r>
          </w:p>
        </w:tc>
      </w:tr>
      <w:tr w:rsidR="00A82183" w14:paraId="294F6A7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9DC467" w14:textId="77777777" w:rsidR="00A82183" w:rsidRDefault="00000000">
            <w:pPr>
              <w:pStyle w:val="TableContents"/>
              <w:widowControl w:val="0"/>
              <w:spacing w:after="0" w:line="276" w:lineRule="auto"/>
            </w:pPr>
            <w:r>
              <w:t>NomeArvore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849B86" w14:textId="77777777" w:rsidR="00A82183" w:rsidRDefault="00000000">
            <w:pPr>
              <w:pStyle w:val="TableContents"/>
              <w:widowControl w:val="0"/>
              <w:spacing w:after="0" w:line="276" w:lineRule="auto"/>
            </w:pPr>
            <w:r>
              <w:t>Nome complementar a ser exibido na árvore de documentos do processo</w:t>
            </w:r>
          </w:p>
        </w:tc>
      </w:tr>
      <w:tr w:rsidR="00A82183" w14:paraId="268ABAC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B49B77" w14:textId="77777777" w:rsidR="00A82183" w:rsidRDefault="00000000">
            <w:pPr>
              <w:pStyle w:val="TableContents"/>
              <w:widowControl w:val="0"/>
              <w:spacing w:after="0" w:line="276" w:lineRule="auto"/>
            </w:pPr>
            <w:r>
              <w:t>DinValor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BD1992" w14:textId="77777777" w:rsidR="00A82183" w:rsidRDefault="00000000">
            <w:pPr>
              <w:pStyle w:val="TableContents"/>
              <w:widowControl w:val="0"/>
              <w:spacing w:after="0" w:line="276" w:lineRule="auto"/>
            </w:pPr>
            <w:r>
              <w:t>Valor monetário. Exemplo: 133.050,95 ou 133050,95</w:t>
            </w:r>
          </w:p>
        </w:tc>
      </w:tr>
      <w:tr w:rsidR="00A82183" w14:paraId="49ADB9D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2B20E2" w14:textId="77777777" w:rsidR="00A82183" w:rsidRDefault="00000000">
            <w:pPr>
              <w:pStyle w:val="TableContents"/>
              <w:widowControl w:val="0"/>
              <w:spacing w:after="0" w:line="276" w:lineRule="auto"/>
            </w:pPr>
            <w:r>
              <w:t>Data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8993C5F" w14:textId="77777777" w:rsidR="00A82183" w:rsidRDefault="00000000">
            <w:pPr>
              <w:pStyle w:val="TableContents"/>
              <w:widowControl w:val="0"/>
              <w:spacing w:after="0" w:line="276" w:lineRule="auto"/>
            </w:pPr>
            <w:r>
              <w:t>Data do documento</w:t>
            </w:r>
          </w:p>
        </w:tc>
      </w:tr>
      <w:tr w:rsidR="00A82183" w14:paraId="6F5179A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BE4E56"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CFF0B1" w14:textId="77777777" w:rsidR="00A82183" w:rsidRDefault="00000000">
            <w:pPr>
              <w:pStyle w:val="TableContents"/>
              <w:widowControl w:val="0"/>
              <w:spacing w:after="0" w:line="276" w:lineRule="auto"/>
            </w:pPr>
            <w:r>
              <w:t>Descrição associada com o documento</w:t>
            </w:r>
          </w:p>
        </w:tc>
      </w:tr>
      <w:tr w:rsidR="00A82183" w14:paraId="5BA4EF3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B52D8D" w14:textId="77777777" w:rsidR="00A82183" w:rsidRDefault="00000000">
            <w:pPr>
              <w:pStyle w:val="TableContents"/>
              <w:widowControl w:val="0"/>
              <w:spacing w:after="0" w:line="276" w:lineRule="auto"/>
            </w:pPr>
            <w:r>
              <w:t>IdTipoConferencia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A13616" w14:textId="77777777" w:rsidR="00A82183" w:rsidRDefault="00000000">
            <w:pPr>
              <w:pStyle w:val="TableContents"/>
              <w:widowControl w:val="0"/>
              <w:spacing w:after="0" w:line="276" w:lineRule="auto"/>
            </w:pPr>
            <w:r>
              <w:t>Identificador do tipo de conferência</w:t>
            </w:r>
          </w:p>
        </w:tc>
      </w:tr>
      <w:tr w:rsidR="00A82183" w14:paraId="1018AFF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79E952" w14:textId="77777777" w:rsidR="00A82183" w:rsidRDefault="00000000">
            <w:pPr>
              <w:pStyle w:val="TableContents"/>
              <w:widowControl w:val="0"/>
              <w:spacing w:after="0" w:line="276" w:lineRule="auto"/>
            </w:pPr>
            <w:r>
              <w:lastRenderedPageBreak/>
              <w:t>SinArquivamento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F8CE8D" w14:textId="77777777" w:rsidR="00A82183" w:rsidRDefault="00000000">
            <w:pPr>
              <w:pStyle w:val="TableContents"/>
              <w:widowControl w:val="0"/>
              <w:spacing w:after="0" w:line="276" w:lineRule="auto"/>
            </w:pPr>
            <w:r>
              <w:t>S/N – Sinalizador indica se o documento deve ser arquivado</w:t>
            </w:r>
          </w:p>
        </w:tc>
      </w:tr>
      <w:tr w:rsidR="00A82183" w14:paraId="686B574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229DA6" w14:textId="77777777" w:rsidR="00A82183" w:rsidRDefault="00000000">
            <w:pPr>
              <w:pStyle w:val="TableContents"/>
              <w:widowControl w:val="0"/>
              <w:spacing w:after="0" w:line="276" w:lineRule="auto"/>
            </w:pPr>
            <w:r>
              <w:t>Remetente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06AEC4" w14:textId="77777777" w:rsidR="00A82183" w:rsidRDefault="00000000">
            <w:pPr>
              <w:pStyle w:val="TableContents"/>
              <w:widowControl w:val="0"/>
              <w:spacing w:after="0" w:line="276" w:lineRule="auto"/>
            </w:pPr>
            <w:r>
              <w:t>Obrigatório para documentos externos, passar null para documentos gerados (ver estrutura RemetenteAPI). Todos os campos da estrutura são opcionais e o sistema tentará identificar o contato na ordem: IdContato, Cpf, Cnpj, Sigla+Nome, Sigla ou Nome. Por exemplo, se passados CPF, Sigla e Nome então a busca será apenas pelo CPF. Caso exista um registro com o CPF informado ele será usado mesmo que a Sigla/Nome sejam diferentes. Caso não encontre então será cadastrado um contato com o CPF, Sigla e Nome informados. Se o contato pode não existir então é importante passar o Nome para permitir o cadastro automático.</w:t>
            </w:r>
          </w:p>
        </w:tc>
      </w:tr>
      <w:tr w:rsidR="00A82183" w14:paraId="4398AE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0093A9" w14:textId="77777777" w:rsidR="00A82183" w:rsidRDefault="00000000">
            <w:pPr>
              <w:pStyle w:val="TableContents"/>
              <w:widowControl w:val="0"/>
              <w:spacing w:after="0" w:line="276" w:lineRule="auto"/>
            </w:pPr>
            <w:r>
              <w:t>Interessados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2DBC2C" w14:textId="77777777" w:rsidR="00A82183" w:rsidRDefault="00000000">
            <w:pPr>
              <w:pStyle w:val="TableContents"/>
              <w:widowControl w:val="0"/>
              <w:spacing w:after="0" w:line="276" w:lineRule="auto"/>
            </w:pPr>
            <w:r>
              <w:t>Lista de instâncias de InteressadoAPI. Se não existirem interessados deve ser informado um conjunto vazio. Todos os campos da estrutura são opcionais e o sistema tentará identificar o contato na ordem: IdContato, Cpf, Cnpj, Sigla+Nome, Sigla ou Nome. Por exemplo, se passados CPF, Sigla e Nome então a busca será apenas pelo CPF. Caso exista um registro com o CPF informado ele será usado mesmo que a Sigla/Nome sejam diferentes. Caso não encontre então será cadastrado um contato com o CPF, Sigla e Nome informados. Se o contato pode não existir então é importante passar o Nome para permitir o cadastro automático.</w:t>
            </w:r>
          </w:p>
        </w:tc>
      </w:tr>
      <w:tr w:rsidR="00A82183" w14:paraId="348EDF5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6CB3B5" w14:textId="77777777" w:rsidR="00A82183" w:rsidRDefault="00000000">
            <w:pPr>
              <w:pStyle w:val="TableContents"/>
              <w:widowControl w:val="0"/>
              <w:spacing w:after="0" w:line="276" w:lineRule="auto"/>
            </w:pPr>
            <w:r>
              <w:t>Destinatarios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36FCDA" w14:textId="77777777" w:rsidR="00A82183" w:rsidRDefault="00000000">
            <w:pPr>
              <w:pStyle w:val="TableContents"/>
              <w:widowControl w:val="0"/>
              <w:spacing w:after="0" w:line="276" w:lineRule="auto"/>
            </w:pPr>
            <w:r>
              <w:t>Lista de instâncias de DestinatarioAPI. Se não existirem destinatários deve ser informado um conjunto vazio. Todos os campos da estrutura são opcionais e o sistema tentará identificar o contato na ordem: IdContato, Cpf, Cnpj, Sigla+Nome, Sigla ou Nome. Por exemplo, se passados CPF, Sigla e Nome então a busca será apenas pelo CPF. Caso exista um registro com o CPF informado ele será usado mesmo que a Sigla/Nome sejam diferentes. Caso não encontre então será cadastrado um contato com o CPF, Sigla e Nome informados. Se o contato pode não existir então é importante passar o Nome para permitir o cadastro automático.</w:t>
            </w:r>
          </w:p>
        </w:tc>
      </w:tr>
      <w:tr w:rsidR="00A82183" w14:paraId="0E0EE25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1B8DAF" w14:textId="77777777" w:rsidR="00A82183" w:rsidRDefault="00000000">
            <w:pPr>
              <w:pStyle w:val="TableContents"/>
              <w:widowControl w:val="0"/>
              <w:spacing w:after="0" w:line="276" w:lineRule="auto"/>
            </w:pPr>
            <w:r>
              <w:t>Observacao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17546F" w14:textId="77777777" w:rsidR="00A82183" w:rsidRDefault="00000000">
            <w:pPr>
              <w:pStyle w:val="TableContents"/>
              <w:widowControl w:val="0"/>
              <w:spacing w:after="0" w:line="276" w:lineRule="auto"/>
            </w:pPr>
            <w:r>
              <w:t>Texto da observação</w:t>
            </w:r>
          </w:p>
        </w:tc>
      </w:tr>
      <w:tr w:rsidR="00A82183" w14:paraId="4E925BC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0E1066" w14:textId="77777777" w:rsidR="00A82183" w:rsidRDefault="00000000">
            <w:pPr>
              <w:pStyle w:val="TableContents"/>
              <w:widowControl w:val="0"/>
              <w:spacing w:after="0" w:line="276" w:lineRule="auto"/>
            </w:pPr>
            <w:r>
              <w:t>NomeArquivo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980F5D" w14:textId="77777777" w:rsidR="00A82183" w:rsidRDefault="00000000">
            <w:pPr>
              <w:pStyle w:val="TableContents"/>
              <w:widowControl w:val="0"/>
              <w:spacing w:after="0" w:line="276" w:lineRule="auto"/>
            </w:pPr>
            <w:r>
              <w:t>Nome do arquivo associado com o documento Tipo = R</w:t>
            </w:r>
          </w:p>
        </w:tc>
      </w:tr>
      <w:tr w:rsidR="00A82183" w14:paraId="00D125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D86212" w14:textId="77777777" w:rsidR="00A82183" w:rsidRDefault="00000000">
            <w:pPr>
              <w:pStyle w:val="TableContents"/>
              <w:widowControl w:val="0"/>
              <w:spacing w:after="0" w:line="276" w:lineRule="auto"/>
            </w:pPr>
            <w:r>
              <w:t>NivelAcesso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3738E4" w14:textId="77777777" w:rsidR="00A82183" w:rsidRDefault="00000000">
            <w:pPr>
              <w:pStyle w:val="TableContents"/>
              <w:widowControl w:val="0"/>
              <w:spacing w:after="0" w:line="276" w:lineRule="auto"/>
            </w:pPr>
            <w:r>
              <w:t>0 = Público</w:t>
            </w:r>
          </w:p>
          <w:p w14:paraId="608E28F7" w14:textId="77777777" w:rsidR="00A82183" w:rsidRDefault="00000000">
            <w:pPr>
              <w:pStyle w:val="TableContents"/>
              <w:widowControl w:val="0"/>
              <w:spacing w:after="0" w:line="276" w:lineRule="auto"/>
            </w:pPr>
            <w:r>
              <w:t>1 = Restrito</w:t>
            </w:r>
          </w:p>
          <w:p w14:paraId="48C67707" w14:textId="77777777" w:rsidR="00A82183" w:rsidRDefault="00000000">
            <w:pPr>
              <w:pStyle w:val="TableContents"/>
              <w:widowControl w:val="0"/>
              <w:spacing w:after="0" w:line="276" w:lineRule="auto"/>
            </w:pPr>
            <w:r>
              <w:t>2 = Sigiloso</w:t>
            </w:r>
          </w:p>
        </w:tc>
      </w:tr>
      <w:tr w:rsidR="00A82183" w14:paraId="10CF097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9B7707" w14:textId="77777777" w:rsidR="00A82183" w:rsidRDefault="00000000">
            <w:pPr>
              <w:pStyle w:val="TableContents"/>
              <w:widowControl w:val="0"/>
              <w:spacing w:after="0" w:line="276" w:lineRule="auto"/>
            </w:pPr>
            <w:r>
              <w:t>IdHipoteseLegal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3246B2" w14:textId="77777777" w:rsidR="00A82183" w:rsidRDefault="00000000">
            <w:pPr>
              <w:pStyle w:val="TableContents"/>
              <w:widowControl w:val="0"/>
              <w:spacing w:after="0" w:line="276" w:lineRule="auto"/>
            </w:pPr>
            <w:r>
              <w:t>Identificador da hipótese legal associada</w:t>
            </w:r>
          </w:p>
        </w:tc>
      </w:tr>
      <w:tr w:rsidR="00A82183" w14:paraId="070782F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ABA652" w14:textId="77777777" w:rsidR="00A82183" w:rsidRDefault="00000000">
            <w:pPr>
              <w:pStyle w:val="TableContents"/>
              <w:widowControl w:val="0"/>
              <w:spacing w:after="0" w:line="276" w:lineRule="auto"/>
            </w:pPr>
            <w:r>
              <w:t>Conteudo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18948B" w14:textId="77777777" w:rsidR="00A82183" w:rsidRDefault="00000000">
            <w:pPr>
              <w:pStyle w:val="TableContents"/>
              <w:widowControl w:val="0"/>
              <w:spacing w:after="0" w:line="276" w:lineRule="auto"/>
            </w:pPr>
            <w:r>
              <w:t>Conteúdo do documento externo codificado em Base64</w:t>
            </w:r>
          </w:p>
        </w:tc>
      </w:tr>
      <w:tr w:rsidR="00A82183" w14:paraId="6BB5344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384234" w14:textId="77777777" w:rsidR="00A82183" w:rsidRDefault="00000000">
            <w:pPr>
              <w:pStyle w:val="TableContents"/>
              <w:widowControl w:val="0"/>
              <w:spacing w:after="0" w:line="276" w:lineRule="auto"/>
            </w:pPr>
            <w:r>
              <w:t>ConteudoMTOM</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50A41F" w14:textId="77777777" w:rsidR="00A82183" w:rsidRDefault="00000000">
            <w:pPr>
              <w:pStyle w:val="TableContents"/>
              <w:widowControl w:val="0"/>
              <w:spacing w:after="0" w:line="276" w:lineRule="auto"/>
            </w:pPr>
            <w:r>
              <w:t>Conteúdo do documento externo em formato binário</w:t>
            </w:r>
          </w:p>
        </w:tc>
      </w:tr>
      <w:tr w:rsidR="00A82183" w14:paraId="6FAF68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A404FA" w14:textId="77777777" w:rsidR="00A82183" w:rsidRDefault="00000000">
            <w:pPr>
              <w:pStyle w:val="TableContents"/>
              <w:widowControl w:val="0"/>
              <w:spacing w:after="0" w:line="276" w:lineRule="auto"/>
            </w:pPr>
            <w:r>
              <w:t>SinBloqueado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5FBBAB" w14:textId="77777777" w:rsidR="00A82183" w:rsidRDefault="00000000">
            <w:pPr>
              <w:pStyle w:val="TableContents"/>
              <w:widowControl w:val="0"/>
              <w:spacing w:after="0" w:line="276" w:lineRule="auto"/>
            </w:pPr>
            <w:r>
              <w:t>S/N – se o documento estiver bloqueado então seu conteúdo não poderá ser alterado</w:t>
            </w:r>
          </w:p>
        </w:tc>
      </w:tr>
      <w:tr w:rsidR="00A82183" w14:paraId="08E1C74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4C17B0" w14:textId="77777777" w:rsidR="00A82183" w:rsidRDefault="00000000">
            <w:pPr>
              <w:pStyle w:val="TableContents"/>
              <w:widowControl w:val="0"/>
              <w:spacing w:after="0" w:line="276" w:lineRule="auto"/>
            </w:pPr>
            <w:r>
              <w:t>IdArquivo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3582A4" w14:textId="77777777" w:rsidR="00A82183" w:rsidRDefault="00000000">
            <w:pPr>
              <w:pStyle w:val="TableContents"/>
              <w:widowControl w:val="0"/>
              <w:spacing w:after="0" w:line="276" w:lineRule="auto"/>
            </w:pPr>
            <w:r>
              <w:t>Identificador do arquivo no repositório (ver método adicionar Arquivo)</w:t>
            </w:r>
          </w:p>
        </w:tc>
      </w:tr>
      <w:tr w:rsidR="00A82183" w14:paraId="48433ED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A62E94" w14:textId="77777777" w:rsidR="00A82183" w:rsidRDefault="00000000">
            <w:pPr>
              <w:pStyle w:val="TableContents"/>
              <w:widowControl w:val="0"/>
              <w:spacing w:after="0" w:line="276" w:lineRule="auto"/>
            </w:pPr>
            <w:r>
              <w:t>Campos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55CA6A" w14:textId="77777777" w:rsidR="00A82183" w:rsidRDefault="00000000">
            <w:pPr>
              <w:pStyle w:val="TableContents"/>
              <w:widowControl w:val="0"/>
              <w:spacing w:after="0" w:line="276" w:lineRule="auto"/>
            </w:pPr>
            <w:r>
              <w:t>Lista de instâncias de CampoAPI</w:t>
            </w:r>
          </w:p>
        </w:tc>
      </w:tr>
      <w:tr w:rsidR="00A82183" w14:paraId="6433BD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CF95F3" w14:textId="77777777" w:rsidR="00A82183" w:rsidRDefault="00000000">
            <w:pPr>
              <w:pStyle w:val="TableContents"/>
              <w:widowControl w:val="0"/>
              <w:spacing w:after="0" w:line="276" w:lineRule="auto"/>
            </w:pPr>
            <w:r>
              <w:t>IdUnidadeGeradora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B87A2B" w14:textId="77777777" w:rsidR="00A82183" w:rsidRDefault="00000000">
            <w:pPr>
              <w:pStyle w:val="TableContents"/>
              <w:widowControl w:val="0"/>
              <w:spacing w:after="0" w:line="276" w:lineRule="auto"/>
            </w:pPr>
            <w:r>
              <w:t>Identificador da unidade geradora do documento</w:t>
            </w:r>
          </w:p>
        </w:tc>
      </w:tr>
      <w:tr w:rsidR="00A82183" w14:paraId="5320BEC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EF52C8" w14:textId="77777777" w:rsidR="00A82183" w:rsidRDefault="00000000">
            <w:pPr>
              <w:pStyle w:val="TableContents"/>
              <w:widowControl w:val="0"/>
              <w:spacing w:after="0" w:line="276" w:lineRule="auto"/>
            </w:pPr>
            <w:r>
              <w:t>NumeroProtocolo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478E0A" w14:textId="77777777" w:rsidR="00A82183" w:rsidRDefault="00000000">
            <w:pPr>
              <w:pStyle w:val="TableContents"/>
              <w:widowControl w:val="0"/>
              <w:spacing w:after="0" w:line="276" w:lineRule="auto"/>
            </w:pPr>
            <w:r>
              <w:t>Número SEI do documento</w:t>
            </w:r>
          </w:p>
        </w:tc>
      </w:tr>
      <w:tr w:rsidR="00A82183" w14:paraId="5DDFCD2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435AB1" w14:textId="77777777" w:rsidR="00A82183" w:rsidRDefault="00000000">
            <w:pPr>
              <w:pStyle w:val="TableContents"/>
              <w:widowControl w:val="0"/>
              <w:spacing w:after="0" w:line="276" w:lineRule="auto"/>
            </w:pPr>
            <w:r>
              <w:t>SinAssinado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FB0AF2" w14:textId="77777777" w:rsidR="00A82183" w:rsidRDefault="00000000">
            <w:pPr>
              <w:pStyle w:val="TableContents"/>
              <w:widowControl w:val="0"/>
              <w:spacing w:after="0" w:line="276" w:lineRule="auto"/>
            </w:pPr>
            <w:r>
              <w:t>S/N – indica se o documento está assinado</w:t>
            </w:r>
          </w:p>
        </w:tc>
      </w:tr>
      <w:tr w:rsidR="00A82183" w14:paraId="3C56AA9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CEA9C8" w14:textId="77777777" w:rsidR="00A82183" w:rsidRDefault="00000000">
            <w:pPr>
              <w:pStyle w:val="TableContents"/>
              <w:widowControl w:val="0"/>
              <w:spacing w:after="0" w:line="276" w:lineRule="auto"/>
            </w:pPr>
            <w:r>
              <w:t>SinPublicado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546295" w14:textId="77777777" w:rsidR="00A82183" w:rsidRDefault="00000000">
            <w:pPr>
              <w:pStyle w:val="TableContents"/>
              <w:widowControl w:val="0"/>
              <w:spacing w:after="0" w:line="276" w:lineRule="auto"/>
            </w:pPr>
            <w:r>
              <w:t>S/N – indica se o documento está publicado</w:t>
            </w:r>
          </w:p>
        </w:tc>
      </w:tr>
      <w:tr w:rsidR="00A82183" w14:paraId="34A613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DB7976" w14:textId="77777777" w:rsidR="00A82183" w:rsidRDefault="00000000">
            <w:pPr>
              <w:pStyle w:val="TableContents"/>
              <w:widowControl w:val="0"/>
              <w:spacing w:after="0" w:line="276" w:lineRule="auto"/>
            </w:pPr>
            <w:r>
              <w:t>CodigoAcesso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CF8173" w14:textId="77777777" w:rsidR="00A82183" w:rsidRDefault="00000000">
            <w:pPr>
              <w:pStyle w:val="TableContents"/>
              <w:widowControl w:val="0"/>
              <w:spacing w:after="0" w:line="276" w:lineRule="auto"/>
            </w:pPr>
            <w:r>
              <w:t>Valor numérico utilizado pelo sistema para indicar se o usuário tem acesso a determinado protocolo. O usuário tem acesso se esse valor for MAIOR que zero (zero ou negativo indica falta de acesso).</w:t>
            </w:r>
          </w:p>
        </w:tc>
      </w:tr>
      <w:tr w:rsidR="00A82183" w14:paraId="1ED7D2E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588F85" w14:textId="77777777" w:rsidR="00A82183" w:rsidRDefault="00000000">
            <w:pPr>
              <w:pStyle w:val="TableContents"/>
              <w:widowControl w:val="0"/>
              <w:spacing w:after="0" w:line="276" w:lineRule="auto"/>
            </w:pPr>
            <w:r>
              <w:t>IdOrgaoUnidadeGeradora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86C245" w14:textId="77777777" w:rsidR="00A82183" w:rsidRDefault="00000000">
            <w:pPr>
              <w:pStyle w:val="TableContents"/>
              <w:widowControl w:val="0"/>
              <w:spacing w:after="0" w:line="276" w:lineRule="auto"/>
            </w:pPr>
            <w:r>
              <w:t>Identificador do órgão associado com a unidade geradora</w:t>
            </w:r>
          </w:p>
        </w:tc>
      </w:tr>
      <w:tr w:rsidR="00A82183" w14:paraId="7A96884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C352F8" w14:textId="77777777" w:rsidR="00A82183" w:rsidRDefault="00000000">
            <w:pPr>
              <w:pStyle w:val="TableContents"/>
              <w:widowControl w:val="0"/>
              <w:spacing w:after="0" w:line="276" w:lineRule="auto"/>
            </w:pPr>
            <w:r>
              <w:lastRenderedPageBreak/>
              <w:t>IdUsuarioGerador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52C684" w14:textId="77777777" w:rsidR="00A82183" w:rsidRDefault="00000000">
            <w:pPr>
              <w:pStyle w:val="TableContents"/>
              <w:widowControl w:val="0"/>
              <w:spacing w:after="0" w:line="276" w:lineRule="auto"/>
            </w:pPr>
            <w:r>
              <w:t>Identificador do usuário gerador</w:t>
            </w:r>
          </w:p>
        </w:tc>
      </w:tr>
      <w:tr w:rsidR="00A82183" w14:paraId="19FC0E1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F7BD59" w14:textId="77777777" w:rsidR="00A82183" w:rsidRDefault="00000000">
            <w:pPr>
              <w:pStyle w:val="TableContents"/>
              <w:widowControl w:val="0"/>
              <w:spacing w:after="0" w:line="276" w:lineRule="auto"/>
            </w:pPr>
            <w:r>
              <w:t>IdPlanoTrabalho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27F558" w14:textId="77777777" w:rsidR="00A82183" w:rsidRDefault="00000000">
            <w:pPr>
              <w:pStyle w:val="TableContents"/>
              <w:widowControl w:val="0"/>
              <w:spacing w:after="0" w:line="276" w:lineRule="auto"/>
            </w:pPr>
            <w:r>
              <w:t>Identificador do Plano de Trabalho</w:t>
            </w:r>
          </w:p>
        </w:tc>
      </w:tr>
      <w:tr w:rsidR="00A82183" w14:paraId="6E45F2A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B5F32E" w14:textId="77777777" w:rsidR="00A82183" w:rsidRDefault="00000000">
            <w:pPr>
              <w:pStyle w:val="TableContents"/>
              <w:widowControl w:val="0"/>
              <w:spacing w:after="0" w:line="276" w:lineRule="auto"/>
            </w:pPr>
            <w:r>
              <w:t>IdEtapaTrabalho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3F0F97" w14:textId="77777777" w:rsidR="00A82183" w:rsidRDefault="00000000">
            <w:pPr>
              <w:pStyle w:val="TableContents"/>
              <w:widowControl w:val="0"/>
              <w:spacing w:after="0" w:line="276" w:lineRule="auto"/>
            </w:pPr>
            <w:r>
              <w:t>Identificador da Etapa de Trabalho</w:t>
            </w:r>
          </w:p>
        </w:tc>
      </w:tr>
      <w:tr w:rsidR="00A82183" w14:paraId="3AA09D7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7A4ECE" w14:textId="77777777" w:rsidR="00A82183" w:rsidRDefault="00000000">
            <w:pPr>
              <w:pStyle w:val="TableContents"/>
              <w:widowControl w:val="0"/>
              <w:spacing w:after="0" w:line="276" w:lineRule="auto"/>
            </w:pPr>
            <w:r>
              <w:t>IdItemEtapa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2DE46A" w14:textId="77777777" w:rsidR="00A82183" w:rsidRDefault="00000000">
            <w:pPr>
              <w:pStyle w:val="TableContents"/>
              <w:widowControl w:val="0"/>
              <w:spacing w:after="0" w:line="276" w:lineRule="auto"/>
            </w:pPr>
            <w:r>
              <w:t>Identificador do Item da Etapa</w:t>
            </w:r>
          </w:p>
        </w:tc>
      </w:tr>
      <w:tr w:rsidR="00A82183" w14:paraId="529B68D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C5815F" w14:textId="77777777" w:rsidR="00A82183" w:rsidRDefault="00000000">
            <w:pPr>
              <w:pStyle w:val="TableContents"/>
              <w:widowControl w:val="0"/>
              <w:spacing w:after="0" w:line="276" w:lineRule="auto"/>
            </w:pPr>
            <w:r>
              <w:t>IdOperacao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00FA9F" w14:textId="77777777" w:rsidR="00A82183" w:rsidRDefault="00000000">
            <w:pPr>
              <w:pStyle w:val="TableContents"/>
              <w:widowControl w:val="0"/>
              <w:spacing w:after="0" w:line="276" w:lineRule="auto"/>
            </w:pPr>
            <w:r>
              <w:t>Identificador único gerado para a operação iniciada pelo usuário na interface</w:t>
            </w:r>
          </w:p>
        </w:tc>
      </w:tr>
      <w:tr w:rsidR="00A82183" w14:paraId="6835CBF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112FEF" w14:textId="77777777" w:rsidR="00A82183" w:rsidRDefault="00000000">
            <w:pPr>
              <w:pStyle w:val="TableContents"/>
              <w:widowControl w:val="0"/>
              <w:spacing w:after="0" w:line="276" w:lineRule="auto"/>
            </w:pPr>
            <w:r>
              <w:t>AtributosModulo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68B007" w14:textId="77777777" w:rsidR="00A82183" w:rsidRDefault="00000000">
            <w:pPr>
              <w:pStyle w:val="TableContents"/>
              <w:widowControl w:val="0"/>
              <w:spacing w:after="0" w:line="276" w:lineRule="auto"/>
            </w:pPr>
            <w:r>
              <w:t>Conjunto chave-valor com os atributos do módulo</w:t>
            </w:r>
          </w:p>
        </w:tc>
      </w:tr>
    </w:tbl>
    <w:p w14:paraId="72DEB13F" w14:textId="77777777" w:rsidR="00A82183" w:rsidRDefault="00A82183"/>
    <w:p w14:paraId="6442BB04" w14:textId="77777777" w:rsidR="00A82183" w:rsidRDefault="00000000">
      <w:pPr>
        <w:pStyle w:val="Ttulo2"/>
      </w:pPr>
      <w:bookmarkStart w:id="905" w:name="_Toc171671127"/>
      <w:bookmarkStart w:id="906" w:name="__RefHeading___Toc28353_2823614150"/>
      <w:bookmarkStart w:id="907" w:name="_Toc223560078"/>
      <w:bookmarkStart w:id="908" w:name="_Toc223772184"/>
      <w:bookmarkStart w:id="909" w:name="_Toc223782272"/>
      <w:bookmarkStart w:id="910" w:name="_Toc223894754"/>
      <w:bookmarkStart w:id="911" w:name="_Toc223911099"/>
      <w:bookmarkStart w:id="912" w:name="_Toc224379921"/>
      <w:bookmarkStart w:id="913" w:name="_Toc225675707"/>
      <w:bookmarkStart w:id="914" w:name="_Toc225806669"/>
      <w:bookmarkStart w:id="915" w:name="_Toc226042146"/>
      <w:bookmarkStart w:id="916" w:name="_Toc226117975"/>
      <w:bookmarkStart w:id="917" w:name="_Toc226422560"/>
      <w:bookmarkStart w:id="918" w:name="_Toc226644383"/>
      <w:bookmarkStart w:id="919" w:name="_Toc231601066"/>
      <w:r>
        <w:t>EntradaAdicionarArquivoAPI</w:t>
      </w:r>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645E5A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0D6F7A"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7A9227" w14:textId="77777777" w:rsidR="00A82183" w:rsidRDefault="00000000">
            <w:pPr>
              <w:pStyle w:val="TableContents"/>
              <w:widowControl w:val="0"/>
              <w:spacing w:after="0" w:line="276" w:lineRule="auto"/>
            </w:pPr>
            <w:r>
              <w:t>Nome do arquivo</w:t>
            </w:r>
          </w:p>
        </w:tc>
      </w:tr>
      <w:tr w:rsidR="00A82183" w14:paraId="1616124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88A291" w14:textId="77777777" w:rsidR="00A82183" w:rsidRDefault="00000000">
            <w:pPr>
              <w:pStyle w:val="TableContents"/>
              <w:widowControl w:val="0"/>
              <w:spacing w:after="0" w:line="276" w:lineRule="auto"/>
            </w:pPr>
            <w:r>
              <w:t>Tamanho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D17F87" w14:textId="77777777" w:rsidR="00A82183" w:rsidRDefault="00000000">
            <w:pPr>
              <w:pStyle w:val="TableContents"/>
              <w:widowControl w:val="0"/>
              <w:spacing w:after="0" w:line="276" w:lineRule="auto"/>
            </w:pPr>
            <w:r>
              <w:t>Tamanho em bytes do arquivo</w:t>
            </w:r>
          </w:p>
        </w:tc>
      </w:tr>
      <w:tr w:rsidR="00A82183" w14:paraId="4FE59D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C7ABB1" w14:textId="77777777" w:rsidR="00A82183" w:rsidRDefault="00000000">
            <w:pPr>
              <w:pStyle w:val="TableContents"/>
              <w:widowControl w:val="0"/>
              <w:spacing w:after="0" w:line="276" w:lineRule="auto"/>
            </w:pPr>
            <w:r>
              <w:t>Hash</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12A234" w14:textId="77777777" w:rsidR="00A82183" w:rsidRDefault="00000000">
            <w:pPr>
              <w:pStyle w:val="TableContents"/>
              <w:widowControl w:val="0"/>
              <w:spacing w:after="0" w:line="276" w:lineRule="auto"/>
            </w:pPr>
            <w:r>
              <w:t>MD5 do conteúdo total</w:t>
            </w:r>
          </w:p>
        </w:tc>
      </w:tr>
      <w:tr w:rsidR="00A82183" w14:paraId="03AC239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CD891F" w14:textId="77777777" w:rsidR="00A82183" w:rsidRDefault="00000000">
            <w:pPr>
              <w:pStyle w:val="TableContents"/>
              <w:widowControl w:val="0"/>
              <w:spacing w:after="0" w:line="276" w:lineRule="auto"/>
            </w:pPr>
            <w:r>
              <w:t>Conteudo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1235F1" w14:textId="77777777" w:rsidR="00A82183" w:rsidRDefault="00000000">
            <w:pPr>
              <w:pStyle w:val="TableContents"/>
              <w:widowControl w:val="0"/>
              <w:spacing w:after="0" w:line="276" w:lineRule="auto"/>
            </w:pPr>
            <w:r>
              <w:t>Conteúdo total ou parcial do arquivo</w:t>
            </w:r>
          </w:p>
        </w:tc>
      </w:tr>
    </w:tbl>
    <w:p w14:paraId="7DDD09F3" w14:textId="77777777" w:rsidR="00A82183" w:rsidRDefault="00A82183"/>
    <w:p w14:paraId="23D3A9CA" w14:textId="77777777" w:rsidR="00A82183" w:rsidRDefault="00000000">
      <w:pPr>
        <w:pStyle w:val="Ttulo2"/>
      </w:pPr>
      <w:bookmarkStart w:id="920" w:name="_Toc171671128"/>
      <w:bookmarkStart w:id="921" w:name="__RefHeading___Toc28351_2823614150"/>
      <w:bookmarkStart w:id="922" w:name="_Toc223560079"/>
      <w:bookmarkStart w:id="923" w:name="_Toc223772185"/>
      <w:bookmarkStart w:id="924" w:name="_Toc223782273"/>
      <w:bookmarkStart w:id="925" w:name="_Toc223894755"/>
      <w:bookmarkStart w:id="926" w:name="_Toc223911100"/>
      <w:bookmarkStart w:id="927" w:name="_Toc224379922"/>
      <w:bookmarkStart w:id="928" w:name="_Toc225675708"/>
      <w:bookmarkStart w:id="929" w:name="_Toc225806670"/>
      <w:bookmarkStart w:id="930" w:name="_Toc226042147"/>
      <w:bookmarkStart w:id="931" w:name="_Toc226117976"/>
      <w:bookmarkStart w:id="932" w:name="_Toc226422561"/>
      <w:bookmarkStart w:id="933" w:name="_Toc226644384"/>
      <w:bookmarkStart w:id="934" w:name="_Toc231601067"/>
      <w:r>
        <w:t>EntradaAdicionarConteudoArquivoAPI</w:t>
      </w:r>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4675B7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255D43" w14:textId="77777777" w:rsidR="00A82183" w:rsidRDefault="00000000">
            <w:pPr>
              <w:pStyle w:val="TableContents"/>
              <w:widowControl w:val="0"/>
              <w:spacing w:after="0" w:line="276" w:lineRule="auto"/>
            </w:pPr>
            <w:r>
              <w:t>IdArquivo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7793A1" w14:textId="77777777" w:rsidR="00A82183" w:rsidRDefault="00000000">
            <w:pPr>
              <w:pStyle w:val="TableContents"/>
              <w:widowControl w:val="0"/>
              <w:spacing w:after="0" w:line="276" w:lineRule="auto"/>
            </w:pPr>
            <w:r>
              <w:t>Identificador do arquivo no repositório</w:t>
            </w:r>
          </w:p>
        </w:tc>
      </w:tr>
      <w:tr w:rsidR="00A82183" w14:paraId="1737526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2D6F46" w14:textId="77777777" w:rsidR="00A82183" w:rsidRDefault="00000000">
            <w:pPr>
              <w:pStyle w:val="TableContents"/>
              <w:widowControl w:val="0"/>
              <w:spacing w:after="0" w:line="276" w:lineRule="auto"/>
            </w:pPr>
            <w:r>
              <w:t>Conteudo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12B85C" w14:textId="77777777" w:rsidR="00A82183" w:rsidRDefault="00000000">
            <w:pPr>
              <w:pStyle w:val="TableContents"/>
              <w:widowControl w:val="0"/>
              <w:spacing w:after="0" w:line="276" w:lineRule="auto"/>
            </w:pPr>
            <w:r>
              <w:t>Conteúdo parcial do arquivo</w:t>
            </w:r>
          </w:p>
        </w:tc>
      </w:tr>
    </w:tbl>
    <w:p w14:paraId="4061F17F" w14:textId="77777777" w:rsidR="00A82183" w:rsidRDefault="00A82183">
      <w:pPr>
        <w:rPr>
          <w:shd w:val="clear" w:color="auto" w:fill="FFFF00"/>
        </w:rPr>
      </w:pPr>
    </w:p>
    <w:p w14:paraId="087A5D12" w14:textId="77777777" w:rsidR="00A82183" w:rsidRDefault="00000000">
      <w:pPr>
        <w:pStyle w:val="Ttulo2"/>
      </w:pPr>
      <w:bookmarkStart w:id="935" w:name="_Toc171671129"/>
      <w:bookmarkStart w:id="936" w:name="__RefHeading___Toc28349_2823614150"/>
      <w:bookmarkStart w:id="937" w:name="_Toc223560080"/>
      <w:bookmarkStart w:id="938" w:name="_Toc223772186"/>
      <w:bookmarkStart w:id="939" w:name="_Toc223782274"/>
      <w:bookmarkStart w:id="940" w:name="_Toc223894756"/>
      <w:bookmarkStart w:id="941" w:name="_Toc223911101"/>
      <w:bookmarkStart w:id="942" w:name="_Toc224379923"/>
      <w:bookmarkStart w:id="943" w:name="_Toc225675709"/>
      <w:bookmarkStart w:id="944" w:name="_Toc225806671"/>
      <w:bookmarkStart w:id="945" w:name="_Toc226042148"/>
      <w:bookmarkStart w:id="946" w:name="_Toc226117977"/>
      <w:bookmarkStart w:id="947" w:name="_Toc226422562"/>
      <w:bookmarkStart w:id="948" w:name="_Toc226644385"/>
      <w:bookmarkStart w:id="949" w:name="_Toc231601068"/>
      <w:r>
        <w:t>EntradaAgendarPublicacaoAPI</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313D60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513D66"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AD654C" w14:textId="77777777" w:rsidR="00A82183" w:rsidRDefault="00000000">
            <w:pPr>
              <w:pStyle w:val="TableContents"/>
              <w:widowControl w:val="0"/>
              <w:spacing w:after="0" w:line="276" w:lineRule="auto"/>
            </w:pPr>
            <w:r>
              <w:t>Identificador do documento</w:t>
            </w:r>
          </w:p>
        </w:tc>
      </w:tr>
      <w:tr w:rsidR="00A82183" w14:paraId="717599D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066D9B"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A7D3CF" w14:textId="77777777" w:rsidR="00A82183" w:rsidRDefault="00000000">
            <w:pPr>
              <w:pStyle w:val="TableContents"/>
              <w:widowControl w:val="0"/>
              <w:spacing w:after="0" w:line="276" w:lineRule="auto"/>
            </w:pPr>
            <w:r>
              <w:t>Número do documento visível para o usuário. Exemplo: 0003934</w:t>
            </w:r>
          </w:p>
        </w:tc>
      </w:tr>
      <w:tr w:rsidR="00A82183" w14:paraId="14D48247"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479ADD3D" w14:textId="77777777" w:rsidR="00A82183" w:rsidRDefault="00000000">
            <w:pPr>
              <w:pStyle w:val="TableContents"/>
              <w:widowControl w:val="0"/>
              <w:spacing w:after="0" w:line="276" w:lineRule="auto"/>
            </w:pPr>
            <w:r>
              <w:t>StaMotivo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1B263FCF" w14:textId="77777777" w:rsidR="00A82183" w:rsidRDefault="00000000">
            <w:pPr>
              <w:pStyle w:val="TableContents"/>
              <w:widowControl w:val="0"/>
              <w:spacing w:after="0" w:line="276" w:lineRule="auto"/>
            </w:pPr>
            <w:r>
              <w:t>1 = Publicação</w:t>
            </w:r>
          </w:p>
          <w:p w14:paraId="256AA917" w14:textId="77777777" w:rsidR="00A82183" w:rsidRDefault="00000000">
            <w:pPr>
              <w:pStyle w:val="TableContents"/>
              <w:widowControl w:val="0"/>
              <w:spacing w:after="0" w:line="276" w:lineRule="auto"/>
            </w:pPr>
            <w:r>
              <w:t>2 = Retificação</w:t>
            </w:r>
          </w:p>
          <w:p w14:paraId="07E59660" w14:textId="77777777" w:rsidR="00A82183" w:rsidRDefault="00000000">
            <w:pPr>
              <w:pStyle w:val="TableContents"/>
              <w:widowControl w:val="0"/>
              <w:spacing w:after="0" w:line="276" w:lineRule="auto"/>
            </w:pPr>
            <w:r>
              <w:t>3 = Republicação</w:t>
            </w:r>
          </w:p>
          <w:p w14:paraId="0DC68B23" w14:textId="77777777" w:rsidR="00A82183" w:rsidRDefault="00000000">
            <w:pPr>
              <w:pStyle w:val="TableContents"/>
              <w:widowControl w:val="0"/>
              <w:spacing w:after="0" w:line="276" w:lineRule="auto"/>
            </w:pPr>
            <w:r>
              <w:t>4 = Apostilamento</w:t>
            </w:r>
          </w:p>
        </w:tc>
      </w:tr>
      <w:tr w:rsidR="00A82183" w14:paraId="3E1C27CA"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79698FD" w14:textId="77777777" w:rsidR="00A82183" w:rsidRDefault="00000000">
            <w:pPr>
              <w:pStyle w:val="TableContents"/>
              <w:widowControl w:val="0"/>
              <w:spacing w:after="0" w:line="276" w:lineRule="auto"/>
            </w:pPr>
            <w:r>
              <w:t>IdVeiculoPublicacao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777E86B" w14:textId="77777777" w:rsidR="00A82183" w:rsidRDefault="00000000">
            <w:pPr>
              <w:pStyle w:val="TableContents"/>
              <w:widowControl w:val="0"/>
              <w:spacing w:after="0" w:line="276" w:lineRule="auto"/>
            </w:pPr>
            <w:r>
              <w:t>Identificador do veículo de publicação</w:t>
            </w:r>
          </w:p>
        </w:tc>
      </w:tr>
      <w:tr w:rsidR="00A82183" w14:paraId="497A093F"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92F3ED5" w14:textId="77777777" w:rsidR="00A82183" w:rsidRDefault="00000000">
            <w:pPr>
              <w:pStyle w:val="TableContents"/>
              <w:widowControl w:val="0"/>
              <w:spacing w:after="0" w:line="276" w:lineRule="auto"/>
            </w:pPr>
            <w:r>
              <w:t>DataDisponibilizacao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48A520A" w14:textId="77777777" w:rsidR="00A82183" w:rsidRDefault="00000000">
            <w:pPr>
              <w:pStyle w:val="TableContents"/>
              <w:widowControl w:val="0"/>
              <w:spacing w:after="0" w:line="276" w:lineRule="auto"/>
            </w:pPr>
            <w:r>
              <w:t>Data de disponibilização</w:t>
            </w:r>
          </w:p>
        </w:tc>
      </w:tr>
      <w:tr w:rsidR="00A82183" w14:paraId="17ABCDFF"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9C197E4" w14:textId="77777777" w:rsidR="00A82183" w:rsidRDefault="00000000">
            <w:pPr>
              <w:pStyle w:val="TableContents"/>
              <w:widowControl w:val="0"/>
              <w:spacing w:after="0" w:line="276" w:lineRule="auto"/>
            </w:pPr>
            <w:r>
              <w:t>Resumo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42ECF625" w14:textId="77777777" w:rsidR="00A82183" w:rsidRDefault="00000000">
            <w:pPr>
              <w:pStyle w:val="TableContents"/>
              <w:widowControl w:val="0"/>
              <w:spacing w:after="0" w:line="276" w:lineRule="auto"/>
            </w:pPr>
            <w:r>
              <w:t>Texto do resumo de publicação</w:t>
            </w:r>
          </w:p>
        </w:tc>
      </w:tr>
      <w:tr w:rsidR="00A82183" w14:paraId="29111901"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50A8056" w14:textId="77777777" w:rsidR="00A82183" w:rsidRDefault="00000000">
            <w:pPr>
              <w:pStyle w:val="TableContents"/>
              <w:widowControl w:val="0"/>
              <w:spacing w:after="0" w:line="276" w:lineRule="auto"/>
            </w:pPr>
            <w:r>
              <w:t>ImprensaNacional</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EEA2EC4" w14:textId="77777777" w:rsidR="00A82183" w:rsidRDefault="00000000">
            <w:pPr>
              <w:pStyle w:val="TableContents"/>
              <w:widowControl w:val="0"/>
              <w:spacing w:after="0" w:line="276" w:lineRule="auto"/>
            </w:pPr>
            <w:r>
              <w:t>Ocorrência de PublicacaoImprensaNacionalAPI preenchida com IdVeiculo, Pagina, IdSecao e Data.</w:t>
            </w:r>
          </w:p>
        </w:tc>
      </w:tr>
    </w:tbl>
    <w:p w14:paraId="0FF90253" w14:textId="77777777" w:rsidR="00A82183" w:rsidRDefault="00A82183">
      <w:pPr>
        <w:rPr>
          <w:shd w:val="clear" w:color="auto" w:fill="FFFF00"/>
        </w:rPr>
      </w:pPr>
    </w:p>
    <w:p w14:paraId="5EDADE27" w14:textId="77777777" w:rsidR="00A82183" w:rsidRDefault="00000000">
      <w:pPr>
        <w:pStyle w:val="Ttulo2"/>
      </w:pPr>
      <w:bookmarkStart w:id="950" w:name="_Toc171671130"/>
      <w:bookmarkStart w:id="951" w:name="__RefHeading___Toc28347_2823614150"/>
      <w:bookmarkStart w:id="952" w:name="_Toc223560081"/>
      <w:bookmarkStart w:id="953" w:name="_Toc223772187"/>
      <w:bookmarkStart w:id="954" w:name="_Toc223782275"/>
      <w:bookmarkStart w:id="955" w:name="_Toc223894757"/>
      <w:bookmarkStart w:id="956" w:name="_Toc223911102"/>
      <w:bookmarkStart w:id="957" w:name="_Toc224379924"/>
      <w:bookmarkStart w:id="958" w:name="_Toc225675710"/>
      <w:bookmarkStart w:id="959" w:name="_Toc225806672"/>
      <w:bookmarkStart w:id="960" w:name="_Toc226042149"/>
      <w:bookmarkStart w:id="961" w:name="_Toc226117978"/>
      <w:bookmarkStart w:id="962" w:name="_Toc226422563"/>
      <w:bookmarkStart w:id="963" w:name="_Toc226644386"/>
      <w:bookmarkStart w:id="964" w:name="_Toc231601069"/>
      <w:r>
        <w:t>EntradaAlterarPublicacaoAPI</w:t>
      </w:r>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C62892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895A42" w14:textId="77777777" w:rsidR="00A82183" w:rsidRDefault="00000000">
            <w:pPr>
              <w:pStyle w:val="TableContents"/>
              <w:widowControl w:val="0"/>
              <w:spacing w:after="0" w:line="276" w:lineRule="auto"/>
            </w:pPr>
            <w:r>
              <w:t>IdPublicacao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585284" w14:textId="77777777" w:rsidR="00A82183" w:rsidRDefault="00000000">
            <w:pPr>
              <w:pStyle w:val="TableContents"/>
              <w:widowControl w:val="0"/>
              <w:spacing w:after="0" w:line="276" w:lineRule="auto"/>
            </w:pPr>
            <w:r>
              <w:t>Identificador da publicação</w:t>
            </w:r>
          </w:p>
        </w:tc>
      </w:tr>
      <w:tr w:rsidR="00A82183" w14:paraId="11817DDE"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B34E9B8" w14:textId="77777777" w:rsidR="00A82183" w:rsidRDefault="00000000">
            <w:pPr>
              <w:pStyle w:val="TableContents"/>
              <w:widowControl w:val="0"/>
              <w:spacing w:after="0" w:line="276" w:lineRule="auto"/>
            </w:pPr>
            <w:r>
              <w:t>IdDocumento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7F7338C" w14:textId="77777777" w:rsidR="00A82183" w:rsidRDefault="00000000">
            <w:pPr>
              <w:pStyle w:val="TableContents"/>
              <w:widowControl w:val="0"/>
              <w:spacing w:after="0" w:line="276" w:lineRule="auto"/>
            </w:pPr>
            <w:r>
              <w:t>Identificador do documento</w:t>
            </w:r>
          </w:p>
        </w:tc>
      </w:tr>
      <w:tr w:rsidR="00A82183" w14:paraId="15CFBA9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C678BA"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12518F" w14:textId="77777777" w:rsidR="00A82183" w:rsidRDefault="00000000">
            <w:pPr>
              <w:pStyle w:val="TableContents"/>
              <w:widowControl w:val="0"/>
              <w:spacing w:after="0" w:line="276" w:lineRule="auto"/>
            </w:pPr>
            <w:r>
              <w:t>Número do documento visível para o usuário. Exemplo: 0003934</w:t>
            </w:r>
          </w:p>
        </w:tc>
      </w:tr>
      <w:tr w:rsidR="00A82183" w14:paraId="7A2FA77A"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D34D118" w14:textId="77777777" w:rsidR="00A82183" w:rsidRDefault="00000000">
            <w:pPr>
              <w:pStyle w:val="TableContents"/>
              <w:widowControl w:val="0"/>
              <w:spacing w:after="0" w:line="276" w:lineRule="auto"/>
            </w:pPr>
            <w:r>
              <w:t>StaMotivo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4E467B0E" w14:textId="77777777" w:rsidR="00A82183" w:rsidRDefault="00000000">
            <w:pPr>
              <w:pStyle w:val="TableContents"/>
              <w:widowControl w:val="0"/>
              <w:spacing w:after="0" w:line="276" w:lineRule="auto"/>
            </w:pPr>
            <w:r>
              <w:t>1 = Publicação</w:t>
            </w:r>
          </w:p>
          <w:p w14:paraId="00EBB32A" w14:textId="77777777" w:rsidR="00A82183" w:rsidRDefault="00000000">
            <w:pPr>
              <w:pStyle w:val="TableContents"/>
              <w:widowControl w:val="0"/>
              <w:spacing w:after="0" w:line="276" w:lineRule="auto"/>
            </w:pPr>
            <w:r>
              <w:t>2 = Retificação</w:t>
            </w:r>
          </w:p>
          <w:p w14:paraId="6D44F506" w14:textId="77777777" w:rsidR="00A82183" w:rsidRDefault="00000000">
            <w:pPr>
              <w:pStyle w:val="TableContents"/>
              <w:widowControl w:val="0"/>
              <w:spacing w:after="0" w:line="276" w:lineRule="auto"/>
            </w:pPr>
            <w:r>
              <w:t>3 = Republicação</w:t>
            </w:r>
          </w:p>
          <w:p w14:paraId="0978CBD0" w14:textId="77777777" w:rsidR="00A82183" w:rsidRDefault="00000000">
            <w:pPr>
              <w:pStyle w:val="TableContents"/>
              <w:widowControl w:val="0"/>
              <w:spacing w:after="0" w:line="276" w:lineRule="auto"/>
            </w:pPr>
            <w:r>
              <w:t>4 = Apostilamento</w:t>
            </w:r>
          </w:p>
        </w:tc>
      </w:tr>
      <w:tr w:rsidR="00A82183" w14:paraId="46609B58"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1138E703" w14:textId="77777777" w:rsidR="00A82183" w:rsidRDefault="00000000">
            <w:pPr>
              <w:pStyle w:val="TableContents"/>
              <w:widowControl w:val="0"/>
              <w:spacing w:after="0" w:line="276" w:lineRule="auto"/>
            </w:pPr>
            <w:r>
              <w:t>IdVeiculoPublicacao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4F0322F3" w14:textId="77777777" w:rsidR="00A82183" w:rsidRDefault="00000000">
            <w:pPr>
              <w:pStyle w:val="TableContents"/>
              <w:widowControl w:val="0"/>
              <w:spacing w:after="0" w:line="276" w:lineRule="auto"/>
            </w:pPr>
            <w:r>
              <w:t>Identificador do veículo de publicação</w:t>
            </w:r>
          </w:p>
        </w:tc>
      </w:tr>
      <w:tr w:rsidR="00A82183" w14:paraId="724A2AAF"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3345B5C" w14:textId="77777777" w:rsidR="00A82183" w:rsidRDefault="00000000">
            <w:pPr>
              <w:pStyle w:val="TableContents"/>
              <w:widowControl w:val="0"/>
              <w:spacing w:after="0" w:line="276" w:lineRule="auto"/>
            </w:pPr>
            <w:r>
              <w:t>DataDisponibilizacao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AA18A7A" w14:textId="77777777" w:rsidR="00A82183" w:rsidRDefault="00000000">
            <w:pPr>
              <w:pStyle w:val="TableContents"/>
              <w:widowControl w:val="0"/>
              <w:spacing w:after="0" w:line="276" w:lineRule="auto"/>
            </w:pPr>
            <w:r>
              <w:t>Data de disponibilização</w:t>
            </w:r>
          </w:p>
        </w:tc>
      </w:tr>
      <w:tr w:rsidR="00A82183" w14:paraId="7FFB0E93"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2546D88" w14:textId="77777777" w:rsidR="00A82183" w:rsidRDefault="00000000">
            <w:pPr>
              <w:pStyle w:val="TableContents"/>
              <w:widowControl w:val="0"/>
              <w:spacing w:after="0" w:line="276" w:lineRule="auto"/>
            </w:pPr>
            <w:r>
              <w:t>Resumo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1BFACF9A" w14:textId="77777777" w:rsidR="00A82183" w:rsidRDefault="00000000">
            <w:pPr>
              <w:pStyle w:val="TableContents"/>
              <w:widowControl w:val="0"/>
              <w:spacing w:after="0" w:line="276" w:lineRule="auto"/>
            </w:pPr>
            <w:r>
              <w:t>Texto do resumo de publicação</w:t>
            </w:r>
          </w:p>
        </w:tc>
      </w:tr>
      <w:tr w:rsidR="00A82183" w14:paraId="57EFA620"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D6B101E" w14:textId="77777777" w:rsidR="00A82183" w:rsidRDefault="00000000">
            <w:pPr>
              <w:pStyle w:val="TableContents"/>
              <w:widowControl w:val="0"/>
              <w:spacing w:after="0" w:line="276" w:lineRule="auto"/>
            </w:pPr>
            <w:r>
              <w:t>ImprensaNacional</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F562C55" w14:textId="77777777" w:rsidR="00A82183" w:rsidRDefault="00000000">
            <w:pPr>
              <w:pStyle w:val="TableContents"/>
              <w:widowControl w:val="0"/>
              <w:spacing w:after="0" w:line="276" w:lineRule="auto"/>
            </w:pPr>
            <w:r>
              <w:t>Ocorrência de PublicacaoImprensaNacionalAPI preenchida com IdVeiculo, Pagina, IdSecao e Data.</w:t>
            </w:r>
          </w:p>
        </w:tc>
      </w:tr>
    </w:tbl>
    <w:p w14:paraId="1FC4ED2C" w14:textId="77777777" w:rsidR="00A82183" w:rsidRDefault="00A82183"/>
    <w:p w14:paraId="60CB78C4" w14:textId="77777777" w:rsidR="00A82183" w:rsidRDefault="00000000">
      <w:pPr>
        <w:pStyle w:val="Ttulo2"/>
      </w:pPr>
      <w:bookmarkStart w:id="965" w:name="_Toc171671131"/>
      <w:bookmarkStart w:id="966" w:name="__RefHeading___Toc28345_2823614150"/>
      <w:bookmarkStart w:id="967" w:name="_Toc223560082"/>
      <w:bookmarkStart w:id="968" w:name="_Toc223772188"/>
      <w:bookmarkStart w:id="969" w:name="_Toc223782276"/>
      <w:bookmarkStart w:id="970" w:name="_Toc223894758"/>
      <w:bookmarkStart w:id="971" w:name="_Toc223911103"/>
      <w:bookmarkStart w:id="972" w:name="_Toc224379925"/>
      <w:bookmarkStart w:id="973" w:name="_Toc225675711"/>
      <w:bookmarkStart w:id="974" w:name="_Toc225806673"/>
      <w:bookmarkStart w:id="975" w:name="_Toc226042150"/>
      <w:bookmarkStart w:id="976" w:name="_Toc226117979"/>
      <w:bookmarkStart w:id="977" w:name="_Toc226422564"/>
      <w:bookmarkStart w:id="978" w:name="_Toc226644387"/>
      <w:bookmarkStart w:id="979" w:name="_Toc231601070"/>
      <w:r>
        <w:lastRenderedPageBreak/>
        <w:t>EntradaAnexarProcessoAPI</w:t>
      </w:r>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3AD48D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E4D17D" w14:textId="77777777" w:rsidR="00A82183" w:rsidRDefault="00000000">
            <w:pPr>
              <w:pStyle w:val="TableContents"/>
              <w:widowControl w:val="0"/>
              <w:spacing w:after="0" w:line="276" w:lineRule="auto"/>
            </w:pPr>
            <w:r>
              <w:t>IdProcedimentoPrincipal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45A3E3" w14:textId="77777777" w:rsidR="00A82183" w:rsidRDefault="00000000">
            <w:pPr>
              <w:pStyle w:val="TableContents"/>
              <w:widowControl w:val="0"/>
              <w:spacing w:after="0" w:line="276" w:lineRule="auto"/>
            </w:pPr>
            <w:r>
              <w:t>Identificador do processo que conterá o anexo</w:t>
            </w:r>
          </w:p>
        </w:tc>
      </w:tr>
      <w:tr w:rsidR="00A82183" w14:paraId="53DE6B6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D0CA1B" w14:textId="77777777" w:rsidR="00A82183" w:rsidRDefault="00000000">
            <w:pPr>
              <w:pStyle w:val="TableContents"/>
              <w:widowControl w:val="0"/>
              <w:spacing w:after="0" w:line="276" w:lineRule="auto"/>
            </w:pPr>
            <w:r>
              <w:t>ProtocoloProcedimentoPrincipal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E651D7" w14:textId="77777777" w:rsidR="00A82183" w:rsidRDefault="00000000">
            <w:pPr>
              <w:pStyle w:val="TableContents"/>
              <w:widowControl w:val="0"/>
              <w:spacing w:after="0" w:line="276" w:lineRule="auto"/>
            </w:pPr>
            <w:r>
              <w:t>Número do processo que conterá o anexo visível para o usuário. Exemplo: 12.1.000000077-4</w:t>
            </w:r>
          </w:p>
        </w:tc>
      </w:tr>
      <w:tr w:rsidR="00A82183" w14:paraId="695B016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CA9D58" w14:textId="77777777" w:rsidR="00A82183" w:rsidRDefault="00000000">
            <w:pPr>
              <w:pStyle w:val="TableContents"/>
              <w:widowControl w:val="0"/>
              <w:spacing w:after="0" w:line="276" w:lineRule="auto"/>
            </w:pPr>
            <w:r>
              <w:t>IdProcedimentoAnexado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02ED6A" w14:textId="77777777" w:rsidR="00A82183" w:rsidRDefault="00000000">
            <w:pPr>
              <w:pStyle w:val="TableContents"/>
              <w:widowControl w:val="0"/>
              <w:spacing w:after="0" w:line="276" w:lineRule="auto"/>
            </w:pPr>
            <w:r>
              <w:t>Identificador do processo que será anexado</w:t>
            </w:r>
          </w:p>
        </w:tc>
      </w:tr>
      <w:tr w:rsidR="00A82183" w14:paraId="618A8F7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51BD09" w14:textId="77777777" w:rsidR="00A82183" w:rsidRDefault="00000000">
            <w:pPr>
              <w:pStyle w:val="TableContents"/>
              <w:widowControl w:val="0"/>
              <w:spacing w:after="0" w:line="276" w:lineRule="auto"/>
            </w:pPr>
            <w:r>
              <w:t>ProtocoloProcedimentoAnexado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CDDC55" w14:textId="77777777" w:rsidR="00A82183" w:rsidRDefault="00000000">
            <w:pPr>
              <w:pStyle w:val="TableContents"/>
              <w:widowControl w:val="0"/>
              <w:spacing w:after="0" w:line="276" w:lineRule="auto"/>
            </w:pPr>
            <w:r>
              <w:t>Número do processo que será anexado visível para o usuário. Exemplo: 12.1.000001213-6</w:t>
            </w:r>
          </w:p>
        </w:tc>
      </w:tr>
    </w:tbl>
    <w:p w14:paraId="1BAE4888" w14:textId="77777777" w:rsidR="00A82183" w:rsidRDefault="00A82183"/>
    <w:p w14:paraId="082158C2" w14:textId="77777777" w:rsidR="00A82183" w:rsidRDefault="00000000">
      <w:pPr>
        <w:pStyle w:val="Ttulo2"/>
      </w:pPr>
      <w:bookmarkStart w:id="980" w:name="_Toc171671132"/>
      <w:bookmarkStart w:id="981" w:name="__RefHeading___Toc28343_2823614150"/>
      <w:bookmarkStart w:id="982" w:name="_Toc223560083"/>
      <w:bookmarkStart w:id="983" w:name="_Toc223772189"/>
      <w:bookmarkStart w:id="984" w:name="_Toc223782277"/>
      <w:bookmarkStart w:id="985" w:name="_Toc223894759"/>
      <w:bookmarkStart w:id="986" w:name="_Toc223911104"/>
      <w:bookmarkStart w:id="987" w:name="_Toc224379926"/>
      <w:bookmarkStart w:id="988" w:name="_Toc225675712"/>
      <w:bookmarkStart w:id="989" w:name="_Toc225806674"/>
      <w:bookmarkStart w:id="990" w:name="_Toc226042151"/>
      <w:bookmarkStart w:id="991" w:name="_Toc226117980"/>
      <w:bookmarkStart w:id="992" w:name="_Toc226422565"/>
      <w:bookmarkStart w:id="993" w:name="_Toc226644388"/>
      <w:bookmarkStart w:id="994" w:name="_Toc231601071"/>
      <w:r>
        <w:t>EntradaAtribuirProcessoAPI</w:t>
      </w:r>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78E877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56CBAB"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D013A5" w14:textId="77777777" w:rsidR="00A82183" w:rsidRDefault="00000000">
            <w:pPr>
              <w:pStyle w:val="TableContents"/>
              <w:widowControl w:val="0"/>
              <w:spacing w:after="0" w:line="276" w:lineRule="auto"/>
            </w:pPr>
            <w:r>
              <w:t>Identificador do processo</w:t>
            </w:r>
          </w:p>
        </w:tc>
      </w:tr>
      <w:tr w:rsidR="00A82183" w14:paraId="4A8BD03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EEFD7B"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7EFBB9" w14:textId="77777777" w:rsidR="00A82183" w:rsidRDefault="00000000">
            <w:pPr>
              <w:pStyle w:val="TableContents"/>
              <w:widowControl w:val="0"/>
              <w:spacing w:after="0" w:line="276" w:lineRule="auto"/>
            </w:pPr>
            <w:r>
              <w:t>Número do processo visível para o usuário. Exemplo: 12.1.000000077-4</w:t>
            </w:r>
          </w:p>
        </w:tc>
      </w:tr>
      <w:tr w:rsidR="00A82183" w14:paraId="282D98A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BF7697" w14:textId="77777777" w:rsidR="00A82183" w:rsidRDefault="00000000">
            <w:pPr>
              <w:pStyle w:val="TableContents"/>
              <w:widowControl w:val="0"/>
              <w:spacing w:after="0" w:line="276" w:lineRule="auto"/>
            </w:pPr>
            <w:r>
              <w:t>IdUsuario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3569ED" w14:textId="77777777" w:rsidR="00A82183" w:rsidRDefault="00000000">
            <w:pPr>
              <w:pStyle w:val="TableContents"/>
              <w:widowControl w:val="0"/>
              <w:spacing w:after="0" w:line="276" w:lineRule="auto"/>
            </w:pPr>
            <w:r>
              <w:t>Identificador do usuário</w:t>
            </w:r>
          </w:p>
        </w:tc>
      </w:tr>
      <w:tr w:rsidR="00A82183" w14:paraId="03E58EF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469D6D" w14:textId="77777777" w:rsidR="00A82183" w:rsidRDefault="00000000">
            <w:pPr>
              <w:pStyle w:val="TableContents"/>
              <w:widowControl w:val="0"/>
              <w:spacing w:after="0" w:line="276" w:lineRule="auto"/>
            </w:pPr>
            <w:r>
              <w:t>SinReabrir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125F79" w14:textId="77777777" w:rsidR="00A82183" w:rsidRDefault="00000000">
            <w:pPr>
              <w:pStyle w:val="TableContents"/>
              <w:widowControl w:val="0"/>
              <w:spacing w:after="0" w:line="276" w:lineRule="auto"/>
            </w:pPr>
            <w:r>
              <w:t>S/N – indica se o processo deve ser reaberto caso esteja concluído</w:t>
            </w:r>
          </w:p>
        </w:tc>
      </w:tr>
    </w:tbl>
    <w:p w14:paraId="18AB0DD9" w14:textId="77777777" w:rsidR="00A82183" w:rsidRDefault="00A82183">
      <w:pPr>
        <w:rPr>
          <w:shd w:val="clear" w:color="auto" w:fill="FFF200"/>
        </w:rPr>
      </w:pPr>
    </w:p>
    <w:p w14:paraId="753F0F6D" w14:textId="77777777" w:rsidR="00A82183" w:rsidRDefault="00000000">
      <w:pPr>
        <w:pStyle w:val="Ttulo2"/>
      </w:pPr>
      <w:bookmarkStart w:id="995" w:name="_Toc171671133"/>
      <w:bookmarkStart w:id="996" w:name="__RefHeading___Toc28341_2823614150"/>
      <w:bookmarkStart w:id="997" w:name="_Toc223560084"/>
      <w:bookmarkStart w:id="998" w:name="_Toc223772190"/>
      <w:bookmarkStart w:id="999" w:name="_Toc223782278"/>
      <w:bookmarkStart w:id="1000" w:name="_Toc223894760"/>
      <w:bookmarkStart w:id="1001" w:name="_Toc223911105"/>
      <w:bookmarkStart w:id="1002" w:name="_Toc224379927"/>
      <w:bookmarkStart w:id="1003" w:name="_Toc225675713"/>
      <w:bookmarkStart w:id="1004" w:name="_Toc225806675"/>
      <w:bookmarkStart w:id="1005" w:name="_Toc226042152"/>
      <w:bookmarkStart w:id="1006" w:name="_Toc226117981"/>
      <w:bookmarkStart w:id="1007" w:name="_Toc226422566"/>
      <w:bookmarkStart w:id="1008" w:name="_Toc226644389"/>
      <w:bookmarkStart w:id="1009" w:name="_Toc231601072"/>
      <w:r>
        <w:t>EntradaBloquearDocumentoAPI</w:t>
      </w:r>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2E09BA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3FC163"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EA9EF3" w14:textId="77777777" w:rsidR="00A82183" w:rsidRDefault="00000000">
            <w:pPr>
              <w:pStyle w:val="TableContents"/>
              <w:widowControl w:val="0"/>
              <w:spacing w:after="80"/>
            </w:pPr>
            <w:r>
              <w:t>Identificador do documento</w:t>
            </w:r>
          </w:p>
        </w:tc>
      </w:tr>
      <w:tr w:rsidR="00A82183" w14:paraId="5BA9870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C04B88"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1E6F87" w14:textId="77777777" w:rsidR="00A82183" w:rsidRDefault="00000000">
            <w:pPr>
              <w:pStyle w:val="TableContents"/>
              <w:widowControl w:val="0"/>
              <w:spacing w:after="0" w:line="276" w:lineRule="auto"/>
            </w:pPr>
            <w:r>
              <w:t>Número do documento visível para o usuário. Exemplo: 0003934</w:t>
            </w:r>
          </w:p>
        </w:tc>
      </w:tr>
    </w:tbl>
    <w:p w14:paraId="11AEE4FA" w14:textId="77777777" w:rsidR="00A82183" w:rsidRDefault="00A82183"/>
    <w:p w14:paraId="7D9309D5" w14:textId="77777777" w:rsidR="00A82183" w:rsidRDefault="00000000">
      <w:pPr>
        <w:pStyle w:val="Ttulo2"/>
      </w:pPr>
      <w:bookmarkStart w:id="1010" w:name="_Toc171671134"/>
      <w:bookmarkStart w:id="1011" w:name="__RefHeading___Toc28339_2823614150"/>
      <w:bookmarkStart w:id="1012" w:name="_Toc223560085"/>
      <w:bookmarkStart w:id="1013" w:name="_Toc223772191"/>
      <w:bookmarkStart w:id="1014" w:name="_Toc223782279"/>
      <w:bookmarkStart w:id="1015" w:name="_Toc223894761"/>
      <w:bookmarkStart w:id="1016" w:name="_Toc223911106"/>
      <w:bookmarkStart w:id="1017" w:name="_Toc224379928"/>
      <w:bookmarkStart w:id="1018" w:name="_Toc225675714"/>
      <w:bookmarkStart w:id="1019" w:name="_Toc225806676"/>
      <w:bookmarkStart w:id="1020" w:name="_Toc226042153"/>
      <w:bookmarkStart w:id="1021" w:name="_Toc226117982"/>
      <w:bookmarkStart w:id="1022" w:name="_Toc226422567"/>
      <w:bookmarkStart w:id="1023" w:name="_Toc226644390"/>
      <w:bookmarkStart w:id="1024" w:name="_Toc231601073"/>
      <w:r>
        <w:t>EntradaBloquearProcessoAPI</w:t>
      </w:r>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543D24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ED275E"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0C05B6" w14:textId="77777777" w:rsidR="00A82183" w:rsidRDefault="00000000">
            <w:pPr>
              <w:pStyle w:val="TableContents"/>
              <w:widowControl w:val="0"/>
              <w:spacing w:after="0" w:line="276" w:lineRule="auto"/>
            </w:pPr>
            <w:r>
              <w:t>Identificador do processo</w:t>
            </w:r>
          </w:p>
        </w:tc>
      </w:tr>
      <w:tr w:rsidR="00A82183" w14:paraId="177B01A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E80D92"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5D7C6C" w14:textId="77777777" w:rsidR="00A82183" w:rsidRDefault="00000000">
            <w:pPr>
              <w:pStyle w:val="TableContents"/>
              <w:widowControl w:val="0"/>
              <w:spacing w:after="0" w:line="276" w:lineRule="auto"/>
            </w:pPr>
            <w:r>
              <w:t>Número do processo visível para o usuário. Exemplo: 12.1.000000077-4</w:t>
            </w:r>
          </w:p>
        </w:tc>
      </w:tr>
    </w:tbl>
    <w:p w14:paraId="64FBCD11" w14:textId="77777777" w:rsidR="00A82183" w:rsidRDefault="00A82183">
      <w:pPr>
        <w:rPr>
          <w:shd w:val="clear" w:color="auto" w:fill="FFFF00"/>
        </w:rPr>
      </w:pPr>
    </w:p>
    <w:p w14:paraId="2AF6FE1D" w14:textId="77777777" w:rsidR="00A82183" w:rsidRDefault="00000000">
      <w:pPr>
        <w:pStyle w:val="Ttulo2"/>
      </w:pPr>
      <w:bookmarkStart w:id="1025" w:name="_Toc171671135"/>
      <w:bookmarkStart w:id="1026" w:name="__RefHeading___Toc28337_2823614150"/>
      <w:bookmarkStart w:id="1027" w:name="_Toc223560086"/>
      <w:bookmarkStart w:id="1028" w:name="_Toc223772192"/>
      <w:bookmarkStart w:id="1029" w:name="_Toc223782280"/>
      <w:bookmarkStart w:id="1030" w:name="_Toc223894762"/>
      <w:bookmarkStart w:id="1031" w:name="_Toc223911107"/>
      <w:bookmarkStart w:id="1032" w:name="_Toc224379929"/>
      <w:bookmarkStart w:id="1033" w:name="_Toc225675715"/>
      <w:bookmarkStart w:id="1034" w:name="_Toc225806677"/>
      <w:bookmarkStart w:id="1035" w:name="_Toc226042154"/>
      <w:bookmarkStart w:id="1036" w:name="_Toc226117983"/>
      <w:bookmarkStart w:id="1037" w:name="_Toc226422568"/>
      <w:bookmarkStart w:id="1038" w:name="_Toc226644391"/>
      <w:bookmarkStart w:id="1039" w:name="_Toc231601074"/>
      <w:r>
        <w:t>EntradaCancelarAgendamentoPublicacaoAPI</w:t>
      </w:r>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43CBAD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7F5874" w14:textId="77777777" w:rsidR="00A82183" w:rsidRDefault="00000000">
            <w:pPr>
              <w:pStyle w:val="TableContents"/>
              <w:widowControl w:val="0"/>
              <w:spacing w:after="0" w:line="276" w:lineRule="auto"/>
            </w:pPr>
            <w:r>
              <w:t>IdPublicacao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7143A5" w14:textId="77777777" w:rsidR="00A82183" w:rsidRDefault="00000000">
            <w:pPr>
              <w:pStyle w:val="TableContents"/>
              <w:widowControl w:val="0"/>
              <w:spacing w:after="0" w:line="276" w:lineRule="auto"/>
            </w:pPr>
            <w:r>
              <w:t>Identificador da publicação</w:t>
            </w:r>
          </w:p>
        </w:tc>
      </w:tr>
      <w:tr w:rsidR="00A82183" w14:paraId="06D98FBD"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8D81F1A" w14:textId="77777777" w:rsidR="00A82183" w:rsidRDefault="00000000">
            <w:pPr>
              <w:pStyle w:val="TableContents"/>
              <w:widowControl w:val="0"/>
              <w:spacing w:after="0" w:line="276" w:lineRule="auto"/>
            </w:pPr>
            <w:r>
              <w:t>IdDocumento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62DD1E1" w14:textId="77777777" w:rsidR="00A82183" w:rsidRDefault="00000000">
            <w:pPr>
              <w:pStyle w:val="TableContents"/>
              <w:widowControl w:val="0"/>
              <w:spacing w:after="0" w:line="276" w:lineRule="auto"/>
            </w:pPr>
            <w:r>
              <w:t>Identificador do documento</w:t>
            </w:r>
          </w:p>
        </w:tc>
      </w:tr>
      <w:tr w:rsidR="00A82183" w14:paraId="1A9012E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6C07D2"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74EC0A" w14:textId="77777777" w:rsidR="00A82183" w:rsidRDefault="00000000">
            <w:pPr>
              <w:pStyle w:val="TableContents"/>
              <w:widowControl w:val="0"/>
              <w:spacing w:after="0" w:line="276" w:lineRule="auto"/>
            </w:pPr>
            <w:r>
              <w:t>Número do documento visível para o usuário. Exemplo: 0003934</w:t>
            </w:r>
          </w:p>
        </w:tc>
      </w:tr>
    </w:tbl>
    <w:p w14:paraId="2432D907" w14:textId="77777777" w:rsidR="00A82183" w:rsidRDefault="00A82183"/>
    <w:p w14:paraId="4DBCAD98" w14:textId="77777777" w:rsidR="00A82183" w:rsidRDefault="00000000">
      <w:pPr>
        <w:pStyle w:val="Ttulo2"/>
      </w:pPr>
      <w:bookmarkStart w:id="1040" w:name="_Toc171671136"/>
      <w:bookmarkStart w:id="1041" w:name="__RefHeading___Toc28335_2823614150"/>
      <w:bookmarkStart w:id="1042" w:name="_Toc223560087"/>
      <w:bookmarkStart w:id="1043" w:name="_Toc223772193"/>
      <w:bookmarkStart w:id="1044" w:name="_Toc223782281"/>
      <w:bookmarkStart w:id="1045" w:name="_Toc223894763"/>
      <w:bookmarkStart w:id="1046" w:name="_Toc223911108"/>
      <w:bookmarkStart w:id="1047" w:name="_Toc224379930"/>
      <w:bookmarkStart w:id="1048" w:name="_Toc225675716"/>
      <w:bookmarkStart w:id="1049" w:name="_Toc225806678"/>
      <w:bookmarkStart w:id="1050" w:name="_Toc226042155"/>
      <w:bookmarkStart w:id="1051" w:name="_Toc226117984"/>
      <w:bookmarkStart w:id="1052" w:name="_Toc226422569"/>
      <w:bookmarkStart w:id="1053" w:name="_Toc226644392"/>
      <w:bookmarkStart w:id="1054" w:name="_Toc231601075"/>
      <w:r>
        <w:t>EntradaCancelarDisponibilizacaoBlocoAPI</w:t>
      </w:r>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82DCF3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5C8811"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DCEAF0" w14:textId="77777777" w:rsidR="00A82183" w:rsidRDefault="00000000">
            <w:pPr>
              <w:pStyle w:val="TableContents"/>
              <w:widowControl w:val="0"/>
              <w:spacing w:after="0" w:line="276" w:lineRule="auto"/>
            </w:pPr>
            <w:r>
              <w:t>Identificador do bloco</w:t>
            </w:r>
          </w:p>
        </w:tc>
      </w:tr>
    </w:tbl>
    <w:p w14:paraId="1072EBD0" w14:textId="77777777" w:rsidR="00A82183" w:rsidRDefault="00A82183"/>
    <w:p w14:paraId="23CD5006" w14:textId="77777777" w:rsidR="00A82183" w:rsidRDefault="00000000">
      <w:pPr>
        <w:pStyle w:val="Ttulo2"/>
      </w:pPr>
      <w:bookmarkStart w:id="1055" w:name="_Toc171671137"/>
      <w:bookmarkStart w:id="1056" w:name="__RefHeading___Toc28333_2823614150"/>
      <w:bookmarkStart w:id="1057" w:name="_Toc223560088"/>
      <w:bookmarkStart w:id="1058" w:name="_Toc223772194"/>
      <w:bookmarkStart w:id="1059" w:name="_Toc223782282"/>
      <w:bookmarkStart w:id="1060" w:name="_Toc223894764"/>
      <w:bookmarkStart w:id="1061" w:name="_Toc223911109"/>
      <w:bookmarkStart w:id="1062" w:name="_Toc224379931"/>
      <w:bookmarkStart w:id="1063" w:name="_Toc225675717"/>
      <w:bookmarkStart w:id="1064" w:name="_Toc225806679"/>
      <w:bookmarkStart w:id="1065" w:name="_Toc226042156"/>
      <w:bookmarkStart w:id="1066" w:name="_Toc226117985"/>
      <w:bookmarkStart w:id="1067" w:name="_Toc226422570"/>
      <w:bookmarkStart w:id="1068" w:name="_Toc226644393"/>
      <w:bookmarkStart w:id="1069" w:name="_Toc231601076"/>
      <w:r>
        <w:t>EntradaCancelarDocumentoAPI</w:t>
      </w:r>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370727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83B845"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40EA7C" w14:textId="77777777" w:rsidR="00A82183" w:rsidRDefault="00000000">
            <w:pPr>
              <w:pStyle w:val="TableContents"/>
              <w:widowControl w:val="0"/>
              <w:spacing w:after="0" w:line="276" w:lineRule="auto"/>
            </w:pPr>
            <w:r>
              <w:t>Identificador do documento</w:t>
            </w:r>
          </w:p>
        </w:tc>
      </w:tr>
      <w:tr w:rsidR="00A82183" w14:paraId="03EC5C4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E3E36B"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9875CF" w14:textId="77777777" w:rsidR="00A82183" w:rsidRDefault="00000000">
            <w:pPr>
              <w:pStyle w:val="TableContents"/>
              <w:widowControl w:val="0"/>
              <w:spacing w:after="0" w:line="276" w:lineRule="auto"/>
            </w:pPr>
            <w:r>
              <w:t>Número do documento visível para o usuário. Exemplo: 0003934</w:t>
            </w:r>
          </w:p>
        </w:tc>
      </w:tr>
      <w:tr w:rsidR="00A82183" w14:paraId="102941A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9D77C6" w14:textId="77777777" w:rsidR="00A82183" w:rsidRDefault="00000000">
            <w:pPr>
              <w:pStyle w:val="TableContents"/>
              <w:widowControl w:val="0"/>
              <w:spacing w:after="0" w:line="276" w:lineRule="auto"/>
            </w:pPr>
            <w:r>
              <w:t>Motivo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08A831" w14:textId="77777777" w:rsidR="00A82183" w:rsidRDefault="00000000">
            <w:pPr>
              <w:pStyle w:val="TableContents"/>
              <w:widowControl w:val="0"/>
              <w:spacing w:after="0" w:line="276" w:lineRule="auto"/>
            </w:pPr>
            <w:r>
              <w:t>Texto do motivo para cancelamento</w:t>
            </w:r>
          </w:p>
        </w:tc>
      </w:tr>
    </w:tbl>
    <w:p w14:paraId="19C8AC6A" w14:textId="77777777" w:rsidR="00A82183" w:rsidRDefault="00A82183">
      <w:pPr>
        <w:rPr>
          <w:shd w:val="clear" w:color="auto" w:fill="FFF200"/>
        </w:rPr>
      </w:pPr>
    </w:p>
    <w:p w14:paraId="428B24F1" w14:textId="77777777" w:rsidR="00A82183" w:rsidRDefault="00000000">
      <w:pPr>
        <w:pStyle w:val="Ttulo2"/>
      </w:pPr>
      <w:bookmarkStart w:id="1070" w:name="_Toc171671138"/>
      <w:bookmarkStart w:id="1071" w:name="__RefHeading___Toc28331_2823614150"/>
      <w:bookmarkStart w:id="1072" w:name="_Toc223560089"/>
      <w:bookmarkStart w:id="1073" w:name="_Toc223772195"/>
      <w:bookmarkStart w:id="1074" w:name="_Toc223782283"/>
      <w:bookmarkStart w:id="1075" w:name="_Toc223894765"/>
      <w:bookmarkStart w:id="1076" w:name="_Toc223911110"/>
      <w:bookmarkStart w:id="1077" w:name="_Toc224379932"/>
      <w:bookmarkStart w:id="1078" w:name="_Toc225675718"/>
      <w:bookmarkStart w:id="1079" w:name="_Toc225806680"/>
      <w:bookmarkStart w:id="1080" w:name="_Toc226042157"/>
      <w:bookmarkStart w:id="1081" w:name="_Toc226117986"/>
      <w:bookmarkStart w:id="1082" w:name="_Toc226422571"/>
      <w:bookmarkStart w:id="1083" w:name="_Toc226644394"/>
      <w:bookmarkStart w:id="1084" w:name="_Toc231601077"/>
      <w:r>
        <w:t>EntradaConcluirBlocoAPI</w:t>
      </w:r>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E10B8F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15017F"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E75E13" w14:textId="77777777" w:rsidR="00A82183" w:rsidRDefault="00000000">
            <w:pPr>
              <w:pStyle w:val="TableContents"/>
              <w:widowControl w:val="0"/>
              <w:spacing w:after="0" w:line="276" w:lineRule="auto"/>
            </w:pPr>
            <w:r>
              <w:t>Identificador do bloco</w:t>
            </w:r>
          </w:p>
        </w:tc>
      </w:tr>
    </w:tbl>
    <w:p w14:paraId="5294F987" w14:textId="77777777" w:rsidR="00A82183" w:rsidRDefault="00A82183"/>
    <w:p w14:paraId="38359E6A" w14:textId="77777777" w:rsidR="00A82183" w:rsidRDefault="00000000">
      <w:pPr>
        <w:pStyle w:val="Ttulo2"/>
      </w:pPr>
      <w:bookmarkStart w:id="1085" w:name="_Toc171671139"/>
      <w:bookmarkStart w:id="1086" w:name="__RefHeading___Toc28329_2823614150"/>
      <w:bookmarkStart w:id="1087" w:name="_Toc223560090"/>
      <w:bookmarkStart w:id="1088" w:name="_Toc223772196"/>
      <w:bookmarkStart w:id="1089" w:name="_Toc223782284"/>
      <w:bookmarkStart w:id="1090" w:name="_Toc223894766"/>
      <w:bookmarkStart w:id="1091" w:name="_Toc223911111"/>
      <w:bookmarkStart w:id="1092" w:name="_Toc224379933"/>
      <w:bookmarkStart w:id="1093" w:name="_Toc225675719"/>
      <w:bookmarkStart w:id="1094" w:name="_Toc225806681"/>
      <w:bookmarkStart w:id="1095" w:name="_Toc226042158"/>
      <w:bookmarkStart w:id="1096" w:name="_Toc226117987"/>
      <w:bookmarkStart w:id="1097" w:name="_Toc226422572"/>
      <w:bookmarkStart w:id="1098" w:name="_Toc226644395"/>
      <w:bookmarkStart w:id="1099" w:name="_Toc231601078"/>
      <w:r>
        <w:t>EntradaConcluirControlePrazoAPI</w:t>
      </w:r>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7E554A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0B1156"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A4FF5C" w14:textId="77777777" w:rsidR="00A82183" w:rsidRDefault="00000000">
            <w:pPr>
              <w:pStyle w:val="TableContents"/>
              <w:widowControl w:val="0"/>
              <w:spacing w:after="0" w:line="276" w:lineRule="auto"/>
            </w:pPr>
            <w:r>
              <w:t>Identificador do processo</w:t>
            </w:r>
          </w:p>
        </w:tc>
      </w:tr>
      <w:tr w:rsidR="00A82183" w14:paraId="230119D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ED312F"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84997D" w14:textId="77777777" w:rsidR="00A82183" w:rsidRDefault="00000000">
            <w:pPr>
              <w:pStyle w:val="TableContents"/>
              <w:widowControl w:val="0"/>
              <w:spacing w:after="0" w:line="276" w:lineRule="auto"/>
            </w:pPr>
            <w:r>
              <w:t>Número do processo visível para o usuário. Exemplo: 12.1.000000077-4</w:t>
            </w:r>
          </w:p>
        </w:tc>
      </w:tr>
    </w:tbl>
    <w:p w14:paraId="7C49273E" w14:textId="77777777" w:rsidR="00A82183" w:rsidRDefault="00A82183"/>
    <w:p w14:paraId="1D736312" w14:textId="77777777" w:rsidR="00A82183" w:rsidRDefault="00000000">
      <w:pPr>
        <w:pStyle w:val="Ttulo2"/>
      </w:pPr>
      <w:bookmarkStart w:id="1100" w:name="_Toc171671140"/>
      <w:bookmarkStart w:id="1101" w:name="__RefHeading___Toc28327_2823614150"/>
      <w:bookmarkStart w:id="1102" w:name="_Toc223560091"/>
      <w:bookmarkStart w:id="1103" w:name="_Toc223772197"/>
      <w:bookmarkStart w:id="1104" w:name="_Toc223782285"/>
      <w:bookmarkStart w:id="1105" w:name="_Toc223894767"/>
      <w:bookmarkStart w:id="1106" w:name="_Toc223911112"/>
      <w:bookmarkStart w:id="1107" w:name="_Toc224379934"/>
      <w:bookmarkStart w:id="1108" w:name="_Toc225675720"/>
      <w:bookmarkStart w:id="1109" w:name="_Toc225806682"/>
      <w:bookmarkStart w:id="1110" w:name="_Toc226042159"/>
      <w:bookmarkStart w:id="1111" w:name="_Toc226117988"/>
      <w:bookmarkStart w:id="1112" w:name="_Toc226422573"/>
      <w:bookmarkStart w:id="1113" w:name="_Toc226644396"/>
      <w:bookmarkStart w:id="1114" w:name="_Toc231601079"/>
      <w:r>
        <w:lastRenderedPageBreak/>
        <w:t>EntradaConcluirProcessoAPI</w:t>
      </w:r>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508A9A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AC7297"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B50EE1" w14:textId="77777777" w:rsidR="00A82183" w:rsidRDefault="00000000">
            <w:pPr>
              <w:pStyle w:val="TableContents"/>
              <w:widowControl w:val="0"/>
              <w:spacing w:after="0" w:line="276" w:lineRule="auto"/>
            </w:pPr>
            <w:r>
              <w:t>Identificador do processo</w:t>
            </w:r>
          </w:p>
        </w:tc>
      </w:tr>
      <w:tr w:rsidR="00A82183" w14:paraId="1D98E72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6226D1"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77F904" w14:textId="77777777" w:rsidR="00A82183" w:rsidRDefault="00000000">
            <w:pPr>
              <w:pStyle w:val="TableContents"/>
              <w:widowControl w:val="0"/>
              <w:spacing w:after="0" w:line="276" w:lineRule="auto"/>
            </w:pPr>
            <w:r>
              <w:t>Número do processo visível para o usuário. Exemplo: 12.1.000000077-4</w:t>
            </w:r>
          </w:p>
        </w:tc>
      </w:tr>
    </w:tbl>
    <w:p w14:paraId="0DE938DC" w14:textId="77777777" w:rsidR="00A82183" w:rsidRDefault="00A82183">
      <w:pPr>
        <w:rPr>
          <w:shd w:val="clear" w:color="auto" w:fill="FFF200"/>
        </w:rPr>
      </w:pPr>
    </w:p>
    <w:p w14:paraId="47371A67" w14:textId="77777777" w:rsidR="00A82183" w:rsidRDefault="00000000">
      <w:pPr>
        <w:pStyle w:val="Ttulo2"/>
      </w:pPr>
      <w:bookmarkStart w:id="1115" w:name="_Toc171671141"/>
      <w:bookmarkStart w:id="1116" w:name="__RefHeading___Toc28325_2823614150"/>
      <w:bookmarkStart w:id="1117" w:name="_Toc223560092"/>
      <w:bookmarkStart w:id="1118" w:name="_Toc223772198"/>
      <w:bookmarkStart w:id="1119" w:name="_Toc223782286"/>
      <w:bookmarkStart w:id="1120" w:name="_Toc223894768"/>
      <w:bookmarkStart w:id="1121" w:name="_Toc223911113"/>
      <w:bookmarkStart w:id="1122" w:name="_Toc224379935"/>
      <w:bookmarkStart w:id="1123" w:name="_Toc225675721"/>
      <w:bookmarkStart w:id="1124" w:name="_Toc225806683"/>
      <w:bookmarkStart w:id="1125" w:name="_Toc226042160"/>
      <w:bookmarkStart w:id="1126" w:name="_Toc226117989"/>
      <w:bookmarkStart w:id="1127" w:name="_Toc226422574"/>
      <w:bookmarkStart w:id="1128" w:name="_Toc226644397"/>
      <w:bookmarkStart w:id="1129" w:name="_Toc231601080"/>
      <w:r>
        <w:t>EntradaConfirmarDisponibilizacaoPublicacaoAPI</w:t>
      </w:r>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E7E2AD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FCAA06" w14:textId="77777777" w:rsidR="00A82183" w:rsidRDefault="00000000">
            <w:pPr>
              <w:pStyle w:val="TableContents"/>
              <w:widowControl w:val="0"/>
              <w:spacing w:after="0" w:line="276" w:lineRule="auto"/>
            </w:pPr>
            <w:r>
              <w:t>IdVeiculoPublicacao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138265" w14:textId="77777777" w:rsidR="00A82183" w:rsidRDefault="00000000">
            <w:pPr>
              <w:pStyle w:val="TableContents"/>
              <w:widowControl w:val="0"/>
              <w:spacing w:after="0" w:line="276" w:lineRule="auto"/>
            </w:pPr>
            <w:r>
              <w:t>Identificador do veículo de publicação</w:t>
            </w:r>
          </w:p>
        </w:tc>
      </w:tr>
      <w:tr w:rsidR="00A82183" w14:paraId="78D5AC9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3E6542" w14:textId="77777777" w:rsidR="00A82183" w:rsidRDefault="00000000">
            <w:pPr>
              <w:pStyle w:val="TableContents"/>
              <w:widowControl w:val="0"/>
              <w:spacing w:after="0" w:line="276" w:lineRule="auto"/>
            </w:pPr>
            <w:r>
              <w:t>DataDisponibilizacao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BF3EB6" w14:textId="77777777" w:rsidR="00A82183" w:rsidRDefault="00000000">
            <w:pPr>
              <w:pStyle w:val="TableContents"/>
              <w:widowControl w:val="0"/>
              <w:spacing w:after="0" w:line="276" w:lineRule="auto"/>
            </w:pPr>
            <w:r>
              <w:t>Data de disponibilização efetiva</w:t>
            </w:r>
          </w:p>
        </w:tc>
      </w:tr>
      <w:tr w:rsidR="00A82183" w14:paraId="067AA34E"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84C4E2B" w14:textId="77777777" w:rsidR="00A82183" w:rsidRDefault="00000000">
            <w:pPr>
              <w:pStyle w:val="TableContents"/>
              <w:widowControl w:val="0"/>
              <w:spacing w:after="0" w:line="276" w:lineRule="auto"/>
            </w:pPr>
            <w:r>
              <w:t>DataPublicacao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25F8B94" w14:textId="77777777" w:rsidR="00A82183" w:rsidRDefault="00000000">
            <w:pPr>
              <w:pStyle w:val="TableContents"/>
              <w:widowControl w:val="0"/>
              <w:spacing w:after="0" w:line="276" w:lineRule="auto"/>
            </w:pPr>
            <w:r>
              <w:t>Data de publicação efetiva</w:t>
            </w:r>
          </w:p>
        </w:tc>
      </w:tr>
      <w:tr w:rsidR="00A82183" w14:paraId="54A7F249"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9D7A873" w14:textId="77777777" w:rsidR="00A82183" w:rsidRDefault="00000000">
            <w:pPr>
              <w:pStyle w:val="TableContents"/>
              <w:widowControl w:val="0"/>
              <w:spacing w:after="0" w:line="276" w:lineRule="auto"/>
            </w:pPr>
            <w:r>
              <w:t>Numero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516617B2" w14:textId="77777777" w:rsidR="00A82183" w:rsidRDefault="00000000">
            <w:pPr>
              <w:pStyle w:val="TableContents"/>
              <w:widowControl w:val="0"/>
              <w:spacing w:after="0" w:line="276" w:lineRule="auto"/>
            </w:pPr>
            <w:r>
              <w:t>Número da edição de publicação</w:t>
            </w:r>
          </w:p>
        </w:tc>
      </w:tr>
      <w:tr w:rsidR="00A82183" w14:paraId="71BA9889"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4A06C691" w14:textId="77777777" w:rsidR="00A82183" w:rsidRDefault="00000000">
            <w:pPr>
              <w:pStyle w:val="TableContents"/>
              <w:widowControl w:val="0"/>
              <w:spacing w:after="0" w:line="276" w:lineRule="auto"/>
            </w:pPr>
            <w:r>
              <w:t>IdDocumentos</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0FC7FAC" w14:textId="77777777" w:rsidR="00A82183" w:rsidRDefault="00000000">
            <w:pPr>
              <w:pStyle w:val="TableContents"/>
              <w:widowControl w:val="0"/>
              <w:spacing w:after="0" w:line="276" w:lineRule="auto"/>
            </w:pPr>
            <w:r>
              <w:t>Identificadores internos dos documentos</w:t>
            </w:r>
          </w:p>
        </w:tc>
      </w:tr>
    </w:tbl>
    <w:p w14:paraId="1E7AC2AC" w14:textId="77777777" w:rsidR="00A82183" w:rsidRDefault="00A82183"/>
    <w:p w14:paraId="668B0C16" w14:textId="77777777" w:rsidR="00A82183" w:rsidRDefault="00000000">
      <w:pPr>
        <w:pStyle w:val="Ttulo2"/>
      </w:pPr>
      <w:bookmarkStart w:id="1130" w:name="_Toc171671142"/>
      <w:bookmarkStart w:id="1131" w:name="__RefHeading___Toc28323_2823614150"/>
      <w:bookmarkStart w:id="1132" w:name="_Toc223560093"/>
      <w:bookmarkStart w:id="1133" w:name="_Toc223772199"/>
      <w:bookmarkStart w:id="1134" w:name="_Toc223782287"/>
      <w:bookmarkStart w:id="1135" w:name="_Toc223894769"/>
      <w:bookmarkStart w:id="1136" w:name="_Toc223911114"/>
      <w:bookmarkStart w:id="1137" w:name="_Toc224379936"/>
      <w:bookmarkStart w:id="1138" w:name="_Toc225675722"/>
      <w:bookmarkStart w:id="1139" w:name="_Toc225806684"/>
      <w:bookmarkStart w:id="1140" w:name="_Toc226042161"/>
      <w:bookmarkStart w:id="1141" w:name="_Toc226117990"/>
      <w:bookmarkStart w:id="1142" w:name="_Toc226422575"/>
      <w:bookmarkStart w:id="1143" w:name="_Toc226644398"/>
      <w:bookmarkStart w:id="1144" w:name="_Toc231601081"/>
      <w:r>
        <w:t>EntradaConsultarBlocoAPI</w:t>
      </w:r>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73B10C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5B8C64"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25E7D0" w14:textId="77777777" w:rsidR="00A82183" w:rsidRDefault="00000000">
            <w:pPr>
              <w:pStyle w:val="TableContents"/>
              <w:widowControl w:val="0"/>
              <w:spacing w:after="0" w:line="276" w:lineRule="auto"/>
            </w:pPr>
            <w:r>
              <w:t>Identificador do bloco</w:t>
            </w:r>
          </w:p>
        </w:tc>
      </w:tr>
      <w:tr w:rsidR="00A82183" w14:paraId="1E17271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FF394C" w14:textId="77777777" w:rsidR="00A82183" w:rsidRDefault="00000000">
            <w:pPr>
              <w:pStyle w:val="TableContents"/>
              <w:widowControl w:val="0"/>
              <w:spacing w:after="0" w:line="276" w:lineRule="auto"/>
            </w:pPr>
            <w:r>
              <w:t>SinRetornarProtocolos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45E962" w14:textId="77777777" w:rsidR="00A82183" w:rsidRDefault="00000000">
            <w:pPr>
              <w:pStyle w:val="TableContents"/>
              <w:widowControl w:val="0"/>
              <w:spacing w:after="0" w:line="276" w:lineRule="auto"/>
            </w:pPr>
            <w:r>
              <w:t>S/N – indica se além dos dados do bloco também devem ser retornados os protocolos que ele contém</w:t>
            </w:r>
          </w:p>
        </w:tc>
      </w:tr>
    </w:tbl>
    <w:p w14:paraId="7943C365" w14:textId="77777777" w:rsidR="00A82183" w:rsidRDefault="00A82183"/>
    <w:p w14:paraId="37ABE750" w14:textId="77777777" w:rsidR="00A82183" w:rsidRDefault="00000000">
      <w:pPr>
        <w:pStyle w:val="Ttulo2"/>
      </w:pPr>
      <w:bookmarkStart w:id="1145" w:name="_Toc171671143"/>
      <w:bookmarkStart w:id="1146" w:name="__RefHeading___Toc28321_2823614150"/>
      <w:bookmarkStart w:id="1147" w:name="_Toc223560094"/>
      <w:bookmarkStart w:id="1148" w:name="_Toc223772200"/>
      <w:bookmarkStart w:id="1149" w:name="_Toc223782288"/>
      <w:bookmarkStart w:id="1150" w:name="_Toc223894770"/>
      <w:bookmarkStart w:id="1151" w:name="_Toc223911115"/>
      <w:bookmarkStart w:id="1152" w:name="_Toc224379937"/>
      <w:bookmarkStart w:id="1153" w:name="_Toc225675723"/>
      <w:bookmarkStart w:id="1154" w:name="_Toc225806685"/>
      <w:bookmarkStart w:id="1155" w:name="_Toc226042162"/>
      <w:bookmarkStart w:id="1156" w:name="_Toc226117991"/>
      <w:bookmarkStart w:id="1157" w:name="_Toc226422576"/>
      <w:bookmarkStart w:id="1158" w:name="_Toc226644399"/>
      <w:bookmarkStart w:id="1159" w:name="_Toc231601082"/>
      <w:r>
        <w:t>EntradaConsultarDocumentoAPI</w:t>
      </w:r>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7DBBCA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D5B803"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A011DAA" w14:textId="77777777" w:rsidR="00A82183" w:rsidRDefault="00000000">
            <w:pPr>
              <w:pStyle w:val="TableContents"/>
              <w:widowControl w:val="0"/>
              <w:spacing w:after="0" w:line="276" w:lineRule="auto"/>
            </w:pPr>
            <w:r>
              <w:t>Identificador do documento</w:t>
            </w:r>
          </w:p>
        </w:tc>
      </w:tr>
      <w:tr w:rsidR="00A82183" w14:paraId="32ED9C3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E2225A"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4C8095" w14:textId="77777777" w:rsidR="00A82183" w:rsidRDefault="00000000">
            <w:pPr>
              <w:pStyle w:val="TableContents"/>
              <w:widowControl w:val="0"/>
              <w:spacing w:after="0" w:line="276" w:lineRule="auto"/>
            </w:pPr>
            <w:r>
              <w:t>Número do documento visível para o usuário. Exemplo: 0003934</w:t>
            </w:r>
          </w:p>
        </w:tc>
      </w:tr>
      <w:tr w:rsidR="00A82183" w14:paraId="7A7D216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8E936A" w14:textId="77777777" w:rsidR="00A82183" w:rsidRDefault="00000000">
            <w:pPr>
              <w:pStyle w:val="TableContents"/>
              <w:widowControl w:val="0"/>
              <w:spacing w:after="0" w:line="276" w:lineRule="auto"/>
            </w:pPr>
            <w:r>
              <w:t>SinRetornarAndamentoGeracao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BA3481" w14:textId="77777777" w:rsidR="00A82183" w:rsidRDefault="00000000">
            <w:pPr>
              <w:pStyle w:val="TableContents"/>
              <w:widowControl w:val="0"/>
              <w:spacing w:after="0" w:line="276" w:lineRule="auto"/>
            </w:pPr>
            <w:r>
              <w:t>S/N – indica se deve ser retornado o andamento de geração do documento</w:t>
            </w:r>
          </w:p>
        </w:tc>
      </w:tr>
      <w:tr w:rsidR="00A82183" w14:paraId="520A609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76BBB7" w14:textId="77777777" w:rsidR="00A82183" w:rsidRDefault="00000000">
            <w:pPr>
              <w:pStyle w:val="TableContents"/>
              <w:widowControl w:val="0"/>
              <w:spacing w:after="0" w:line="276" w:lineRule="auto"/>
            </w:pPr>
            <w:r>
              <w:t>SinRetornarAssinaturas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0C32EC" w14:textId="77777777" w:rsidR="00A82183" w:rsidRDefault="00000000">
            <w:pPr>
              <w:pStyle w:val="TableContents"/>
              <w:widowControl w:val="0"/>
              <w:spacing w:after="0" w:line="276" w:lineRule="auto"/>
            </w:pPr>
            <w:r>
              <w:t>S/N – indica se devem ser retornadas as assinaturas</w:t>
            </w:r>
          </w:p>
        </w:tc>
      </w:tr>
      <w:tr w:rsidR="00A82183" w14:paraId="31E4E8D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28B7C1" w14:textId="77777777" w:rsidR="00A82183" w:rsidRDefault="00000000">
            <w:pPr>
              <w:pStyle w:val="TableContents"/>
              <w:widowControl w:val="0"/>
              <w:spacing w:after="0" w:line="276" w:lineRule="auto"/>
            </w:pPr>
            <w:r>
              <w:t>SinRetornarPublicacao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1E4FB6" w14:textId="77777777" w:rsidR="00A82183" w:rsidRDefault="00000000">
            <w:pPr>
              <w:pStyle w:val="TableContents"/>
              <w:widowControl w:val="0"/>
              <w:spacing w:after="0" w:line="276" w:lineRule="auto"/>
            </w:pPr>
            <w:r>
              <w:t>S/N – indica se devem ser retornadas as informações de publicação</w:t>
            </w:r>
          </w:p>
        </w:tc>
      </w:tr>
      <w:tr w:rsidR="00A82183" w14:paraId="21B5A77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C52CFD" w14:textId="77777777" w:rsidR="00A82183" w:rsidRDefault="00000000">
            <w:pPr>
              <w:pStyle w:val="TableContents"/>
              <w:widowControl w:val="0"/>
              <w:spacing w:after="0" w:line="276" w:lineRule="auto"/>
            </w:pPr>
            <w:r>
              <w:t>SinRetornarCampos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5BB82E" w14:textId="77777777" w:rsidR="00A82183" w:rsidRDefault="00000000">
            <w:pPr>
              <w:pStyle w:val="TableContents"/>
              <w:widowControl w:val="0"/>
              <w:spacing w:after="0" w:line="276" w:lineRule="auto"/>
            </w:pPr>
            <w:r>
              <w:t>S/N – indica se devem ser retornados os campos (para formulários)</w:t>
            </w:r>
          </w:p>
        </w:tc>
      </w:tr>
      <w:tr w:rsidR="00A82183" w14:paraId="77ED222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E713AB" w14:textId="77777777" w:rsidR="00A82183" w:rsidRDefault="00000000">
            <w:pPr>
              <w:pStyle w:val="TableContents"/>
              <w:widowControl w:val="0"/>
              <w:spacing w:after="0" w:line="276" w:lineRule="auto"/>
            </w:pPr>
            <w:r>
              <w:t>SinRetornarBlocos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EA55DF" w14:textId="77777777" w:rsidR="00A82183" w:rsidRDefault="00000000">
            <w:pPr>
              <w:pStyle w:val="TableContents"/>
              <w:widowControl w:val="0"/>
              <w:spacing w:after="0" w:line="276" w:lineRule="auto"/>
            </w:pPr>
            <w:r>
              <w:t>S/N – indica se devem ser retornados os blocos na unidade atual que contém o documento</w:t>
            </w:r>
          </w:p>
        </w:tc>
      </w:tr>
    </w:tbl>
    <w:p w14:paraId="5F451434" w14:textId="77777777" w:rsidR="00A82183" w:rsidRDefault="00A82183"/>
    <w:p w14:paraId="7824F278" w14:textId="77777777" w:rsidR="00A82183" w:rsidRDefault="00000000">
      <w:pPr>
        <w:pStyle w:val="Ttulo2"/>
      </w:pPr>
      <w:bookmarkStart w:id="1160" w:name="_Toc171671144"/>
      <w:bookmarkStart w:id="1161" w:name="__RefHeading___Toc28319_2823614150"/>
      <w:bookmarkStart w:id="1162" w:name="_Toc223560095"/>
      <w:bookmarkStart w:id="1163" w:name="_Toc223772201"/>
      <w:bookmarkStart w:id="1164" w:name="_Toc223782289"/>
      <w:bookmarkStart w:id="1165" w:name="_Toc223894771"/>
      <w:bookmarkStart w:id="1166" w:name="_Toc223911116"/>
      <w:bookmarkStart w:id="1167" w:name="_Toc224379938"/>
      <w:bookmarkStart w:id="1168" w:name="_Toc225675724"/>
      <w:bookmarkStart w:id="1169" w:name="_Toc225806686"/>
      <w:bookmarkStart w:id="1170" w:name="_Toc226042163"/>
      <w:bookmarkStart w:id="1171" w:name="_Toc226117992"/>
      <w:bookmarkStart w:id="1172" w:name="_Toc226422577"/>
      <w:bookmarkStart w:id="1173" w:name="_Toc226644400"/>
      <w:bookmarkStart w:id="1174" w:name="_Toc231601083"/>
      <w:r>
        <w:t>EntradaConsultarProcedimentoAPI</w:t>
      </w:r>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799999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76CECB"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E81C7C" w14:textId="77777777" w:rsidR="00A82183" w:rsidRDefault="00000000">
            <w:pPr>
              <w:pStyle w:val="TableContents"/>
              <w:widowControl w:val="0"/>
              <w:spacing w:after="0" w:line="276" w:lineRule="auto"/>
            </w:pPr>
            <w:r>
              <w:t>Identificador do processo</w:t>
            </w:r>
          </w:p>
        </w:tc>
      </w:tr>
      <w:tr w:rsidR="00A82183" w14:paraId="5236469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A6EA55"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78B7F7" w14:textId="77777777" w:rsidR="00A82183" w:rsidRDefault="00000000">
            <w:pPr>
              <w:pStyle w:val="TableContents"/>
              <w:widowControl w:val="0"/>
              <w:spacing w:after="0" w:line="276" w:lineRule="auto"/>
            </w:pPr>
            <w:r>
              <w:t>Número do processo visível para o usuário. Exemplo: 12.1.000000077-4</w:t>
            </w:r>
          </w:p>
        </w:tc>
      </w:tr>
      <w:tr w:rsidR="00A82183" w14:paraId="2739D5C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3EC9C1" w14:textId="77777777" w:rsidR="00A82183" w:rsidRDefault="00000000">
            <w:pPr>
              <w:pStyle w:val="TableContents"/>
              <w:widowControl w:val="0"/>
              <w:spacing w:after="0" w:line="276" w:lineRule="auto"/>
            </w:pPr>
            <w:r>
              <w:t>SinRetornarAssuntos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ECE9BC0" w14:textId="77777777" w:rsidR="00A82183" w:rsidRDefault="00000000">
            <w:pPr>
              <w:pStyle w:val="TableContents"/>
              <w:widowControl w:val="0"/>
              <w:spacing w:after="0" w:line="276" w:lineRule="auto"/>
            </w:pPr>
            <w:r>
              <w:t>S/N – indica se devem ser retornados os assuntos associados (conjunto de AssuntoAPI)</w:t>
            </w:r>
          </w:p>
        </w:tc>
      </w:tr>
      <w:tr w:rsidR="00A82183" w14:paraId="537E29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CB7355" w14:textId="77777777" w:rsidR="00A82183" w:rsidRDefault="00000000">
            <w:pPr>
              <w:pStyle w:val="TableContents"/>
              <w:widowControl w:val="0"/>
              <w:spacing w:after="0" w:line="276" w:lineRule="auto"/>
            </w:pPr>
            <w:r>
              <w:t>SinRetornarInteressados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14729F" w14:textId="77777777" w:rsidR="00A82183" w:rsidRDefault="00000000">
            <w:pPr>
              <w:pStyle w:val="TableContents"/>
              <w:widowControl w:val="0"/>
              <w:spacing w:after="0" w:line="276" w:lineRule="auto"/>
            </w:pPr>
            <w:r>
              <w:t>S/N – indica se devem ser retornados os interessados (conjunto de InteressadoAPI)</w:t>
            </w:r>
          </w:p>
        </w:tc>
      </w:tr>
      <w:tr w:rsidR="00A82183" w14:paraId="3D8D324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0E2195" w14:textId="77777777" w:rsidR="00A82183" w:rsidRDefault="00000000">
            <w:pPr>
              <w:pStyle w:val="TableContents"/>
              <w:widowControl w:val="0"/>
              <w:spacing w:after="0" w:line="276" w:lineRule="auto"/>
            </w:pPr>
            <w:r>
              <w:t>SinRetornarObservacoes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2B0C8B" w14:textId="77777777" w:rsidR="00A82183" w:rsidRDefault="00000000">
            <w:pPr>
              <w:pStyle w:val="TableContents"/>
              <w:widowControl w:val="0"/>
              <w:spacing w:after="0" w:line="276" w:lineRule="auto"/>
            </w:pPr>
            <w:r>
              <w:t>S/N – indica se devem ser retornadas as observações (conjunto de ObservacaoAPI)</w:t>
            </w:r>
          </w:p>
        </w:tc>
      </w:tr>
      <w:tr w:rsidR="00A82183" w14:paraId="24C69B8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CE71FB" w14:textId="77777777" w:rsidR="00A82183" w:rsidRDefault="00000000">
            <w:pPr>
              <w:pStyle w:val="TableContents"/>
              <w:widowControl w:val="0"/>
              <w:spacing w:after="0" w:line="276" w:lineRule="auto"/>
            </w:pPr>
            <w:r>
              <w:t>SinRetornarAndamentoGeracao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F7A01F" w14:textId="77777777" w:rsidR="00A82183" w:rsidRDefault="00000000">
            <w:pPr>
              <w:pStyle w:val="TableContents"/>
              <w:widowControl w:val="0"/>
              <w:spacing w:after="0" w:line="276" w:lineRule="auto"/>
            </w:pPr>
            <w:r>
              <w:t>S/N – indica se deve ser retornado o andamento de geração (ocorrência de AndamentoAPI)</w:t>
            </w:r>
          </w:p>
        </w:tc>
      </w:tr>
      <w:tr w:rsidR="00A82183" w14:paraId="76799D7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488052" w14:textId="77777777" w:rsidR="00A82183" w:rsidRDefault="00000000">
            <w:pPr>
              <w:pStyle w:val="TableContents"/>
              <w:widowControl w:val="0"/>
              <w:spacing w:after="0" w:line="276" w:lineRule="auto"/>
            </w:pPr>
            <w:r>
              <w:t>SinRetornarAndamentoConclusao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6FCF89" w14:textId="77777777" w:rsidR="00A82183" w:rsidRDefault="00000000">
            <w:pPr>
              <w:pStyle w:val="TableContents"/>
              <w:widowControl w:val="0"/>
              <w:spacing w:after="0" w:line="276" w:lineRule="auto"/>
            </w:pPr>
            <w:r>
              <w:t>S/N – indica se deve ser retornado o andamento de conclusão na unidade (ocorrência de AndamentoAPI)</w:t>
            </w:r>
          </w:p>
        </w:tc>
      </w:tr>
      <w:tr w:rsidR="00A82183" w14:paraId="7467FA9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9A2716" w14:textId="77777777" w:rsidR="00A82183" w:rsidRDefault="00000000">
            <w:pPr>
              <w:pStyle w:val="TableContents"/>
              <w:widowControl w:val="0"/>
              <w:spacing w:after="0" w:line="276" w:lineRule="auto"/>
            </w:pPr>
            <w:r>
              <w:t>SinRetornarUltimoAndamento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EDA3674" w14:textId="77777777" w:rsidR="00A82183" w:rsidRDefault="00000000">
            <w:pPr>
              <w:pStyle w:val="TableContents"/>
              <w:widowControl w:val="0"/>
              <w:spacing w:after="0" w:line="276" w:lineRule="auto"/>
            </w:pPr>
            <w:r>
              <w:t>S/N – indica se deve ser retornado o último andamento na unidade (ocorrência de AndamentoAPI)</w:t>
            </w:r>
          </w:p>
        </w:tc>
      </w:tr>
      <w:tr w:rsidR="00A82183" w14:paraId="4710BD9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04AB99" w14:textId="77777777" w:rsidR="00A82183" w:rsidRDefault="00000000">
            <w:pPr>
              <w:pStyle w:val="TableContents"/>
              <w:widowControl w:val="0"/>
              <w:spacing w:after="0" w:line="276" w:lineRule="auto"/>
            </w:pPr>
            <w:r>
              <w:t>SinRetornarUnidadesProcedimentoAberto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37F076" w14:textId="77777777" w:rsidR="00A82183" w:rsidRDefault="00000000">
            <w:pPr>
              <w:pStyle w:val="TableContents"/>
              <w:widowControl w:val="0"/>
              <w:spacing w:after="0" w:line="276" w:lineRule="auto"/>
            </w:pPr>
            <w:r>
              <w:t>S/N – indica se devem ser retornadas as unidades onde o processo está aberto (conjunto de UnidadeProcedimentoAbertoAPI)</w:t>
            </w:r>
            <w:r>
              <w:tab/>
            </w:r>
          </w:p>
        </w:tc>
      </w:tr>
      <w:tr w:rsidR="00A82183" w14:paraId="595D9C5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45A104" w14:textId="77777777" w:rsidR="00A82183" w:rsidRDefault="00000000">
            <w:pPr>
              <w:pStyle w:val="TableContents"/>
              <w:widowControl w:val="0"/>
              <w:spacing w:after="0" w:line="276" w:lineRule="auto"/>
            </w:pPr>
            <w:r>
              <w:t>SinRetornarProcedimentosRelacionados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3F16E1" w14:textId="77777777" w:rsidR="00A82183" w:rsidRDefault="00000000">
            <w:pPr>
              <w:pStyle w:val="TableContents"/>
              <w:widowControl w:val="0"/>
              <w:spacing w:after="0" w:line="276" w:lineRule="auto"/>
            </w:pPr>
            <w:r>
              <w:t>S/N – indica se deve ser retornados os processos relacionados (conjunto de ProcedimentoResumidoAPI)</w:t>
            </w:r>
          </w:p>
        </w:tc>
      </w:tr>
      <w:tr w:rsidR="00A82183" w14:paraId="24D5EC0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429C73" w14:textId="77777777" w:rsidR="00A82183" w:rsidRDefault="00000000">
            <w:pPr>
              <w:pStyle w:val="TableContents"/>
              <w:widowControl w:val="0"/>
              <w:spacing w:after="0" w:line="276" w:lineRule="auto"/>
            </w:pPr>
            <w:r>
              <w:t>SinRetornarProcedimento</w:t>
            </w:r>
            <w:r>
              <w:lastRenderedPageBreak/>
              <w:t>sAnexados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78DD7D" w14:textId="77777777" w:rsidR="00A82183" w:rsidRDefault="00000000">
            <w:pPr>
              <w:pStyle w:val="TableContents"/>
              <w:widowControl w:val="0"/>
              <w:spacing w:after="0" w:line="276" w:lineRule="auto"/>
            </w:pPr>
            <w:r>
              <w:lastRenderedPageBreak/>
              <w:t xml:space="preserve">S/N – indica se deve ser retornados os processos anexados (conjunto de </w:t>
            </w:r>
            <w:r>
              <w:lastRenderedPageBreak/>
              <w:t>ProcedimentoResumidoAPI)</w:t>
            </w:r>
          </w:p>
        </w:tc>
      </w:tr>
    </w:tbl>
    <w:p w14:paraId="3DCCF720" w14:textId="77777777" w:rsidR="00A82183" w:rsidRDefault="00A82183">
      <w:pPr>
        <w:rPr>
          <w:shd w:val="clear" w:color="auto" w:fill="FFFF00"/>
        </w:rPr>
      </w:pPr>
    </w:p>
    <w:p w14:paraId="7B316901" w14:textId="77777777" w:rsidR="00A82183" w:rsidRDefault="00000000">
      <w:pPr>
        <w:pStyle w:val="Ttulo2"/>
      </w:pPr>
      <w:bookmarkStart w:id="1175" w:name="_Toc171671145"/>
      <w:bookmarkStart w:id="1176" w:name="__RefHeading___Toc28317_2823614150"/>
      <w:bookmarkStart w:id="1177" w:name="_Toc223560096"/>
      <w:bookmarkStart w:id="1178" w:name="_Toc223772202"/>
      <w:bookmarkStart w:id="1179" w:name="_Toc223782290"/>
      <w:bookmarkStart w:id="1180" w:name="_Toc223894772"/>
      <w:bookmarkStart w:id="1181" w:name="_Toc223911117"/>
      <w:bookmarkStart w:id="1182" w:name="_Toc224379939"/>
      <w:bookmarkStart w:id="1183" w:name="_Toc225675725"/>
      <w:bookmarkStart w:id="1184" w:name="_Toc225806687"/>
      <w:bookmarkStart w:id="1185" w:name="_Toc226042164"/>
      <w:bookmarkStart w:id="1186" w:name="_Toc226117993"/>
      <w:bookmarkStart w:id="1187" w:name="_Toc226422578"/>
      <w:bookmarkStart w:id="1188" w:name="_Toc226644401"/>
      <w:bookmarkStart w:id="1189" w:name="_Toc231601084"/>
      <w:r>
        <w:t>EntradaConsultarProcedimentoIndividualAPI</w:t>
      </w:r>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F91CD0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963829" w14:textId="77777777" w:rsidR="00A82183" w:rsidRDefault="00000000">
            <w:pPr>
              <w:pStyle w:val="TableContents"/>
              <w:widowControl w:val="0"/>
              <w:spacing w:after="0" w:line="276" w:lineRule="auto"/>
            </w:pPr>
            <w:r>
              <w:t>IdOrgaoProcedimento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F54CD7" w14:textId="77777777" w:rsidR="00A82183" w:rsidRDefault="00000000">
            <w:pPr>
              <w:pStyle w:val="TableContents"/>
              <w:widowControl w:val="0"/>
              <w:spacing w:after="0" w:line="276" w:lineRule="auto"/>
            </w:pPr>
            <w:r>
              <w:t>Identificador do órgão do processo</w:t>
            </w:r>
          </w:p>
        </w:tc>
      </w:tr>
      <w:tr w:rsidR="00A82183" w14:paraId="6FA3896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73D910" w14:textId="77777777" w:rsidR="00A82183" w:rsidRDefault="00000000">
            <w:pPr>
              <w:pStyle w:val="TableContents"/>
              <w:widowControl w:val="0"/>
              <w:spacing w:after="0" w:line="276" w:lineRule="auto"/>
            </w:pPr>
            <w:r>
              <w:t>IdTipoProcedimento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5B3240" w14:textId="77777777" w:rsidR="00A82183" w:rsidRDefault="00000000">
            <w:pPr>
              <w:pStyle w:val="TableContents"/>
              <w:widowControl w:val="0"/>
              <w:spacing w:after="0" w:line="276" w:lineRule="auto"/>
            </w:pPr>
            <w:r>
              <w:t>Identificador do tipo do processo</w:t>
            </w:r>
          </w:p>
        </w:tc>
      </w:tr>
      <w:tr w:rsidR="00A82183" w14:paraId="332A0B0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DB318C" w14:textId="77777777" w:rsidR="00A82183" w:rsidRDefault="00000000">
            <w:pPr>
              <w:pStyle w:val="TableContents"/>
              <w:widowControl w:val="0"/>
              <w:spacing w:after="0" w:line="276" w:lineRule="auto"/>
            </w:pPr>
            <w:r>
              <w:t>IdOrgaoUsuario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08AEE3" w14:textId="77777777" w:rsidR="00A82183" w:rsidRDefault="00000000">
            <w:pPr>
              <w:pStyle w:val="TableContents"/>
              <w:widowControl w:val="0"/>
              <w:spacing w:after="0" w:line="276" w:lineRule="auto"/>
            </w:pPr>
            <w:r>
              <w:t>Identificador do órgão do usuário</w:t>
            </w:r>
          </w:p>
        </w:tc>
      </w:tr>
      <w:tr w:rsidR="00A82183" w14:paraId="012FB80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F5560B" w14:textId="77777777" w:rsidR="00A82183" w:rsidRDefault="00000000">
            <w:pPr>
              <w:pStyle w:val="TableContents"/>
              <w:widowControl w:val="0"/>
              <w:spacing w:after="0" w:line="276" w:lineRule="auto"/>
            </w:pPr>
            <w:r>
              <w:t>SiglaUsuario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F2C9AC" w14:textId="77777777" w:rsidR="00A82183" w:rsidRDefault="00000000">
            <w:pPr>
              <w:pStyle w:val="TableContents"/>
              <w:widowControl w:val="0"/>
              <w:spacing w:after="0" w:line="276" w:lineRule="auto"/>
            </w:pPr>
            <w:r>
              <w:t>Sigla do usuário</w:t>
            </w:r>
          </w:p>
        </w:tc>
      </w:tr>
    </w:tbl>
    <w:p w14:paraId="1EB4D27F" w14:textId="77777777" w:rsidR="00A82183" w:rsidRDefault="00A82183"/>
    <w:p w14:paraId="19FC0AB6" w14:textId="77777777" w:rsidR="00A82183" w:rsidRDefault="00000000">
      <w:pPr>
        <w:pStyle w:val="Ttulo2"/>
      </w:pPr>
      <w:bookmarkStart w:id="1190" w:name="_Toc171671146"/>
      <w:bookmarkStart w:id="1191" w:name="__RefHeading___Toc28315_2823614150"/>
      <w:bookmarkStart w:id="1192" w:name="_Toc223560097"/>
      <w:bookmarkStart w:id="1193" w:name="_Toc223772203"/>
      <w:bookmarkStart w:id="1194" w:name="_Toc223782291"/>
      <w:bookmarkStart w:id="1195" w:name="_Toc223894773"/>
      <w:bookmarkStart w:id="1196" w:name="_Toc223911118"/>
      <w:bookmarkStart w:id="1197" w:name="_Toc224379940"/>
      <w:bookmarkStart w:id="1198" w:name="_Toc225675726"/>
      <w:bookmarkStart w:id="1199" w:name="_Toc225806688"/>
      <w:bookmarkStart w:id="1200" w:name="_Toc226042165"/>
      <w:bookmarkStart w:id="1201" w:name="_Toc226117994"/>
      <w:bookmarkStart w:id="1202" w:name="_Toc226422579"/>
      <w:bookmarkStart w:id="1203" w:name="_Toc226644402"/>
      <w:bookmarkStart w:id="1204" w:name="_Toc231601085"/>
      <w:r>
        <w:t>EntradaConsultarPublicacaoAPI</w:t>
      </w:r>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860CBC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33AC69" w14:textId="77777777" w:rsidR="00A82183" w:rsidRDefault="00000000">
            <w:pPr>
              <w:pStyle w:val="TableContents"/>
              <w:widowControl w:val="0"/>
              <w:spacing w:after="0" w:line="276" w:lineRule="auto"/>
            </w:pPr>
            <w:r>
              <w:t>IdPublicacao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6A3ADB" w14:textId="77777777" w:rsidR="00A82183" w:rsidRDefault="00000000">
            <w:pPr>
              <w:pStyle w:val="TableContents"/>
              <w:widowControl w:val="0"/>
              <w:spacing w:after="0" w:line="276" w:lineRule="auto"/>
            </w:pPr>
            <w:r>
              <w:t>Identificador da publicação</w:t>
            </w:r>
          </w:p>
        </w:tc>
      </w:tr>
      <w:tr w:rsidR="00A82183" w14:paraId="6056C599"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7476AAE5" w14:textId="77777777" w:rsidR="00A82183" w:rsidRDefault="00000000">
            <w:pPr>
              <w:pStyle w:val="TableContents"/>
              <w:widowControl w:val="0"/>
              <w:spacing w:after="0" w:line="276" w:lineRule="auto"/>
            </w:pPr>
            <w:r>
              <w:t>IdDocumento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786FAF9" w14:textId="77777777" w:rsidR="00A82183" w:rsidRDefault="00000000">
            <w:pPr>
              <w:pStyle w:val="TableContents"/>
              <w:widowControl w:val="0"/>
              <w:spacing w:after="0" w:line="276" w:lineRule="auto"/>
            </w:pPr>
            <w:r>
              <w:t>Identificador do documento</w:t>
            </w:r>
          </w:p>
        </w:tc>
      </w:tr>
      <w:tr w:rsidR="00A82183" w14:paraId="4802D52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E75FB0"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4ECC5C" w14:textId="77777777" w:rsidR="00A82183" w:rsidRDefault="00000000">
            <w:pPr>
              <w:pStyle w:val="TableContents"/>
              <w:widowControl w:val="0"/>
              <w:spacing w:after="0" w:line="276" w:lineRule="auto"/>
            </w:pPr>
            <w:r>
              <w:t>Número do documento visível para o usuário. Exemplo: 0003934</w:t>
            </w:r>
          </w:p>
        </w:tc>
      </w:tr>
      <w:tr w:rsidR="00A82183" w14:paraId="5D323501"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FB79953" w14:textId="77777777" w:rsidR="00A82183" w:rsidRDefault="00000000">
            <w:pPr>
              <w:pStyle w:val="TableContents"/>
              <w:widowControl w:val="0"/>
              <w:spacing w:after="0" w:line="276" w:lineRule="auto"/>
            </w:pPr>
            <w:r>
              <w:t>SinRetornarAndamento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3181D76D" w14:textId="77777777" w:rsidR="00A82183" w:rsidRDefault="00000000">
            <w:pPr>
              <w:pStyle w:val="TableContents"/>
              <w:widowControl w:val="0"/>
              <w:spacing w:after="0" w:line="276" w:lineRule="auto"/>
            </w:pPr>
            <w:r>
              <w:t>S/N – indica se deve ser retornado o andamento de publicação</w:t>
            </w:r>
          </w:p>
        </w:tc>
      </w:tr>
      <w:tr w:rsidR="00A82183" w14:paraId="5D5E95CC"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A286158" w14:textId="77777777" w:rsidR="00A82183" w:rsidRDefault="00000000">
            <w:pPr>
              <w:pStyle w:val="TableContents"/>
              <w:widowControl w:val="0"/>
              <w:spacing w:after="0" w:line="276" w:lineRule="auto"/>
            </w:pPr>
            <w:r>
              <w:t>SinRetornarAssinaturas</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A2B6215" w14:textId="77777777" w:rsidR="00A82183" w:rsidRDefault="00000000">
            <w:pPr>
              <w:pStyle w:val="TableContents"/>
              <w:widowControl w:val="0"/>
              <w:spacing w:after="0" w:line="276" w:lineRule="auto"/>
            </w:pPr>
            <w:r>
              <w:t>S/N – indica se devem ser retornadas as assinaturas do documento</w:t>
            </w:r>
          </w:p>
        </w:tc>
      </w:tr>
    </w:tbl>
    <w:p w14:paraId="10A5889B" w14:textId="77777777" w:rsidR="00A82183" w:rsidRDefault="00A82183">
      <w:pPr>
        <w:rPr>
          <w:shd w:val="clear" w:color="auto" w:fill="FFF200"/>
        </w:rPr>
      </w:pPr>
    </w:p>
    <w:p w14:paraId="39765F73" w14:textId="77777777" w:rsidR="00A82183" w:rsidRDefault="00000000">
      <w:pPr>
        <w:pStyle w:val="Ttulo2"/>
      </w:pPr>
      <w:bookmarkStart w:id="1205" w:name="_Toc171671147"/>
      <w:bookmarkStart w:id="1206" w:name="__RefHeading___Toc28313_2823614150"/>
      <w:bookmarkStart w:id="1207" w:name="_Toc223560098"/>
      <w:bookmarkStart w:id="1208" w:name="_Toc223772204"/>
      <w:bookmarkStart w:id="1209" w:name="_Toc223782292"/>
      <w:bookmarkStart w:id="1210" w:name="_Toc223894774"/>
      <w:bookmarkStart w:id="1211" w:name="_Toc223911119"/>
      <w:bookmarkStart w:id="1212" w:name="_Toc224379941"/>
      <w:bookmarkStart w:id="1213" w:name="_Toc225675727"/>
      <w:bookmarkStart w:id="1214" w:name="_Toc225806689"/>
      <w:bookmarkStart w:id="1215" w:name="_Toc226042166"/>
      <w:bookmarkStart w:id="1216" w:name="_Toc226117995"/>
      <w:bookmarkStart w:id="1217" w:name="_Toc226422580"/>
      <w:bookmarkStart w:id="1218" w:name="_Toc226644403"/>
      <w:bookmarkStart w:id="1219" w:name="_Toc231601086"/>
      <w:r>
        <w:t>EntradaDefinirControlePrazoAPI</w:t>
      </w:r>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2A15AA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38A103"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85A896" w14:textId="77777777" w:rsidR="00A82183" w:rsidRDefault="00000000">
            <w:pPr>
              <w:pStyle w:val="TableContents"/>
              <w:widowControl w:val="0"/>
              <w:spacing w:after="0" w:line="276" w:lineRule="auto"/>
            </w:pPr>
            <w:r>
              <w:t>Identificador do processo</w:t>
            </w:r>
          </w:p>
        </w:tc>
      </w:tr>
      <w:tr w:rsidR="00A82183" w14:paraId="30F68CE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20BD65"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0EB304" w14:textId="77777777" w:rsidR="00A82183" w:rsidRDefault="00000000">
            <w:pPr>
              <w:pStyle w:val="TableContents"/>
              <w:widowControl w:val="0"/>
              <w:spacing w:after="0" w:line="276" w:lineRule="auto"/>
            </w:pPr>
            <w:r>
              <w:t>Número do processo visível para o usuário. Exemplo: 12.1.000000077-4</w:t>
            </w:r>
          </w:p>
        </w:tc>
      </w:tr>
      <w:tr w:rsidR="00A82183" w14:paraId="5C46E9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8740D7" w14:textId="77777777" w:rsidR="00A82183" w:rsidRDefault="00000000">
            <w:pPr>
              <w:pStyle w:val="TableContents"/>
              <w:widowControl w:val="0"/>
              <w:spacing w:after="0" w:line="276" w:lineRule="auto"/>
            </w:pPr>
            <w:r>
              <w:t>DataPrazo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CF85A5" w14:textId="77777777" w:rsidR="00A82183" w:rsidRDefault="00000000">
            <w:pPr>
              <w:pStyle w:val="TableContents"/>
              <w:widowControl w:val="0"/>
              <w:spacing w:after="0" w:line="276" w:lineRule="auto"/>
            </w:pPr>
            <w:r>
              <w:t>Data certa para o prazo</w:t>
            </w:r>
          </w:p>
        </w:tc>
      </w:tr>
      <w:tr w:rsidR="00A82183" w14:paraId="439F601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75D650" w14:textId="77777777" w:rsidR="00A82183" w:rsidRDefault="00000000">
            <w:pPr>
              <w:pStyle w:val="TableContents"/>
              <w:widowControl w:val="0"/>
              <w:spacing w:after="0" w:line="276" w:lineRule="auto"/>
            </w:pPr>
            <w:r>
              <w:t>Dias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AB7B20" w14:textId="77777777" w:rsidR="00A82183" w:rsidRDefault="00000000">
            <w:pPr>
              <w:pStyle w:val="TableContents"/>
              <w:widowControl w:val="0"/>
              <w:spacing w:after="0" w:line="276" w:lineRule="auto"/>
            </w:pPr>
            <w:r>
              <w:t>Número de dias para o controle de prazo</w:t>
            </w:r>
          </w:p>
        </w:tc>
      </w:tr>
      <w:tr w:rsidR="00A82183" w14:paraId="301D3D23"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435B701" w14:textId="77777777" w:rsidR="00A82183" w:rsidRDefault="00000000">
            <w:pPr>
              <w:pStyle w:val="TableContents"/>
              <w:widowControl w:val="0"/>
              <w:spacing w:after="0" w:line="276" w:lineRule="auto"/>
            </w:pPr>
            <w:r>
              <w:t>SinDiasUteis</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BBA961A" w14:textId="77777777" w:rsidR="00A82183" w:rsidRDefault="00000000">
            <w:pPr>
              <w:pStyle w:val="TableContents"/>
              <w:widowControl w:val="0"/>
              <w:spacing w:after="0" w:line="276" w:lineRule="auto"/>
            </w:pPr>
            <w:r>
              <w:t>S/N – indica se o valor passado no atributo Dias corresponde a dias úteis ou não</w:t>
            </w:r>
          </w:p>
        </w:tc>
      </w:tr>
    </w:tbl>
    <w:p w14:paraId="6CBF2B73" w14:textId="77777777" w:rsidR="00A82183" w:rsidRDefault="00A82183">
      <w:pPr>
        <w:rPr>
          <w:shd w:val="clear" w:color="auto" w:fill="FFF200"/>
        </w:rPr>
      </w:pPr>
    </w:p>
    <w:p w14:paraId="7CF2BC68" w14:textId="77777777" w:rsidR="00A82183" w:rsidRDefault="00000000">
      <w:pPr>
        <w:pStyle w:val="Ttulo2"/>
      </w:pPr>
      <w:bookmarkStart w:id="1220" w:name="_Toc171671148"/>
      <w:bookmarkStart w:id="1221" w:name="__RefHeading___Toc28311_2823614150"/>
      <w:bookmarkStart w:id="1222" w:name="_Toc223560099"/>
      <w:bookmarkStart w:id="1223" w:name="_Toc223772205"/>
      <w:bookmarkStart w:id="1224" w:name="_Toc223782293"/>
      <w:bookmarkStart w:id="1225" w:name="_Toc223894775"/>
      <w:bookmarkStart w:id="1226" w:name="_Toc223911120"/>
      <w:bookmarkStart w:id="1227" w:name="_Toc224379942"/>
      <w:bookmarkStart w:id="1228" w:name="_Toc225675728"/>
      <w:bookmarkStart w:id="1229" w:name="_Toc225806690"/>
      <w:bookmarkStart w:id="1230" w:name="_Toc226042167"/>
      <w:bookmarkStart w:id="1231" w:name="_Toc226117996"/>
      <w:bookmarkStart w:id="1232" w:name="_Toc226422581"/>
      <w:bookmarkStart w:id="1233" w:name="_Toc226644404"/>
      <w:bookmarkStart w:id="1234" w:name="_Toc231601087"/>
      <w:r>
        <w:t>EntradaDesanexarProcessoAPI</w:t>
      </w:r>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F8A118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32D5B3" w14:textId="77777777" w:rsidR="00A82183" w:rsidRDefault="00000000">
            <w:pPr>
              <w:pStyle w:val="TableContents"/>
              <w:widowControl w:val="0"/>
              <w:spacing w:after="0" w:line="276" w:lineRule="auto"/>
            </w:pPr>
            <w:r>
              <w:t>IdProcedimentoPrincipal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3CE781" w14:textId="77777777" w:rsidR="00A82183" w:rsidRDefault="00000000">
            <w:pPr>
              <w:pStyle w:val="TableContents"/>
              <w:widowControl w:val="0"/>
              <w:spacing w:after="0" w:line="276" w:lineRule="auto"/>
            </w:pPr>
            <w:r>
              <w:t>Identificador do processo que contém o anexo</w:t>
            </w:r>
          </w:p>
        </w:tc>
      </w:tr>
      <w:tr w:rsidR="00A82183" w14:paraId="1FD515E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CF8E29" w14:textId="77777777" w:rsidR="00A82183" w:rsidRDefault="00000000">
            <w:pPr>
              <w:pStyle w:val="TableContents"/>
              <w:widowControl w:val="0"/>
              <w:spacing w:after="0" w:line="276" w:lineRule="auto"/>
            </w:pPr>
            <w:r>
              <w:t>ProtocoloProcedimentoPrincipal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8D8932" w14:textId="77777777" w:rsidR="00A82183" w:rsidRDefault="00000000">
            <w:pPr>
              <w:pStyle w:val="TableContents"/>
              <w:widowControl w:val="0"/>
              <w:spacing w:after="0" w:line="276" w:lineRule="auto"/>
            </w:pPr>
            <w:r>
              <w:t>Número do processo que contém o anexo visível para o usuário. Exemplo: 12.1.000000077-4</w:t>
            </w:r>
          </w:p>
        </w:tc>
      </w:tr>
      <w:tr w:rsidR="00A82183" w14:paraId="2E80D15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B56D52" w14:textId="77777777" w:rsidR="00A82183" w:rsidRDefault="00000000">
            <w:pPr>
              <w:pStyle w:val="TableContents"/>
              <w:widowControl w:val="0"/>
              <w:spacing w:after="0" w:line="276" w:lineRule="auto"/>
            </w:pPr>
            <w:r>
              <w:t>IdProcedimentoAnexado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2FC40B" w14:textId="77777777" w:rsidR="00A82183" w:rsidRDefault="00000000">
            <w:pPr>
              <w:pStyle w:val="TableContents"/>
              <w:widowControl w:val="0"/>
              <w:spacing w:after="0" w:line="276" w:lineRule="auto"/>
            </w:pPr>
            <w:r>
              <w:t>Identificador do processo anexado</w:t>
            </w:r>
          </w:p>
        </w:tc>
      </w:tr>
      <w:tr w:rsidR="00A82183" w14:paraId="20055EA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EC7776" w14:textId="77777777" w:rsidR="00A82183" w:rsidRDefault="00000000">
            <w:pPr>
              <w:pStyle w:val="TableContents"/>
              <w:widowControl w:val="0"/>
              <w:spacing w:after="0" w:line="276" w:lineRule="auto"/>
            </w:pPr>
            <w:r>
              <w:t>ProtocoloProcedimentoAnexado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AFB6D1" w14:textId="77777777" w:rsidR="00A82183" w:rsidRDefault="00000000">
            <w:pPr>
              <w:pStyle w:val="TableContents"/>
              <w:widowControl w:val="0"/>
              <w:spacing w:after="0" w:line="276" w:lineRule="auto"/>
            </w:pPr>
            <w:r>
              <w:t>Número do processo anexado visível para o usuário. Exemplo: 12.1.000001213-6</w:t>
            </w:r>
          </w:p>
        </w:tc>
      </w:tr>
      <w:tr w:rsidR="00A82183" w14:paraId="092D08C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0DB1F2" w14:textId="77777777" w:rsidR="00A82183" w:rsidRDefault="00000000">
            <w:pPr>
              <w:pStyle w:val="TableContents"/>
              <w:widowControl w:val="0"/>
              <w:spacing w:after="0" w:line="276" w:lineRule="auto"/>
            </w:pPr>
            <w:r>
              <w:t>Motivo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705300" w14:textId="77777777" w:rsidR="00A82183" w:rsidRDefault="00000000">
            <w:pPr>
              <w:pStyle w:val="TableContents"/>
              <w:widowControl w:val="0"/>
              <w:spacing w:after="0" w:line="276" w:lineRule="auto"/>
            </w:pPr>
            <w:r>
              <w:t>Texto indicando o motivo da desanexação</w:t>
            </w:r>
          </w:p>
        </w:tc>
      </w:tr>
    </w:tbl>
    <w:p w14:paraId="1FB6BC25" w14:textId="77777777" w:rsidR="00A82183" w:rsidRDefault="00A82183"/>
    <w:p w14:paraId="405CA8F7" w14:textId="77777777" w:rsidR="00A82183" w:rsidRDefault="00000000">
      <w:pPr>
        <w:pStyle w:val="Ttulo2"/>
      </w:pPr>
      <w:bookmarkStart w:id="1235" w:name="_Toc171671149"/>
      <w:bookmarkStart w:id="1236" w:name="__RefHeading___Toc28309_2823614150"/>
      <w:bookmarkStart w:id="1237" w:name="_Toc223560100"/>
      <w:bookmarkStart w:id="1238" w:name="_Toc223772206"/>
      <w:bookmarkStart w:id="1239" w:name="_Toc223782294"/>
      <w:bookmarkStart w:id="1240" w:name="_Toc223894776"/>
      <w:bookmarkStart w:id="1241" w:name="_Toc223911121"/>
      <w:bookmarkStart w:id="1242" w:name="_Toc224379943"/>
      <w:bookmarkStart w:id="1243" w:name="_Toc225675729"/>
      <w:bookmarkStart w:id="1244" w:name="_Toc225806691"/>
      <w:bookmarkStart w:id="1245" w:name="_Toc226042168"/>
      <w:bookmarkStart w:id="1246" w:name="_Toc226117997"/>
      <w:bookmarkStart w:id="1247" w:name="_Toc226422582"/>
      <w:bookmarkStart w:id="1248" w:name="_Toc226644405"/>
      <w:bookmarkStart w:id="1249" w:name="_Toc231601088"/>
      <w:r>
        <w:t>EntradaDesbloquearProcessoAPI</w:t>
      </w:r>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2BE2B8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CAD72F"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ADFC8B" w14:textId="77777777" w:rsidR="00A82183" w:rsidRDefault="00000000">
            <w:pPr>
              <w:pStyle w:val="TableContents"/>
              <w:widowControl w:val="0"/>
              <w:spacing w:after="0" w:line="276" w:lineRule="auto"/>
            </w:pPr>
            <w:r>
              <w:t>Identificador do processo</w:t>
            </w:r>
          </w:p>
        </w:tc>
      </w:tr>
      <w:tr w:rsidR="00A82183" w14:paraId="6153872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97A086"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F5F20B" w14:textId="77777777" w:rsidR="00A82183" w:rsidRDefault="00000000">
            <w:pPr>
              <w:pStyle w:val="TableContents"/>
              <w:widowControl w:val="0"/>
              <w:spacing w:after="0" w:line="276" w:lineRule="auto"/>
            </w:pPr>
            <w:r>
              <w:t>Número do processo visível para o usuário. Exemplo: 12.1.000000077-4</w:t>
            </w:r>
          </w:p>
        </w:tc>
      </w:tr>
    </w:tbl>
    <w:p w14:paraId="5C73F5D9" w14:textId="77777777" w:rsidR="00A82183" w:rsidRDefault="00A82183"/>
    <w:p w14:paraId="67AB5F25" w14:textId="77777777" w:rsidR="00A82183" w:rsidRDefault="00000000">
      <w:pPr>
        <w:pStyle w:val="Ttulo2"/>
      </w:pPr>
      <w:bookmarkStart w:id="1250" w:name="_Toc171671150"/>
      <w:bookmarkStart w:id="1251" w:name="__RefHeading___Toc28307_2823614150"/>
      <w:bookmarkStart w:id="1252" w:name="_Toc223560101"/>
      <w:bookmarkStart w:id="1253" w:name="_Toc223772207"/>
      <w:bookmarkStart w:id="1254" w:name="_Toc223782295"/>
      <w:bookmarkStart w:id="1255" w:name="_Toc223894777"/>
      <w:bookmarkStart w:id="1256" w:name="_Toc223911122"/>
      <w:bookmarkStart w:id="1257" w:name="_Toc224379944"/>
      <w:bookmarkStart w:id="1258" w:name="_Toc225675730"/>
      <w:bookmarkStart w:id="1259" w:name="_Toc225806692"/>
      <w:bookmarkStart w:id="1260" w:name="_Toc226042169"/>
      <w:bookmarkStart w:id="1261" w:name="_Toc226117998"/>
      <w:bookmarkStart w:id="1262" w:name="_Toc226422583"/>
      <w:bookmarkStart w:id="1263" w:name="_Toc226644406"/>
      <w:bookmarkStart w:id="1264" w:name="_Toc231601089"/>
      <w:r>
        <w:t>EntradaDevolverBlocoAPI</w:t>
      </w:r>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2F2488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6DFC10"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6BC1AF" w14:textId="77777777" w:rsidR="00A82183" w:rsidRDefault="00000000">
            <w:pPr>
              <w:pStyle w:val="TableContents"/>
              <w:widowControl w:val="0"/>
              <w:spacing w:after="0" w:line="276" w:lineRule="auto"/>
            </w:pPr>
            <w:r>
              <w:t>Identificador do bloco</w:t>
            </w:r>
          </w:p>
        </w:tc>
      </w:tr>
    </w:tbl>
    <w:p w14:paraId="73D5BA9C" w14:textId="77777777" w:rsidR="00A82183" w:rsidRDefault="00A82183"/>
    <w:p w14:paraId="6964E2C3" w14:textId="77777777" w:rsidR="00A82183" w:rsidRDefault="00000000">
      <w:pPr>
        <w:pStyle w:val="Ttulo2"/>
      </w:pPr>
      <w:bookmarkStart w:id="1265" w:name="_Toc171671151"/>
      <w:bookmarkStart w:id="1266" w:name="__RefHeading___Toc28305_2823614150"/>
      <w:bookmarkStart w:id="1267" w:name="_Toc223560102"/>
      <w:bookmarkStart w:id="1268" w:name="_Toc223772208"/>
      <w:bookmarkStart w:id="1269" w:name="_Toc223782296"/>
      <w:bookmarkStart w:id="1270" w:name="_Toc223894778"/>
      <w:bookmarkStart w:id="1271" w:name="_Toc223911123"/>
      <w:bookmarkStart w:id="1272" w:name="_Toc224379945"/>
      <w:bookmarkStart w:id="1273" w:name="_Toc225675731"/>
      <w:bookmarkStart w:id="1274" w:name="_Toc225806693"/>
      <w:bookmarkStart w:id="1275" w:name="_Toc226042170"/>
      <w:bookmarkStart w:id="1276" w:name="_Toc226117999"/>
      <w:bookmarkStart w:id="1277" w:name="_Toc226422584"/>
      <w:bookmarkStart w:id="1278" w:name="_Toc226644407"/>
      <w:bookmarkStart w:id="1279" w:name="_Toc231601090"/>
      <w:r>
        <w:t>EntradaDisponibilizarBlocoAPI</w:t>
      </w:r>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C6D9E6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E5C48DA"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63B042" w14:textId="77777777" w:rsidR="00A82183" w:rsidRDefault="00000000">
            <w:pPr>
              <w:pStyle w:val="TableContents"/>
              <w:widowControl w:val="0"/>
              <w:spacing w:after="0" w:line="276" w:lineRule="auto"/>
            </w:pPr>
            <w:r>
              <w:t>Identificador do bloco</w:t>
            </w:r>
          </w:p>
        </w:tc>
      </w:tr>
    </w:tbl>
    <w:p w14:paraId="0461D73E" w14:textId="77777777" w:rsidR="00A82183" w:rsidRDefault="00A82183"/>
    <w:p w14:paraId="388B1D7F" w14:textId="77777777" w:rsidR="00A82183" w:rsidRDefault="00000000">
      <w:pPr>
        <w:pStyle w:val="Ttulo2"/>
      </w:pPr>
      <w:bookmarkStart w:id="1280" w:name="_Toc171671152"/>
      <w:bookmarkStart w:id="1281" w:name="__RefHeading___Toc28303_2823614150"/>
      <w:bookmarkStart w:id="1282" w:name="_Toc223560103"/>
      <w:bookmarkStart w:id="1283" w:name="_Toc223772209"/>
      <w:bookmarkStart w:id="1284" w:name="_Toc223782297"/>
      <w:bookmarkStart w:id="1285" w:name="_Toc223894779"/>
      <w:bookmarkStart w:id="1286" w:name="_Toc223911124"/>
      <w:bookmarkStart w:id="1287" w:name="_Toc224379946"/>
      <w:bookmarkStart w:id="1288" w:name="_Toc225675732"/>
      <w:bookmarkStart w:id="1289" w:name="_Toc225806694"/>
      <w:bookmarkStart w:id="1290" w:name="_Toc226042171"/>
      <w:bookmarkStart w:id="1291" w:name="_Toc226118000"/>
      <w:bookmarkStart w:id="1292" w:name="_Toc226422585"/>
      <w:bookmarkStart w:id="1293" w:name="_Toc226644408"/>
      <w:bookmarkStart w:id="1294" w:name="_Toc231601091"/>
      <w:r>
        <w:t>EntradaEnviarEmailAPI</w:t>
      </w:r>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D4F84C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F75EE9"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00FF50" w14:textId="77777777" w:rsidR="00A82183" w:rsidRDefault="00000000">
            <w:pPr>
              <w:pStyle w:val="TableContents"/>
              <w:widowControl w:val="0"/>
              <w:spacing w:after="0" w:line="276" w:lineRule="auto"/>
            </w:pPr>
            <w:r>
              <w:t>Identificador do processo</w:t>
            </w:r>
          </w:p>
        </w:tc>
      </w:tr>
      <w:tr w:rsidR="00A82183" w14:paraId="0B986276"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EA531D6" w14:textId="77777777" w:rsidR="00A82183" w:rsidRDefault="00000000">
            <w:pPr>
              <w:pStyle w:val="TableContents"/>
              <w:widowControl w:val="0"/>
              <w:spacing w:after="0" w:line="276" w:lineRule="auto"/>
            </w:pPr>
            <w:r>
              <w:lastRenderedPageBreak/>
              <w:t>ProtocoloProcedimento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5275C877" w14:textId="77777777" w:rsidR="00A82183" w:rsidRDefault="00000000">
            <w:pPr>
              <w:pStyle w:val="TableContents"/>
              <w:widowControl w:val="0"/>
              <w:spacing w:after="0" w:line="276" w:lineRule="auto"/>
            </w:pPr>
            <w:r>
              <w:t>Número do processo visível para o usuário. Exemplo: 12.1.000000077-4</w:t>
            </w:r>
          </w:p>
        </w:tc>
      </w:tr>
      <w:tr w:rsidR="00A82183" w14:paraId="25529DD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060B8D" w14:textId="77777777" w:rsidR="00A82183" w:rsidRDefault="00000000">
            <w:pPr>
              <w:pStyle w:val="TableContents"/>
              <w:widowControl w:val="0"/>
              <w:spacing w:after="0" w:line="276" w:lineRule="auto"/>
            </w:pPr>
            <w:r>
              <w:t>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F61363" w14:textId="77777777" w:rsidR="00A82183" w:rsidRDefault="00000000">
            <w:pPr>
              <w:pStyle w:val="TableContents"/>
              <w:widowControl w:val="0"/>
              <w:spacing w:after="0" w:line="276" w:lineRule="auto"/>
            </w:pPr>
            <w:r>
              <w:t>Endereço do remetente</w:t>
            </w:r>
          </w:p>
        </w:tc>
      </w:tr>
      <w:tr w:rsidR="00A82183" w14:paraId="406A90C2"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D7E6259" w14:textId="77777777" w:rsidR="00A82183" w:rsidRDefault="00000000">
            <w:pPr>
              <w:pStyle w:val="TableContents"/>
              <w:widowControl w:val="0"/>
              <w:spacing w:after="0" w:line="276" w:lineRule="auto"/>
            </w:pPr>
            <w:r>
              <w:t>Para</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48FEC57" w14:textId="77777777" w:rsidR="00A82183" w:rsidRDefault="00000000">
            <w:pPr>
              <w:pStyle w:val="TableContents"/>
              <w:widowControl w:val="0"/>
              <w:spacing w:after="0" w:line="276" w:lineRule="auto"/>
            </w:pPr>
            <w:r>
              <w:t>Endereços dos destinatários (separados por ponto e vírgula `;`)</w:t>
            </w:r>
          </w:p>
        </w:tc>
      </w:tr>
      <w:tr w:rsidR="00A82183" w14:paraId="215C0116"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340436F" w14:textId="77777777" w:rsidR="00A82183" w:rsidRDefault="00000000">
            <w:pPr>
              <w:pStyle w:val="TableContents"/>
              <w:widowControl w:val="0"/>
              <w:spacing w:after="0" w:line="276" w:lineRule="auto"/>
            </w:pPr>
            <w:r>
              <w:t>CCO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367D4CF" w14:textId="77777777" w:rsidR="00A82183" w:rsidRDefault="00000000">
            <w:pPr>
              <w:pStyle w:val="TableContents"/>
              <w:widowControl w:val="0"/>
              <w:spacing w:after="0" w:line="276" w:lineRule="auto"/>
            </w:pPr>
            <w:r>
              <w:t>Endereços dos destinatários para envio com cópia oculta (separados por ponto e vírgula `;`)</w:t>
            </w:r>
          </w:p>
        </w:tc>
      </w:tr>
      <w:tr w:rsidR="00A82183" w14:paraId="0A201C1C"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1A27471" w14:textId="77777777" w:rsidR="00A82183" w:rsidRDefault="00000000">
            <w:pPr>
              <w:pStyle w:val="TableContents"/>
              <w:widowControl w:val="0"/>
              <w:spacing w:after="0" w:line="276" w:lineRule="auto"/>
            </w:pPr>
            <w:r>
              <w:t>Assunto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305A0FE2" w14:textId="77777777" w:rsidR="00A82183" w:rsidRDefault="00000000">
            <w:pPr>
              <w:pStyle w:val="TableContents"/>
              <w:widowControl w:val="0"/>
              <w:spacing w:after="0" w:line="276" w:lineRule="auto"/>
            </w:pPr>
            <w:r>
              <w:t>Assunto da mensagem</w:t>
            </w:r>
          </w:p>
        </w:tc>
      </w:tr>
      <w:tr w:rsidR="00A82183" w14:paraId="4DF75229"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CE30AD5" w14:textId="77777777" w:rsidR="00A82183" w:rsidRDefault="00000000">
            <w:pPr>
              <w:pStyle w:val="TableContents"/>
              <w:widowControl w:val="0"/>
              <w:spacing w:after="0" w:line="276" w:lineRule="auto"/>
            </w:pPr>
            <w:r>
              <w:t>Mensagem</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D234ABE" w14:textId="77777777" w:rsidR="00A82183" w:rsidRDefault="00000000">
            <w:pPr>
              <w:pStyle w:val="TableContents"/>
              <w:widowControl w:val="0"/>
              <w:spacing w:after="0" w:line="276" w:lineRule="auto"/>
            </w:pPr>
            <w:r>
              <w:t>Conteúdo da mensagem</w:t>
            </w:r>
          </w:p>
        </w:tc>
      </w:tr>
      <w:tr w:rsidR="00A82183" w14:paraId="42B210C2" w14:textId="77777777">
        <w:tblPrEx>
          <w:tblCellMar>
            <w:top w:w="0" w:type="dxa"/>
            <w:bottom w:w="0" w:type="dxa"/>
          </w:tblCellMar>
        </w:tblPrEx>
        <w:trPr>
          <w:trHeight w:val="355"/>
        </w:trPr>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417C18B" w14:textId="77777777" w:rsidR="00A82183" w:rsidRDefault="00000000">
            <w:pPr>
              <w:pStyle w:val="TableContents"/>
              <w:widowControl w:val="0"/>
              <w:spacing w:after="0" w:line="276" w:lineRule="auto"/>
            </w:pPr>
            <w:r>
              <w:t>NivelAcesso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3E68B262" w14:textId="77777777" w:rsidR="00A82183" w:rsidRDefault="00000000">
            <w:pPr>
              <w:pStyle w:val="TableContents"/>
              <w:widowControl w:val="0"/>
              <w:spacing w:after="0" w:line="276" w:lineRule="auto"/>
            </w:pPr>
            <w:r>
              <w:t>Opcional</w:t>
            </w:r>
          </w:p>
          <w:p w14:paraId="51903EFB" w14:textId="77777777" w:rsidR="00A82183" w:rsidRDefault="00000000">
            <w:pPr>
              <w:pStyle w:val="TableContents"/>
              <w:widowControl w:val="0"/>
              <w:numPr>
                <w:ilvl w:val="0"/>
                <w:numId w:val="81"/>
              </w:numPr>
              <w:spacing w:after="0" w:line="276" w:lineRule="auto"/>
            </w:pPr>
            <w:r>
              <w:t>0 = Público (valor padrão)</w:t>
            </w:r>
          </w:p>
          <w:p w14:paraId="25CCF3CF" w14:textId="77777777" w:rsidR="00A82183" w:rsidRDefault="00000000">
            <w:pPr>
              <w:pStyle w:val="TableContents"/>
              <w:widowControl w:val="0"/>
              <w:numPr>
                <w:ilvl w:val="0"/>
                <w:numId w:val="81"/>
              </w:numPr>
              <w:spacing w:after="0" w:line="276" w:lineRule="auto"/>
            </w:pPr>
            <w:r>
              <w:t>1 = Restrito</w:t>
            </w:r>
          </w:p>
        </w:tc>
      </w:tr>
      <w:tr w:rsidR="00A82183" w14:paraId="7AF4D035"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4439C409" w14:textId="77777777" w:rsidR="00A82183" w:rsidRDefault="00000000">
            <w:pPr>
              <w:pStyle w:val="TableContents"/>
              <w:widowControl w:val="0"/>
              <w:spacing w:after="0" w:line="276" w:lineRule="auto"/>
            </w:pPr>
            <w:r>
              <w:t>IdHipoteseLegal</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72253C6" w14:textId="77777777" w:rsidR="00A82183" w:rsidRDefault="00000000">
            <w:pPr>
              <w:pStyle w:val="TableContents"/>
              <w:widowControl w:val="0"/>
              <w:spacing w:after="0" w:line="276" w:lineRule="auto"/>
            </w:pPr>
            <w:r>
              <w:t>Opcional, Identificador interno da hipótese legal associada</w:t>
            </w:r>
          </w:p>
        </w:tc>
      </w:tr>
      <w:tr w:rsidR="00A82183" w14:paraId="1E50933B"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1CE47612" w14:textId="77777777" w:rsidR="00A82183" w:rsidRDefault="00000000">
            <w:pPr>
              <w:pStyle w:val="TableContents"/>
              <w:widowControl w:val="0"/>
              <w:spacing w:after="0" w:line="276" w:lineRule="auto"/>
            </w:pPr>
            <w:r>
              <w:t>IdDocumentos</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3924AEA" w14:textId="77777777" w:rsidR="00A82183" w:rsidRDefault="00000000">
            <w:pPr>
              <w:pStyle w:val="TableContents"/>
              <w:widowControl w:val="0"/>
              <w:spacing w:after="0" w:line="276" w:lineRule="auto"/>
            </w:pPr>
            <w:r>
              <w:t>Conjunto de identificadores internos dos documentos do processo que devem ser anexados no email</w:t>
            </w:r>
          </w:p>
        </w:tc>
      </w:tr>
      <w:tr w:rsidR="00A82183" w14:paraId="2868D7EA"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142CF5F5" w14:textId="77777777" w:rsidR="00A82183" w:rsidRDefault="00000000">
            <w:pPr>
              <w:pStyle w:val="TableContents"/>
              <w:widowControl w:val="0"/>
              <w:spacing w:after="0" w:line="276" w:lineRule="auto"/>
            </w:pPr>
            <w:r>
              <w:t>Arquivos</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1BE48256" w14:textId="77777777" w:rsidR="00A82183" w:rsidRDefault="00000000">
            <w:pPr>
              <w:pStyle w:val="TableContents"/>
              <w:widowControl w:val="0"/>
              <w:spacing w:after="0" w:line="276" w:lineRule="auto"/>
            </w:pPr>
            <w:r>
              <w:t>Conjunto de arquivos avulsos que devem ser anexados no email</w:t>
            </w:r>
          </w:p>
        </w:tc>
      </w:tr>
    </w:tbl>
    <w:p w14:paraId="592FE819" w14:textId="77777777" w:rsidR="00A82183" w:rsidRDefault="00A82183"/>
    <w:p w14:paraId="1DE7FAD9" w14:textId="77777777" w:rsidR="00A82183" w:rsidRDefault="00000000">
      <w:pPr>
        <w:pStyle w:val="Ttulo2"/>
      </w:pPr>
      <w:bookmarkStart w:id="1295" w:name="_Toc171671153"/>
      <w:bookmarkStart w:id="1296" w:name="__RefHeading___Toc28301_2823614150"/>
      <w:bookmarkStart w:id="1297" w:name="_Toc223560104"/>
      <w:bookmarkStart w:id="1298" w:name="_Toc223772210"/>
      <w:bookmarkStart w:id="1299" w:name="_Toc223782298"/>
      <w:bookmarkStart w:id="1300" w:name="_Toc223894780"/>
      <w:bookmarkStart w:id="1301" w:name="_Toc223911125"/>
      <w:bookmarkStart w:id="1302" w:name="_Toc224379947"/>
      <w:bookmarkStart w:id="1303" w:name="_Toc225675733"/>
      <w:bookmarkStart w:id="1304" w:name="_Toc225806695"/>
      <w:bookmarkStart w:id="1305" w:name="_Toc226042172"/>
      <w:bookmarkStart w:id="1306" w:name="_Toc226118001"/>
      <w:bookmarkStart w:id="1307" w:name="_Toc226422586"/>
      <w:bookmarkStart w:id="1308" w:name="_Toc226644409"/>
      <w:bookmarkStart w:id="1309" w:name="_Toc231601092"/>
      <w:r>
        <w:t>EntradaEnviarProcessoAPI</w:t>
      </w:r>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B15665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8F22A8"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318056" w14:textId="77777777" w:rsidR="00A82183" w:rsidRDefault="00000000">
            <w:pPr>
              <w:pStyle w:val="TableContents"/>
              <w:widowControl w:val="0"/>
              <w:spacing w:after="0" w:line="276" w:lineRule="auto"/>
            </w:pPr>
            <w:r>
              <w:t>Identificador do processo</w:t>
            </w:r>
          </w:p>
        </w:tc>
      </w:tr>
      <w:tr w:rsidR="00A82183" w14:paraId="1F6F287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04F930"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D8ACEE" w14:textId="77777777" w:rsidR="00A82183" w:rsidRDefault="00000000">
            <w:pPr>
              <w:pStyle w:val="TableContents"/>
              <w:widowControl w:val="0"/>
              <w:spacing w:after="0" w:line="276" w:lineRule="auto"/>
            </w:pPr>
            <w:r>
              <w:t>Número do processo visível para o usuário. Exemplo: 12.1.000000077-4</w:t>
            </w:r>
          </w:p>
        </w:tc>
      </w:tr>
      <w:tr w:rsidR="00A82183" w14:paraId="5D19BBA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701668" w14:textId="77777777" w:rsidR="00A82183" w:rsidRDefault="00000000">
            <w:pPr>
              <w:pStyle w:val="TableContents"/>
              <w:widowControl w:val="0"/>
              <w:spacing w:after="0" w:line="276" w:lineRule="auto"/>
            </w:pPr>
            <w:r>
              <w:t>UnidadesDestino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18379A" w14:textId="77777777" w:rsidR="00A82183" w:rsidRDefault="00000000">
            <w:pPr>
              <w:pStyle w:val="TableContents"/>
              <w:widowControl w:val="0"/>
              <w:spacing w:after="0" w:line="276" w:lineRule="auto"/>
            </w:pPr>
            <w:r>
              <w:t>Identificadores das unidades para envio</w:t>
            </w:r>
          </w:p>
        </w:tc>
      </w:tr>
      <w:tr w:rsidR="00A82183" w14:paraId="6DC2357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41C68C" w14:textId="77777777" w:rsidR="00A82183" w:rsidRDefault="00000000">
            <w:pPr>
              <w:pStyle w:val="TableContents"/>
              <w:widowControl w:val="0"/>
              <w:spacing w:after="0" w:line="276" w:lineRule="auto"/>
            </w:pPr>
            <w:r>
              <w:t>SinManterAbertoUnidade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6AB583" w14:textId="77777777" w:rsidR="00A82183" w:rsidRDefault="00000000">
            <w:pPr>
              <w:pStyle w:val="TableContents"/>
              <w:widowControl w:val="0"/>
              <w:spacing w:after="0" w:line="276" w:lineRule="auto"/>
            </w:pPr>
            <w:r>
              <w:t>S/N – indica se o processo deve ficar aberto na unidade origem</w:t>
            </w:r>
          </w:p>
        </w:tc>
      </w:tr>
      <w:tr w:rsidR="00A82183" w14:paraId="7E2216C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89C5A9" w14:textId="77777777" w:rsidR="00A82183" w:rsidRDefault="00000000">
            <w:pPr>
              <w:pStyle w:val="TableContents"/>
              <w:widowControl w:val="0"/>
              <w:spacing w:after="0" w:line="276" w:lineRule="auto"/>
            </w:pPr>
            <w:r>
              <w:t>SinRemoverAnotacao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70BD7D" w14:textId="77777777" w:rsidR="00A82183" w:rsidRDefault="00000000">
            <w:pPr>
              <w:pStyle w:val="TableContents"/>
              <w:widowControl w:val="0"/>
              <w:spacing w:after="0" w:line="276" w:lineRule="auto"/>
            </w:pPr>
            <w:r>
              <w:t>S/N – indica se a anotação deve ser removida do processo após o envio</w:t>
            </w:r>
          </w:p>
        </w:tc>
      </w:tr>
      <w:tr w:rsidR="00A82183" w14:paraId="122437F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D01313" w14:textId="77777777" w:rsidR="00A82183" w:rsidRDefault="00000000">
            <w:pPr>
              <w:pStyle w:val="TableContents"/>
              <w:widowControl w:val="0"/>
              <w:spacing w:after="0" w:line="276" w:lineRule="auto"/>
            </w:pPr>
            <w:r>
              <w:t>SinEnviarEmailNotificacao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78B0D1" w14:textId="77777777" w:rsidR="00A82183" w:rsidRDefault="00000000">
            <w:pPr>
              <w:pStyle w:val="TableContents"/>
              <w:widowControl w:val="0"/>
              <w:spacing w:after="0" w:line="276" w:lineRule="auto"/>
            </w:pPr>
            <w:r>
              <w:t>S/N – indica se deve ser enviado email de notificação para as unidades destino</w:t>
            </w:r>
          </w:p>
        </w:tc>
      </w:tr>
      <w:tr w:rsidR="00A82183" w14:paraId="5134B2A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82CF40" w14:textId="77777777" w:rsidR="00A82183" w:rsidRDefault="00000000">
            <w:pPr>
              <w:pStyle w:val="TableContents"/>
              <w:widowControl w:val="0"/>
              <w:spacing w:after="0" w:line="276" w:lineRule="auto"/>
            </w:pPr>
            <w:r>
              <w:t>DataRetornoProgramado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5594A7" w14:textId="77777777" w:rsidR="00A82183" w:rsidRDefault="00000000">
            <w:pPr>
              <w:pStyle w:val="TableContents"/>
              <w:widowControl w:val="0"/>
              <w:spacing w:after="0" w:line="276" w:lineRule="auto"/>
            </w:pPr>
            <w:r>
              <w:t>Data para retorno no formado dd/mm/aaaa</w:t>
            </w:r>
          </w:p>
        </w:tc>
      </w:tr>
      <w:tr w:rsidR="00A82183" w14:paraId="2B37389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B72874" w14:textId="77777777" w:rsidR="00A82183" w:rsidRDefault="00000000">
            <w:pPr>
              <w:pStyle w:val="TableContents"/>
              <w:widowControl w:val="0"/>
              <w:spacing w:after="0" w:line="276" w:lineRule="auto"/>
            </w:pPr>
            <w:r>
              <w:t>DiasRetornoProgramado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97DE48" w14:textId="77777777" w:rsidR="00A82183" w:rsidRDefault="00000000">
            <w:pPr>
              <w:pStyle w:val="TableContents"/>
              <w:widowControl w:val="0"/>
              <w:spacing w:after="0" w:line="276" w:lineRule="auto"/>
            </w:pPr>
            <w:r>
              <w:t>Número de dias para retorno</w:t>
            </w:r>
          </w:p>
        </w:tc>
      </w:tr>
      <w:tr w:rsidR="00A82183" w14:paraId="541536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083AB51" w14:textId="77777777" w:rsidR="00A82183" w:rsidRDefault="00000000">
            <w:pPr>
              <w:pStyle w:val="TableContents"/>
              <w:widowControl w:val="0"/>
              <w:spacing w:after="0" w:line="276" w:lineRule="auto"/>
            </w:pPr>
            <w:r>
              <w:t>SinDiasUteisRetornoProgramado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4FF274" w14:textId="77777777" w:rsidR="00A82183" w:rsidRDefault="00000000">
            <w:pPr>
              <w:pStyle w:val="TableContents"/>
              <w:widowControl w:val="0"/>
              <w:spacing w:after="0" w:line="276" w:lineRule="auto"/>
            </w:pPr>
            <w:r>
              <w:t>S/N – indica se os dias informados são úteis</w:t>
            </w:r>
          </w:p>
        </w:tc>
      </w:tr>
      <w:tr w:rsidR="00A82183" w14:paraId="531A979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DA2EBD" w14:textId="77777777" w:rsidR="00A82183" w:rsidRDefault="00000000">
            <w:pPr>
              <w:pStyle w:val="TableContents"/>
              <w:widowControl w:val="0"/>
              <w:spacing w:after="0" w:line="276" w:lineRule="auto"/>
            </w:pPr>
            <w:r>
              <w:t>SinReabrir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3FE3FF" w14:textId="77777777" w:rsidR="00A82183" w:rsidRDefault="00000000">
            <w:pPr>
              <w:pStyle w:val="TableContents"/>
              <w:widowControl w:val="0"/>
              <w:spacing w:after="0" w:line="276" w:lineRule="auto"/>
            </w:pPr>
            <w:r>
              <w:t>S/N – indica se o processo deve ser reaberto automaticamente na unidade de origem antes do envio</w:t>
            </w:r>
          </w:p>
        </w:tc>
      </w:tr>
    </w:tbl>
    <w:p w14:paraId="3E362930" w14:textId="77777777" w:rsidR="00A82183" w:rsidRDefault="00A82183"/>
    <w:p w14:paraId="3ED6EC28" w14:textId="77777777" w:rsidR="00A82183" w:rsidRDefault="00000000">
      <w:pPr>
        <w:pStyle w:val="Ttulo2"/>
      </w:pPr>
      <w:bookmarkStart w:id="1310" w:name="_Toc171671154"/>
      <w:bookmarkStart w:id="1311" w:name="__RefHeading___Toc28299_2823614150"/>
      <w:bookmarkStart w:id="1312" w:name="_Toc223560105"/>
      <w:bookmarkStart w:id="1313" w:name="_Toc223772211"/>
      <w:bookmarkStart w:id="1314" w:name="_Toc223782299"/>
      <w:bookmarkStart w:id="1315" w:name="_Toc223894781"/>
      <w:bookmarkStart w:id="1316" w:name="_Toc223911126"/>
      <w:bookmarkStart w:id="1317" w:name="_Toc224379948"/>
      <w:bookmarkStart w:id="1318" w:name="_Toc225675734"/>
      <w:bookmarkStart w:id="1319" w:name="_Toc225806696"/>
      <w:bookmarkStart w:id="1320" w:name="_Toc226042173"/>
      <w:bookmarkStart w:id="1321" w:name="_Toc226118002"/>
      <w:bookmarkStart w:id="1322" w:name="_Toc226422587"/>
      <w:bookmarkStart w:id="1323" w:name="_Toc226644410"/>
      <w:bookmarkStart w:id="1324" w:name="_Toc231601093"/>
      <w:r>
        <w:t>EntradaExcluirBlocoAPI</w:t>
      </w:r>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53729D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2E8C94"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D3DFA2" w14:textId="77777777" w:rsidR="00A82183" w:rsidRDefault="00000000">
            <w:pPr>
              <w:pStyle w:val="TableContents"/>
              <w:widowControl w:val="0"/>
              <w:spacing w:after="0" w:line="276" w:lineRule="auto"/>
            </w:pPr>
            <w:r>
              <w:t>Identificador do bloco</w:t>
            </w:r>
          </w:p>
        </w:tc>
      </w:tr>
    </w:tbl>
    <w:p w14:paraId="504CC45E" w14:textId="77777777" w:rsidR="00A82183" w:rsidRDefault="00A82183">
      <w:pPr>
        <w:rPr>
          <w:shd w:val="clear" w:color="auto" w:fill="FFF200"/>
        </w:rPr>
      </w:pPr>
    </w:p>
    <w:p w14:paraId="2C162AE2" w14:textId="77777777" w:rsidR="00A82183" w:rsidRDefault="00000000">
      <w:pPr>
        <w:pStyle w:val="Ttulo2"/>
      </w:pPr>
      <w:bookmarkStart w:id="1325" w:name="_Toc171671155"/>
      <w:bookmarkStart w:id="1326" w:name="__RefHeading___Toc28297_2823614150"/>
      <w:bookmarkStart w:id="1327" w:name="_Toc223560106"/>
      <w:bookmarkStart w:id="1328" w:name="_Toc223772212"/>
      <w:bookmarkStart w:id="1329" w:name="_Toc223782300"/>
      <w:bookmarkStart w:id="1330" w:name="_Toc223894782"/>
      <w:bookmarkStart w:id="1331" w:name="_Toc223911127"/>
      <w:bookmarkStart w:id="1332" w:name="_Toc224379949"/>
      <w:bookmarkStart w:id="1333" w:name="_Toc225675735"/>
      <w:bookmarkStart w:id="1334" w:name="_Toc225806697"/>
      <w:bookmarkStart w:id="1335" w:name="_Toc226042174"/>
      <w:bookmarkStart w:id="1336" w:name="_Toc226118003"/>
      <w:bookmarkStart w:id="1337" w:name="_Toc226422588"/>
      <w:bookmarkStart w:id="1338" w:name="_Toc226644411"/>
      <w:bookmarkStart w:id="1339" w:name="_Toc231601094"/>
      <w:r>
        <w:t>EntradaExcluirDocumentoAPI</w:t>
      </w:r>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3AD6A3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77E6AF"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D9A576" w14:textId="77777777" w:rsidR="00A82183" w:rsidRDefault="00000000">
            <w:pPr>
              <w:pStyle w:val="TableContents"/>
              <w:widowControl w:val="0"/>
              <w:spacing w:after="0" w:line="276" w:lineRule="auto"/>
            </w:pPr>
            <w:r>
              <w:t>Identificador do documento</w:t>
            </w:r>
          </w:p>
        </w:tc>
      </w:tr>
      <w:tr w:rsidR="00A82183" w14:paraId="01202A2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CFE133"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FF1D9F" w14:textId="77777777" w:rsidR="00A82183" w:rsidRDefault="00000000">
            <w:pPr>
              <w:pStyle w:val="TableContents"/>
              <w:widowControl w:val="0"/>
              <w:spacing w:after="0" w:line="276" w:lineRule="auto"/>
            </w:pPr>
            <w:r>
              <w:t>Número do documento visível para o usuário. Exemplo: 0003934</w:t>
            </w:r>
          </w:p>
        </w:tc>
      </w:tr>
    </w:tbl>
    <w:p w14:paraId="49FE5916" w14:textId="77777777" w:rsidR="00A82183" w:rsidRDefault="00A82183">
      <w:pPr>
        <w:rPr>
          <w:shd w:val="clear" w:color="auto" w:fill="FFF200"/>
        </w:rPr>
      </w:pPr>
    </w:p>
    <w:p w14:paraId="3DAC73F0" w14:textId="77777777" w:rsidR="00A82183" w:rsidRDefault="00000000">
      <w:pPr>
        <w:pStyle w:val="Ttulo2"/>
      </w:pPr>
      <w:bookmarkStart w:id="1340" w:name="_Toc171671156"/>
      <w:bookmarkStart w:id="1341" w:name="__RefHeading___Toc28295_2823614150"/>
      <w:bookmarkStart w:id="1342" w:name="_Toc223560107"/>
      <w:bookmarkStart w:id="1343" w:name="_Toc223772213"/>
      <w:bookmarkStart w:id="1344" w:name="_Toc223782301"/>
      <w:bookmarkStart w:id="1345" w:name="_Toc223894783"/>
      <w:bookmarkStart w:id="1346" w:name="_Toc223911128"/>
      <w:bookmarkStart w:id="1347" w:name="_Toc224379950"/>
      <w:bookmarkStart w:id="1348" w:name="_Toc225675736"/>
      <w:bookmarkStart w:id="1349" w:name="_Toc225806698"/>
      <w:bookmarkStart w:id="1350" w:name="_Toc226042175"/>
      <w:bookmarkStart w:id="1351" w:name="_Toc226118004"/>
      <w:bookmarkStart w:id="1352" w:name="_Toc226422589"/>
      <w:bookmarkStart w:id="1353" w:name="_Toc226644412"/>
      <w:bookmarkStart w:id="1354" w:name="_Toc231601095"/>
      <w:r>
        <w:t>EntradaExcluirProcessoAPI</w:t>
      </w:r>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CB9806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E8A66A"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44FD62" w14:textId="77777777" w:rsidR="00A82183" w:rsidRDefault="00000000">
            <w:pPr>
              <w:pStyle w:val="TableContents"/>
              <w:widowControl w:val="0"/>
              <w:spacing w:after="0" w:line="276" w:lineRule="auto"/>
            </w:pPr>
            <w:r>
              <w:t>Identificador do processo</w:t>
            </w:r>
          </w:p>
        </w:tc>
      </w:tr>
      <w:tr w:rsidR="00A82183" w14:paraId="6BCA058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7ED2AB"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64C443" w14:textId="77777777" w:rsidR="00A82183" w:rsidRDefault="00000000">
            <w:pPr>
              <w:pStyle w:val="TableContents"/>
              <w:widowControl w:val="0"/>
              <w:spacing w:after="0" w:line="276" w:lineRule="auto"/>
            </w:pPr>
            <w:r>
              <w:t>Número do processo visível para o usuário. Exemplo: 12.1.000000077-4</w:t>
            </w:r>
          </w:p>
        </w:tc>
      </w:tr>
    </w:tbl>
    <w:p w14:paraId="4042AE96" w14:textId="77777777" w:rsidR="00A82183" w:rsidRDefault="00A82183"/>
    <w:p w14:paraId="5930804A" w14:textId="77777777" w:rsidR="00A82183" w:rsidRDefault="00000000">
      <w:pPr>
        <w:pStyle w:val="Ttulo2"/>
      </w:pPr>
      <w:bookmarkStart w:id="1355" w:name="_Toc171671157"/>
      <w:bookmarkStart w:id="1356" w:name="__RefHeading___Toc28293_2823614150"/>
      <w:bookmarkStart w:id="1357" w:name="_Toc223560108"/>
      <w:bookmarkStart w:id="1358" w:name="_Toc223772214"/>
      <w:bookmarkStart w:id="1359" w:name="_Toc223782302"/>
      <w:bookmarkStart w:id="1360" w:name="_Toc223894784"/>
      <w:bookmarkStart w:id="1361" w:name="_Toc223911129"/>
      <w:bookmarkStart w:id="1362" w:name="_Toc224379951"/>
      <w:bookmarkStart w:id="1363" w:name="_Toc225675737"/>
      <w:bookmarkStart w:id="1364" w:name="_Toc225806699"/>
      <w:bookmarkStart w:id="1365" w:name="_Toc226042176"/>
      <w:bookmarkStart w:id="1366" w:name="_Toc226118005"/>
      <w:bookmarkStart w:id="1367" w:name="_Toc226422590"/>
      <w:bookmarkStart w:id="1368" w:name="_Toc226644413"/>
      <w:bookmarkStart w:id="1369" w:name="_Toc231601096"/>
      <w:r>
        <w:t>EntradaGerarBlocoAPI</w:t>
      </w:r>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F4205D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B681E2" w14:textId="77777777" w:rsidR="00A82183" w:rsidRDefault="00000000">
            <w:pPr>
              <w:pStyle w:val="TableContents"/>
              <w:widowControl w:val="0"/>
              <w:spacing w:after="0" w:line="276" w:lineRule="auto"/>
            </w:pPr>
            <w:r>
              <w:t>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A17D43" w14:textId="77777777" w:rsidR="00A82183" w:rsidRDefault="00000000">
            <w:pPr>
              <w:pStyle w:val="TableContents"/>
              <w:widowControl w:val="0"/>
              <w:spacing w:after="0" w:line="276" w:lineRule="auto"/>
            </w:pPr>
            <w:r>
              <w:t>Tipo do bloco:</w:t>
            </w:r>
          </w:p>
          <w:p w14:paraId="464F5C17" w14:textId="77777777" w:rsidR="00A82183" w:rsidRDefault="00000000">
            <w:pPr>
              <w:pStyle w:val="TableContents"/>
              <w:widowControl w:val="0"/>
              <w:numPr>
                <w:ilvl w:val="0"/>
                <w:numId w:val="85"/>
              </w:numPr>
              <w:spacing w:after="0" w:line="276" w:lineRule="auto"/>
            </w:pPr>
            <w:r>
              <w:t>A = Assinatura</w:t>
            </w:r>
          </w:p>
          <w:p w14:paraId="6D8CB5A5" w14:textId="77777777" w:rsidR="00A82183" w:rsidRDefault="00000000">
            <w:pPr>
              <w:pStyle w:val="TableContents"/>
              <w:widowControl w:val="0"/>
              <w:numPr>
                <w:ilvl w:val="0"/>
                <w:numId w:val="85"/>
              </w:numPr>
              <w:spacing w:after="0" w:line="276" w:lineRule="auto"/>
            </w:pPr>
            <w:r>
              <w:t>R = Reunião</w:t>
            </w:r>
          </w:p>
          <w:p w14:paraId="4A216C3C" w14:textId="77777777" w:rsidR="00A82183" w:rsidRDefault="00000000">
            <w:pPr>
              <w:pStyle w:val="TableContents"/>
              <w:widowControl w:val="0"/>
              <w:numPr>
                <w:ilvl w:val="0"/>
                <w:numId w:val="85"/>
              </w:numPr>
              <w:spacing w:after="0" w:line="276" w:lineRule="auto"/>
            </w:pPr>
            <w:r>
              <w:lastRenderedPageBreak/>
              <w:t>I = Interno</w:t>
            </w:r>
          </w:p>
        </w:tc>
      </w:tr>
      <w:tr w:rsidR="00A82183" w14:paraId="6654103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E73DAF" w14:textId="77777777" w:rsidR="00A82183" w:rsidRDefault="00000000">
            <w:pPr>
              <w:pStyle w:val="TableContents"/>
              <w:widowControl w:val="0"/>
              <w:spacing w:after="0" w:line="276" w:lineRule="auto"/>
            </w:pPr>
            <w:r>
              <w:lastRenderedPageBreak/>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363320" w14:textId="77777777" w:rsidR="00A82183" w:rsidRDefault="00000000">
            <w:pPr>
              <w:pStyle w:val="TableContents"/>
              <w:widowControl w:val="0"/>
              <w:spacing w:after="0" w:line="276" w:lineRule="auto"/>
            </w:pPr>
            <w:r>
              <w:t>Descrição do bloco</w:t>
            </w:r>
          </w:p>
        </w:tc>
      </w:tr>
      <w:tr w:rsidR="00A82183" w14:paraId="7741F57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FEF3A9" w14:textId="77777777" w:rsidR="00A82183" w:rsidRDefault="00000000">
            <w:pPr>
              <w:pStyle w:val="TableContents"/>
              <w:widowControl w:val="0"/>
              <w:spacing w:after="0" w:line="276" w:lineRule="auto"/>
            </w:pPr>
            <w:r>
              <w:t>UnidadesDisponibilizacao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D66086" w14:textId="77777777" w:rsidR="00A82183" w:rsidRDefault="00000000">
            <w:pPr>
              <w:pStyle w:val="TableContents"/>
              <w:widowControl w:val="0"/>
              <w:spacing w:after="0" w:line="276" w:lineRule="auto"/>
            </w:pPr>
            <w:r>
              <w:t>Identificadores internos das unidades para disponibilização. Passar um conjunto vazio caso o bloco não deva ser disponibilizado.</w:t>
            </w:r>
          </w:p>
        </w:tc>
      </w:tr>
      <w:tr w:rsidR="00A82183" w14:paraId="28B95F6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7352D1" w14:textId="77777777" w:rsidR="00A82183" w:rsidRDefault="00000000">
            <w:pPr>
              <w:pStyle w:val="TableContents"/>
              <w:widowControl w:val="0"/>
              <w:spacing w:after="0" w:line="276" w:lineRule="auto"/>
            </w:pPr>
            <w:r>
              <w:t>Documentos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3CDB64" w14:textId="77777777" w:rsidR="00A82183" w:rsidRDefault="00000000">
            <w:pPr>
              <w:pStyle w:val="TableContents"/>
              <w:widowControl w:val="0"/>
              <w:spacing w:after="0" w:line="276" w:lineRule="auto"/>
            </w:pPr>
            <w:r>
              <w:t>Lista de protocolos de documentos (número visível para o usuário. Exemplo: 0003934)</w:t>
            </w:r>
          </w:p>
        </w:tc>
      </w:tr>
      <w:tr w:rsidR="00A82183" w14:paraId="6152ADD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8D9E40" w14:textId="77777777" w:rsidR="00A82183" w:rsidRDefault="00000000">
            <w:pPr>
              <w:pStyle w:val="TableContents"/>
              <w:widowControl w:val="0"/>
              <w:spacing w:after="0" w:line="276" w:lineRule="auto"/>
            </w:pPr>
            <w:r>
              <w:t>IdDocumentos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FCE10E" w14:textId="77777777" w:rsidR="00A82183" w:rsidRDefault="00000000">
            <w:pPr>
              <w:pStyle w:val="TableContents"/>
              <w:widowControl w:val="0"/>
              <w:spacing w:after="0" w:line="276" w:lineRule="auto"/>
            </w:pPr>
            <w:r>
              <w:t>Listas dos identificadores internos dos documentos</w:t>
            </w:r>
          </w:p>
        </w:tc>
      </w:tr>
      <w:tr w:rsidR="00A82183" w14:paraId="163A0D8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E36C64" w14:textId="77777777" w:rsidR="00A82183" w:rsidRDefault="00000000">
            <w:pPr>
              <w:pStyle w:val="TableContents"/>
              <w:widowControl w:val="0"/>
              <w:spacing w:after="0" w:line="276" w:lineRule="auto"/>
            </w:pPr>
            <w:r>
              <w:t>SinDisponibilizar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C21205" w14:textId="77777777" w:rsidR="00A82183" w:rsidRDefault="00000000">
            <w:pPr>
              <w:pStyle w:val="TableContents"/>
              <w:widowControl w:val="0"/>
              <w:spacing w:after="0" w:line="276" w:lineRule="auto"/>
            </w:pPr>
            <w:r>
              <w:t>S/N – sinalizador indicando se o bloco deve ser automaticamente disponibilizado</w:t>
            </w:r>
          </w:p>
        </w:tc>
      </w:tr>
    </w:tbl>
    <w:p w14:paraId="4C26BBDB" w14:textId="77777777" w:rsidR="00A82183" w:rsidRDefault="00A82183"/>
    <w:p w14:paraId="05018E0A" w14:textId="77777777" w:rsidR="00A82183" w:rsidRDefault="00000000">
      <w:pPr>
        <w:pStyle w:val="Ttulo2"/>
      </w:pPr>
      <w:bookmarkStart w:id="1370" w:name="_Toc171671158"/>
      <w:bookmarkStart w:id="1371" w:name="__RefHeading___Toc28291_2823614150"/>
      <w:bookmarkStart w:id="1372" w:name="_Toc223560109"/>
      <w:bookmarkStart w:id="1373" w:name="_Toc223772215"/>
      <w:bookmarkStart w:id="1374" w:name="_Toc223782303"/>
      <w:bookmarkStart w:id="1375" w:name="_Toc223894785"/>
      <w:bookmarkStart w:id="1376" w:name="_Toc223911130"/>
      <w:bookmarkStart w:id="1377" w:name="_Toc224379952"/>
      <w:bookmarkStart w:id="1378" w:name="_Toc225675738"/>
      <w:bookmarkStart w:id="1379" w:name="_Toc225806700"/>
      <w:bookmarkStart w:id="1380" w:name="_Toc226042177"/>
      <w:bookmarkStart w:id="1381" w:name="_Toc226118006"/>
      <w:bookmarkStart w:id="1382" w:name="_Toc226422591"/>
      <w:bookmarkStart w:id="1383" w:name="_Toc226644414"/>
      <w:bookmarkStart w:id="1384" w:name="_Toc231601097"/>
      <w:r>
        <w:t>EntradaGerarProcedimentoAPI</w:t>
      </w:r>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9B73E2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B2C211" w14:textId="77777777" w:rsidR="00A82183" w:rsidRDefault="00000000">
            <w:pPr>
              <w:pStyle w:val="TableContents"/>
              <w:widowControl w:val="0"/>
              <w:spacing w:after="0" w:line="276" w:lineRule="auto"/>
            </w:pPr>
            <w:r>
              <w:t>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CBD501" w14:textId="77777777" w:rsidR="00A82183" w:rsidRDefault="00000000">
            <w:pPr>
              <w:pStyle w:val="TableContents"/>
              <w:widowControl w:val="0"/>
              <w:spacing w:after="0" w:line="276" w:lineRule="auto"/>
            </w:pPr>
            <w:r>
              <w:t>Dados do processo</w:t>
            </w:r>
          </w:p>
        </w:tc>
      </w:tr>
      <w:tr w:rsidR="00A82183" w14:paraId="210C22B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D79617" w14:textId="77777777" w:rsidR="00A82183" w:rsidRDefault="00000000">
            <w:pPr>
              <w:pStyle w:val="TableContents"/>
              <w:widowControl w:val="0"/>
              <w:spacing w:after="0" w:line="276" w:lineRule="auto"/>
            </w:pPr>
            <w:r>
              <w:t>Documentos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A5ADDF" w14:textId="77777777" w:rsidR="00A82183" w:rsidRDefault="00000000">
            <w:pPr>
              <w:pStyle w:val="TableContents"/>
              <w:widowControl w:val="0"/>
              <w:spacing w:after="0" w:line="276" w:lineRule="auto"/>
            </w:pPr>
            <w:r>
              <w:t>Informar os documentos que devem ser gerados em conjunto com o processo (conjunto de DocumentoAPI). Se nenhum documento for gerado informar um conjunto vazio.</w:t>
            </w:r>
          </w:p>
        </w:tc>
      </w:tr>
      <w:tr w:rsidR="00A82183" w14:paraId="1BCA7E0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9CDD75" w14:textId="77777777" w:rsidR="00A82183" w:rsidRDefault="00000000">
            <w:pPr>
              <w:pStyle w:val="TableContents"/>
              <w:widowControl w:val="0"/>
              <w:spacing w:after="0" w:line="276" w:lineRule="auto"/>
            </w:pPr>
            <w:r>
              <w:t>ProcedimentosRelacionados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E8D1EE" w14:textId="77777777" w:rsidR="00A82183" w:rsidRDefault="00000000">
            <w:pPr>
              <w:pStyle w:val="TableContents"/>
              <w:widowControl w:val="0"/>
              <w:spacing w:after="0" w:line="276" w:lineRule="auto"/>
            </w:pPr>
            <w:r>
              <w:t>Identificadores dos processos que devem ser relacionados automaticamente com o novo processo</w:t>
            </w:r>
          </w:p>
        </w:tc>
      </w:tr>
      <w:tr w:rsidR="00A82183" w14:paraId="38C9DC9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5212A9" w14:textId="77777777" w:rsidR="00A82183" w:rsidRDefault="00000000">
            <w:pPr>
              <w:pStyle w:val="TableContents"/>
              <w:widowControl w:val="0"/>
              <w:spacing w:after="0" w:line="276" w:lineRule="auto"/>
            </w:pPr>
            <w:r>
              <w:t>UnidadesEnvio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A2ACBE" w14:textId="77777777" w:rsidR="00A82183" w:rsidRDefault="00000000">
            <w:pPr>
              <w:pStyle w:val="TableContents"/>
              <w:widowControl w:val="0"/>
              <w:spacing w:after="0" w:line="276" w:lineRule="auto"/>
            </w:pPr>
            <w:r>
              <w:t>Identificadores das unidades para envio do processo após a geração. O processo ficará aberto na unidade geradora e nas unidades informadas nesse parâmetro.</w:t>
            </w:r>
          </w:p>
        </w:tc>
      </w:tr>
      <w:tr w:rsidR="00A82183" w14:paraId="536F430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1FCE4B" w14:textId="77777777" w:rsidR="00A82183" w:rsidRDefault="00000000">
            <w:pPr>
              <w:pStyle w:val="TableContents"/>
              <w:widowControl w:val="0"/>
              <w:spacing w:after="0" w:line="276" w:lineRule="auto"/>
            </w:pPr>
            <w:r>
              <w:t>SinManterAbertoUnidade</w:t>
            </w:r>
            <w:r>
              <w:tab/>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39D362" w14:textId="77777777" w:rsidR="00A82183" w:rsidRDefault="00000000">
            <w:pPr>
              <w:pStyle w:val="TableContents"/>
              <w:widowControl w:val="0"/>
              <w:spacing w:after="0" w:line="276" w:lineRule="auto"/>
            </w:pPr>
            <w:r>
              <w:t>S/N – sinalizador indica se o processo deve ser mantido aberto na unidade de origem</w:t>
            </w:r>
          </w:p>
        </w:tc>
      </w:tr>
      <w:tr w:rsidR="00A82183" w14:paraId="4042282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6B10A6" w14:textId="77777777" w:rsidR="00A82183" w:rsidRDefault="00000000">
            <w:pPr>
              <w:pStyle w:val="TableContents"/>
              <w:widowControl w:val="0"/>
              <w:spacing w:after="0" w:line="276" w:lineRule="auto"/>
            </w:pPr>
            <w:r>
              <w:t>SinEnviarEmailNotificacao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6A977C" w14:textId="77777777" w:rsidR="00A82183" w:rsidRDefault="00000000">
            <w:pPr>
              <w:pStyle w:val="TableContents"/>
              <w:widowControl w:val="0"/>
              <w:spacing w:after="0" w:line="276" w:lineRule="auto"/>
            </w:pPr>
            <w:r>
              <w:t>S/N – sinalizador indicando se deve ser enviado email de aviso para as unidades destinatárias</w:t>
            </w:r>
          </w:p>
        </w:tc>
      </w:tr>
      <w:tr w:rsidR="00A82183" w14:paraId="1F2609C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0BD555" w14:textId="77777777" w:rsidR="00A82183" w:rsidRDefault="00000000">
            <w:pPr>
              <w:pStyle w:val="TableContents"/>
              <w:widowControl w:val="0"/>
              <w:spacing w:after="0" w:line="276" w:lineRule="auto"/>
            </w:pPr>
            <w:r>
              <w:t>DataRetornoProgramado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04044E" w14:textId="77777777" w:rsidR="00A82183" w:rsidRDefault="00000000">
            <w:pPr>
              <w:pStyle w:val="TableContents"/>
              <w:widowControl w:val="0"/>
              <w:spacing w:after="0" w:line="276" w:lineRule="auto"/>
            </w:pPr>
            <w:r>
              <w:t>Data para definição de Retorno Programado (opcional)</w:t>
            </w:r>
          </w:p>
        </w:tc>
      </w:tr>
      <w:tr w:rsidR="00A82183" w14:paraId="1756BDB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526221" w14:textId="77777777" w:rsidR="00A82183" w:rsidRDefault="00000000">
            <w:pPr>
              <w:pStyle w:val="TableContents"/>
              <w:widowControl w:val="0"/>
              <w:spacing w:after="0" w:line="276" w:lineRule="auto"/>
            </w:pPr>
            <w:r>
              <w:t>DiasRetornoProgramado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8B3401" w14:textId="77777777" w:rsidR="00A82183" w:rsidRDefault="00000000">
            <w:pPr>
              <w:pStyle w:val="TableContents"/>
              <w:widowControl w:val="0"/>
              <w:spacing w:after="0" w:line="276" w:lineRule="auto"/>
            </w:pPr>
            <w:r>
              <w:t>Número de dias para o Retorno Programado (opcional)</w:t>
            </w:r>
          </w:p>
        </w:tc>
      </w:tr>
      <w:tr w:rsidR="00A82183" w14:paraId="14CB487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B7F308" w14:textId="77777777" w:rsidR="00A82183" w:rsidRDefault="00000000">
            <w:pPr>
              <w:pStyle w:val="TableContents"/>
              <w:widowControl w:val="0"/>
              <w:spacing w:after="0" w:line="276" w:lineRule="auto"/>
            </w:pPr>
            <w:r>
              <w:t>SinDiasUteisRetornoProgramado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F381E7" w14:textId="77777777" w:rsidR="00A82183" w:rsidRDefault="00000000">
            <w:pPr>
              <w:pStyle w:val="TableContents"/>
              <w:widowControl w:val="0"/>
              <w:spacing w:after="0" w:line="276" w:lineRule="auto"/>
            </w:pPr>
            <w:r>
              <w:t>S/N – sinalizador indica se o valor passado no parâmetro DiasRetornoProgramado corresponde a dias úteis ou não (opcional)</w:t>
            </w:r>
          </w:p>
        </w:tc>
      </w:tr>
      <w:tr w:rsidR="00A82183" w14:paraId="6F60122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A7FD5B" w14:textId="77777777" w:rsidR="00A82183" w:rsidRDefault="00000000">
            <w:pPr>
              <w:pStyle w:val="TableContents"/>
              <w:widowControl w:val="0"/>
              <w:spacing w:after="0" w:line="276" w:lineRule="auto"/>
            </w:pPr>
            <w:r>
              <w:t>IdMarcador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AF7D21" w14:textId="77777777" w:rsidR="00A82183" w:rsidRDefault="00000000">
            <w:pPr>
              <w:pStyle w:val="TableContents"/>
              <w:widowControl w:val="0"/>
              <w:spacing w:after="0" w:line="276" w:lineRule="auto"/>
            </w:pPr>
            <w:r>
              <w:t>Identificador de um marcador da unidade para associação (opcional)</w:t>
            </w:r>
          </w:p>
        </w:tc>
      </w:tr>
      <w:tr w:rsidR="00A82183" w14:paraId="300DB5B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A49691" w14:textId="77777777" w:rsidR="00A82183" w:rsidRDefault="00000000">
            <w:pPr>
              <w:pStyle w:val="TableContents"/>
              <w:widowControl w:val="0"/>
              <w:spacing w:after="0" w:line="276" w:lineRule="auto"/>
            </w:pPr>
            <w:r>
              <w:t>TextoMarcador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310806" w14:textId="77777777" w:rsidR="00A82183" w:rsidRDefault="00000000">
            <w:pPr>
              <w:pStyle w:val="TableContents"/>
              <w:widowControl w:val="0"/>
              <w:spacing w:after="0" w:line="276" w:lineRule="auto"/>
            </w:pPr>
            <w:r>
              <w:t>Texto do marcador (opcional)</w:t>
            </w:r>
          </w:p>
        </w:tc>
      </w:tr>
      <w:tr w:rsidR="00A82183" w14:paraId="61EE9495"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1901A1F9" w14:textId="77777777" w:rsidR="00A82183" w:rsidRDefault="00000000">
            <w:pPr>
              <w:pStyle w:val="TableContents"/>
              <w:widowControl w:val="0"/>
              <w:spacing w:after="0" w:line="276" w:lineRule="auto"/>
            </w:pPr>
            <w:r>
              <w:t>DataControlePrazo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EAF9B88" w14:textId="77777777" w:rsidR="00A82183" w:rsidRDefault="00000000">
            <w:pPr>
              <w:pStyle w:val="TableContents"/>
              <w:widowControl w:val="0"/>
              <w:spacing w:after="0" w:line="276" w:lineRule="auto"/>
            </w:pPr>
            <w:r>
              <w:t>Data para definição do prazo (opcional)</w:t>
            </w:r>
          </w:p>
        </w:tc>
      </w:tr>
      <w:tr w:rsidR="00A82183" w14:paraId="372DCCB4"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18C712CA" w14:textId="77777777" w:rsidR="00A82183" w:rsidRDefault="00000000">
            <w:pPr>
              <w:pStyle w:val="TableContents"/>
              <w:widowControl w:val="0"/>
              <w:spacing w:after="0" w:line="276" w:lineRule="auto"/>
            </w:pPr>
            <w:r>
              <w:t>DiasControlePrazo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828901F" w14:textId="77777777" w:rsidR="00A82183" w:rsidRDefault="00000000">
            <w:pPr>
              <w:pStyle w:val="TableContents"/>
              <w:widowControl w:val="0"/>
              <w:spacing w:after="0" w:line="276" w:lineRule="auto"/>
            </w:pPr>
            <w:r>
              <w:t>Número de dias para definição do prazo (opcional)</w:t>
            </w:r>
          </w:p>
        </w:tc>
      </w:tr>
      <w:tr w:rsidR="00A82183" w14:paraId="34C290B2"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7312EE41" w14:textId="77777777" w:rsidR="00A82183" w:rsidRDefault="00000000">
            <w:pPr>
              <w:pStyle w:val="TableContents"/>
              <w:widowControl w:val="0"/>
              <w:spacing w:after="0" w:line="276" w:lineRule="auto"/>
            </w:pPr>
            <w:r>
              <w:t>SinDiasUteisControlePrazo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384B1DCA" w14:textId="77777777" w:rsidR="00A82183" w:rsidRDefault="00000000">
            <w:pPr>
              <w:pStyle w:val="TableContents"/>
              <w:widowControl w:val="0"/>
              <w:spacing w:after="0" w:line="276" w:lineRule="auto"/>
            </w:pPr>
            <w:r>
              <w:t>S/N – sinalizador indica se o valor passado no parâmetro DiasControlePrazo corresponde a dias úteis ou não (opcional)</w:t>
            </w:r>
          </w:p>
        </w:tc>
      </w:tr>
    </w:tbl>
    <w:p w14:paraId="2735CCFD" w14:textId="77777777" w:rsidR="00A82183" w:rsidRDefault="00A82183"/>
    <w:p w14:paraId="5605D4F5" w14:textId="77777777" w:rsidR="00A82183" w:rsidRDefault="00000000">
      <w:pPr>
        <w:pStyle w:val="Ttulo2"/>
      </w:pPr>
      <w:bookmarkStart w:id="1385" w:name="_Toc171671159"/>
      <w:bookmarkStart w:id="1386" w:name="__RefHeading___Toc28289_2823614150"/>
      <w:bookmarkStart w:id="1387" w:name="_Toc223560110"/>
      <w:bookmarkStart w:id="1388" w:name="_Toc223772216"/>
      <w:bookmarkStart w:id="1389" w:name="_Toc223782304"/>
      <w:bookmarkStart w:id="1390" w:name="_Toc223894786"/>
      <w:bookmarkStart w:id="1391" w:name="_Toc223911131"/>
      <w:bookmarkStart w:id="1392" w:name="_Toc224379953"/>
      <w:bookmarkStart w:id="1393" w:name="_Toc225675739"/>
      <w:bookmarkStart w:id="1394" w:name="_Toc225806701"/>
      <w:bookmarkStart w:id="1395" w:name="_Toc226042178"/>
      <w:bookmarkStart w:id="1396" w:name="_Toc226118007"/>
      <w:bookmarkStart w:id="1397" w:name="_Toc226422592"/>
      <w:bookmarkStart w:id="1398" w:name="_Toc226644415"/>
      <w:bookmarkStart w:id="1399" w:name="_Toc231601098"/>
      <w:r>
        <w:t>EntradaIncluirDocumentoBlocoAPI</w:t>
      </w:r>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B6B7D2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C7AD0C"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466A5E" w14:textId="77777777" w:rsidR="00A82183" w:rsidRDefault="00000000">
            <w:pPr>
              <w:pStyle w:val="TableContents"/>
              <w:widowControl w:val="0"/>
              <w:spacing w:after="0" w:line="276" w:lineRule="auto"/>
            </w:pPr>
            <w:r>
              <w:t>Identificador do bloco</w:t>
            </w:r>
          </w:p>
        </w:tc>
      </w:tr>
      <w:tr w:rsidR="00A82183" w14:paraId="5B45CBC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AD1550"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17773A" w14:textId="77777777" w:rsidR="00A82183" w:rsidRDefault="00000000">
            <w:pPr>
              <w:pStyle w:val="TableContents"/>
              <w:widowControl w:val="0"/>
              <w:spacing w:after="0" w:line="276" w:lineRule="auto"/>
            </w:pPr>
            <w:r>
              <w:t>Identificador interno do documento</w:t>
            </w:r>
          </w:p>
        </w:tc>
      </w:tr>
      <w:tr w:rsidR="00A82183" w14:paraId="1BB9FAD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A6834E"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081928" w14:textId="77777777" w:rsidR="00A82183" w:rsidRDefault="00000000">
            <w:pPr>
              <w:pStyle w:val="TableContents"/>
              <w:widowControl w:val="0"/>
              <w:spacing w:after="0" w:line="276" w:lineRule="auto"/>
            </w:pPr>
            <w:r>
              <w:t>Número do documento visível para o usuário. Exemplo: 0003934</w:t>
            </w:r>
          </w:p>
        </w:tc>
      </w:tr>
      <w:tr w:rsidR="00A82183" w14:paraId="0D367AF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D98FE8" w14:textId="77777777" w:rsidR="00A82183" w:rsidRDefault="00000000">
            <w:pPr>
              <w:pStyle w:val="TableContents"/>
              <w:widowControl w:val="0"/>
              <w:spacing w:after="0" w:line="276" w:lineRule="auto"/>
            </w:pPr>
            <w:r>
              <w:t>Anotacao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7283C8" w14:textId="77777777" w:rsidR="00A82183" w:rsidRDefault="00000000">
            <w:pPr>
              <w:pStyle w:val="TableContents"/>
              <w:widowControl w:val="0"/>
              <w:spacing w:after="0" w:line="276" w:lineRule="auto"/>
            </w:pPr>
            <w:r>
              <w:t>Texto de anotação associado com o documento no bloco</w:t>
            </w:r>
          </w:p>
        </w:tc>
      </w:tr>
    </w:tbl>
    <w:p w14:paraId="7E17C0AC" w14:textId="77777777" w:rsidR="00A82183" w:rsidRDefault="00A82183"/>
    <w:p w14:paraId="7047851C" w14:textId="77777777" w:rsidR="00A82183" w:rsidRDefault="00000000">
      <w:pPr>
        <w:pStyle w:val="Ttulo2"/>
      </w:pPr>
      <w:bookmarkStart w:id="1400" w:name="_Toc171671160"/>
      <w:bookmarkStart w:id="1401" w:name="__RefHeading___Toc28287_2823614150"/>
      <w:bookmarkStart w:id="1402" w:name="_Toc223560111"/>
      <w:bookmarkStart w:id="1403" w:name="_Toc223772217"/>
      <w:bookmarkStart w:id="1404" w:name="_Toc223782305"/>
      <w:bookmarkStart w:id="1405" w:name="_Toc223894787"/>
      <w:bookmarkStart w:id="1406" w:name="_Toc223911132"/>
      <w:bookmarkStart w:id="1407" w:name="_Toc224379954"/>
      <w:bookmarkStart w:id="1408" w:name="_Toc225675740"/>
      <w:bookmarkStart w:id="1409" w:name="_Toc225806702"/>
      <w:bookmarkStart w:id="1410" w:name="_Toc226042179"/>
      <w:bookmarkStart w:id="1411" w:name="_Toc226118008"/>
      <w:bookmarkStart w:id="1412" w:name="_Toc226422593"/>
      <w:bookmarkStart w:id="1413" w:name="_Toc226644416"/>
      <w:bookmarkStart w:id="1414" w:name="_Toc231601099"/>
      <w:r>
        <w:t>EntradaIncluirProcessoBlocoAPI</w:t>
      </w:r>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3297C6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CA827B"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FC4D2D" w14:textId="77777777" w:rsidR="00A82183" w:rsidRDefault="00000000">
            <w:pPr>
              <w:pStyle w:val="TableContents"/>
              <w:widowControl w:val="0"/>
              <w:spacing w:after="0" w:line="276" w:lineRule="auto"/>
            </w:pPr>
            <w:r>
              <w:t>Identificador do bloco</w:t>
            </w:r>
          </w:p>
        </w:tc>
      </w:tr>
      <w:tr w:rsidR="00A82183" w14:paraId="36D8C5C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978AF0"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B9E025" w14:textId="77777777" w:rsidR="00A82183" w:rsidRDefault="00000000">
            <w:pPr>
              <w:pStyle w:val="TableContents"/>
              <w:widowControl w:val="0"/>
              <w:spacing w:after="0" w:line="276" w:lineRule="auto"/>
            </w:pPr>
            <w:r>
              <w:t>Identificador do processo</w:t>
            </w:r>
          </w:p>
        </w:tc>
      </w:tr>
      <w:tr w:rsidR="00A82183" w14:paraId="53F787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294BEC"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527FA5" w14:textId="77777777" w:rsidR="00A82183" w:rsidRDefault="00000000">
            <w:pPr>
              <w:pStyle w:val="TableContents"/>
              <w:widowControl w:val="0"/>
              <w:spacing w:after="0" w:line="276" w:lineRule="auto"/>
            </w:pPr>
            <w:r>
              <w:t>Número do processo visível para o usuário. Exemplo: 12.1.000000077-4</w:t>
            </w:r>
          </w:p>
        </w:tc>
      </w:tr>
      <w:tr w:rsidR="00A82183" w14:paraId="63420D5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133A10" w14:textId="77777777" w:rsidR="00A82183" w:rsidRDefault="00000000">
            <w:pPr>
              <w:pStyle w:val="TableContents"/>
              <w:widowControl w:val="0"/>
              <w:spacing w:after="0" w:line="276" w:lineRule="auto"/>
            </w:pPr>
            <w:r>
              <w:t>Anotacao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A74D02" w14:textId="77777777" w:rsidR="00A82183" w:rsidRDefault="00000000">
            <w:pPr>
              <w:pStyle w:val="TableContents"/>
              <w:widowControl w:val="0"/>
              <w:spacing w:after="0" w:line="276" w:lineRule="auto"/>
            </w:pPr>
            <w:r>
              <w:t>Texto de anotação associado com o documento no bloco</w:t>
            </w:r>
          </w:p>
        </w:tc>
      </w:tr>
    </w:tbl>
    <w:p w14:paraId="78074EC5" w14:textId="77777777" w:rsidR="00A82183" w:rsidRDefault="00A82183"/>
    <w:p w14:paraId="4B65DF4A" w14:textId="77777777" w:rsidR="00A82183" w:rsidRDefault="00000000">
      <w:pPr>
        <w:pStyle w:val="Ttulo2"/>
      </w:pPr>
      <w:bookmarkStart w:id="1415" w:name="_Toc171671161"/>
      <w:bookmarkStart w:id="1416" w:name="__RefHeading___Toc28285_2823614150"/>
      <w:bookmarkStart w:id="1417" w:name="_Toc223560112"/>
      <w:bookmarkStart w:id="1418" w:name="_Toc223772218"/>
      <w:bookmarkStart w:id="1419" w:name="_Toc223782306"/>
      <w:bookmarkStart w:id="1420" w:name="_Toc223894788"/>
      <w:bookmarkStart w:id="1421" w:name="_Toc223911133"/>
      <w:bookmarkStart w:id="1422" w:name="_Toc224379955"/>
      <w:bookmarkStart w:id="1423" w:name="_Toc225675741"/>
      <w:bookmarkStart w:id="1424" w:name="_Toc225806703"/>
      <w:bookmarkStart w:id="1425" w:name="_Toc226042180"/>
      <w:bookmarkStart w:id="1426" w:name="_Toc226118009"/>
      <w:bookmarkStart w:id="1427" w:name="_Toc226422594"/>
      <w:bookmarkStart w:id="1428" w:name="_Toc226644417"/>
      <w:bookmarkStart w:id="1429" w:name="_Toc231601100"/>
      <w:r>
        <w:lastRenderedPageBreak/>
        <w:t>EntradaLancarAndamentoAPI</w:t>
      </w:r>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9CAFBC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E340050"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FCBC27" w14:textId="77777777" w:rsidR="00A82183" w:rsidRDefault="00000000">
            <w:pPr>
              <w:pStyle w:val="TableContents"/>
              <w:widowControl w:val="0"/>
              <w:spacing w:after="0" w:line="276" w:lineRule="auto"/>
            </w:pPr>
            <w:r>
              <w:t>Identificador do processo</w:t>
            </w:r>
          </w:p>
        </w:tc>
      </w:tr>
      <w:tr w:rsidR="00A82183" w14:paraId="1E4A5B8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292847"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FB0DBA" w14:textId="77777777" w:rsidR="00A82183" w:rsidRDefault="00000000">
            <w:pPr>
              <w:pStyle w:val="TableContents"/>
              <w:widowControl w:val="0"/>
              <w:spacing w:after="0" w:line="276" w:lineRule="auto"/>
            </w:pPr>
            <w:r>
              <w:t>Número do processo visível para o usuário. Exemplo: 12.1.000000077-4</w:t>
            </w:r>
          </w:p>
        </w:tc>
      </w:tr>
      <w:tr w:rsidR="00A82183" w14:paraId="61A2F1C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A73F43" w14:textId="77777777" w:rsidR="00A82183" w:rsidRDefault="00000000">
            <w:pPr>
              <w:pStyle w:val="TableContents"/>
              <w:widowControl w:val="0"/>
              <w:spacing w:after="0" w:line="276" w:lineRule="auto"/>
            </w:pPr>
            <w:r>
              <w:t>IdTarefa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32BDAA" w14:textId="77777777" w:rsidR="00A82183" w:rsidRDefault="00000000">
            <w:pPr>
              <w:pStyle w:val="TableContents"/>
              <w:widowControl w:val="0"/>
              <w:spacing w:after="0" w:line="276" w:lineRule="auto"/>
            </w:pPr>
            <w:r>
              <w:t>Identificador da tarefa</w:t>
            </w:r>
          </w:p>
        </w:tc>
      </w:tr>
      <w:tr w:rsidR="00A82183" w14:paraId="16E1956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235DE0" w14:textId="77777777" w:rsidR="00A82183" w:rsidRDefault="00000000">
            <w:pPr>
              <w:pStyle w:val="TableContents"/>
              <w:widowControl w:val="0"/>
              <w:spacing w:after="0" w:line="276" w:lineRule="auto"/>
            </w:pPr>
            <w:r>
              <w:t>IdTarefaModulo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D545BF" w14:textId="77777777" w:rsidR="00A82183" w:rsidRDefault="00000000">
            <w:pPr>
              <w:pStyle w:val="TableContents"/>
              <w:widowControl w:val="0"/>
              <w:spacing w:after="0" w:line="276" w:lineRule="auto"/>
            </w:pPr>
            <w:r>
              <w:t>Identificador da tarefa de módulo</w:t>
            </w:r>
          </w:p>
        </w:tc>
      </w:tr>
      <w:tr w:rsidR="00A82183" w14:paraId="0DCAECF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2CF178" w14:textId="77777777" w:rsidR="00A82183" w:rsidRDefault="00000000">
            <w:pPr>
              <w:pStyle w:val="TableContents"/>
              <w:widowControl w:val="0"/>
              <w:spacing w:after="0" w:line="276" w:lineRule="auto"/>
            </w:pPr>
            <w:r>
              <w:t>Atributos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38881F" w14:textId="77777777" w:rsidR="00A82183" w:rsidRDefault="00000000">
            <w:pPr>
              <w:pStyle w:val="TableContents"/>
              <w:widowControl w:val="0"/>
              <w:spacing w:after="0" w:line="276" w:lineRule="auto"/>
            </w:pPr>
            <w:r>
              <w:t>Atributos associados com o andamento (conjunto de AtributoAndamentoAPI)</w:t>
            </w:r>
          </w:p>
        </w:tc>
      </w:tr>
    </w:tbl>
    <w:p w14:paraId="3CF0D808" w14:textId="77777777" w:rsidR="00A82183" w:rsidRDefault="00A82183"/>
    <w:p w14:paraId="7E9C75C2" w14:textId="77777777" w:rsidR="00A82183" w:rsidRDefault="00000000">
      <w:pPr>
        <w:pStyle w:val="Ttulo2"/>
      </w:pPr>
      <w:bookmarkStart w:id="1430" w:name="_Toc171671162"/>
      <w:bookmarkStart w:id="1431" w:name="__RefHeading___Toc28283_2823614150"/>
      <w:bookmarkStart w:id="1432" w:name="_Toc223560113"/>
      <w:bookmarkStart w:id="1433" w:name="_Toc223772219"/>
      <w:bookmarkStart w:id="1434" w:name="_Toc223782307"/>
      <w:bookmarkStart w:id="1435" w:name="_Toc223894789"/>
      <w:bookmarkStart w:id="1436" w:name="_Toc223911134"/>
      <w:bookmarkStart w:id="1437" w:name="_Toc224379956"/>
      <w:bookmarkStart w:id="1438" w:name="_Toc225675742"/>
      <w:bookmarkStart w:id="1439" w:name="_Toc225806704"/>
      <w:bookmarkStart w:id="1440" w:name="_Toc226042181"/>
      <w:bookmarkStart w:id="1441" w:name="_Toc226118010"/>
      <w:bookmarkStart w:id="1442" w:name="_Toc226422595"/>
      <w:bookmarkStart w:id="1443" w:name="_Toc226644418"/>
      <w:bookmarkStart w:id="1444" w:name="_Toc231601101"/>
      <w:r>
        <w:t>EntradaListarAndamentosAPI</w:t>
      </w:r>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0C5228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5E7EEC"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380FDB" w14:textId="77777777" w:rsidR="00A82183" w:rsidRDefault="00000000">
            <w:pPr>
              <w:pStyle w:val="TableContents"/>
              <w:widowControl w:val="0"/>
              <w:spacing w:after="0" w:line="276" w:lineRule="auto"/>
            </w:pPr>
            <w:r>
              <w:t>Identificador do processo</w:t>
            </w:r>
          </w:p>
        </w:tc>
      </w:tr>
      <w:tr w:rsidR="00A82183" w14:paraId="21CA928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CA19C4"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4B38B0" w14:textId="77777777" w:rsidR="00A82183" w:rsidRDefault="00000000">
            <w:pPr>
              <w:pStyle w:val="TableContents"/>
              <w:widowControl w:val="0"/>
              <w:spacing w:after="0" w:line="276" w:lineRule="auto"/>
            </w:pPr>
            <w:r>
              <w:t>Número do processo visível para o usuário. Exemplo: 12.1.000000077-4</w:t>
            </w:r>
          </w:p>
        </w:tc>
      </w:tr>
      <w:tr w:rsidR="00A82183" w14:paraId="5D05AE9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640FAB" w14:textId="77777777" w:rsidR="00A82183" w:rsidRDefault="00000000">
            <w:pPr>
              <w:pStyle w:val="TableContents"/>
              <w:widowControl w:val="0"/>
              <w:spacing w:after="0" w:line="276" w:lineRule="auto"/>
            </w:pPr>
            <w:r>
              <w:t>SinRetornarAtributos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BA1006" w14:textId="77777777" w:rsidR="00A82183" w:rsidRDefault="00000000">
            <w:pPr>
              <w:pStyle w:val="TableContents"/>
              <w:widowControl w:val="0"/>
              <w:spacing w:after="0" w:line="276" w:lineRule="auto"/>
            </w:pPr>
            <w:r>
              <w:t>S/N – indica se devem ser retornados os atributos associados com o andamento</w:t>
            </w:r>
          </w:p>
        </w:tc>
      </w:tr>
      <w:tr w:rsidR="00A82183" w14:paraId="318BC6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07ACB9" w14:textId="77777777" w:rsidR="00A82183" w:rsidRDefault="00000000">
            <w:pPr>
              <w:pStyle w:val="TableContents"/>
              <w:widowControl w:val="0"/>
              <w:spacing w:after="0" w:line="276" w:lineRule="auto"/>
            </w:pPr>
            <w:r>
              <w:t>Andamentos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7A1531" w14:textId="77777777" w:rsidR="00A82183" w:rsidRDefault="00000000">
            <w:pPr>
              <w:pStyle w:val="TableContents"/>
              <w:widowControl w:val="0"/>
              <w:spacing w:after="0" w:line="276" w:lineRule="auto"/>
            </w:pPr>
            <w:r>
              <w:t>Identificadores dos andamentos para filtro</w:t>
            </w:r>
          </w:p>
        </w:tc>
      </w:tr>
      <w:tr w:rsidR="00A82183" w14:paraId="3E0D67C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482454" w14:textId="77777777" w:rsidR="00A82183" w:rsidRDefault="00000000">
            <w:pPr>
              <w:pStyle w:val="TableContents"/>
              <w:widowControl w:val="0"/>
              <w:spacing w:after="0" w:line="276" w:lineRule="auto"/>
            </w:pPr>
            <w:r>
              <w:t>Tarefas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A69777" w14:textId="77777777" w:rsidR="00A82183" w:rsidRDefault="00000000">
            <w:pPr>
              <w:pStyle w:val="TableContents"/>
              <w:widowControl w:val="0"/>
              <w:spacing w:after="0" w:line="276" w:lineRule="auto"/>
            </w:pPr>
            <w:r>
              <w:t>Identificadores das tarefas para filtro</w:t>
            </w:r>
          </w:p>
        </w:tc>
      </w:tr>
      <w:tr w:rsidR="00A82183" w14:paraId="5E9D811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522172" w14:textId="77777777" w:rsidR="00A82183" w:rsidRDefault="00000000">
            <w:pPr>
              <w:pStyle w:val="TableContents"/>
              <w:widowControl w:val="0"/>
              <w:spacing w:after="0" w:line="276" w:lineRule="auto"/>
            </w:pPr>
            <w:r>
              <w:t>TarefasModulos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D9CD16" w14:textId="77777777" w:rsidR="00A82183" w:rsidRDefault="00000000">
            <w:pPr>
              <w:pStyle w:val="TableContents"/>
              <w:widowControl w:val="0"/>
              <w:spacing w:after="0" w:line="276" w:lineRule="auto"/>
            </w:pPr>
            <w:r>
              <w:t>Identificadores das tarefas de módulos para filtro</w:t>
            </w:r>
          </w:p>
        </w:tc>
      </w:tr>
    </w:tbl>
    <w:p w14:paraId="5B6DF664" w14:textId="77777777" w:rsidR="00A82183" w:rsidRDefault="00A82183"/>
    <w:p w14:paraId="24924C85" w14:textId="77777777" w:rsidR="00A82183" w:rsidRDefault="00000000">
      <w:pPr>
        <w:pStyle w:val="Ttulo2"/>
      </w:pPr>
      <w:bookmarkStart w:id="1445" w:name="_Toc171671163"/>
      <w:bookmarkStart w:id="1446" w:name="__RefHeading___Toc28281_2823614150"/>
      <w:bookmarkStart w:id="1447" w:name="_Toc223560114"/>
      <w:bookmarkStart w:id="1448" w:name="_Toc223772220"/>
      <w:bookmarkStart w:id="1449" w:name="_Toc223782308"/>
      <w:bookmarkStart w:id="1450" w:name="_Toc223894790"/>
      <w:bookmarkStart w:id="1451" w:name="_Toc223911135"/>
      <w:bookmarkStart w:id="1452" w:name="_Toc224379957"/>
      <w:bookmarkStart w:id="1453" w:name="_Toc225675743"/>
      <w:bookmarkStart w:id="1454" w:name="_Toc225806705"/>
      <w:bookmarkStart w:id="1455" w:name="_Toc226042182"/>
      <w:bookmarkStart w:id="1456" w:name="_Toc226118011"/>
      <w:bookmarkStart w:id="1457" w:name="_Toc226422596"/>
      <w:bookmarkStart w:id="1458" w:name="_Toc226644419"/>
      <w:bookmarkStart w:id="1459" w:name="_Toc231601102"/>
      <w:r>
        <w:t>EntradaListarAndamentosMarcadoresAPI</w:t>
      </w:r>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91CAA5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8E5D44"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9CB01A" w14:textId="77777777" w:rsidR="00A82183" w:rsidRDefault="00000000">
            <w:pPr>
              <w:pStyle w:val="TableContents"/>
              <w:widowControl w:val="0"/>
              <w:spacing w:after="0" w:line="276" w:lineRule="auto"/>
            </w:pPr>
            <w:r>
              <w:t>Identificador do processo</w:t>
            </w:r>
          </w:p>
        </w:tc>
      </w:tr>
      <w:tr w:rsidR="00A82183" w14:paraId="282C02A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BF9DBA"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12C568" w14:textId="77777777" w:rsidR="00A82183" w:rsidRDefault="00000000">
            <w:pPr>
              <w:pStyle w:val="TableContents"/>
              <w:widowControl w:val="0"/>
              <w:spacing w:after="0" w:line="276" w:lineRule="auto"/>
            </w:pPr>
            <w:r>
              <w:t>Número do processo visível para o usuário. Exemplo: 12.1.000000077-4</w:t>
            </w:r>
          </w:p>
        </w:tc>
      </w:tr>
      <w:tr w:rsidR="00A82183" w14:paraId="4F9EEC2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6E41F1" w14:textId="77777777" w:rsidR="00A82183" w:rsidRDefault="00000000">
            <w:pPr>
              <w:pStyle w:val="TableContents"/>
              <w:widowControl w:val="0"/>
              <w:spacing w:after="0" w:line="276" w:lineRule="auto"/>
            </w:pPr>
            <w:r>
              <w:t>Marcadores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E497C4" w14:textId="77777777" w:rsidR="00A82183" w:rsidRDefault="00000000">
            <w:pPr>
              <w:pStyle w:val="TableContents"/>
              <w:widowControl w:val="0"/>
              <w:spacing w:after="0" w:line="276" w:lineRule="auto"/>
            </w:pPr>
            <w:r>
              <w:t>Identificadores dos marcadores para filtro</w:t>
            </w:r>
          </w:p>
        </w:tc>
      </w:tr>
    </w:tbl>
    <w:p w14:paraId="1ED78079" w14:textId="77777777" w:rsidR="00A82183" w:rsidRDefault="00A82183"/>
    <w:p w14:paraId="4C685AAD" w14:textId="77777777" w:rsidR="00A82183" w:rsidRDefault="00000000">
      <w:pPr>
        <w:pStyle w:val="Ttulo2"/>
      </w:pPr>
      <w:bookmarkStart w:id="1460" w:name="_Toc171671164"/>
      <w:bookmarkStart w:id="1461" w:name="__RefHeading___Toc28279_2823614150"/>
      <w:bookmarkStart w:id="1462" w:name="_Toc223560115"/>
      <w:bookmarkStart w:id="1463" w:name="_Toc223772221"/>
      <w:bookmarkStart w:id="1464" w:name="_Toc223782309"/>
      <w:bookmarkStart w:id="1465" w:name="_Toc223894791"/>
      <w:bookmarkStart w:id="1466" w:name="_Toc223911136"/>
      <w:bookmarkStart w:id="1467" w:name="_Toc224379958"/>
      <w:bookmarkStart w:id="1468" w:name="_Toc225675744"/>
      <w:bookmarkStart w:id="1469" w:name="_Toc225806706"/>
      <w:bookmarkStart w:id="1470" w:name="_Toc226042183"/>
      <w:bookmarkStart w:id="1471" w:name="_Toc226118012"/>
      <w:bookmarkStart w:id="1472" w:name="_Toc226422597"/>
      <w:bookmarkStart w:id="1473" w:name="_Toc226644420"/>
      <w:bookmarkStart w:id="1474" w:name="_Toc231601103"/>
      <w:r>
        <w:t>EntradaListarCargosAPI</w:t>
      </w:r>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C508C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6B8BF1" w14:textId="77777777" w:rsidR="00A82183" w:rsidRDefault="00000000">
            <w:pPr>
              <w:pStyle w:val="TableContents"/>
              <w:widowControl w:val="0"/>
              <w:spacing w:after="0" w:line="276" w:lineRule="auto"/>
            </w:pPr>
            <w:r>
              <w:t>IdCargo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E4885F" w14:textId="77777777" w:rsidR="00A82183" w:rsidRDefault="00000000">
            <w:pPr>
              <w:pStyle w:val="TableContents"/>
              <w:widowControl w:val="0"/>
              <w:spacing w:after="0" w:line="276" w:lineRule="auto"/>
            </w:pPr>
            <w:r>
              <w:t>Opcional. Identificador do cargo para filtro</w:t>
            </w:r>
          </w:p>
        </w:tc>
      </w:tr>
    </w:tbl>
    <w:p w14:paraId="193C9B4D" w14:textId="77777777" w:rsidR="00A82183" w:rsidRDefault="00A82183"/>
    <w:p w14:paraId="451E9BF5" w14:textId="77777777" w:rsidR="00A82183" w:rsidRDefault="00000000">
      <w:pPr>
        <w:pStyle w:val="Ttulo2"/>
      </w:pPr>
      <w:bookmarkStart w:id="1475" w:name="_Toc171671165"/>
      <w:bookmarkStart w:id="1476" w:name="__RefHeading___Toc28277_2823614150"/>
      <w:bookmarkStart w:id="1477" w:name="_Toc223560116"/>
      <w:bookmarkStart w:id="1478" w:name="_Toc223772222"/>
      <w:bookmarkStart w:id="1479" w:name="_Toc223782310"/>
      <w:bookmarkStart w:id="1480" w:name="_Toc223894792"/>
      <w:bookmarkStart w:id="1481" w:name="_Toc223911137"/>
      <w:bookmarkStart w:id="1482" w:name="_Toc224379959"/>
      <w:bookmarkStart w:id="1483" w:name="_Toc225675745"/>
      <w:bookmarkStart w:id="1484" w:name="_Toc225806707"/>
      <w:bookmarkStart w:id="1485" w:name="_Toc226042184"/>
      <w:bookmarkStart w:id="1486" w:name="_Toc226118013"/>
      <w:bookmarkStart w:id="1487" w:name="_Toc226422598"/>
      <w:bookmarkStart w:id="1488" w:name="_Toc226644421"/>
      <w:bookmarkStart w:id="1489" w:name="_Toc231601104"/>
      <w:r>
        <w:t>EntradaListarCidadesAPI</w:t>
      </w:r>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EFDABD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51EEAE"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3E5988" w14:textId="77777777" w:rsidR="00A82183" w:rsidRDefault="00000000">
            <w:pPr>
              <w:pStyle w:val="TableContents"/>
              <w:widowControl w:val="0"/>
              <w:spacing w:after="0" w:line="276" w:lineRule="auto"/>
            </w:pPr>
            <w:r>
              <w:t>Identificador do país para filtro</w:t>
            </w:r>
          </w:p>
        </w:tc>
      </w:tr>
      <w:tr w:rsidR="00A82183" w14:paraId="5F728F7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B562F7" w14:textId="77777777" w:rsidR="00A82183" w:rsidRDefault="00000000">
            <w:pPr>
              <w:pStyle w:val="TableContents"/>
              <w:widowControl w:val="0"/>
              <w:spacing w:after="0" w:line="276" w:lineRule="auto"/>
            </w:pPr>
            <w:r>
              <w:t>IdEstado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A28919" w14:textId="77777777" w:rsidR="00A82183" w:rsidRDefault="00000000">
            <w:pPr>
              <w:pStyle w:val="TableContents"/>
              <w:widowControl w:val="0"/>
              <w:spacing w:after="0" w:line="276" w:lineRule="auto"/>
            </w:pPr>
            <w:r>
              <w:t>Identificador do estado para filtro</w:t>
            </w:r>
          </w:p>
        </w:tc>
      </w:tr>
    </w:tbl>
    <w:p w14:paraId="48F602EC" w14:textId="77777777" w:rsidR="00A82183" w:rsidRDefault="00A82183"/>
    <w:p w14:paraId="20DAF0E7" w14:textId="77777777" w:rsidR="00A82183" w:rsidRDefault="00000000">
      <w:pPr>
        <w:pStyle w:val="Ttulo2"/>
      </w:pPr>
      <w:bookmarkStart w:id="1490" w:name="_Toc171671166"/>
      <w:bookmarkStart w:id="1491" w:name="__RefHeading___Toc28275_2823614150"/>
      <w:bookmarkStart w:id="1492" w:name="_Toc223560117"/>
      <w:bookmarkStart w:id="1493" w:name="_Toc223772223"/>
      <w:bookmarkStart w:id="1494" w:name="_Toc223782311"/>
      <w:bookmarkStart w:id="1495" w:name="_Toc223894793"/>
      <w:bookmarkStart w:id="1496" w:name="_Toc223911138"/>
      <w:bookmarkStart w:id="1497" w:name="_Toc224379960"/>
      <w:bookmarkStart w:id="1498" w:name="_Toc225675746"/>
      <w:bookmarkStart w:id="1499" w:name="_Toc225806708"/>
      <w:bookmarkStart w:id="1500" w:name="_Toc226042185"/>
      <w:bookmarkStart w:id="1501" w:name="_Toc226118014"/>
      <w:bookmarkStart w:id="1502" w:name="_Toc226422599"/>
      <w:bookmarkStart w:id="1503" w:name="_Toc226644422"/>
      <w:bookmarkStart w:id="1504" w:name="_Toc231601105"/>
      <w:r>
        <w:t>EntradaListarContatosAPI</w:t>
      </w:r>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9A8F9A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58873E" w14:textId="77777777" w:rsidR="00A82183" w:rsidRDefault="00000000">
            <w:pPr>
              <w:pStyle w:val="TableContents"/>
              <w:widowControl w:val="0"/>
              <w:spacing w:after="0" w:line="276" w:lineRule="auto"/>
            </w:pPr>
            <w:r>
              <w:t>IdContatos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490748" w14:textId="77777777" w:rsidR="00A82183" w:rsidRDefault="00000000">
            <w:pPr>
              <w:pStyle w:val="TableContents"/>
              <w:widowControl w:val="0"/>
              <w:spacing w:after="0" w:line="276" w:lineRule="auto"/>
            </w:pPr>
            <w:r>
              <w:t>Opcional. Filtra por identificadores de contatos.</w:t>
            </w:r>
          </w:p>
        </w:tc>
      </w:tr>
      <w:tr w:rsidR="00A82183" w14:paraId="18D81A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7E1A65" w14:textId="77777777" w:rsidR="00A82183" w:rsidRDefault="00000000">
            <w:pPr>
              <w:pStyle w:val="TableContents"/>
              <w:widowControl w:val="0"/>
              <w:spacing w:after="0" w:line="276" w:lineRule="auto"/>
            </w:pPr>
            <w:r>
              <w:t>IdTipoContato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C73F67" w14:textId="77777777" w:rsidR="00A82183" w:rsidRDefault="00000000">
            <w:pPr>
              <w:pStyle w:val="TableContents"/>
              <w:widowControl w:val="0"/>
              <w:spacing w:after="0" w:line="276" w:lineRule="auto"/>
            </w:pPr>
            <w:r>
              <w:t>Opcional. Filtra o tipo de contato.</w:t>
            </w:r>
          </w:p>
        </w:tc>
      </w:tr>
      <w:tr w:rsidR="00A82183" w14:paraId="366D18A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7A906E" w14:textId="77777777" w:rsidR="00A82183" w:rsidRDefault="00000000">
            <w:pPr>
              <w:pStyle w:val="TableContents"/>
              <w:widowControl w:val="0"/>
              <w:spacing w:after="0" w:line="276" w:lineRule="auto"/>
            </w:pPr>
            <w:r>
              <w:t>PaginaRegistros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0394B8" w14:textId="77777777" w:rsidR="00A82183" w:rsidRDefault="00000000">
            <w:pPr>
              <w:pStyle w:val="TableContents"/>
              <w:widowControl w:val="0"/>
              <w:spacing w:after="0" w:line="276" w:lineRule="auto"/>
            </w:pPr>
            <w:r>
              <w:t>Opcional. Informa o número máximo de registros que devem ser retornados por página de consulta (1 a 1000 com valor padrão 1).</w:t>
            </w:r>
          </w:p>
        </w:tc>
      </w:tr>
      <w:tr w:rsidR="00A82183" w14:paraId="65E455E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56C4C3" w14:textId="77777777" w:rsidR="00A82183" w:rsidRDefault="00000000">
            <w:pPr>
              <w:pStyle w:val="TableContents"/>
              <w:widowControl w:val="0"/>
              <w:spacing w:after="0" w:line="276" w:lineRule="auto"/>
            </w:pPr>
            <w:r>
              <w:t>PaginaAtual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C73260" w14:textId="77777777" w:rsidR="00A82183" w:rsidRDefault="00000000">
            <w:pPr>
              <w:pStyle w:val="TableContents"/>
              <w:widowControl w:val="0"/>
              <w:spacing w:after="0" w:line="276" w:lineRule="auto"/>
            </w:pPr>
            <w:r>
              <w:t>Opcional. Informa o número da página atual (valor padrão 1).</w:t>
            </w:r>
          </w:p>
        </w:tc>
      </w:tr>
      <w:tr w:rsidR="00A82183" w14:paraId="1DF107C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C16920"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EAA60D" w14:textId="77777777" w:rsidR="00A82183" w:rsidRDefault="00000000">
            <w:pPr>
              <w:pStyle w:val="TableContents"/>
              <w:widowControl w:val="0"/>
              <w:spacing w:after="0" w:line="276" w:lineRule="auto"/>
            </w:pPr>
            <w:r>
              <w:t>Opcional. Filtra contato pela sigla.</w:t>
            </w:r>
          </w:p>
        </w:tc>
      </w:tr>
      <w:tr w:rsidR="00A82183" w14:paraId="31809D8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C35872"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24E561" w14:textId="77777777" w:rsidR="00A82183" w:rsidRDefault="00000000">
            <w:pPr>
              <w:pStyle w:val="TableContents"/>
              <w:widowControl w:val="0"/>
              <w:spacing w:after="0" w:line="276" w:lineRule="auto"/>
            </w:pPr>
            <w:r>
              <w:t>Opcional. Filtra contato pelo nome.</w:t>
            </w:r>
          </w:p>
        </w:tc>
      </w:tr>
      <w:tr w:rsidR="00A82183" w14:paraId="5D6B39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27C4A5"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AFB2CD" w14:textId="77777777" w:rsidR="00A82183" w:rsidRDefault="00000000">
            <w:pPr>
              <w:pStyle w:val="TableContents"/>
              <w:widowControl w:val="0"/>
              <w:spacing w:after="0" w:line="276" w:lineRule="auto"/>
            </w:pPr>
            <w:r>
              <w:t>Opcional. Filtra contato pelo CPF.</w:t>
            </w:r>
          </w:p>
        </w:tc>
      </w:tr>
      <w:tr w:rsidR="00A82183" w14:paraId="6C4C51A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8B3F84" w14:textId="77777777" w:rsidR="00A82183" w:rsidRDefault="00000000">
            <w:pPr>
              <w:pStyle w:val="TableContents"/>
              <w:widowControl w:val="0"/>
              <w:spacing w:after="0" w:line="276" w:lineRule="auto"/>
            </w:pPr>
            <w:r>
              <w:t>CNPJ</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10A9BB" w14:textId="77777777" w:rsidR="00A82183" w:rsidRDefault="00000000">
            <w:pPr>
              <w:pStyle w:val="TableContents"/>
              <w:widowControl w:val="0"/>
              <w:spacing w:after="0" w:line="276" w:lineRule="auto"/>
            </w:pPr>
            <w:r>
              <w:t>Opcional. Filtra contato pelo CNPJ.</w:t>
            </w:r>
          </w:p>
        </w:tc>
      </w:tr>
      <w:tr w:rsidR="00A82183" w14:paraId="2626701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E59B6F" w14:textId="77777777" w:rsidR="00A82183" w:rsidRDefault="00000000">
            <w:pPr>
              <w:pStyle w:val="TableContents"/>
              <w:widowControl w:val="0"/>
              <w:spacing w:after="0" w:line="276" w:lineRule="auto"/>
            </w:pPr>
            <w:r>
              <w:t>Matricula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88BF79" w14:textId="77777777" w:rsidR="00A82183" w:rsidRDefault="00000000">
            <w:pPr>
              <w:pStyle w:val="TableContents"/>
              <w:widowControl w:val="0"/>
              <w:spacing w:after="0" w:line="276" w:lineRule="auto"/>
            </w:pPr>
            <w:r>
              <w:t>Opcional. Filtra contato pelo número de matrícula.</w:t>
            </w:r>
          </w:p>
        </w:tc>
      </w:tr>
    </w:tbl>
    <w:p w14:paraId="2BA78C0F" w14:textId="77777777" w:rsidR="00A82183" w:rsidRDefault="00A82183"/>
    <w:p w14:paraId="55B4E387" w14:textId="77777777" w:rsidR="00A82183" w:rsidRDefault="00000000">
      <w:pPr>
        <w:pStyle w:val="Ttulo2"/>
      </w:pPr>
      <w:bookmarkStart w:id="1505" w:name="_Toc171671167"/>
      <w:bookmarkStart w:id="1506" w:name="__RefHeading___Toc28273_2823614150"/>
      <w:bookmarkStart w:id="1507" w:name="_Toc223560118"/>
      <w:bookmarkStart w:id="1508" w:name="_Toc223772224"/>
      <w:bookmarkStart w:id="1509" w:name="_Toc223782312"/>
      <w:bookmarkStart w:id="1510" w:name="_Toc223894794"/>
      <w:bookmarkStart w:id="1511" w:name="_Toc223911139"/>
      <w:bookmarkStart w:id="1512" w:name="_Toc224379961"/>
      <w:bookmarkStart w:id="1513" w:name="_Toc225675747"/>
      <w:bookmarkStart w:id="1514" w:name="_Toc225806709"/>
      <w:bookmarkStart w:id="1515" w:name="_Toc226042186"/>
      <w:bookmarkStart w:id="1516" w:name="_Toc226118015"/>
      <w:bookmarkStart w:id="1517" w:name="_Toc226422600"/>
      <w:bookmarkStart w:id="1518" w:name="_Toc226644423"/>
      <w:bookmarkStart w:id="1519" w:name="_Toc231601106"/>
      <w:r>
        <w:t>EntradaListarEstadosAPI</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8AF95F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89A835"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06BDE4" w14:textId="77777777" w:rsidR="00A82183" w:rsidRDefault="00000000">
            <w:pPr>
              <w:pStyle w:val="TableContents"/>
              <w:widowControl w:val="0"/>
              <w:spacing w:after="0" w:line="276" w:lineRule="auto"/>
            </w:pPr>
            <w:r>
              <w:t>Identificador do país para filtro</w:t>
            </w:r>
          </w:p>
        </w:tc>
      </w:tr>
    </w:tbl>
    <w:p w14:paraId="0319F3AA" w14:textId="77777777" w:rsidR="00A82183" w:rsidRDefault="00A82183"/>
    <w:p w14:paraId="15A571D7" w14:textId="77777777" w:rsidR="00A82183" w:rsidRDefault="00000000">
      <w:pPr>
        <w:pStyle w:val="Ttulo2"/>
      </w:pPr>
      <w:bookmarkStart w:id="1520" w:name="_Toc171671168"/>
      <w:bookmarkStart w:id="1521" w:name="__RefHeading___Toc28271_2823614150"/>
      <w:bookmarkStart w:id="1522" w:name="_Toc223560119"/>
      <w:bookmarkStart w:id="1523" w:name="_Toc223772225"/>
      <w:bookmarkStart w:id="1524" w:name="_Toc223782313"/>
      <w:bookmarkStart w:id="1525" w:name="_Toc223894795"/>
      <w:bookmarkStart w:id="1526" w:name="_Toc223911140"/>
      <w:bookmarkStart w:id="1527" w:name="_Toc224379962"/>
      <w:bookmarkStart w:id="1528" w:name="_Toc225675748"/>
      <w:bookmarkStart w:id="1529" w:name="_Toc225806710"/>
      <w:bookmarkStart w:id="1530" w:name="_Toc226042187"/>
      <w:bookmarkStart w:id="1531" w:name="_Toc226118016"/>
      <w:bookmarkStart w:id="1532" w:name="_Toc226422601"/>
      <w:bookmarkStart w:id="1533" w:name="_Toc226644424"/>
      <w:bookmarkStart w:id="1534" w:name="_Toc231601107"/>
      <w:r>
        <w:lastRenderedPageBreak/>
        <w:t>EntradaListarExtensoesPermitidasAPI</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C93D2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0CF79D" w14:textId="77777777" w:rsidR="00A82183" w:rsidRDefault="00000000">
            <w:pPr>
              <w:pStyle w:val="TableContents"/>
              <w:widowControl w:val="0"/>
              <w:spacing w:after="0" w:line="276" w:lineRule="auto"/>
            </w:pPr>
            <w:r>
              <w:t>IdArquivoExtensao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83F67D" w14:textId="77777777" w:rsidR="00A82183" w:rsidRDefault="00000000">
            <w:pPr>
              <w:pStyle w:val="TableContents"/>
              <w:widowControl w:val="0"/>
              <w:spacing w:after="0" w:line="276" w:lineRule="auto"/>
            </w:pPr>
            <w:r>
              <w:t>Identificador interno de uma extensão de arquivo</w:t>
            </w:r>
          </w:p>
        </w:tc>
      </w:tr>
    </w:tbl>
    <w:p w14:paraId="0E026850" w14:textId="77777777" w:rsidR="00A82183" w:rsidRDefault="00A82183">
      <w:pPr>
        <w:rPr>
          <w:shd w:val="clear" w:color="auto" w:fill="FFF200"/>
        </w:rPr>
      </w:pPr>
    </w:p>
    <w:p w14:paraId="0D6871CC" w14:textId="77777777" w:rsidR="00A82183" w:rsidRDefault="00000000">
      <w:pPr>
        <w:pStyle w:val="Ttulo2"/>
      </w:pPr>
      <w:bookmarkStart w:id="1535" w:name="_Toc171671169"/>
      <w:bookmarkStart w:id="1536" w:name="__RefHeading___Toc28269_2823614150"/>
      <w:bookmarkStart w:id="1537" w:name="_Toc223560120"/>
      <w:bookmarkStart w:id="1538" w:name="_Toc223772226"/>
      <w:bookmarkStart w:id="1539" w:name="_Toc223782314"/>
      <w:bookmarkStart w:id="1540" w:name="_Toc223894796"/>
      <w:bookmarkStart w:id="1541" w:name="_Toc223911141"/>
      <w:bookmarkStart w:id="1542" w:name="_Toc224379963"/>
      <w:bookmarkStart w:id="1543" w:name="_Toc225675749"/>
      <w:bookmarkStart w:id="1544" w:name="_Toc225806711"/>
      <w:bookmarkStart w:id="1545" w:name="_Toc226042188"/>
      <w:bookmarkStart w:id="1546" w:name="_Toc226118017"/>
      <w:bookmarkStart w:id="1547" w:name="_Toc226422602"/>
      <w:bookmarkStart w:id="1548" w:name="_Toc226644425"/>
      <w:bookmarkStart w:id="1549" w:name="_Toc231601108"/>
      <w:r>
        <w:t>EntradaListarFeriadosAPI</w:t>
      </w:r>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04D341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E26371" w14:textId="77777777" w:rsidR="00A82183" w:rsidRDefault="00000000">
            <w:pPr>
              <w:pStyle w:val="TableContents"/>
              <w:widowControl w:val="0"/>
              <w:spacing w:after="0" w:line="276" w:lineRule="auto"/>
            </w:pPr>
            <w:r>
              <w:t>IdOrgao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0DD910" w14:textId="77777777" w:rsidR="00A82183" w:rsidRDefault="00000000">
            <w:pPr>
              <w:pStyle w:val="TableContents"/>
              <w:widowControl w:val="0"/>
              <w:spacing w:after="0" w:line="276" w:lineRule="auto"/>
            </w:pPr>
            <w:r>
              <w:t>Identificador do órgão associado com os feriados</w:t>
            </w:r>
          </w:p>
        </w:tc>
      </w:tr>
      <w:tr w:rsidR="00A82183" w14:paraId="32A9B006"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CD56607" w14:textId="77777777" w:rsidR="00A82183" w:rsidRDefault="00000000">
            <w:pPr>
              <w:pStyle w:val="TableContents"/>
              <w:widowControl w:val="0"/>
              <w:spacing w:after="0" w:line="276" w:lineRule="auto"/>
            </w:pPr>
            <w:r>
              <w:t>DataInicial</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1B7C912" w14:textId="77777777" w:rsidR="00A82183" w:rsidRDefault="00000000">
            <w:pPr>
              <w:pStyle w:val="TableContents"/>
              <w:widowControl w:val="0"/>
              <w:spacing w:after="0" w:line="276" w:lineRule="auto"/>
            </w:pPr>
            <w:r>
              <w:t>Data inicial para filtro</w:t>
            </w:r>
          </w:p>
        </w:tc>
      </w:tr>
      <w:tr w:rsidR="00A82183" w14:paraId="70EFFD6C"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2D2B304" w14:textId="77777777" w:rsidR="00A82183" w:rsidRDefault="00000000">
            <w:pPr>
              <w:pStyle w:val="TableContents"/>
              <w:widowControl w:val="0"/>
              <w:spacing w:after="0" w:line="276" w:lineRule="auto"/>
            </w:pPr>
            <w:r>
              <w:t>DataFinal</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582A7C50" w14:textId="77777777" w:rsidR="00A82183" w:rsidRDefault="00000000">
            <w:pPr>
              <w:pStyle w:val="TableContents"/>
              <w:widowControl w:val="0"/>
              <w:spacing w:after="0" w:line="276" w:lineRule="auto"/>
            </w:pPr>
            <w:r>
              <w:t>Data final para filtro</w:t>
            </w:r>
          </w:p>
        </w:tc>
      </w:tr>
    </w:tbl>
    <w:p w14:paraId="41DA1BCF" w14:textId="77777777" w:rsidR="00A82183" w:rsidRDefault="00A82183"/>
    <w:p w14:paraId="6769AC8A" w14:textId="77777777" w:rsidR="00A82183" w:rsidRDefault="00000000">
      <w:pPr>
        <w:pStyle w:val="Ttulo2"/>
      </w:pPr>
      <w:bookmarkStart w:id="1550" w:name="_Toc171671170"/>
      <w:bookmarkStart w:id="1551" w:name="__RefHeading___Toc28267_2823614150"/>
      <w:bookmarkStart w:id="1552" w:name="_Toc223560121"/>
      <w:bookmarkStart w:id="1553" w:name="_Toc223772227"/>
      <w:bookmarkStart w:id="1554" w:name="_Toc223782315"/>
      <w:bookmarkStart w:id="1555" w:name="_Toc223894797"/>
      <w:bookmarkStart w:id="1556" w:name="_Toc223911142"/>
      <w:bookmarkStart w:id="1557" w:name="_Toc224379964"/>
      <w:bookmarkStart w:id="1558" w:name="_Toc225675750"/>
      <w:bookmarkStart w:id="1559" w:name="_Toc225806712"/>
      <w:bookmarkStart w:id="1560" w:name="_Toc226042189"/>
      <w:bookmarkStart w:id="1561" w:name="_Toc226118018"/>
      <w:bookmarkStart w:id="1562" w:name="_Toc226422603"/>
      <w:bookmarkStart w:id="1563" w:name="_Toc226644426"/>
      <w:bookmarkStart w:id="1564" w:name="_Toc231601109"/>
      <w:r>
        <w:t>EntradaListarHipotesesLegaisAPI</w:t>
      </w:r>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450977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0D09E4" w14:textId="77777777" w:rsidR="00A82183" w:rsidRDefault="00000000">
            <w:pPr>
              <w:pStyle w:val="TableContents"/>
              <w:widowControl w:val="0"/>
              <w:spacing w:after="0" w:line="276" w:lineRule="auto"/>
            </w:pPr>
            <w:r>
              <w:t>NivelAcesso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414EE9" w14:textId="77777777" w:rsidR="00A82183" w:rsidRDefault="00000000">
            <w:pPr>
              <w:pStyle w:val="TableContents"/>
              <w:widowControl w:val="0"/>
              <w:spacing w:after="0" w:line="276" w:lineRule="auto"/>
            </w:pPr>
            <w:r>
              <w:t>1 = Restrito</w:t>
            </w:r>
          </w:p>
          <w:p w14:paraId="137D2DBE" w14:textId="77777777" w:rsidR="00A82183" w:rsidRDefault="00000000">
            <w:pPr>
              <w:pStyle w:val="TableContents"/>
              <w:widowControl w:val="0"/>
              <w:spacing w:after="0" w:line="276" w:lineRule="auto"/>
            </w:pPr>
            <w:r>
              <w:t>2 = Sigiloso</w:t>
            </w:r>
          </w:p>
        </w:tc>
      </w:tr>
    </w:tbl>
    <w:p w14:paraId="62D03222" w14:textId="77777777" w:rsidR="00A82183" w:rsidRDefault="00A82183"/>
    <w:p w14:paraId="68202421" w14:textId="77777777" w:rsidR="00A82183" w:rsidRDefault="00000000">
      <w:pPr>
        <w:pStyle w:val="Ttulo2"/>
      </w:pPr>
      <w:bookmarkStart w:id="1565" w:name="_Toc171671171"/>
      <w:bookmarkStart w:id="1566" w:name="__RefHeading___Toc28265_2823614150"/>
      <w:bookmarkStart w:id="1567" w:name="_Toc223560122"/>
      <w:bookmarkStart w:id="1568" w:name="_Toc223772228"/>
      <w:bookmarkStart w:id="1569" w:name="_Toc223782316"/>
      <w:bookmarkStart w:id="1570" w:name="_Toc223894798"/>
      <w:bookmarkStart w:id="1571" w:name="_Toc223911143"/>
      <w:bookmarkStart w:id="1572" w:name="_Toc224379965"/>
      <w:bookmarkStart w:id="1573" w:name="_Toc225675751"/>
      <w:bookmarkStart w:id="1574" w:name="_Toc225806713"/>
      <w:bookmarkStart w:id="1575" w:name="_Toc226042190"/>
      <w:bookmarkStart w:id="1576" w:name="_Toc226118019"/>
      <w:bookmarkStart w:id="1577" w:name="_Toc226422604"/>
      <w:bookmarkStart w:id="1578" w:name="_Toc226644427"/>
      <w:bookmarkStart w:id="1579" w:name="_Toc231601110"/>
      <w:r>
        <w:t>EntradaListarUnidadesAPI</w:t>
      </w:r>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AD0460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1707C4" w14:textId="77777777" w:rsidR="00A82183" w:rsidRDefault="00000000">
            <w:pPr>
              <w:pStyle w:val="TableContents"/>
              <w:widowControl w:val="0"/>
              <w:spacing w:after="0" w:line="276" w:lineRule="auto"/>
            </w:pPr>
            <w:r>
              <w:t>IdUnidade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91B4C1" w14:textId="77777777" w:rsidR="00A82183" w:rsidRDefault="00000000">
            <w:pPr>
              <w:pStyle w:val="TableContents"/>
              <w:widowControl w:val="0"/>
              <w:spacing w:after="0" w:line="276" w:lineRule="auto"/>
            </w:pPr>
            <w:r>
              <w:t>Identificador interno de uma unidade para filtro</w:t>
            </w:r>
          </w:p>
        </w:tc>
      </w:tr>
      <w:tr w:rsidR="00A82183" w14:paraId="7276FD2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1C36F8" w14:textId="77777777" w:rsidR="00A82183" w:rsidRDefault="00000000">
            <w:pPr>
              <w:pStyle w:val="TableContents"/>
              <w:widowControl w:val="0"/>
              <w:spacing w:after="0" w:line="276" w:lineRule="auto"/>
            </w:pPr>
            <w:r>
              <w:t>IdOrgao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757E31" w14:textId="77777777" w:rsidR="00A82183" w:rsidRDefault="00000000">
            <w:pPr>
              <w:pStyle w:val="TableContents"/>
              <w:widowControl w:val="0"/>
              <w:spacing w:after="0" w:line="276" w:lineRule="auto"/>
            </w:pPr>
            <w:r>
              <w:t>Identificador interno de um órgão para filtro</w:t>
            </w:r>
          </w:p>
        </w:tc>
      </w:tr>
      <w:tr w:rsidR="00A82183" w14:paraId="02A73D1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DBEDAE" w14:textId="77777777" w:rsidR="00A82183" w:rsidRDefault="00000000">
            <w:pPr>
              <w:pStyle w:val="TableContents"/>
              <w:widowControl w:val="0"/>
              <w:spacing w:after="0" w:line="276" w:lineRule="auto"/>
            </w:pPr>
            <w:r>
              <w:t>PalavrasPesquisa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3A24EB" w14:textId="77777777" w:rsidR="00A82183" w:rsidRDefault="00000000">
            <w:pPr>
              <w:pStyle w:val="TableContents"/>
              <w:widowControl w:val="0"/>
              <w:spacing w:after="0" w:line="276" w:lineRule="auto"/>
            </w:pPr>
            <w:r>
              <w:t>Texto para filtro na sigla/descrição das unidades</w:t>
            </w:r>
          </w:p>
        </w:tc>
      </w:tr>
    </w:tbl>
    <w:p w14:paraId="64E05108" w14:textId="77777777" w:rsidR="00A82183" w:rsidRDefault="00A82183"/>
    <w:p w14:paraId="0C919566" w14:textId="77777777" w:rsidR="00A82183" w:rsidRDefault="00000000">
      <w:pPr>
        <w:pStyle w:val="Ttulo2"/>
      </w:pPr>
      <w:bookmarkStart w:id="1580" w:name="_Toc171671172"/>
      <w:bookmarkStart w:id="1581" w:name="__RefHeading___Toc28263_2823614150"/>
      <w:bookmarkStart w:id="1582" w:name="_Toc223560123"/>
      <w:bookmarkStart w:id="1583" w:name="_Toc223772229"/>
      <w:bookmarkStart w:id="1584" w:name="_Toc223782317"/>
      <w:bookmarkStart w:id="1585" w:name="_Toc223894799"/>
      <w:bookmarkStart w:id="1586" w:name="_Toc223911144"/>
      <w:bookmarkStart w:id="1587" w:name="_Toc224379966"/>
      <w:bookmarkStart w:id="1588" w:name="_Toc225675752"/>
      <w:bookmarkStart w:id="1589" w:name="_Toc225806714"/>
      <w:bookmarkStart w:id="1590" w:name="_Toc226042191"/>
      <w:bookmarkStart w:id="1591" w:name="_Toc226118020"/>
      <w:bookmarkStart w:id="1592" w:name="_Toc226422605"/>
      <w:bookmarkStart w:id="1593" w:name="_Toc226644428"/>
      <w:bookmarkStart w:id="1594" w:name="_Toc231601111"/>
      <w:r>
        <w:t>EntradaListarUsuariosAPI</w:t>
      </w:r>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7FF6B9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1D2D57" w14:textId="77777777" w:rsidR="00A82183" w:rsidRDefault="00000000">
            <w:pPr>
              <w:pStyle w:val="TableContents"/>
              <w:widowControl w:val="0"/>
              <w:spacing w:after="0" w:line="276" w:lineRule="auto"/>
            </w:pPr>
            <w:r>
              <w:t>IdUsuario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6140CB" w14:textId="77777777" w:rsidR="00A82183" w:rsidRDefault="00000000">
            <w:pPr>
              <w:pStyle w:val="TableContents"/>
              <w:widowControl w:val="0"/>
              <w:spacing w:after="0" w:line="276" w:lineRule="auto"/>
            </w:pPr>
            <w:r>
              <w:t>Identificador interno de um usuário para filtro</w:t>
            </w:r>
          </w:p>
        </w:tc>
      </w:tr>
    </w:tbl>
    <w:p w14:paraId="6CCF2A0A" w14:textId="77777777" w:rsidR="00A82183" w:rsidRDefault="00A82183"/>
    <w:p w14:paraId="628CA596" w14:textId="77777777" w:rsidR="00A82183" w:rsidRDefault="00000000">
      <w:pPr>
        <w:pStyle w:val="Ttulo2"/>
      </w:pPr>
      <w:bookmarkStart w:id="1595" w:name="_Toc171671173"/>
      <w:bookmarkStart w:id="1596" w:name="__RefHeading___Toc28261_2823614150"/>
      <w:bookmarkStart w:id="1597" w:name="_Toc223560124"/>
      <w:bookmarkStart w:id="1598" w:name="_Toc223772230"/>
      <w:bookmarkStart w:id="1599" w:name="_Toc223782318"/>
      <w:bookmarkStart w:id="1600" w:name="_Toc223894800"/>
      <w:bookmarkStart w:id="1601" w:name="_Toc223911145"/>
      <w:bookmarkStart w:id="1602" w:name="_Toc224379967"/>
      <w:bookmarkStart w:id="1603" w:name="_Toc225675753"/>
      <w:bookmarkStart w:id="1604" w:name="_Toc225806715"/>
      <w:bookmarkStart w:id="1605" w:name="_Toc226042192"/>
      <w:bookmarkStart w:id="1606" w:name="_Toc226118021"/>
      <w:bookmarkStart w:id="1607" w:name="_Toc226422606"/>
      <w:bookmarkStart w:id="1608" w:name="_Toc226644429"/>
      <w:bookmarkStart w:id="1609" w:name="_Toc231601112"/>
      <w:r>
        <w:t>EntradaReabrirBlocoAPI</w:t>
      </w:r>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6E8EC1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B95152"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8718ADD" w14:textId="77777777" w:rsidR="00A82183" w:rsidRDefault="00000000">
            <w:pPr>
              <w:pStyle w:val="TableContents"/>
              <w:widowControl w:val="0"/>
              <w:spacing w:after="0" w:line="276" w:lineRule="auto"/>
            </w:pPr>
            <w:r>
              <w:t>Identificador do bloco</w:t>
            </w:r>
          </w:p>
        </w:tc>
      </w:tr>
    </w:tbl>
    <w:p w14:paraId="30B71EB4" w14:textId="77777777" w:rsidR="00A82183" w:rsidRDefault="00A82183"/>
    <w:p w14:paraId="7C21B721" w14:textId="77777777" w:rsidR="00A82183" w:rsidRDefault="00000000">
      <w:pPr>
        <w:pStyle w:val="Ttulo2"/>
      </w:pPr>
      <w:bookmarkStart w:id="1610" w:name="_Toc171671174"/>
      <w:bookmarkStart w:id="1611" w:name="__RefHeading___Toc28259_2823614150"/>
      <w:bookmarkStart w:id="1612" w:name="_Toc223560125"/>
      <w:bookmarkStart w:id="1613" w:name="_Toc223772231"/>
      <w:bookmarkStart w:id="1614" w:name="_Toc223782319"/>
      <w:bookmarkStart w:id="1615" w:name="_Toc223894801"/>
      <w:bookmarkStart w:id="1616" w:name="_Toc223911146"/>
      <w:bookmarkStart w:id="1617" w:name="_Toc224379968"/>
      <w:bookmarkStart w:id="1618" w:name="_Toc225675754"/>
      <w:bookmarkStart w:id="1619" w:name="_Toc225806716"/>
      <w:bookmarkStart w:id="1620" w:name="_Toc226042193"/>
      <w:bookmarkStart w:id="1621" w:name="_Toc226118022"/>
      <w:bookmarkStart w:id="1622" w:name="_Toc226422607"/>
      <w:bookmarkStart w:id="1623" w:name="_Toc226644430"/>
      <w:bookmarkStart w:id="1624" w:name="_Toc231601113"/>
      <w:r>
        <w:t>EntradaReabrirProcessoAPI</w:t>
      </w:r>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ED9EBD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7B61BA"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60F668" w14:textId="77777777" w:rsidR="00A82183" w:rsidRDefault="00000000">
            <w:pPr>
              <w:pStyle w:val="TableContents"/>
              <w:widowControl w:val="0"/>
              <w:spacing w:after="0" w:line="276" w:lineRule="auto"/>
            </w:pPr>
            <w:r>
              <w:t>Identificador do processo</w:t>
            </w:r>
          </w:p>
        </w:tc>
      </w:tr>
      <w:tr w:rsidR="00A82183" w14:paraId="64CE8D5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388A76"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24D365" w14:textId="77777777" w:rsidR="00A82183" w:rsidRDefault="00000000">
            <w:pPr>
              <w:pStyle w:val="TableContents"/>
              <w:widowControl w:val="0"/>
              <w:spacing w:after="0" w:line="276" w:lineRule="auto"/>
            </w:pPr>
            <w:r>
              <w:t>Número do processo visível para o usuário. Exemplo: 12.1.000000077-4</w:t>
            </w:r>
          </w:p>
        </w:tc>
      </w:tr>
    </w:tbl>
    <w:p w14:paraId="6311905B" w14:textId="77777777" w:rsidR="00A82183" w:rsidRDefault="00A82183"/>
    <w:p w14:paraId="33DBEB05" w14:textId="77777777" w:rsidR="00A82183" w:rsidRDefault="00000000">
      <w:pPr>
        <w:pStyle w:val="Ttulo2"/>
      </w:pPr>
      <w:bookmarkStart w:id="1625" w:name="_Toc171671175"/>
      <w:bookmarkStart w:id="1626" w:name="__RefHeading___Toc28257_2823614150"/>
      <w:bookmarkStart w:id="1627" w:name="_Toc223560126"/>
      <w:bookmarkStart w:id="1628" w:name="_Toc223772232"/>
      <w:bookmarkStart w:id="1629" w:name="_Toc223782320"/>
      <w:bookmarkStart w:id="1630" w:name="_Toc223894802"/>
      <w:bookmarkStart w:id="1631" w:name="_Toc223911147"/>
      <w:bookmarkStart w:id="1632" w:name="_Toc224379969"/>
      <w:bookmarkStart w:id="1633" w:name="_Toc225675755"/>
      <w:bookmarkStart w:id="1634" w:name="_Toc225806717"/>
      <w:bookmarkStart w:id="1635" w:name="_Toc226042194"/>
      <w:bookmarkStart w:id="1636" w:name="_Toc226118023"/>
      <w:bookmarkStart w:id="1637" w:name="_Toc226422608"/>
      <w:bookmarkStart w:id="1638" w:name="_Toc226644431"/>
      <w:bookmarkStart w:id="1639" w:name="_Toc231601114"/>
      <w:r>
        <w:t>EntradaRegistrarAnotacaoAPI</w:t>
      </w:r>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8F3DD9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D3F13E"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DA8381" w14:textId="77777777" w:rsidR="00A82183" w:rsidRDefault="00000000">
            <w:pPr>
              <w:pStyle w:val="TableContents"/>
              <w:widowControl w:val="0"/>
              <w:spacing w:after="0" w:line="276" w:lineRule="auto"/>
            </w:pPr>
            <w:r>
              <w:t>Identificador do processo</w:t>
            </w:r>
          </w:p>
        </w:tc>
      </w:tr>
      <w:tr w:rsidR="00A82183" w14:paraId="54D8A8C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8952CE"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3A9E53" w14:textId="77777777" w:rsidR="00A82183" w:rsidRDefault="00000000">
            <w:pPr>
              <w:pStyle w:val="TableContents"/>
              <w:widowControl w:val="0"/>
              <w:spacing w:after="0" w:line="276" w:lineRule="auto"/>
            </w:pPr>
            <w:r>
              <w:t>Número do processo visível para o usuário. Exemplo: 12.1.000000077-4</w:t>
            </w:r>
          </w:p>
        </w:tc>
      </w:tr>
      <w:tr w:rsidR="00A82183" w14:paraId="01A3081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D0815D"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FF8BCC" w14:textId="77777777" w:rsidR="00A82183" w:rsidRDefault="00000000">
            <w:pPr>
              <w:pStyle w:val="TableContents"/>
              <w:widowControl w:val="0"/>
              <w:spacing w:after="0" w:line="276" w:lineRule="auto"/>
            </w:pPr>
            <w:r>
              <w:t>Texto da anotação</w:t>
            </w:r>
          </w:p>
        </w:tc>
      </w:tr>
      <w:tr w:rsidR="00A82183" w14:paraId="332894B0"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67A6BA4" w14:textId="77777777" w:rsidR="00A82183" w:rsidRDefault="00000000">
            <w:pPr>
              <w:pStyle w:val="TableContents"/>
              <w:widowControl w:val="0"/>
              <w:spacing w:after="0" w:line="276" w:lineRule="auto"/>
            </w:pPr>
            <w:r>
              <w:t>SinPrioridade</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1805424" w14:textId="77777777" w:rsidR="00A82183" w:rsidRDefault="00000000">
            <w:pPr>
              <w:pStyle w:val="Standard"/>
              <w:spacing w:after="0" w:line="276" w:lineRule="auto"/>
              <w:ind w:left="0"/>
              <w:rPr>
                <w:lang w:eastAsia="zh-CN"/>
              </w:rPr>
            </w:pPr>
            <w:r>
              <w:rPr>
                <w:lang w:eastAsia="zh-CN"/>
              </w:rPr>
              <w:t>S/N – Sinalizador indicando se a anotação é prioritária</w:t>
            </w:r>
          </w:p>
        </w:tc>
      </w:tr>
    </w:tbl>
    <w:p w14:paraId="36DCF2D7" w14:textId="77777777" w:rsidR="00A82183" w:rsidRDefault="00A82183"/>
    <w:p w14:paraId="555CEB59" w14:textId="77777777" w:rsidR="00A82183" w:rsidRDefault="00000000">
      <w:pPr>
        <w:pStyle w:val="Ttulo2"/>
      </w:pPr>
      <w:bookmarkStart w:id="1640" w:name="_Toc171671176"/>
      <w:bookmarkStart w:id="1641" w:name="__RefHeading___Toc28255_2823614150"/>
      <w:bookmarkStart w:id="1642" w:name="_Toc223560127"/>
      <w:bookmarkStart w:id="1643" w:name="_Toc223772233"/>
      <w:bookmarkStart w:id="1644" w:name="_Toc223782321"/>
      <w:bookmarkStart w:id="1645" w:name="_Toc223894803"/>
      <w:bookmarkStart w:id="1646" w:name="_Toc223911148"/>
      <w:bookmarkStart w:id="1647" w:name="_Toc224379970"/>
      <w:bookmarkStart w:id="1648" w:name="_Toc225675756"/>
      <w:bookmarkStart w:id="1649" w:name="_Toc225806718"/>
      <w:bookmarkStart w:id="1650" w:name="_Toc226042195"/>
      <w:bookmarkStart w:id="1651" w:name="_Toc226118024"/>
      <w:bookmarkStart w:id="1652" w:name="_Toc226422609"/>
      <w:bookmarkStart w:id="1653" w:name="_Toc226644432"/>
      <w:bookmarkStart w:id="1654" w:name="_Toc231601115"/>
      <w:r>
        <w:t>EntradaRegistrarOuvidoriaAPI</w:t>
      </w:r>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49E9D7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BD9131" w14:textId="77777777" w:rsidR="00A82183" w:rsidRDefault="00000000">
            <w:pPr>
              <w:pStyle w:val="TableContents"/>
              <w:widowControl w:val="0"/>
              <w:spacing w:after="0" w:line="276" w:lineRule="auto"/>
            </w:pPr>
            <w:r>
              <w:t>IdOrgao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B77F92A" w14:textId="77777777" w:rsidR="00A82183" w:rsidRDefault="00000000">
            <w:pPr>
              <w:pStyle w:val="TableContents"/>
              <w:widowControl w:val="0"/>
              <w:spacing w:after="0" w:line="276" w:lineRule="auto"/>
            </w:pPr>
            <w:r>
              <w:t>Identificador do órgão da ouvidoria onde será gerado o processo</w:t>
            </w:r>
          </w:p>
        </w:tc>
      </w:tr>
      <w:tr w:rsidR="00A82183" w14:paraId="28AEDF3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0BDCEF"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279C95" w14:textId="77777777" w:rsidR="00A82183" w:rsidRDefault="00000000">
            <w:pPr>
              <w:pStyle w:val="TableContents"/>
              <w:widowControl w:val="0"/>
              <w:spacing w:after="0" w:line="276" w:lineRule="auto"/>
            </w:pPr>
            <w:r>
              <w:t>Nome do cidadão</w:t>
            </w:r>
          </w:p>
        </w:tc>
      </w:tr>
      <w:tr w:rsidR="00A82183" w14:paraId="6A272BA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B607B6" w14:textId="77777777" w:rsidR="00A82183" w:rsidRDefault="00000000">
            <w:pPr>
              <w:pStyle w:val="TableContents"/>
              <w:widowControl w:val="0"/>
              <w:spacing w:after="0" w:line="276" w:lineRule="auto"/>
            </w:pPr>
            <w:r>
              <w:t>NomeSocial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52BCF0" w14:textId="77777777" w:rsidR="00A82183" w:rsidRDefault="00000000">
            <w:pPr>
              <w:pStyle w:val="TableContents"/>
              <w:widowControl w:val="0"/>
              <w:spacing w:after="0" w:line="276" w:lineRule="auto"/>
            </w:pPr>
            <w:r>
              <w:t>Nome Social do cidadão</w:t>
            </w:r>
          </w:p>
        </w:tc>
      </w:tr>
      <w:tr w:rsidR="00A82183" w14:paraId="1811303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C1EE25" w14:textId="77777777" w:rsidR="00A82183" w:rsidRDefault="00000000">
            <w:pPr>
              <w:pStyle w:val="TableContents"/>
              <w:widowControl w:val="0"/>
              <w:spacing w:after="0" w:line="276" w:lineRule="auto"/>
            </w:pPr>
            <w:r>
              <w:t>Email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D9EACA" w14:textId="77777777" w:rsidR="00A82183" w:rsidRDefault="00000000">
            <w:pPr>
              <w:pStyle w:val="TableContents"/>
              <w:widowControl w:val="0"/>
              <w:spacing w:after="0" w:line="276" w:lineRule="auto"/>
            </w:pPr>
            <w:r>
              <w:t>E-mail do cidadão</w:t>
            </w:r>
          </w:p>
        </w:tc>
      </w:tr>
      <w:tr w:rsidR="00A82183" w14:paraId="5211124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733F83"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5871C2" w14:textId="77777777" w:rsidR="00A82183" w:rsidRDefault="00000000">
            <w:pPr>
              <w:pStyle w:val="TableContents"/>
              <w:widowControl w:val="0"/>
              <w:spacing w:after="0" w:line="276" w:lineRule="auto"/>
            </w:pPr>
            <w:r>
              <w:t>CPF do cidadão</w:t>
            </w:r>
          </w:p>
        </w:tc>
      </w:tr>
      <w:tr w:rsidR="00A82183" w14:paraId="4750B5D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F69F07" w14:textId="77777777" w:rsidR="00A82183" w:rsidRDefault="00000000">
            <w:pPr>
              <w:pStyle w:val="TableContents"/>
              <w:widowControl w:val="0"/>
              <w:spacing w:after="0" w:line="276" w:lineRule="auto"/>
            </w:pPr>
            <w:r>
              <w:t>Rg</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3FD810" w14:textId="77777777" w:rsidR="00A82183" w:rsidRDefault="00000000">
            <w:pPr>
              <w:pStyle w:val="TableContents"/>
              <w:widowControl w:val="0"/>
              <w:spacing w:after="0" w:line="276" w:lineRule="auto"/>
            </w:pPr>
            <w:r>
              <w:t>RG do cidadão</w:t>
            </w:r>
          </w:p>
        </w:tc>
      </w:tr>
      <w:tr w:rsidR="00A82183" w14:paraId="2DB8C51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5D5671" w14:textId="77777777" w:rsidR="00A82183" w:rsidRDefault="00000000">
            <w:pPr>
              <w:pStyle w:val="TableContents"/>
              <w:widowControl w:val="0"/>
              <w:spacing w:after="0" w:line="276" w:lineRule="auto"/>
            </w:pPr>
            <w:r>
              <w:t>OrgaoExpedidor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CA1C9E" w14:textId="77777777" w:rsidR="00A82183" w:rsidRDefault="00000000">
            <w:pPr>
              <w:pStyle w:val="TableContents"/>
              <w:widowControl w:val="0"/>
              <w:spacing w:after="0" w:line="276" w:lineRule="auto"/>
            </w:pPr>
            <w:r>
              <w:t>Órgão expedidor do RG do cidadão</w:t>
            </w:r>
          </w:p>
        </w:tc>
      </w:tr>
      <w:tr w:rsidR="00A82183" w14:paraId="2F09F40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6D1E0E" w14:textId="77777777" w:rsidR="00A82183" w:rsidRDefault="00000000">
            <w:pPr>
              <w:pStyle w:val="TableContents"/>
              <w:widowControl w:val="0"/>
              <w:spacing w:after="0" w:line="276" w:lineRule="auto"/>
            </w:pPr>
            <w:r>
              <w:t>Telefone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26C2C0" w14:textId="77777777" w:rsidR="00A82183" w:rsidRDefault="00000000">
            <w:pPr>
              <w:pStyle w:val="TableContents"/>
              <w:widowControl w:val="0"/>
              <w:spacing w:after="0" w:line="276" w:lineRule="auto"/>
            </w:pPr>
            <w:r>
              <w:t>Telefone do cidadão</w:t>
            </w:r>
          </w:p>
        </w:tc>
      </w:tr>
      <w:tr w:rsidR="00A82183" w14:paraId="5C79BD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BE46852" w14:textId="77777777" w:rsidR="00A82183" w:rsidRDefault="00000000">
            <w:pPr>
              <w:pStyle w:val="TableContents"/>
              <w:widowControl w:val="0"/>
              <w:spacing w:after="0" w:line="276" w:lineRule="auto"/>
            </w:pPr>
            <w:r>
              <w:t>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82E435" w14:textId="77777777" w:rsidR="00A82183" w:rsidRDefault="00000000">
            <w:pPr>
              <w:pStyle w:val="TableContents"/>
              <w:widowControl w:val="0"/>
              <w:spacing w:after="0" w:line="276" w:lineRule="auto"/>
            </w:pPr>
            <w:r>
              <w:t>Unidade Federativa do cidadão</w:t>
            </w:r>
          </w:p>
        </w:tc>
      </w:tr>
      <w:tr w:rsidR="00A82183" w14:paraId="26B7948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79782F" w14:textId="77777777" w:rsidR="00A82183" w:rsidRDefault="00000000">
            <w:pPr>
              <w:pStyle w:val="TableContents"/>
              <w:widowControl w:val="0"/>
              <w:spacing w:after="0" w:line="276" w:lineRule="auto"/>
            </w:pPr>
            <w:r>
              <w:lastRenderedPageBreak/>
              <w:t>Cidade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04798A" w14:textId="77777777" w:rsidR="00A82183" w:rsidRDefault="00000000">
            <w:pPr>
              <w:pStyle w:val="TableContents"/>
              <w:widowControl w:val="0"/>
              <w:spacing w:after="0" w:line="276" w:lineRule="auto"/>
            </w:pPr>
            <w:r>
              <w:t>Cidade do cidadão</w:t>
            </w:r>
          </w:p>
        </w:tc>
      </w:tr>
      <w:tr w:rsidR="00A82183" w14:paraId="2A3A943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C8C585" w14:textId="77777777" w:rsidR="00A82183" w:rsidRDefault="00000000">
            <w:pPr>
              <w:pStyle w:val="TableContents"/>
              <w:widowControl w:val="0"/>
              <w:spacing w:after="0" w:line="276" w:lineRule="auto"/>
            </w:pPr>
            <w:r>
              <w:t>IdTipoProcedimento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4E630D" w14:textId="77777777" w:rsidR="00A82183" w:rsidRDefault="00000000">
            <w:pPr>
              <w:pStyle w:val="TableContents"/>
              <w:widowControl w:val="0"/>
              <w:spacing w:after="0" w:line="276" w:lineRule="auto"/>
            </w:pPr>
            <w:r>
              <w:t>Identificador do tipo de processo da ouvidoria</w:t>
            </w:r>
          </w:p>
        </w:tc>
      </w:tr>
      <w:tr w:rsidR="00A82183" w14:paraId="5D658D4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548EB8" w14:textId="77777777" w:rsidR="00A82183" w:rsidRDefault="00000000">
            <w:pPr>
              <w:pStyle w:val="TableContents"/>
              <w:widowControl w:val="0"/>
              <w:spacing w:after="0" w:line="276" w:lineRule="auto"/>
            </w:pPr>
            <w:r>
              <w:t>Processos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F3FE09" w14:textId="77777777" w:rsidR="00A82183" w:rsidRDefault="00000000">
            <w:pPr>
              <w:pStyle w:val="TableContents"/>
              <w:widowControl w:val="0"/>
              <w:spacing w:after="0" w:line="276" w:lineRule="auto"/>
            </w:pPr>
            <w:r>
              <w:t>Relação textual de processos relacionados informados pelo cidadão</w:t>
            </w:r>
          </w:p>
        </w:tc>
      </w:tr>
      <w:tr w:rsidR="00A82183" w14:paraId="090ABFB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E9360F" w14:textId="77777777" w:rsidR="00A82183" w:rsidRDefault="00000000">
            <w:pPr>
              <w:pStyle w:val="TableContents"/>
              <w:widowControl w:val="0"/>
              <w:spacing w:after="0" w:line="276" w:lineRule="auto"/>
            </w:pPr>
            <w:r>
              <w:t>SinRetorno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CB9472" w14:textId="77777777" w:rsidR="00A82183" w:rsidRDefault="00000000">
            <w:pPr>
              <w:pStyle w:val="TableContents"/>
              <w:widowControl w:val="0"/>
              <w:spacing w:after="0" w:line="276" w:lineRule="auto"/>
            </w:pPr>
            <w:r>
              <w:t>S/N – indica se o cidadão deseja retorno do contato</w:t>
            </w:r>
          </w:p>
        </w:tc>
      </w:tr>
      <w:tr w:rsidR="00A82183" w14:paraId="4D7C859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68C0D0" w14:textId="77777777" w:rsidR="00A82183" w:rsidRDefault="00000000">
            <w:pPr>
              <w:pStyle w:val="TableContents"/>
              <w:widowControl w:val="0"/>
              <w:spacing w:after="0" w:line="276" w:lineRule="auto"/>
            </w:pPr>
            <w:r>
              <w:t>SinAnonimo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9B9F1C2" w14:textId="77777777" w:rsidR="00A82183" w:rsidRDefault="00000000">
            <w:pPr>
              <w:pStyle w:val="TableContents"/>
              <w:widowControl w:val="0"/>
              <w:spacing w:after="0" w:line="276" w:lineRule="auto"/>
            </w:pPr>
            <w:r>
              <w:t>S/N – indica se o contato é anônimo</w:t>
            </w:r>
          </w:p>
        </w:tc>
      </w:tr>
      <w:tr w:rsidR="00A82183" w14:paraId="7F09436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1E54E4" w14:textId="77777777" w:rsidR="00A82183" w:rsidRDefault="00000000">
            <w:pPr>
              <w:pStyle w:val="TableContents"/>
              <w:widowControl w:val="0"/>
              <w:spacing w:after="0" w:line="276" w:lineRule="auto"/>
            </w:pPr>
            <w:r>
              <w:t>SinSigilo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AB708A" w14:textId="77777777" w:rsidR="00A82183" w:rsidRDefault="00000000">
            <w:pPr>
              <w:pStyle w:val="TableContents"/>
              <w:widowControl w:val="0"/>
              <w:spacing w:after="0" w:line="276" w:lineRule="auto"/>
            </w:pPr>
            <w:r>
              <w:t>S/N – indica se requer tratamento sigiloso</w:t>
            </w:r>
          </w:p>
        </w:tc>
      </w:tr>
      <w:tr w:rsidR="00A82183" w14:paraId="4BEFAA5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6CE958" w14:textId="77777777" w:rsidR="00A82183" w:rsidRDefault="00000000">
            <w:pPr>
              <w:pStyle w:val="TableContents"/>
              <w:widowControl w:val="0"/>
              <w:spacing w:after="0" w:line="276" w:lineRule="auto"/>
            </w:pPr>
            <w:r>
              <w:t>Mensagem</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409DB9" w14:textId="77777777" w:rsidR="00A82183" w:rsidRDefault="00000000">
            <w:pPr>
              <w:pStyle w:val="TableContents"/>
              <w:widowControl w:val="0"/>
              <w:spacing w:after="0" w:line="276" w:lineRule="auto"/>
            </w:pPr>
            <w:r>
              <w:t>Conteúdo da mensagem enviada pelo cidadão</w:t>
            </w:r>
          </w:p>
        </w:tc>
      </w:tr>
      <w:tr w:rsidR="00A82183" w14:paraId="27987E9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shd w:val="clear" w:color="auto" w:fill="FFFFFF"/>
            <w:tcMar>
              <w:top w:w="0" w:type="dxa"/>
              <w:left w:w="113" w:type="dxa"/>
              <w:bottom w:w="0" w:type="dxa"/>
              <w:right w:w="108" w:type="dxa"/>
            </w:tcMar>
          </w:tcPr>
          <w:p w14:paraId="44675154" w14:textId="77777777" w:rsidR="00A82183" w:rsidRDefault="00000000">
            <w:pPr>
              <w:pStyle w:val="TableContents"/>
              <w:widowControl w:val="0"/>
              <w:spacing w:after="0" w:line="276" w:lineRule="auto"/>
            </w:pPr>
            <w:r>
              <w:t>Anexos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A7EF69" w14:textId="77777777" w:rsidR="00A82183" w:rsidRDefault="00000000">
            <w:pPr>
              <w:pStyle w:val="TableContents"/>
              <w:widowControl w:val="0"/>
              <w:spacing w:after="0" w:line="276" w:lineRule="auto"/>
            </w:pPr>
            <w:r>
              <w:t>Conjunto de ocorrências de AnexoAPI (preencher os atributos considerando que o IdAnexo deve conter o nome do arquivo do upoad existente no diretório temporário do PHP ou então o Conteudo em Base64).</w:t>
            </w:r>
          </w:p>
        </w:tc>
      </w:tr>
      <w:tr w:rsidR="00A82183" w14:paraId="3BBA62E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3C37FA" w14:textId="77777777" w:rsidR="00A82183" w:rsidRDefault="00000000">
            <w:pPr>
              <w:pStyle w:val="TableContents"/>
              <w:widowControl w:val="0"/>
              <w:spacing w:after="0" w:line="276" w:lineRule="auto"/>
            </w:pPr>
            <w:r>
              <w:t>AtributosAdicionais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3C273F" w14:textId="77777777" w:rsidR="00A82183" w:rsidRDefault="00000000">
            <w:pPr>
              <w:pStyle w:val="TableContents"/>
              <w:widowControl w:val="0"/>
              <w:spacing w:after="0" w:line="276" w:lineRule="auto"/>
            </w:pPr>
            <w:r>
              <w:t>Atributos adicionais do formulário da ouvidoria (conjunto de AtributoOuvidoriaAPI)</w:t>
            </w:r>
          </w:p>
        </w:tc>
      </w:tr>
    </w:tbl>
    <w:p w14:paraId="7871B2B3" w14:textId="77777777" w:rsidR="00A82183" w:rsidRDefault="00A82183"/>
    <w:p w14:paraId="3CE17B5B" w14:textId="77777777" w:rsidR="00A82183" w:rsidRDefault="00000000">
      <w:pPr>
        <w:pStyle w:val="Ttulo2"/>
      </w:pPr>
      <w:bookmarkStart w:id="1655" w:name="_Toc171671177"/>
      <w:bookmarkStart w:id="1656" w:name="__RefHeading___Toc28253_2823614150"/>
      <w:bookmarkStart w:id="1657" w:name="_Toc223560128"/>
      <w:bookmarkStart w:id="1658" w:name="_Toc223772234"/>
      <w:bookmarkStart w:id="1659" w:name="_Toc223782322"/>
      <w:bookmarkStart w:id="1660" w:name="_Toc223894804"/>
      <w:bookmarkStart w:id="1661" w:name="_Toc223911149"/>
      <w:bookmarkStart w:id="1662" w:name="_Toc224379971"/>
      <w:bookmarkStart w:id="1663" w:name="_Toc225675757"/>
      <w:bookmarkStart w:id="1664" w:name="_Toc225806719"/>
      <w:bookmarkStart w:id="1665" w:name="_Toc226042196"/>
      <w:bookmarkStart w:id="1666" w:name="_Toc226118025"/>
      <w:bookmarkStart w:id="1667" w:name="_Toc226422610"/>
      <w:bookmarkStart w:id="1668" w:name="_Toc226644433"/>
      <w:bookmarkStart w:id="1669" w:name="_Toc231601116"/>
      <w:r>
        <w:t>EntradaRelacionarProcessoAPI</w:t>
      </w:r>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624C47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46357D" w14:textId="77777777" w:rsidR="00A82183" w:rsidRDefault="00000000">
            <w:pPr>
              <w:pStyle w:val="TableContents"/>
              <w:widowControl w:val="0"/>
              <w:spacing w:after="0" w:line="276" w:lineRule="auto"/>
            </w:pPr>
            <w:r>
              <w:t>IdProcedimento1</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7ED7AC" w14:textId="77777777" w:rsidR="00A82183" w:rsidRDefault="00000000">
            <w:pPr>
              <w:pStyle w:val="TableContents"/>
              <w:widowControl w:val="0"/>
              <w:spacing w:after="0" w:line="276" w:lineRule="auto"/>
            </w:pPr>
            <w:r>
              <w:t>Identificador do processo 1</w:t>
            </w:r>
          </w:p>
        </w:tc>
      </w:tr>
      <w:tr w:rsidR="00A82183" w14:paraId="614B5ED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B91E11F" w14:textId="77777777" w:rsidR="00A82183" w:rsidRDefault="00000000">
            <w:pPr>
              <w:pStyle w:val="TableContents"/>
              <w:widowControl w:val="0"/>
              <w:spacing w:after="0" w:line="276" w:lineRule="auto"/>
            </w:pPr>
            <w:r>
              <w:t>ProtocoloProcedimento1</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763E92" w14:textId="77777777" w:rsidR="00A82183" w:rsidRDefault="00000000">
            <w:pPr>
              <w:pStyle w:val="TableContents"/>
              <w:widowControl w:val="0"/>
              <w:spacing w:after="0" w:line="276" w:lineRule="auto"/>
            </w:pPr>
            <w:r>
              <w:t>Número do processo 1 visível para o usuário. Exemplo: 12.1.000000077-4</w:t>
            </w:r>
          </w:p>
        </w:tc>
      </w:tr>
      <w:tr w:rsidR="00A82183" w14:paraId="3405991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8295AF" w14:textId="77777777" w:rsidR="00A82183" w:rsidRDefault="00000000">
            <w:pPr>
              <w:pStyle w:val="TableContents"/>
              <w:widowControl w:val="0"/>
              <w:spacing w:after="0" w:line="276" w:lineRule="auto"/>
            </w:pPr>
            <w:r>
              <w:t>IdProcedimento2</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B50ECC" w14:textId="77777777" w:rsidR="00A82183" w:rsidRDefault="00000000">
            <w:pPr>
              <w:pStyle w:val="TableContents"/>
              <w:widowControl w:val="0"/>
              <w:spacing w:after="0" w:line="276" w:lineRule="auto"/>
            </w:pPr>
            <w:r>
              <w:t>Identificador do processo 2</w:t>
            </w:r>
          </w:p>
        </w:tc>
      </w:tr>
      <w:tr w:rsidR="00A82183" w14:paraId="22346C0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CF50FD" w14:textId="77777777" w:rsidR="00A82183" w:rsidRDefault="00000000">
            <w:pPr>
              <w:pStyle w:val="TableContents"/>
              <w:widowControl w:val="0"/>
              <w:spacing w:after="0" w:line="276" w:lineRule="auto"/>
            </w:pPr>
            <w:r>
              <w:t>ProtocoloProcedimento2</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62CBE3" w14:textId="77777777" w:rsidR="00A82183" w:rsidRDefault="00000000">
            <w:pPr>
              <w:pStyle w:val="TableContents"/>
              <w:widowControl w:val="0"/>
              <w:spacing w:after="0" w:line="276" w:lineRule="auto"/>
            </w:pPr>
            <w:r>
              <w:t>Número do processo 2 visível para o usuário. Exemplo: 12.1.000003541-1</w:t>
            </w:r>
          </w:p>
        </w:tc>
      </w:tr>
    </w:tbl>
    <w:p w14:paraId="5020201B" w14:textId="77777777" w:rsidR="00A82183" w:rsidRDefault="00A82183">
      <w:pPr>
        <w:rPr>
          <w:shd w:val="clear" w:color="auto" w:fill="FFF200"/>
        </w:rPr>
      </w:pPr>
    </w:p>
    <w:p w14:paraId="7B7C790E" w14:textId="77777777" w:rsidR="00A82183" w:rsidRDefault="00000000">
      <w:pPr>
        <w:pStyle w:val="Ttulo2"/>
      </w:pPr>
      <w:bookmarkStart w:id="1670" w:name="_Toc171671178"/>
      <w:bookmarkStart w:id="1671" w:name="__RefHeading___Toc28251_2823614150"/>
      <w:bookmarkStart w:id="1672" w:name="_Toc223560129"/>
      <w:bookmarkStart w:id="1673" w:name="_Toc223772235"/>
      <w:bookmarkStart w:id="1674" w:name="_Toc223782323"/>
      <w:bookmarkStart w:id="1675" w:name="_Toc223894805"/>
      <w:bookmarkStart w:id="1676" w:name="_Toc223911150"/>
      <w:bookmarkStart w:id="1677" w:name="_Toc224379972"/>
      <w:bookmarkStart w:id="1678" w:name="_Toc225675758"/>
      <w:bookmarkStart w:id="1679" w:name="_Toc225806720"/>
      <w:bookmarkStart w:id="1680" w:name="_Toc226042197"/>
      <w:bookmarkStart w:id="1681" w:name="_Toc226118026"/>
      <w:bookmarkStart w:id="1682" w:name="_Toc226422611"/>
      <w:bookmarkStart w:id="1683" w:name="_Toc226644434"/>
      <w:bookmarkStart w:id="1684" w:name="_Toc231601117"/>
      <w:r>
        <w:t>EntradaRemoverControlePrazoAPI</w:t>
      </w:r>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DC8A59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3D18B3"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E98CBA" w14:textId="77777777" w:rsidR="00A82183" w:rsidRDefault="00000000">
            <w:pPr>
              <w:pStyle w:val="TableContents"/>
              <w:widowControl w:val="0"/>
              <w:spacing w:after="0" w:line="276" w:lineRule="auto"/>
            </w:pPr>
            <w:r>
              <w:t>Identificador do processo</w:t>
            </w:r>
          </w:p>
        </w:tc>
      </w:tr>
      <w:tr w:rsidR="00A82183" w14:paraId="69C0DA7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8592E2"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60B9B4" w14:textId="77777777" w:rsidR="00A82183" w:rsidRDefault="00000000">
            <w:pPr>
              <w:pStyle w:val="TableContents"/>
              <w:widowControl w:val="0"/>
              <w:spacing w:after="0" w:line="276" w:lineRule="auto"/>
            </w:pPr>
            <w:r>
              <w:t>Número do processo visível para o usuário. Exemplo: 12.1.000000077-4</w:t>
            </w:r>
          </w:p>
        </w:tc>
      </w:tr>
    </w:tbl>
    <w:p w14:paraId="26894020" w14:textId="77777777" w:rsidR="00A82183" w:rsidRDefault="00A82183"/>
    <w:p w14:paraId="7A6DD700" w14:textId="77777777" w:rsidR="00A82183" w:rsidRDefault="00000000">
      <w:pPr>
        <w:pStyle w:val="Ttulo2"/>
      </w:pPr>
      <w:bookmarkStart w:id="1685" w:name="_Toc171671179"/>
      <w:bookmarkStart w:id="1686" w:name="__RefHeading___Toc28249_2823614150"/>
      <w:bookmarkStart w:id="1687" w:name="_Toc223560130"/>
      <w:bookmarkStart w:id="1688" w:name="_Toc223772236"/>
      <w:bookmarkStart w:id="1689" w:name="_Toc223782324"/>
      <w:bookmarkStart w:id="1690" w:name="_Toc223894806"/>
      <w:bookmarkStart w:id="1691" w:name="_Toc223911151"/>
      <w:bookmarkStart w:id="1692" w:name="_Toc224379973"/>
      <w:bookmarkStart w:id="1693" w:name="_Toc225675759"/>
      <w:bookmarkStart w:id="1694" w:name="_Toc225806721"/>
      <w:bookmarkStart w:id="1695" w:name="_Toc226042198"/>
      <w:bookmarkStart w:id="1696" w:name="_Toc226118027"/>
      <w:bookmarkStart w:id="1697" w:name="_Toc226422612"/>
      <w:bookmarkStart w:id="1698" w:name="_Toc226644435"/>
      <w:bookmarkStart w:id="1699" w:name="_Toc231601118"/>
      <w:r>
        <w:t>EntradaRemoverRelacionamentoProcessoAPI</w:t>
      </w:r>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E2717A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DE10DC" w14:textId="77777777" w:rsidR="00A82183" w:rsidRDefault="00000000">
            <w:pPr>
              <w:pStyle w:val="TableContents"/>
              <w:widowControl w:val="0"/>
              <w:spacing w:after="0" w:line="276" w:lineRule="auto"/>
            </w:pPr>
            <w:r>
              <w:t>IdProcedimento1</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39BD7B" w14:textId="77777777" w:rsidR="00A82183" w:rsidRDefault="00000000">
            <w:pPr>
              <w:pStyle w:val="TableContents"/>
              <w:widowControl w:val="0"/>
              <w:spacing w:after="0" w:line="276" w:lineRule="auto"/>
            </w:pPr>
            <w:r>
              <w:t>Identificador do processo 1</w:t>
            </w:r>
          </w:p>
        </w:tc>
      </w:tr>
      <w:tr w:rsidR="00A82183" w14:paraId="31CE1A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C39186" w14:textId="77777777" w:rsidR="00A82183" w:rsidRDefault="00000000">
            <w:pPr>
              <w:pStyle w:val="TableContents"/>
              <w:widowControl w:val="0"/>
              <w:spacing w:after="0" w:line="276" w:lineRule="auto"/>
            </w:pPr>
            <w:r>
              <w:t>ProtocoloProcedimento1</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B2A770" w14:textId="77777777" w:rsidR="00A82183" w:rsidRDefault="00000000">
            <w:pPr>
              <w:pStyle w:val="TableContents"/>
              <w:widowControl w:val="0"/>
              <w:spacing w:after="0" w:line="276" w:lineRule="auto"/>
            </w:pPr>
            <w:r>
              <w:t>Número do processo 1 visível para o usuário. Exemplo: 12.1.000000077-4</w:t>
            </w:r>
          </w:p>
        </w:tc>
      </w:tr>
      <w:tr w:rsidR="00A82183" w14:paraId="6CBD8CF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D89DEA" w14:textId="77777777" w:rsidR="00A82183" w:rsidRDefault="00000000">
            <w:pPr>
              <w:pStyle w:val="TableContents"/>
              <w:widowControl w:val="0"/>
              <w:spacing w:after="0" w:line="276" w:lineRule="auto"/>
            </w:pPr>
            <w:r>
              <w:t>IdProcedimento2</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2EFD6F" w14:textId="77777777" w:rsidR="00A82183" w:rsidRDefault="00000000">
            <w:pPr>
              <w:pStyle w:val="TableContents"/>
              <w:widowControl w:val="0"/>
              <w:spacing w:after="0" w:line="276" w:lineRule="auto"/>
            </w:pPr>
            <w:r>
              <w:t>Identificador do processo 2</w:t>
            </w:r>
          </w:p>
        </w:tc>
      </w:tr>
      <w:tr w:rsidR="00A82183" w14:paraId="7A6114B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D52968" w14:textId="77777777" w:rsidR="00A82183" w:rsidRDefault="00000000">
            <w:pPr>
              <w:pStyle w:val="TableContents"/>
              <w:widowControl w:val="0"/>
              <w:spacing w:after="0" w:line="276" w:lineRule="auto"/>
            </w:pPr>
            <w:r>
              <w:t>ProtocoloProcedimento2</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A2609D" w14:textId="77777777" w:rsidR="00A82183" w:rsidRDefault="00000000">
            <w:pPr>
              <w:pStyle w:val="TableContents"/>
              <w:widowControl w:val="0"/>
              <w:spacing w:after="0" w:line="276" w:lineRule="auto"/>
            </w:pPr>
            <w:r>
              <w:t>Número do processo 2 visível para o usuário. Exemplo: 12.1.000003541-1</w:t>
            </w:r>
          </w:p>
        </w:tc>
      </w:tr>
    </w:tbl>
    <w:p w14:paraId="79658F37" w14:textId="77777777" w:rsidR="00A82183" w:rsidRDefault="00A82183"/>
    <w:p w14:paraId="48343B39" w14:textId="77777777" w:rsidR="00A82183" w:rsidRDefault="00000000">
      <w:pPr>
        <w:pStyle w:val="Ttulo2"/>
      </w:pPr>
      <w:bookmarkStart w:id="1700" w:name="_Toc171671180"/>
      <w:bookmarkStart w:id="1701" w:name="__RefHeading___Toc28247_2823614150"/>
      <w:bookmarkStart w:id="1702" w:name="_Toc223560131"/>
      <w:bookmarkStart w:id="1703" w:name="_Toc223772237"/>
      <w:bookmarkStart w:id="1704" w:name="_Toc223782325"/>
      <w:bookmarkStart w:id="1705" w:name="_Toc223894807"/>
      <w:bookmarkStart w:id="1706" w:name="_Toc223911152"/>
      <w:bookmarkStart w:id="1707" w:name="_Toc224379974"/>
      <w:bookmarkStart w:id="1708" w:name="_Toc225675760"/>
      <w:bookmarkStart w:id="1709" w:name="_Toc225806722"/>
      <w:bookmarkStart w:id="1710" w:name="_Toc226042199"/>
      <w:bookmarkStart w:id="1711" w:name="_Toc226118028"/>
      <w:bookmarkStart w:id="1712" w:name="_Toc226422613"/>
      <w:bookmarkStart w:id="1713" w:name="_Toc226644436"/>
      <w:bookmarkStart w:id="1714" w:name="_Toc231601119"/>
      <w:r>
        <w:t>EntradaRemoverSobrestamentoProcessoAPI</w:t>
      </w:r>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B944E9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D0D87F"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0E2AFE" w14:textId="77777777" w:rsidR="00A82183" w:rsidRDefault="00000000">
            <w:pPr>
              <w:pStyle w:val="TableContents"/>
              <w:widowControl w:val="0"/>
              <w:spacing w:after="0" w:line="276" w:lineRule="auto"/>
            </w:pPr>
            <w:r>
              <w:t>Identificador do processo</w:t>
            </w:r>
          </w:p>
        </w:tc>
      </w:tr>
      <w:tr w:rsidR="00A82183" w14:paraId="57959D2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976AB8"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E5DE7F" w14:textId="77777777" w:rsidR="00A82183" w:rsidRDefault="00000000">
            <w:pPr>
              <w:pStyle w:val="TableContents"/>
              <w:widowControl w:val="0"/>
              <w:spacing w:after="0" w:line="276" w:lineRule="auto"/>
            </w:pPr>
            <w:r>
              <w:t>Número do processo visível para o usuário. Exemplo: 12.1.000000077-4</w:t>
            </w:r>
          </w:p>
        </w:tc>
      </w:tr>
    </w:tbl>
    <w:p w14:paraId="21BBCEE5" w14:textId="77777777" w:rsidR="00A82183" w:rsidRDefault="00A82183"/>
    <w:p w14:paraId="3CFCF139" w14:textId="77777777" w:rsidR="00A82183" w:rsidRDefault="00000000">
      <w:pPr>
        <w:pStyle w:val="Ttulo2"/>
      </w:pPr>
      <w:bookmarkStart w:id="1715" w:name="_Toc171671181"/>
      <w:bookmarkStart w:id="1716" w:name="__RefHeading___Toc28245_2823614150"/>
      <w:bookmarkStart w:id="1717" w:name="_Toc223560132"/>
      <w:bookmarkStart w:id="1718" w:name="_Toc223772238"/>
      <w:bookmarkStart w:id="1719" w:name="_Toc223782326"/>
      <w:bookmarkStart w:id="1720" w:name="_Toc223894808"/>
      <w:bookmarkStart w:id="1721" w:name="_Toc223911153"/>
      <w:bookmarkStart w:id="1722" w:name="_Toc224379975"/>
      <w:bookmarkStart w:id="1723" w:name="_Toc225675761"/>
      <w:bookmarkStart w:id="1724" w:name="_Toc225806723"/>
      <w:bookmarkStart w:id="1725" w:name="_Toc226042200"/>
      <w:bookmarkStart w:id="1726" w:name="_Toc226118029"/>
      <w:bookmarkStart w:id="1727" w:name="_Toc226422614"/>
      <w:bookmarkStart w:id="1728" w:name="_Toc226644437"/>
      <w:bookmarkStart w:id="1729" w:name="_Toc231601120"/>
      <w:r>
        <w:t>EntradaRetirarDocumentoBlocoAPI</w:t>
      </w:r>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19E65F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BEDCDE"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2BFD3B" w14:textId="77777777" w:rsidR="00A82183" w:rsidRDefault="00000000">
            <w:pPr>
              <w:pStyle w:val="TableContents"/>
              <w:widowControl w:val="0"/>
              <w:spacing w:after="0" w:line="276" w:lineRule="auto"/>
            </w:pPr>
            <w:r>
              <w:t>Identificador do bloco</w:t>
            </w:r>
          </w:p>
        </w:tc>
      </w:tr>
      <w:tr w:rsidR="00A82183" w14:paraId="286C417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BADB5F"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7EA427" w14:textId="77777777" w:rsidR="00A82183" w:rsidRDefault="00000000">
            <w:pPr>
              <w:pStyle w:val="TableContents"/>
              <w:widowControl w:val="0"/>
              <w:spacing w:after="0" w:line="276" w:lineRule="auto"/>
            </w:pPr>
            <w:r>
              <w:t>Identificador interno do documento</w:t>
            </w:r>
          </w:p>
        </w:tc>
      </w:tr>
      <w:tr w:rsidR="00A82183" w14:paraId="39730D4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173449" w14:textId="77777777" w:rsidR="00A82183" w:rsidRDefault="00000000">
            <w:pPr>
              <w:pStyle w:val="TableContents"/>
              <w:widowControl w:val="0"/>
              <w:spacing w:after="0" w:line="276" w:lineRule="auto"/>
            </w:pPr>
            <w:r>
              <w:t>ProtocoloDocumento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3DC31E" w14:textId="77777777" w:rsidR="00A82183" w:rsidRDefault="00000000">
            <w:pPr>
              <w:pStyle w:val="TableContents"/>
              <w:widowControl w:val="0"/>
              <w:spacing w:after="0" w:line="276" w:lineRule="auto"/>
            </w:pPr>
            <w:r>
              <w:t>Número do documento visível para o usuário. Exemplo: 0003934</w:t>
            </w:r>
          </w:p>
        </w:tc>
      </w:tr>
    </w:tbl>
    <w:p w14:paraId="0DD0F2D4" w14:textId="77777777" w:rsidR="00A82183" w:rsidRDefault="00A82183"/>
    <w:p w14:paraId="24005708" w14:textId="77777777" w:rsidR="00A82183" w:rsidRDefault="00000000">
      <w:pPr>
        <w:pStyle w:val="Ttulo2"/>
      </w:pPr>
      <w:bookmarkStart w:id="1730" w:name="_Toc171671182"/>
      <w:bookmarkStart w:id="1731" w:name="__RefHeading___Toc28243_2823614150"/>
      <w:bookmarkStart w:id="1732" w:name="_Toc223560133"/>
      <w:bookmarkStart w:id="1733" w:name="_Toc223772239"/>
      <w:bookmarkStart w:id="1734" w:name="_Toc223782327"/>
      <w:bookmarkStart w:id="1735" w:name="_Toc223894809"/>
      <w:bookmarkStart w:id="1736" w:name="_Toc223911154"/>
      <w:bookmarkStart w:id="1737" w:name="_Toc224379976"/>
      <w:bookmarkStart w:id="1738" w:name="_Toc225675762"/>
      <w:bookmarkStart w:id="1739" w:name="_Toc225806724"/>
      <w:bookmarkStart w:id="1740" w:name="_Toc226042201"/>
      <w:bookmarkStart w:id="1741" w:name="_Toc226118030"/>
      <w:bookmarkStart w:id="1742" w:name="_Toc226422615"/>
      <w:bookmarkStart w:id="1743" w:name="_Toc226644438"/>
      <w:bookmarkStart w:id="1744" w:name="_Toc231601121"/>
      <w:r>
        <w:t>EntradaRetirarProcessoBlocoAPI</w:t>
      </w:r>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45FA90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17813C"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C59E88" w14:textId="77777777" w:rsidR="00A82183" w:rsidRDefault="00000000">
            <w:pPr>
              <w:pStyle w:val="TableContents"/>
              <w:widowControl w:val="0"/>
              <w:spacing w:after="0" w:line="276" w:lineRule="auto"/>
            </w:pPr>
            <w:r>
              <w:t>Identificador do bloco</w:t>
            </w:r>
          </w:p>
        </w:tc>
      </w:tr>
      <w:tr w:rsidR="00A82183" w14:paraId="723B78A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E4B230"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948EEA" w14:textId="77777777" w:rsidR="00A82183" w:rsidRDefault="00000000">
            <w:pPr>
              <w:pStyle w:val="TableContents"/>
              <w:widowControl w:val="0"/>
              <w:spacing w:after="0" w:line="276" w:lineRule="auto"/>
            </w:pPr>
            <w:r>
              <w:t>Identificador do processo</w:t>
            </w:r>
          </w:p>
        </w:tc>
      </w:tr>
      <w:tr w:rsidR="00A82183" w14:paraId="056001B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918499"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98D63E" w14:textId="77777777" w:rsidR="00A82183" w:rsidRDefault="00000000">
            <w:pPr>
              <w:pStyle w:val="TableContents"/>
              <w:widowControl w:val="0"/>
              <w:spacing w:after="0" w:line="276" w:lineRule="auto"/>
            </w:pPr>
            <w:r>
              <w:t>Número do processo visível para o usuário. Exemplo: 12.1.000000077-4</w:t>
            </w:r>
          </w:p>
        </w:tc>
      </w:tr>
    </w:tbl>
    <w:p w14:paraId="4F2D6566" w14:textId="77777777" w:rsidR="00A82183" w:rsidRDefault="00A82183"/>
    <w:p w14:paraId="1B97D731" w14:textId="77777777" w:rsidR="00A82183" w:rsidRDefault="00000000">
      <w:pPr>
        <w:pStyle w:val="Ttulo2"/>
      </w:pPr>
      <w:bookmarkStart w:id="1745" w:name="_Toc171671183"/>
      <w:bookmarkStart w:id="1746" w:name="__RefHeading___Toc28241_2823614150"/>
      <w:bookmarkStart w:id="1747" w:name="_Toc223560134"/>
      <w:bookmarkStart w:id="1748" w:name="_Toc223772240"/>
      <w:bookmarkStart w:id="1749" w:name="_Toc223782328"/>
      <w:bookmarkStart w:id="1750" w:name="_Toc223894810"/>
      <w:bookmarkStart w:id="1751" w:name="_Toc223911155"/>
      <w:bookmarkStart w:id="1752" w:name="_Toc224379977"/>
      <w:bookmarkStart w:id="1753" w:name="_Toc225675763"/>
      <w:bookmarkStart w:id="1754" w:name="_Toc225806725"/>
      <w:bookmarkStart w:id="1755" w:name="_Toc226042202"/>
      <w:bookmarkStart w:id="1756" w:name="_Toc226118031"/>
      <w:bookmarkStart w:id="1757" w:name="_Toc226422616"/>
      <w:bookmarkStart w:id="1758" w:name="_Toc226644439"/>
      <w:bookmarkStart w:id="1759" w:name="_Toc231601122"/>
      <w:r>
        <w:lastRenderedPageBreak/>
        <w:t>EntradaSobrestarProcessoAPI</w:t>
      </w:r>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08C0FF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B27442D"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6F2FDE" w14:textId="77777777" w:rsidR="00A82183" w:rsidRDefault="00000000">
            <w:pPr>
              <w:pStyle w:val="TableContents"/>
              <w:widowControl w:val="0"/>
              <w:spacing w:after="0" w:line="276" w:lineRule="auto"/>
            </w:pPr>
            <w:r>
              <w:t>Identificador do processo que deve ser sobrestado</w:t>
            </w:r>
          </w:p>
        </w:tc>
      </w:tr>
      <w:tr w:rsidR="00A82183" w14:paraId="735DB04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4E73E4"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C0CBF9" w14:textId="77777777" w:rsidR="00A82183" w:rsidRDefault="00000000">
            <w:pPr>
              <w:pStyle w:val="TableContents"/>
              <w:widowControl w:val="0"/>
              <w:spacing w:after="0" w:line="276" w:lineRule="auto"/>
            </w:pPr>
            <w:r>
              <w:t>Número do processo que deve ser sobrestado visível para o usuário. Exemplo: 12.1.000000077-4</w:t>
            </w:r>
          </w:p>
        </w:tc>
      </w:tr>
      <w:tr w:rsidR="00A82183" w14:paraId="01129FB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405CB2" w14:textId="77777777" w:rsidR="00A82183" w:rsidRDefault="00000000">
            <w:pPr>
              <w:pStyle w:val="TableContents"/>
              <w:widowControl w:val="0"/>
              <w:spacing w:after="0" w:line="276" w:lineRule="auto"/>
            </w:pPr>
            <w:r>
              <w:t>IdProcedimentoVinculado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310ED3" w14:textId="77777777" w:rsidR="00A82183" w:rsidRDefault="00000000">
            <w:pPr>
              <w:pStyle w:val="TableContents"/>
              <w:widowControl w:val="0"/>
              <w:spacing w:after="0" w:line="276" w:lineRule="auto"/>
            </w:pPr>
            <w:r>
              <w:t>Identificador do processo para vinculação</w:t>
            </w:r>
          </w:p>
        </w:tc>
      </w:tr>
      <w:tr w:rsidR="00A82183" w14:paraId="198CF80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866BC7" w14:textId="77777777" w:rsidR="00A82183" w:rsidRDefault="00000000">
            <w:pPr>
              <w:pStyle w:val="TableContents"/>
              <w:widowControl w:val="0"/>
              <w:spacing w:after="0" w:line="276" w:lineRule="auto"/>
            </w:pPr>
            <w:r>
              <w:t>ProtocoloProcedimentoVinculado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E17687" w14:textId="77777777" w:rsidR="00A82183" w:rsidRDefault="00000000">
            <w:pPr>
              <w:pStyle w:val="TableContents"/>
              <w:widowControl w:val="0"/>
              <w:spacing w:after="0" w:line="276" w:lineRule="auto"/>
            </w:pPr>
            <w:r>
              <w:t>Número do processo para vinculação visível para o usuário. Exemplo: 12.1.000003541-1</w:t>
            </w:r>
          </w:p>
        </w:tc>
      </w:tr>
      <w:tr w:rsidR="00A82183" w14:paraId="1F86280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14F0D9" w14:textId="77777777" w:rsidR="00A82183" w:rsidRDefault="00000000">
            <w:pPr>
              <w:pStyle w:val="TableContents"/>
              <w:widowControl w:val="0"/>
              <w:spacing w:after="0" w:line="276" w:lineRule="auto"/>
            </w:pPr>
            <w:r>
              <w:t>Motivo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68A4C6" w14:textId="77777777" w:rsidR="00A82183" w:rsidRDefault="00000000">
            <w:pPr>
              <w:pStyle w:val="TableContents"/>
              <w:widowControl w:val="0"/>
              <w:spacing w:after="0" w:line="276" w:lineRule="auto"/>
            </w:pPr>
            <w:r>
              <w:t>Texto indicando o motivo do sobrestamento</w:t>
            </w:r>
          </w:p>
        </w:tc>
      </w:tr>
    </w:tbl>
    <w:p w14:paraId="78B993AA" w14:textId="77777777" w:rsidR="00A82183" w:rsidRDefault="00A82183"/>
    <w:p w14:paraId="0262D0C8" w14:textId="77777777" w:rsidR="00A82183" w:rsidRDefault="00000000">
      <w:pPr>
        <w:pStyle w:val="Ttulo2"/>
      </w:pPr>
      <w:bookmarkStart w:id="1760" w:name="_Toc171671184"/>
      <w:bookmarkStart w:id="1761" w:name="__RefHeading___Toc28239_2823614150"/>
      <w:bookmarkStart w:id="1762" w:name="_Toc223560135"/>
      <w:bookmarkStart w:id="1763" w:name="_Toc223772241"/>
      <w:bookmarkStart w:id="1764" w:name="_Toc223782329"/>
      <w:bookmarkStart w:id="1765" w:name="_Toc223894811"/>
      <w:bookmarkStart w:id="1766" w:name="_Toc223911156"/>
      <w:bookmarkStart w:id="1767" w:name="_Toc224379978"/>
      <w:bookmarkStart w:id="1768" w:name="_Toc225675764"/>
      <w:bookmarkStart w:id="1769" w:name="_Toc225806726"/>
      <w:bookmarkStart w:id="1770" w:name="_Toc226042203"/>
      <w:bookmarkStart w:id="1771" w:name="_Toc226118032"/>
      <w:bookmarkStart w:id="1772" w:name="_Toc226422617"/>
      <w:bookmarkStart w:id="1773" w:name="_Toc226644440"/>
      <w:bookmarkStart w:id="1774" w:name="_Toc231601123"/>
      <w:r>
        <w:t>EstadoAPI</w:t>
      </w:r>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A80A58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F02B0D" w14:textId="77777777" w:rsidR="00A82183" w:rsidRDefault="00000000">
            <w:pPr>
              <w:pStyle w:val="TableContents"/>
              <w:widowControl w:val="0"/>
              <w:spacing w:after="0" w:line="276" w:lineRule="auto"/>
            </w:pPr>
            <w:r>
              <w:t>IdEstado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B05383" w14:textId="77777777" w:rsidR="00A82183" w:rsidRDefault="00000000">
            <w:pPr>
              <w:pStyle w:val="TableContents"/>
              <w:widowControl w:val="0"/>
              <w:spacing w:after="0" w:line="276" w:lineRule="auto"/>
            </w:pPr>
            <w:r>
              <w:t>Identificador interno do estado</w:t>
            </w:r>
          </w:p>
        </w:tc>
      </w:tr>
      <w:tr w:rsidR="00A82183" w14:paraId="0979303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5A0254"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1840C2" w14:textId="77777777" w:rsidR="00A82183" w:rsidRDefault="00000000">
            <w:pPr>
              <w:pStyle w:val="TableContents"/>
              <w:widowControl w:val="0"/>
              <w:spacing w:after="0" w:line="276" w:lineRule="auto"/>
            </w:pPr>
            <w:r>
              <w:t>Identificador interno do país</w:t>
            </w:r>
          </w:p>
        </w:tc>
      </w:tr>
      <w:tr w:rsidR="00A82183" w14:paraId="2E6DABB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3B6A60"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6CA7C9" w14:textId="77777777" w:rsidR="00A82183" w:rsidRDefault="00000000">
            <w:pPr>
              <w:pStyle w:val="TableContents"/>
              <w:widowControl w:val="0"/>
              <w:spacing w:after="0" w:line="276" w:lineRule="auto"/>
            </w:pPr>
            <w:r>
              <w:t>Sigla do estado</w:t>
            </w:r>
          </w:p>
        </w:tc>
      </w:tr>
      <w:tr w:rsidR="00A82183" w14:paraId="1EF6343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61D304"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3E90F22" w14:textId="77777777" w:rsidR="00A82183" w:rsidRDefault="00000000">
            <w:pPr>
              <w:pStyle w:val="TableContents"/>
              <w:widowControl w:val="0"/>
              <w:spacing w:after="0" w:line="276" w:lineRule="auto"/>
            </w:pPr>
            <w:r>
              <w:t>Nome do estado</w:t>
            </w:r>
          </w:p>
        </w:tc>
      </w:tr>
      <w:tr w:rsidR="00A82183" w14:paraId="367998F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3CEF0D" w14:textId="77777777" w:rsidR="00A82183" w:rsidRDefault="00000000">
            <w:pPr>
              <w:pStyle w:val="TableContents"/>
              <w:widowControl w:val="0"/>
              <w:spacing w:after="0" w:line="276" w:lineRule="auto"/>
            </w:pPr>
            <w:r>
              <w:t>CodigoIbge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ABA8DA" w14:textId="77777777" w:rsidR="00A82183" w:rsidRDefault="00000000">
            <w:pPr>
              <w:pStyle w:val="TableContents"/>
              <w:widowControl w:val="0"/>
              <w:spacing w:after="0" w:line="276" w:lineRule="auto"/>
            </w:pPr>
            <w:r>
              <w:t>Código IBGE do estado</w:t>
            </w:r>
          </w:p>
        </w:tc>
      </w:tr>
    </w:tbl>
    <w:p w14:paraId="71ED6F60" w14:textId="77777777" w:rsidR="00A82183" w:rsidRDefault="00A82183">
      <w:pPr>
        <w:rPr>
          <w:shd w:val="clear" w:color="auto" w:fill="FFF200"/>
        </w:rPr>
      </w:pPr>
    </w:p>
    <w:p w14:paraId="3CD6B28E" w14:textId="77777777" w:rsidR="00A82183" w:rsidRDefault="00000000">
      <w:pPr>
        <w:pStyle w:val="Ttulo2"/>
      </w:pPr>
      <w:bookmarkStart w:id="1775" w:name="_Toc171671185"/>
      <w:bookmarkStart w:id="1776" w:name="__RefHeading___Toc28237_2823614150"/>
      <w:bookmarkStart w:id="1777" w:name="_Toc223560136"/>
      <w:bookmarkStart w:id="1778" w:name="_Toc223772242"/>
      <w:bookmarkStart w:id="1779" w:name="_Toc223782330"/>
      <w:bookmarkStart w:id="1780" w:name="_Toc223894812"/>
      <w:bookmarkStart w:id="1781" w:name="_Toc223911157"/>
      <w:bookmarkStart w:id="1782" w:name="_Toc224379979"/>
      <w:bookmarkStart w:id="1783" w:name="_Toc225675765"/>
      <w:bookmarkStart w:id="1784" w:name="_Toc225806727"/>
      <w:bookmarkStart w:id="1785" w:name="_Toc226042204"/>
      <w:bookmarkStart w:id="1786" w:name="_Toc226118033"/>
      <w:bookmarkStart w:id="1787" w:name="_Toc226422618"/>
      <w:bookmarkStart w:id="1788" w:name="_Toc226644441"/>
      <w:bookmarkStart w:id="1789" w:name="_Toc231601124"/>
      <w:r>
        <w:t>FeriadoAPI</w:t>
      </w:r>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C17B07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8CD505" w14:textId="77777777" w:rsidR="00A82183" w:rsidRDefault="00000000">
            <w:pPr>
              <w:pStyle w:val="TableContents"/>
              <w:widowControl w:val="0"/>
              <w:spacing w:after="0" w:line="276" w:lineRule="auto"/>
            </w:pPr>
            <w:r>
              <w:t>Data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D4D5B8" w14:textId="77777777" w:rsidR="00A82183" w:rsidRDefault="00000000">
            <w:pPr>
              <w:pStyle w:val="TableContents"/>
              <w:widowControl w:val="0"/>
              <w:spacing w:after="0" w:line="276" w:lineRule="auto"/>
            </w:pPr>
            <w:r>
              <w:t>Data do feriado</w:t>
            </w:r>
          </w:p>
        </w:tc>
      </w:tr>
      <w:tr w:rsidR="00A82183" w14:paraId="004FC8F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D976AF"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AAECEA" w14:textId="77777777" w:rsidR="00A82183" w:rsidRDefault="00000000">
            <w:pPr>
              <w:pStyle w:val="TableContents"/>
              <w:widowControl w:val="0"/>
              <w:spacing w:after="0" w:line="276" w:lineRule="auto"/>
            </w:pPr>
            <w:r>
              <w:t>Descrição do feriado</w:t>
            </w:r>
          </w:p>
        </w:tc>
      </w:tr>
    </w:tbl>
    <w:p w14:paraId="0FDC89AA" w14:textId="77777777" w:rsidR="00A82183" w:rsidRDefault="00A82183"/>
    <w:p w14:paraId="1A99F682" w14:textId="77777777" w:rsidR="00A82183" w:rsidRDefault="00000000">
      <w:pPr>
        <w:pStyle w:val="Ttulo2"/>
      </w:pPr>
      <w:bookmarkStart w:id="1790" w:name="_Toc171671186"/>
      <w:bookmarkStart w:id="1791" w:name="__RefHeading___Toc28235_2823614150"/>
      <w:bookmarkStart w:id="1792" w:name="_Toc223560137"/>
      <w:bookmarkStart w:id="1793" w:name="_Toc223772243"/>
      <w:bookmarkStart w:id="1794" w:name="_Toc223782331"/>
      <w:bookmarkStart w:id="1795" w:name="_Toc223894813"/>
      <w:bookmarkStart w:id="1796" w:name="_Toc223911158"/>
      <w:bookmarkStart w:id="1797" w:name="_Toc224379980"/>
      <w:bookmarkStart w:id="1798" w:name="_Toc225675766"/>
      <w:bookmarkStart w:id="1799" w:name="_Toc225806728"/>
      <w:bookmarkStart w:id="1800" w:name="_Toc226042205"/>
      <w:bookmarkStart w:id="1801" w:name="_Toc226118034"/>
      <w:bookmarkStart w:id="1802" w:name="_Toc226422619"/>
      <w:bookmarkStart w:id="1803" w:name="_Toc226644442"/>
      <w:bookmarkStart w:id="1804" w:name="_Toc231601125"/>
      <w:r>
        <w:t>HipoteseLegalAPI</w:t>
      </w:r>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D1D82E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92A078" w14:textId="77777777" w:rsidR="00A82183" w:rsidRDefault="00000000">
            <w:pPr>
              <w:pStyle w:val="TableContents"/>
              <w:widowControl w:val="0"/>
              <w:spacing w:after="0" w:line="276" w:lineRule="auto"/>
            </w:pPr>
            <w:r>
              <w:t>IdHipoteseLegal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22CCF4" w14:textId="77777777" w:rsidR="00A82183" w:rsidRDefault="00000000">
            <w:pPr>
              <w:pStyle w:val="TableContents"/>
              <w:widowControl w:val="0"/>
              <w:spacing w:after="0" w:line="276" w:lineRule="auto"/>
            </w:pPr>
            <w:r>
              <w:t>Identificador da hipótese legal</w:t>
            </w:r>
          </w:p>
        </w:tc>
      </w:tr>
      <w:tr w:rsidR="00A82183" w14:paraId="05E8AA0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32F491"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DD17D8" w14:textId="77777777" w:rsidR="00A82183" w:rsidRDefault="00000000">
            <w:pPr>
              <w:pStyle w:val="TableContents"/>
              <w:widowControl w:val="0"/>
              <w:spacing w:after="0" w:line="276" w:lineRule="auto"/>
            </w:pPr>
            <w:r>
              <w:t>Nome da hipótese legal</w:t>
            </w:r>
          </w:p>
        </w:tc>
      </w:tr>
      <w:tr w:rsidR="00A82183" w14:paraId="2C3DC1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CF082F" w14:textId="77777777" w:rsidR="00A82183" w:rsidRDefault="00000000">
            <w:pPr>
              <w:pStyle w:val="TableContents"/>
              <w:widowControl w:val="0"/>
              <w:spacing w:after="0" w:line="276" w:lineRule="auto"/>
            </w:pPr>
            <w:r>
              <w:t>BaseLegal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79DDC6" w14:textId="77777777" w:rsidR="00A82183" w:rsidRDefault="00000000">
            <w:pPr>
              <w:pStyle w:val="TableContents"/>
              <w:widowControl w:val="0"/>
              <w:spacing w:after="0" w:line="276" w:lineRule="auto"/>
            </w:pPr>
            <w:r>
              <w:t>Base legal associada</w:t>
            </w:r>
          </w:p>
        </w:tc>
      </w:tr>
      <w:tr w:rsidR="00A82183" w14:paraId="41874F9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384400" w14:textId="77777777" w:rsidR="00A82183" w:rsidRDefault="00000000">
            <w:pPr>
              <w:pStyle w:val="TableContents"/>
              <w:widowControl w:val="0"/>
              <w:spacing w:after="0" w:line="276" w:lineRule="auto"/>
            </w:pPr>
            <w:r>
              <w:t>NivelAcesso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9589CC" w14:textId="77777777" w:rsidR="00A82183" w:rsidRDefault="00000000">
            <w:pPr>
              <w:pStyle w:val="TableContents"/>
              <w:widowControl w:val="0"/>
              <w:spacing w:after="0" w:line="276" w:lineRule="auto"/>
            </w:pPr>
            <w:r>
              <w:t>1 = Restrito</w:t>
            </w:r>
          </w:p>
          <w:p w14:paraId="60D409C2" w14:textId="77777777" w:rsidR="00A82183" w:rsidRDefault="00000000">
            <w:pPr>
              <w:pStyle w:val="TableContents"/>
              <w:widowControl w:val="0"/>
              <w:spacing w:after="0" w:line="276" w:lineRule="auto"/>
            </w:pPr>
            <w:r>
              <w:t>2 = Sigiloso</w:t>
            </w:r>
          </w:p>
        </w:tc>
      </w:tr>
      <w:tr w:rsidR="00A82183" w14:paraId="4A9F5585" w14:textId="77777777">
        <w:tblPrEx>
          <w:tblCellMar>
            <w:top w:w="0" w:type="dxa"/>
            <w:bottom w:w="0" w:type="dxa"/>
          </w:tblCellMar>
        </w:tblPrEx>
        <w:trPr>
          <w:trHeight w:val="344"/>
        </w:trPr>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05194F" w14:textId="77777777" w:rsidR="00A82183" w:rsidRDefault="00000000">
            <w:pPr>
              <w:pStyle w:val="TableContents"/>
              <w:widowControl w:val="0"/>
              <w:spacing w:after="0" w:line="276" w:lineRule="auto"/>
            </w:pPr>
            <w:r>
              <w:t>SinAtivo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A8FA84" w14:textId="77777777" w:rsidR="00A82183" w:rsidRDefault="00000000">
            <w:pPr>
              <w:pStyle w:val="TableContents"/>
              <w:widowControl w:val="0"/>
              <w:spacing w:after="0" w:line="276" w:lineRule="auto"/>
            </w:pPr>
            <w:r>
              <w:t>S/N – Indica se a hipótese legal está ativa</w:t>
            </w:r>
          </w:p>
        </w:tc>
      </w:tr>
    </w:tbl>
    <w:p w14:paraId="5DA0B8AA" w14:textId="77777777" w:rsidR="00A82183" w:rsidRDefault="00A82183"/>
    <w:p w14:paraId="79D945E5" w14:textId="77777777" w:rsidR="00A82183" w:rsidRDefault="00000000">
      <w:pPr>
        <w:pStyle w:val="Ttulo2"/>
      </w:pPr>
      <w:bookmarkStart w:id="1805" w:name="_Toc171671187"/>
      <w:bookmarkStart w:id="1806" w:name="__RefHeading___Toc28233_2823614150"/>
      <w:bookmarkStart w:id="1807" w:name="_Toc223560138"/>
      <w:bookmarkStart w:id="1808" w:name="_Toc223772244"/>
      <w:bookmarkStart w:id="1809" w:name="_Toc223782332"/>
      <w:bookmarkStart w:id="1810" w:name="_Toc223894814"/>
      <w:bookmarkStart w:id="1811" w:name="_Toc223911159"/>
      <w:bookmarkStart w:id="1812" w:name="_Toc224379981"/>
      <w:bookmarkStart w:id="1813" w:name="_Toc225675767"/>
      <w:bookmarkStart w:id="1814" w:name="_Toc225806729"/>
      <w:bookmarkStart w:id="1815" w:name="_Toc226042206"/>
      <w:bookmarkStart w:id="1816" w:name="_Toc226118035"/>
      <w:bookmarkStart w:id="1817" w:name="_Toc226422620"/>
      <w:bookmarkStart w:id="1818" w:name="_Toc226644443"/>
      <w:bookmarkStart w:id="1819" w:name="_Toc231601126"/>
      <w:r>
        <w:t>InteressadoAPI</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23A74A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5B50DD"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39ECB4" w14:textId="77777777" w:rsidR="00A82183" w:rsidRDefault="00000000">
            <w:pPr>
              <w:pStyle w:val="TableContents"/>
              <w:widowControl w:val="0"/>
              <w:spacing w:after="0" w:line="276" w:lineRule="auto"/>
            </w:pPr>
            <w:r>
              <w:t>Sigla do interessado</w:t>
            </w:r>
          </w:p>
        </w:tc>
      </w:tr>
      <w:tr w:rsidR="00A82183" w14:paraId="6005FEC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992A05"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EDBA03" w14:textId="77777777" w:rsidR="00A82183" w:rsidRDefault="00000000">
            <w:pPr>
              <w:pStyle w:val="TableContents"/>
              <w:widowControl w:val="0"/>
              <w:spacing w:after="0" w:line="276" w:lineRule="auto"/>
            </w:pPr>
            <w:r>
              <w:t>Nome do interessado</w:t>
            </w:r>
          </w:p>
        </w:tc>
      </w:tr>
      <w:tr w:rsidR="00A82183" w14:paraId="2C4FAC6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0BCB2B" w14:textId="77777777" w:rsidR="00A82183" w:rsidRDefault="00000000">
            <w:pPr>
              <w:pStyle w:val="TableContents"/>
              <w:widowControl w:val="0"/>
              <w:spacing w:after="0" w:line="276" w:lineRule="auto"/>
            </w:pPr>
            <w:r>
              <w:t>IdContato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7E1746" w14:textId="77777777" w:rsidR="00A82183" w:rsidRDefault="00000000">
            <w:pPr>
              <w:pStyle w:val="TableContents"/>
              <w:widowControl w:val="0"/>
              <w:spacing w:after="0" w:line="276" w:lineRule="auto"/>
            </w:pPr>
            <w:r>
              <w:t>Identificador interno do interessado</w:t>
            </w:r>
          </w:p>
        </w:tc>
      </w:tr>
      <w:tr w:rsidR="00A82183" w14:paraId="20A02F2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969CD4"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0B3294" w14:textId="77777777" w:rsidR="00A82183" w:rsidRDefault="00000000">
            <w:pPr>
              <w:pStyle w:val="TableContents"/>
              <w:widowControl w:val="0"/>
              <w:spacing w:after="0" w:line="276" w:lineRule="auto"/>
            </w:pPr>
            <w:r>
              <w:t>CPF do interessado</w:t>
            </w:r>
          </w:p>
        </w:tc>
      </w:tr>
      <w:tr w:rsidR="00A82183" w14:paraId="59F9F4E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3CFD40" w14:textId="77777777" w:rsidR="00A82183" w:rsidRDefault="00000000">
            <w:pPr>
              <w:pStyle w:val="TableContents"/>
              <w:widowControl w:val="0"/>
              <w:spacing w:after="0" w:line="276" w:lineRule="auto"/>
            </w:pPr>
            <w:r>
              <w:t>Cnpj</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CC482F" w14:textId="77777777" w:rsidR="00A82183" w:rsidRDefault="00000000">
            <w:pPr>
              <w:pStyle w:val="TableContents"/>
              <w:widowControl w:val="0"/>
              <w:spacing w:after="0" w:line="276" w:lineRule="auto"/>
            </w:pPr>
            <w:r>
              <w:t>CNPJ do interessado</w:t>
            </w:r>
          </w:p>
        </w:tc>
      </w:tr>
    </w:tbl>
    <w:p w14:paraId="65366810" w14:textId="77777777" w:rsidR="00A82183" w:rsidRDefault="00A82183"/>
    <w:p w14:paraId="73431596" w14:textId="77777777" w:rsidR="00A82183" w:rsidRDefault="00000000">
      <w:pPr>
        <w:pStyle w:val="Ttulo2"/>
      </w:pPr>
      <w:bookmarkStart w:id="1820" w:name="_Toc171671188"/>
      <w:bookmarkStart w:id="1821" w:name="__RefHeading___Toc28231_2823614150"/>
      <w:bookmarkStart w:id="1822" w:name="_Toc223560139"/>
      <w:bookmarkStart w:id="1823" w:name="_Toc223772245"/>
      <w:bookmarkStart w:id="1824" w:name="_Toc223782333"/>
      <w:bookmarkStart w:id="1825" w:name="_Toc223894815"/>
      <w:bookmarkStart w:id="1826" w:name="_Toc223911160"/>
      <w:bookmarkStart w:id="1827" w:name="_Toc224379982"/>
      <w:bookmarkStart w:id="1828" w:name="_Toc225675768"/>
      <w:bookmarkStart w:id="1829" w:name="_Toc225806730"/>
      <w:bookmarkStart w:id="1830" w:name="_Toc226042207"/>
      <w:bookmarkStart w:id="1831" w:name="_Toc226118036"/>
      <w:bookmarkStart w:id="1832" w:name="_Toc226422621"/>
      <w:bookmarkStart w:id="1833" w:name="_Toc226644444"/>
      <w:bookmarkStart w:id="1834" w:name="_Toc231601127"/>
      <w:r>
        <w:t>MarcadorAPI</w:t>
      </w:r>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C8E1FA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A00B48" w14:textId="77777777" w:rsidR="00A82183" w:rsidRDefault="00000000">
            <w:pPr>
              <w:pStyle w:val="TableContents"/>
              <w:widowControl w:val="0"/>
              <w:spacing w:after="0" w:line="276" w:lineRule="auto"/>
            </w:pPr>
            <w:r>
              <w:t>IdMarcador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DDC9A8" w14:textId="77777777" w:rsidR="00A82183" w:rsidRDefault="00000000">
            <w:pPr>
              <w:pStyle w:val="TableContents"/>
              <w:widowControl w:val="0"/>
              <w:spacing w:after="0" w:line="276" w:lineRule="auto"/>
            </w:pPr>
            <w:r>
              <w:t>Identificador interno do marcador</w:t>
            </w:r>
          </w:p>
        </w:tc>
      </w:tr>
      <w:tr w:rsidR="00A82183" w14:paraId="61BF244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61198A"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F1DB53F" w14:textId="77777777" w:rsidR="00A82183" w:rsidRDefault="00000000">
            <w:pPr>
              <w:pStyle w:val="TableContents"/>
              <w:widowControl w:val="0"/>
              <w:spacing w:after="0" w:line="276" w:lineRule="auto"/>
            </w:pPr>
            <w:r>
              <w:t>Nome do marcador</w:t>
            </w:r>
          </w:p>
        </w:tc>
      </w:tr>
      <w:tr w:rsidR="00A82183" w14:paraId="0A6CF2C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E085E5" w14:textId="77777777" w:rsidR="00A82183" w:rsidRDefault="00000000">
            <w:pPr>
              <w:pStyle w:val="TableContents"/>
              <w:widowControl w:val="0"/>
              <w:spacing w:after="0" w:line="276" w:lineRule="auto"/>
            </w:pPr>
            <w:r>
              <w:t>Icone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7D9FEC" w14:textId="77777777" w:rsidR="00A82183" w:rsidRDefault="00000000">
            <w:pPr>
              <w:pStyle w:val="TableContents"/>
              <w:widowControl w:val="0"/>
              <w:spacing w:after="0" w:line="276" w:lineRule="auto"/>
            </w:pPr>
            <w:r>
              <w:t>Imagem PNG em formato base64</w:t>
            </w:r>
          </w:p>
        </w:tc>
      </w:tr>
      <w:tr w:rsidR="00A82183" w14:paraId="4239636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AAB887" w14:textId="77777777" w:rsidR="00A82183" w:rsidRDefault="00000000">
            <w:pPr>
              <w:pStyle w:val="TableContents"/>
              <w:widowControl w:val="0"/>
              <w:spacing w:after="0" w:line="276" w:lineRule="auto"/>
            </w:pPr>
            <w:r>
              <w:t>SinAtivo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075CCAB" w14:textId="77777777" w:rsidR="00A82183" w:rsidRDefault="00000000">
            <w:pPr>
              <w:pStyle w:val="TableContents"/>
              <w:widowControl w:val="0"/>
              <w:spacing w:after="0" w:line="276" w:lineRule="auto"/>
            </w:pPr>
            <w:r>
              <w:t>S/N – indica se o marcador está ativo</w:t>
            </w:r>
          </w:p>
        </w:tc>
      </w:tr>
    </w:tbl>
    <w:p w14:paraId="2EA68756" w14:textId="77777777" w:rsidR="00A82183" w:rsidRDefault="00A82183"/>
    <w:p w14:paraId="45A2C04A" w14:textId="77777777" w:rsidR="00A82183" w:rsidRDefault="00000000">
      <w:pPr>
        <w:pStyle w:val="Ttulo2"/>
      </w:pPr>
      <w:bookmarkStart w:id="1835" w:name="_Toc171671189"/>
      <w:bookmarkStart w:id="1836" w:name="__RefHeading___Toc28229_2823614150"/>
      <w:bookmarkStart w:id="1837" w:name="_Toc223560140"/>
      <w:bookmarkStart w:id="1838" w:name="_Toc223772246"/>
      <w:bookmarkStart w:id="1839" w:name="_Toc223782334"/>
      <w:bookmarkStart w:id="1840" w:name="_Toc223894816"/>
      <w:bookmarkStart w:id="1841" w:name="_Toc223911161"/>
      <w:bookmarkStart w:id="1842" w:name="_Toc224379983"/>
      <w:bookmarkStart w:id="1843" w:name="_Toc225675769"/>
      <w:bookmarkStart w:id="1844" w:name="_Toc225806731"/>
      <w:bookmarkStart w:id="1845" w:name="_Toc226042208"/>
      <w:bookmarkStart w:id="1846" w:name="_Toc226118037"/>
      <w:bookmarkStart w:id="1847" w:name="_Toc226422622"/>
      <w:bookmarkStart w:id="1848" w:name="_Toc226644445"/>
      <w:bookmarkStart w:id="1849" w:name="_Toc231601128"/>
      <w:r>
        <w:t>ObservacaoAPI</w:t>
      </w:r>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CF9F6E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B7ACC1"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6B21BC" w14:textId="77777777" w:rsidR="00A82183" w:rsidRDefault="00000000">
            <w:pPr>
              <w:pStyle w:val="TableContents"/>
              <w:widowControl w:val="0"/>
              <w:spacing w:after="0" w:line="276" w:lineRule="auto"/>
            </w:pPr>
            <w:r>
              <w:t>Texto da observação</w:t>
            </w:r>
          </w:p>
        </w:tc>
      </w:tr>
      <w:tr w:rsidR="00A82183" w14:paraId="69C7721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829C77" w14:textId="77777777" w:rsidR="00A82183" w:rsidRDefault="00000000">
            <w:pPr>
              <w:pStyle w:val="TableContents"/>
              <w:widowControl w:val="0"/>
              <w:spacing w:after="0" w:line="276" w:lineRule="auto"/>
            </w:pPr>
            <w:r>
              <w:t>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B96E40" w14:textId="77777777" w:rsidR="00A82183" w:rsidRDefault="00000000">
            <w:pPr>
              <w:pStyle w:val="TableContents"/>
              <w:widowControl w:val="0"/>
              <w:spacing w:after="0" w:line="276" w:lineRule="auto"/>
            </w:pPr>
            <w:r>
              <w:t>Unidade associada com a observação (ocorrência de UnidadeAPI)</w:t>
            </w:r>
          </w:p>
        </w:tc>
      </w:tr>
    </w:tbl>
    <w:p w14:paraId="23713C05" w14:textId="77777777" w:rsidR="00A82183" w:rsidRDefault="00A82183"/>
    <w:p w14:paraId="4A1846DC" w14:textId="77777777" w:rsidR="00A82183" w:rsidRDefault="00000000">
      <w:pPr>
        <w:pStyle w:val="Ttulo2"/>
      </w:pPr>
      <w:bookmarkStart w:id="1850" w:name="_Toc171671190"/>
      <w:bookmarkStart w:id="1851" w:name="__RefHeading___Toc28227_2823614150"/>
      <w:bookmarkStart w:id="1852" w:name="_Toc223560141"/>
      <w:bookmarkStart w:id="1853" w:name="_Toc223772247"/>
      <w:bookmarkStart w:id="1854" w:name="_Toc223782335"/>
      <w:bookmarkStart w:id="1855" w:name="_Toc223894817"/>
      <w:bookmarkStart w:id="1856" w:name="_Toc223911162"/>
      <w:bookmarkStart w:id="1857" w:name="_Toc224379984"/>
      <w:bookmarkStart w:id="1858" w:name="_Toc225675770"/>
      <w:bookmarkStart w:id="1859" w:name="_Toc225806732"/>
      <w:bookmarkStart w:id="1860" w:name="_Toc226042209"/>
      <w:bookmarkStart w:id="1861" w:name="_Toc226118038"/>
      <w:bookmarkStart w:id="1862" w:name="_Toc226422623"/>
      <w:bookmarkStart w:id="1863" w:name="_Toc226644446"/>
      <w:bookmarkStart w:id="1864" w:name="_Toc231601129"/>
      <w:r>
        <w:t>OrgaoAPI</w:t>
      </w:r>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605B48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6344DC" w14:textId="77777777" w:rsidR="00A82183" w:rsidRDefault="00000000">
            <w:pPr>
              <w:pStyle w:val="TableContents"/>
              <w:widowControl w:val="0"/>
              <w:spacing w:after="0" w:line="276" w:lineRule="auto"/>
            </w:pPr>
            <w:r>
              <w:t>IdOrgao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5564B8" w14:textId="77777777" w:rsidR="00A82183" w:rsidRDefault="00000000">
            <w:pPr>
              <w:pStyle w:val="TableContents"/>
              <w:widowControl w:val="0"/>
              <w:spacing w:after="0" w:line="276" w:lineRule="auto"/>
            </w:pPr>
            <w:r>
              <w:t>Identificador interno do órgão</w:t>
            </w:r>
          </w:p>
        </w:tc>
      </w:tr>
      <w:tr w:rsidR="00A82183" w14:paraId="50C4F62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EC2033"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9C06FD" w14:textId="77777777" w:rsidR="00A82183" w:rsidRDefault="00000000">
            <w:pPr>
              <w:pStyle w:val="TableContents"/>
              <w:widowControl w:val="0"/>
              <w:spacing w:after="0" w:line="276" w:lineRule="auto"/>
            </w:pPr>
            <w:r>
              <w:t>Sigla do órgão</w:t>
            </w:r>
          </w:p>
        </w:tc>
      </w:tr>
      <w:tr w:rsidR="00A82183" w14:paraId="4ABA705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24BCCB"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6B842D" w14:textId="77777777" w:rsidR="00A82183" w:rsidRDefault="00000000">
            <w:pPr>
              <w:pStyle w:val="TableContents"/>
              <w:widowControl w:val="0"/>
              <w:spacing w:after="0" w:line="276" w:lineRule="auto"/>
            </w:pPr>
            <w:r>
              <w:t>Descrição do órgão</w:t>
            </w:r>
          </w:p>
        </w:tc>
      </w:tr>
    </w:tbl>
    <w:p w14:paraId="6D738F37" w14:textId="77777777" w:rsidR="00A82183" w:rsidRDefault="00A82183">
      <w:pPr>
        <w:rPr>
          <w:shd w:val="clear" w:color="auto" w:fill="FFFF00"/>
        </w:rPr>
      </w:pPr>
    </w:p>
    <w:p w14:paraId="054A2F3D" w14:textId="77777777" w:rsidR="00A82183" w:rsidRDefault="00000000">
      <w:pPr>
        <w:pStyle w:val="Ttulo2"/>
      </w:pPr>
      <w:bookmarkStart w:id="1865" w:name="_Toc171671191"/>
      <w:bookmarkStart w:id="1866" w:name="__RefHeading___Toc28225_2823614150"/>
      <w:bookmarkStart w:id="1867" w:name="_Toc223560142"/>
      <w:bookmarkStart w:id="1868" w:name="_Toc223772248"/>
      <w:bookmarkStart w:id="1869" w:name="_Toc223782336"/>
      <w:bookmarkStart w:id="1870" w:name="_Toc223894818"/>
      <w:bookmarkStart w:id="1871" w:name="_Toc223911163"/>
      <w:bookmarkStart w:id="1872" w:name="_Toc224379985"/>
      <w:bookmarkStart w:id="1873" w:name="_Toc225675771"/>
      <w:bookmarkStart w:id="1874" w:name="_Toc225806733"/>
      <w:bookmarkStart w:id="1875" w:name="_Toc226042210"/>
      <w:bookmarkStart w:id="1876" w:name="_Toc226118039"/>
      <w:bookmarkStart w:id="1877" w:name="_Toc226422624"/>
      <w:bookmarkStart w:id="1878" w:name="_Toc226644447"/>
      <w:bookmarkStart w:id="1879" w:name="_Toc231601130"/>
      <w:r>
        <w:t>PaginaComplementoAPI</w:t>
      </w:r>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D502E2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02ED30" w14:textId="77777777" w:rsidR="00A82183" w:rsidRDefault="00000000">
            <w:pPr>
              <w:pStyle w:val="TableContents"/>
              <w:widowControl w:val="0"/>
              <w:spacing w:after="0" w:line="276" w:lineRule="auto"/>
            </w:pPr>
            <w:r>
              <w:t>Css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51FC7E" w14:textId="77777777" w:rsidR="00A82183" w:rsidRDefault="00000000">
            <w:pPr>
              <w:pStyle w:val="TableContents"/>
              <w:widowControl w:val="0"/>
              <w:spacing w:after="0" w:line="276" w:lineRule="auto"/>
            </w:pPr>
            <w:r>
              <w:t>Código CSS para inclusão na respectiva seção da página</w:t>
            </w:r>
          </w:p>
        </w:tc>
      </w:tr>
      <w:tr w:rsidR="00A82183" w14:paraId="41BDC4B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06CFAD" w14:textId="77777777" w:rsidR="00A82183" w:rsidRDefault="00000000">
            <w:pPr>
              <w:pStyle w:val="TableContents"/>
              <w:widowControl w:val="0"/>
              <w:spacing w:after="0" w:line="276" w:lineRule="auto"/>
            </w:pPr>
            <w:r>
              <w:t>JavascriptGlobal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5A0D51" w14:textId="77777777" w:rsidR="00A82183" w:rsidRDefault="00000000">
            <w:pPr>
              <w:pStyle w:val="TableContents"/>
              <w:widowControl w:val="0"/>
              <w:spacing w:after="0" w:line="276" w:lineRule="auto"/>
            </w:pPr>
            <w:r>
              <w:t>Código Javascript inserido na área global da página</w:t>
            </w:r>
          </w:p>
        </w:tc>
      </w:tr>
      <w:tr w:rsidR="00A82183" w14:paraId="3BDB621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30E76B" w14:textId="77777777" w:rsidR="00A82183" w:rsidRDefault="00000000">
            <w:pPr>
              <w:pStyle w:val="TableContents"/>
              <w:widowControl w:val="0"/>
              <w:spacing w:after="0" w:line="276" w:lineRule="auto"/>
            </w:pPr>
            <w:r>
              <w:t>JavascriptInicializacao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2AB129" w14:textId="77777777" w:rsidR="00A82183" w:rsidRDefault="00000000">
            <w:pPr>
              <w:pStyle w:val="TableContents"/>
              <w:widowControl w:val="0"/>
              <w:spacing w:after="0" w:line="276" w:lineRule="auto"/>
            </w:pPr>
            <w:r>
              <w:t>Código Javascript para execução na inicialização da página</w:t>
            </w:r>
          </w:p>
        </w:tc>
      </w:tr>
      <w:tr w:rsidR="00A82183" w14:paraId="55B05C9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4DD681" w14:textId="77777777" w:rsidR="00A82183" w:rsidRDefault="00000000">
            <w:pPr>
              <w:pStyle w:val="TableContents"/>
              <w:widowControl w:val="0"/>
              <w:spacing w:after="0" w:line="276" w:lineRule="auto"/>
            </w:pPr>
            <w:r>
              <w:t>JavascriptValidacao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2AF2C5" w14:textId="77777777" w:rsidR="00A82183" w:rsidRDefault="00000000">
            <w:pPr>
              <w:pStyle w:val="TableContents"/>
              <w:widowControl w:val="0"/>
              <w:spacing w:after="0" w:line="276" w:lineRule="auto"/>
            </w:pPr>
            <w:r>
              <w:t>Código Javascript para execução na validação da página</w:t>
            </w:r>
          </w:p>
        </w:tc>
      </w:tr>
      <w:tr w:rsidR="00A82183" w14:paraId="69001E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DCCB58" w14:textId="77777777" w:rsidR="00A82183" w:rsidRDefault="00000000">
            <w:pPr>
              <w:pStyle w:val="TableContents"/>
              <w:widowControl w:val="0"/>
              <w:spacing w:after="0" w:line="276" w:lineRule="auto"/>
            </w:pPr>
            <w:r>
              <w:t>Html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71DB8A" w14:textId="77777777" w:rsidR="00A82183" w:rsidRDefault="00000000">
            <w:pPr>
              <w:pStyle w:val="TableContents"/>
              <w:widowControl w:val="0"/>
              <w:spacing w:after="0" w:line="276" w:lineRule="auto"/>
            </w:pPr>
            <w:r>
              <w:t>Código HTML para inclusão na respectiva seção da página</w:t>
            </w:r>
          </w:p>
        </w:tc>
      </w:tr>
      <w:tr w:rsidR="00A82183" w14:paraId="5D76DAF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A07311" w14:textId="77777777" w:rsidR="00A82183" w:rsidRDefault="00000000">
            <w:pPr>
              <w:pStyle w:val="TableContents"/>
              <w:widowControl w:val="0"/>
              <w:spacing w:after="0" w:line="276" w:lineRule="auto"/>
            </w:pPr>
            <w:r>
              <w:t>AtributosModulo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6B3255" w14:textId="77777777" w:rsidR="00A82183" w:rsidRDefault="00000000">
            <w:pPr>
              <w:pStyle w:val="TableContents"/>
              <w:widowControl w:val="0"/>
              <w:spacing w:after="0" w:line="276" w:lineRule="auto"/>
            </w:pPr>
            <w:r>
              <w:t>Conjunto chave-valor com os atributos do módulo</w:t>
            </w:r>
          </w:p>
        </w:tc>
      </w:tr>
    </w:tbl>
    <w:p w14:paraId="33BA3741" w14:textId="77777777" w:rsidR="00A82183" w:rsidRDefault="00A82183"/>
    <w:p w14:paraId="09E67B14" w14:textId="77777777" w:rsidR="00A82183" w:rsidRDefault="00000000">
      <w:pPr>
        <w:pStyle w:val="Ttulo2"/>
      </w:pPr>
      <w:bookmarkStart w:id="1880" w:name="_Toc171671192"/>
      <w:bookmarkStart w:id="1881" w:name="__RefHeading___Toc28223_2823614150"/>
      <w:bookmarkStart w:id="1882" w:name="_Toc223560143"/>
      <w:bookmarkStart w:id="1883" w:name="_Toc223772249"/>
      <w:bookmarkStart w:id="1884" w:name="_Toc223782337"/>
      <w:bookmarkStart w:id="1885" w:name="_Toc223894819"/>
      <w:bookmarkStart w:id="1886" w:name="_Toc223911164"/>
      <w:bookmarkStart w:id="1887" w:name="_Toc224379986"/>
      <w:bookmarkStart w:id="1888" w:name="_Toc225675772"/>
      <w:bookmarkStart w:id="1889" w:name="_Toc225806734"/>
      <w:bookmarkStart w:id="1890" w:name="_Toc226042211"/>
      <w:bookmarkStart w:id="1891" w:name="_Toc226118040"/>
      <w:bookmarkStart w:id="1892" w:name="_Toc226422625"/>
      <w:bookmarkStart w:id="1893" w:name="_Toc226644448"/>
      <w:bookmarkStart w:id="1894" w:name="_Toc231601131"/>
      <w:r>
        <w:t>PaisAPI</w:t>
      </w:r>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AB2F89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0C6629" w14:textId="77777777" w:rsidR="00A82183" w:rsidRDefault="00000000">
            <w:pPr>
              <w:pStyle w:val="TableContents"/>
              <w:widowControl w:val="0"/>
              <w:spacing w:after="0" w:line="276" w:lineRule="auto"/>
            </w:pPr>
            <w:r>
              <w:t>IdPais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B82010" w14:textId="77777777" w:rsidR="00A82183" w:rsidRDefault="00000000">
            <w:pPr>
              <w:pStyle w:val="TableContents"/>
              <w:widowControl w:val="0"/>
              <w:spacing w:after="0" w:line="276" w:lineRule="auto"/>
            </w:pPr>
            <w:r>
              <w:t>Identificador interno do país</w:t>
            </w:r>
          </w:p>
        </w:tc>
      </w:tr>
      <w:tr w:rsidR="00A82183" w14:paraId="7F4F656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F81046"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952F97" w14:textId="77777777" w:rsidR="00A82183" w:rsidRDefault="00000000">
            <w:pPr>
              <w:pStyle w:val="TableContents"/>
              <w:widowControl w:val="0"/>
              <w:spacing w:after="0" w:line="276" w:lineRule="auto"/>
            </w:pPr>
            <w:r>
              <w:t>Nome do país</w:t>
            </w:r>
          </w:p>
        </w:tc>
      </w:tr>
    </w:tbl>
    <w:p w14:paraId="23F13CEA" w14:textId="77777777" w:rsidR="00A82183" w:rsidRDefault="00A82183"/>
    <w:p w14:paraId="78BAAE74" w14:textId="77777777" w:rsidR="00A82183" w:rsidRDefault="00000000">
      <w:pPr>
        <w:pStyle w:val="Ttulo2"/>
      </w:pPr>
      <w:bookmarkStart w:id="1895" w:name="_Toc171671193"/>
      <w:bookmarkStart w:id="1896" w:name="__RefHeading___Toc28221_2823614150"/>
      <w:bookmarkStart w:id="1897" w:name="_Toc223560144"/>
      <w:bookmarkStart w:id="1898" w:name="_Toc223772250"/>
      <w:bookmarkStart w:id="1899" w:name="_Toc223782338"/>
      <w:bookmarkStart w:id="1900" w:name="_Toc223894820"/>
      <w:bookmarkStart w:id="1901" w:name="_Toc223911165"/>
      <w:bookmarkStart w:id="1902" w:name="_Toc224379987"/>
      <w:bookmarkStart w:id="1903" w:name="_Toc225675773"/>
      <w:bookmarkStart w:id="1904" w:name="_Toc225806735"/>
      <w:bookmarkStart w:id="1905" w:name="_Toc226042212"/>
      <w:bookmarkStart w:id="1906" w:name="_Toc226118041"/>
      <w:bookmarkStart w:id="1907" w:name="_Toc226422626"/>
      <w:bookmarkStart w:id="1908" w:name="_Toc226644449"/>
      <w:bookmarkStart w:id="1909" w:name="_Toc231601132"/>
      <w:r>
        <w:t>ProcedimentoAPI</w:t>
      </w:r>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029FEE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C382FD"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84FEA5" w14:textId="77777777" w:rsidR="00A82183" w:rsidRDefault="00000000">
            <w:pPr>
              <w:pStyle w:val="TableContents"/>
              <w:widowControl w:val="0"/>
              <w:spacing w:after="0" w:line="276" w:lineRule="auto"/>
            </w:pPr>
            <w:r>
              <w:t>Identificador interno do processo</w:t>
            </w:r>
          </w:p>
        </w:tc>
      </w:tr>
      <w:tr w:rsidR="00A82183" w14:paraId="4989DF4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237F4F" w14:textId="77777777" w:rsidR="00A82183" w:rsidRDefault="00000000">
            <w:pPr>
              <w:pStyle w:val="TableContents"/>
              <w:widowControl w:val="0"/>
              <w:spacing w:after="0" w:line="276" w:lineRule="auto"/>
            </w:pPr>
            <w:r>
              <w:t>IdTipoProcedimento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D7F2C8" w14:textId="77777777" w:rsidR="00A82183" w:rsidRDefault="00000000">
            <w:pPr>
              <w:pStyle w:val="TableContents"/>
              <w:widowControl w:val="0"/>
              <w:spacing w:after="0" w:line="276" w:lineRule="auto"/>
            </w:pPr>
            <w:r>
              <w:t>Identificador interno do tipo de processo</w:t>
            </w:r>
          </w:p>
        </w:tc>
      </w:tr>
      <w:tr w:rsidR="00A82183" w14:paraId="1A65EA0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46E9E0" w14:textId="77777777" w:rsidR="00A82183" w:rsidRDefault="00000000">
            <w:pPr>
              <w:pStyle w:val="TableContents"/>
              <w:widowControl w:val="0"/>
              <w:spacing w:after="0" w:line="276" w:lineRule="auto"/>
            </w:pPr>
            <w:r>
              <w:t>NomeTipoProcedimento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871CBA" w14:textId="77777777" w:rsidR="00A82183" w:rsidRDefault="00000000">
            <w:pPr>
              <w:pStyle w:val="TableContents"/>
              <w:widowControl w:val="0"/>
              <w:spacing w:after="0" w:line="276" w:lineRule="auto"/>
            </w:pPr>
            <w:r>
              <w:t>Nome do tipo de processo</w:t>
            </w:r>
          </w:p>
        </w:tc>
      </w:tr>
      <w:tr w:rsidR="00A82183" w14:paraId="436B2B3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D0F6CC" w14:textId="77777777" w:rsidR="00A82183" w:rsidRDefault="00000000">
            <w:pPr>
              <w:pStyle w:val="TableContents"/>
              <w:widowControl w:val="0"/>
              <w:spacing w:after="0" w:line="276" w:lineRule="auto"/>
            </w:pPr>
            <w:r>
              <w:t>NumeroProtocolo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98D68A" w14:textId="77777777" w:rsidR="00A82183" w:rsidRDefault="00000000">
            <w:pPr>
              <w:pStyle w:val="TableContents"/>
              <w:widowControl w:val="0"/>
              <w:spacing w:after="0" w:line="276" w:lineRule="auto"/>
            </w:pPr>
            <w:r>
              <w:t>Número do processo visível para o usuário. Exemplo: 12.1.000003541-1</w:t>
            </w:r>
          </w:p>
        </w:tc>
      </w:tr>
      <w:tr w:rsidR="00A82183" w14:paraId="34BF491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66014D" w14:textId="77777777" w:rsidR="00A82183" w:rsidRDefault="00000000">
            <w:pPr>
              <w:pStyle w:val="TableContents"/>
              <w:widowControl w:val="0"/>
              <w:spacing w:after="0" w:line="276" w:lineRule="auto"/>
            </w:pPr>
            <w:r>
              <w:t>DataAutuacao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4CA769" w14:textId="77777777" w:rsidR="00A82183" w:rsidRDefault="00000000">
            <w:pPr>
              <w:pStyle w:val="TableContents"/>
              <w:widowControl w:val="0"/>
              <w:spacing w:after="0" w:line="276" w:lineRule="auto"/>
            </w:pPr>
            <w:r>
              <w:t>Data de autuação do processo</w:t>
            </w:r>
          </w:p>
        </w:tc>
      </w:tr>
      <w:tr w:rsidR="00A82183" w14:paraId="74A97FB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6352B8" w14:textId="77777777" w:rsidR="00A82183" w:rsidRDefault="00000000">
            <w:pPr>
              <w:pStyle w:val="TableContents"/>
              <w:widowControl w:val="0"/>
              <w:spacing w:after="0" w:line="276" w:lineRule="auto"/>
            </w:pPr>
            <w:r>
              <w:t>Especificacao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691723" w14:textId="77777777" w:rsidR="00A82183" w:rsidRDefault="00000000">
            <w:pPr>
              <w:pStyle w:val="TableContents"/>
              <w:widowControl w:val="0"/>
              <w:spacing w:after="0" w:line="276" w:lineRule="auto"/>
            </w:pPr>
            <w:r>
              <w:t>Texto da especificação associada</w:t>
            </w:r>
          </w:p>
        </w:tc>
      </w:tr>
      <w:tr w:rsidR="00A82183" w14:paraId="7C182E3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948B4F" w14:textId="77777777" w:rsidR="00A82183" w:rsidRDefault="00000000">
            <w:pPr>
              <w:pStyle w:val="TableContents"/>
              <w:widowControl w:val="0"/>
              <w:spacing w:after="0" w:line="276" w:lineRule="auto"/>
            </w:pPr>
            <w:r>
              <w:t>IdTipoPrioridade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B11FA7" w14:textId="77777777" w:rsidR="00A82183" w:rsidRDefault="00000000">
            <w:pPr>
              <w:pStyle w:val="TableContents"/>
              <w:widowControl w:val="0"/>
              <w:spacing w:after="0" w:line="276" w:lineRule="auto"/>
            </w:pPr>
            <w:r>
              <w:t>Identificador interno do tipo de prioridade</w:t>
            </w:r>
          </w:p>
        </w:tc>
      </w:tr>
      <w:tr w:rsidR="00A82183" w14:paraId="522D2A0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B21168" w14:textId="77777777" w:rsidR="00A82183" w:rsidRDefault="00000000">
            <w:pPr>
              <w:pStyle w:val="TableContents"/>
              <w:widowControl w:val="0"/>
              <w:spacing w:after="0" w:line="276" w:lineRule="auto"/>
            </w:pPr>
            <w:r>
              <w:t>Assuntos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528E62" w14:textId="77777777" w:rsidR="00A82183" w:rsidRDefault="00000000">
            <w:pPr>
              <w:pStyle w:val="TableContents"/>
              <w:widowControl w:val="0"/>
              <w:spacing w:after="0" w:line="276" w:lineRule="auto"/>
            </w:pPr>
            <w:r>
              <w:t>Assuntos do processo (ocorrências de AssuntoAPI)</w:t>
            </w:r>
          </w:p>
        </w:tc>
      </w:tr>
      <w:tr w:rsidR="00A82183" w14:paraId="38CA4D6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B1517D" w14:textId="77777777" w:rsidR="00A82183" w:rsidRDefault="00000000">
            <w:pPr>
              <w:pStyle w:val="TableContents"/>
              <w:widowControl w:val="0"/>
              <w:spacing w:after="0" w:line="276" w:lineRule="auto"/>
            </w:pPr>
            <w:r>
              <w:t>Interessados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8FFC2F" w14:textId="77777777" w:rsidR="00A82183" w:rsidRDefault="00000000">
            <w:pPr>
              <w:pStyle w:val="TableContents"/>
              <w:widowControl w:val="0"/>
              <w:spacing w:after="0" w:line="276" w:lineRule="auto"/>
            </w:pPr>
            <w:r>
              <w:t>Lista de instâncias de InteressadoAPI. Se não existirem interessados deve ser informado um conjunto vazio. Todos os campos da estrutura são opcionais e o sistema tentará identificar o contato na ordem: IdContato, Cpf, Cnpj, Sigla+Nome, Sigla ou Nome. Por exemplo, se passados CPF, Sigla e Nome então a busca será apenas pelo CPF. Caso exista um registro com o CPF informado ele será usado mesmo que a Sigla/Nome sejam diferentes. Caso não encontre então será cadastrado um contato com o CPF, Sigla e Nome informados. Se o contato pode não existir então é importante passar o Nome para permitir o cadastro automático.</w:t>
            </w:r>
          </w:p>
        </w:tc>
      </w:tr>
      <w:tr w:rsidR="00A82183" w14:paraId="07E9C01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080FFB" w14:textId="77777777" w:rsidR="00A82183" w:rsidRDefault="00000000">
            <w:pPr>
              <w:pStyle w:val="TableContents"/>
              <w:widowControl w:val="0"/>
              <w:spacing w:after="0" w:line="276" w:lineRule="auto"/>
            </w:pPr>
            <w:r>
              <w:t>Observacao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59E66E" w14:textId="77777777" w:rsidR="00A82183" w:rsidRDefault="00000000">
            <w:pPr>
              <w:pStyle w:val="TableContents"/>
              <w:widowControl w:val="0"/>
              <w:spacing w:after="0" w:line="276" w:lineRule="auto"/>
            </w:pPr>
            <w:r>
              <w:t>Texto da observação da unidade</w:t>
            </w:r>
          </w:p>
        </w:tc>
      </w:tr>
      <w:tr w:rsidR="00A82183" w14:paraId="6FF9BB9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79DED6" w14:textId="77777777" w:rsidR="00A82183" w:rsidRDefault="00000000">
            <w:pPr>
              <w:pStyle w:val="TableContents"/>
              <w:widowControl w:val="0"/>
              <w:spacing w:after="0" w:line="276" w:lineRule="auto"/>
            </w:pPr>
            <w:r>
              <w:t>NivelAcesso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6673FC" w14:textId="77777777" w:rsidR="00A82183" w:rsidRDefault="00000000">
            <w:pPr>
              <w:pStyle w:val="TableContents"/>
              <w:widowControl w:val="0"/>
              <w:spacing w:after="0" w:line="276" w:lineRule="auto"/>
            </w:pPr>
            <w:r>
              <w:t>0 = Público</w:t>
            </w:r>
          </w:p>
          <w:p w14:paraId="707C65E2" w14:textId="77777777" w:rsidR="00A82183" w:rsidRDefault="00000000">
            <w:pPr>
              <w:pStyle w:val="TableContents"/>
              <w:widowControl w:val="0"/>
              <w:spacing w:after="0" w:line="276" w:lineRule="auto"/>
            </w:pPr>
            <w:r>
              <w:t>1 = Restrito</w:t>
            </w:r>
          </w:p>
          <w:p w14:paraId="6F5D790C" w14:textId="77777777" w:rsidR="00A82183" w:rsidRDefault="00000000">
            <w:pPr>
              <w:pStyle w:val="TableContents"/>
              <w:widowControl w:val="0"/>
              <w:spacing w:after="0" w:line="276" w:lineRule="auto"/>
            </w:pPr>
            <w:r>
              <w:t>2 = Sigiloso</w:t>
            </w:r>
          </w:p>
        </w:tc>
      </w:tr>
      <w:tr w:rsidR="00A82183" w14:paraId="5566BCF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9D8D67" w14:textId="77777777" w:rsidR="00A82183" w:rsidRDefault="00000000">
            <w:pPr>
              <w:pStyle w:val="TableContents"/>
              <w:widowControl w:val="0"/>
              <w:spacing w:after="0" w:line="276" w:lineRule="auto"/>
            </w:pPr>
            <w:r>
              <w:t>IdHipoteseLegal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469FA0" w14:textId="77777777" w:rsidR="00A82183" w:rsidRDefault="00000000">
            <w:pPr>
              <w:pStyle w:val="TableContents"/>
              <w:widowControl w:val="0"/>
              <w:spacing w:after="0" w:line="276" w:lineRule="auto"/>
            </w:pPr>
            <w:r>
              <w:t>Identificador interno da hipótese legal associada</w:t>
            </w:r>
          </w:p>
        </w:tc>
      </w:tr>
      <w:tr w:rsidR="00A82183" w14:paraId="30D6FD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6BB1D5" w14:textId="77777777" w:rsidR="00A82183" w:rsidRDefault="00000000">
            <w:pPr>
              <w:pStyle w:val="TableContents"/>
              <w:widowControl w:val="0"/>
              <w:spacing w:after="0" w:line="276" w:lineRule="auto"/>
            </w:pPr>
            <w:r>
              <w:t>CodigoAcesso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92265F" w14:textId="77777777" w:rsidR="00A82183" w:rsidRDefault="00000000">
            <w:pPr>
              <w:pStyle w:val="TableContents"/>
              <w:widowControl w:val="0"/>
              <w:spacing w:after="0" w:line="276" w:lineRule="auto"/>
            </w:pPr>
            <w:r>
              <w:t>Valor numérico utilizado pelo sistema para indicar se o usuário tem acesso a determinado protocolo. O usuário tem acesso se esse valor for MAIOR que zero (zero ou negativo indica falta de acesso)</w:t>
            </w:r>
          </w:p>
        </w:tc>
      </w:tr>
      <w:tr w:rsidR="00A82183" w14:paraId="50326E9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BD7782" w14:textId="77777777" w:rsidR="00A82183" w:rsidRDefault="00000000">
            <w:pPr>
              <w:pStyle w:val="TableContents"/>
              <w:widowControl w:val="0"/>
              <w:spacing w:after="0" w:line="276" w:lineRule="auto"/>
            </w:pPr>
            <w:r>
              <w:t>SinAberto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9E7D1B" w14:textId="77777777" w:rsidR="00A82183" w:rsidRDefault="00000000">
            <w:pPr>
              <w:pStyle w:val="TableContents"/>
              <w:widowControl w:val="0"/>
              <w:spacing w:after="0" w:line="276" w:lineRule="auto"/>
            </w:pPr>
            <w:r>
              <w:t>S/N – indica se o processo está aberto na unidade</w:t>
            </w:r>
          </w:p>
        </w:tc>
      </w:tr>
      <w:tr w:rsidR="00A82183" w14:paraId="3AB0551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C890F6" w14:textId="77777777" w:rsidR="00A82183" w:rsidRDefault="00000000">
            <w:pPr>
              <w:pStyle w:val="TableContents"/>
              <w:widowControl w:val="0"/>
              <w:spacing w:after="0" w:line="276" w:lineRule="auto"/>
            </w:pPr>
            <w:r>
              <w:lastRenderedPageBreak/>
              <w:t>IdUnidadeGeradora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E6DF080" w14:textId="77777777" w:rsidR="00A82183" w:rsidRDefault="00000000">
            <w:pPr>
              <w:pStyle w:val="TableContents"/>
              <w:widowControl w:val="0"/>
              <w:spacing w:after="0" w:line="276" w:lineRule="auto"/>
            </w:pPr>
            <w:r>
              <w:t>Identificador interno da unidade geradora</w:t>
            </w:r>
          </w:p>
        </w:tc>
      </w:tr>
      <w:tr w:rsidR="00A82183" w14:paraId="1DCF9B2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BE019E" w14:textId="77777777" w:rsidR="00A82183" w:rsidRDefault="00000000">
            <w:pPr>
              <w:pStyle w:val="TableContents"/>
              <w:widowControl w:val="0"/>
              <w:spacing w:after="0" w:line="276" w:lineRule="auto"/>
            </w:pPr>
            <w:r>
              <w:t>IdOrgaoUnidadeGeradora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50DA33" w14:textId="77777777" w:rsidR="00A82183" w:rsidRDefault="00000000">
            <w:pPr>
              <w:pStyle w:val="TableContents"/>
              <w:widowControl w:val="0"/>
              <w:spacing w:after="0" w:line="276" w:lineRule="auto"/>
            </w:pPr>
            <w:r>
              <w:t>Identificador interno do órgão da unidade geradora</w:t>
            </w:r>
          </w:p>
        </w:tc>
      </w:tr>
      <w:tr w:rsidR="00A82183" w14:paraId="4D22740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805C6B" w14:textId="77777777" w:rsidR="00A82183" w:rsidRDefault="00000000">
            <w:pPr>
              <w:pStyle w:val="TableContents"/>
              <w:widowControl w:val="0"/>
              <w:spacing w:after="0" w:line="276" w:lineRule="auto"/>
            </w:pPr>
            <w:r>
              <w:t>IdUsuarioGerador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665DA0" w14:textId="77777777" w:rsidR="00A82183" w:rsidRDefault="00000000">
            <w:pPr>
              <w:pStyle w:val="TableContents"/>
              <w:widowControl w:val="0"/>
              <w:spacing w:after="0" w:line="276" w:lineRule="auto"/>
            </w:pPr>
            <w:r>
              <w:t>Identificador interno do usuário gerador do processo</w:t>
            </w:r>
          </w:p>
        </w:tc>
      </w:tr>
      <w:tr w:rsidR="00A82183" w14:paraId="2E73F6C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CB0804" w14:textId="77777777" w:rsidR="00A82183" w:rsidRDefault="00000000">
            <w:pPr>
              <w:pStyle w:val="TableContents"/>
              <w:widowControl w:val="0"/>
              <w:spacing w:after="0" w:line="276" w:lineRule="auto"/>
            </w:pPr>
            <w:r>
              <w:t>GrauSigilo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FF4D82" w14:textId="77777777" w:rsidR="00A82183" w:rsidRDefault="00000000">
            <w:pPr>
              <w:pStyle w:val="TableContents"/>
              <w:widowControl w:val="0"/>
              <w:spacing w:after="0" w:line="276" w:lineRule="auto"/>
            </w:pPr>
            <w:r>
              <w:t>U = Ultrassecreto</w:t>
            </w:r>
          </w:p>
          <w:p w14:paraId="4D4D35B7" w14:textId="77777777" w:rsidR="00A82183" w:rsidRDefault="00000000">
            <w:pPr>
              <w:pStyle w:val="TableContents"/>
              <w:widowControl w:val="0"/>
              <w:spacing w:after="0" w:line="276" w:lineRule="auto"/>
            </w:pPr>
            <w:r>
              <w:t>S = Secreto</w:t>
            </w:r>
          </w:p>
          <w:p w14:paraId="26127DE1" w14:textId="77777777" w:rsidR="00A82183" w:rsidRDefault="00000000">
            <w:pPr>
              <w:pStyle w:val="TableContents"/>
              <w:widowControl w:val="0"/>
              <w:spacing w:after="0" w:line="276" w:lineRule="auto"/>
            </w:pPr>
            <w:r>
              <w:t>R = Reservado</w:t>
            </w:r>
          </w:p>
        </w:tc>
      </w:tr>
    </w:tbl>
    <w:p w14:paraId="31CE3809" w14:textId="77777777" w:rsidR="00A82183" w:rsidRDefault="00A82183"/>
    <w:p w14:paraId="4F4876A7" w14:textId="77777777" w:rsidR="00A82183" w:rsidRDefault="00000000">
      <w:pPr>
        <w:pStyle w:val="Ttulo2"/>
      </w:pPr>
      <w:bookmarkStart w:id="1910" w:name="_Toc171671194"/>
      <w:bookmarkStart w:id="1911" w:name="__RefHeading___Toc28219_2823614150"/>
      <w:bookmarkStart w:id="1912" w:name="_Toc223560145"/>
      <w:bookmarkStart w:id="1913" w:name="_Toc223772251"/>
      <w:bookmarkStart w:id="1914" w:name="_Toc223782339"/>
      <w:bookmarkStart w:id="1915" w:name="_Toc223894821"/>
      <w:bookmarkStart w:id="1916" w:name="_Toc223911166"/>
      <w:bookmarkStart w:id="1917" w:name="_Toc224379988"/>
      <w:bookmarkStart w:id="1918" w:name="_Toc225675774"/>
      <w:bookmarkStart w:id="1919" w:name="_Toc225806736"/>
      <w:bookmarkStart w:id="1920" w:name="_Toc226042213"/>
      <w:bookmarkStart w:id="1921" w:name="_Toc226118042"/>
      <w:bookmarkStart w:id="1922" w:name="_Toc226422627"/>
      <w:bookmarkStart w:id="1923" w:name="_Toc226644450"/>
      <w:bookmarkStart w:id="1924" w:name="_Toc231601133"/>
      <w:r>
        <w:t>ProcedimentoResumidoAPI</w:t>
      </w:r>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2F84BC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FCC627"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4A85B5" w14:textId="77777777" w:rsidR="00A82183" w:rsidRDefault="00000000">
            <w:pPr>
              <w:pStyle w:val="TableContents"/>
              <w:widowControl w:val="0"/>
              <w:spacing w:after="0" w:line="276" w:lineRule="auto"/>
            </w:pPr>
            <w:r>
              <w:t>Identificador do processo que deve ser sobrestado</w:t>
            </w:r>
          </w:p>
        </w:tc>
      </w:tr>
      <w:tr w:rsidR="00A82183" w14:paraId="2F5A8AC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8078D3" w14:textId="77777777" w:rsidR="00A82183" w:rsidRDefault="00000000">
            <w:pPr>
              <w:pStyle w:val="TableContents"/>
              <w:widowControl w:val="0"/>
              <w:spacing w:after="0" w:line="276" w:lineRule="auto"/>
            </w:pPr>
            <w:r>
              <w:t>ProtocoloProcedimento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A7F478" w14:textId="77777777" w:rsidR="00A82183" w:rsidRDefault="00000000">
            <w:pPr>
              <w:pStyle w:val="TableContents"/>
              <w:widowControl w:val="0"/>
              <w:spacing w:after="0" w:line="276" w:lineRule="auto"/>
            </w:pPr>
            <w:r>
              <w:t>Número do processo que deve ser sobrestado visível para o usuário. Exemplo: 12.1.000000077-4</w:t>
            </w:r>
          </w:p>
        </w:tc>
      </w:tr>
      <w:tr w:rsidR="00A82183" w14:paraId="2DF879F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8BEF0E" w14:textId="77777777" w:rsidR="00A82183" w:rsidRDefault="00000000">
            <w:pPr>
              <w:pStyle w:val="TableContents"/>
              <w:widowControl w:val="0"/>
              <w:spacing w:after="0" w:line="276" w:lineRule="auto"/>
            </w:pPr>
            <w:r>
              <w:t>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5ECD57" w14:textId="77777777" w:rsidR="00A82183" w:rsidRDefault="00000000">
            <w:pPr>
              <w:pStyle w:val="TableContents"/>
              <w:widowControl w:val="0"/>
              <w:spacing w:after="0" w:line="276" w:lineRule="auto"/>
            </w:pPr>
            <w:r>
              <w:t>Tipo do processo (ocorrência de TipoProcedimentoAPI)</w:t>
            </w:r>
          </w:p>
        </w:tc>
      </w:tr>
    </w:tbl>
    <w:p w14:paraId="306BE035" w14:textId="77777777" w:rsidR="00A82183" w:rsidRDefault="00A82183"/>
    <w:p w14:paraId="3585252D" w14:textId="77777777" w:rsidR="00A82183" w:rsidRDefault="00000000">
      <w:pPr>
        <w:pStyle w:val="Ttulo2"/>
      </w:pPr>
      <w:bookmarkStart w:id="1925" w:name="_Toc171671195"/>
      <w:bookmarkStart w:id="1926" w:name="__RefHeading___Toc28217_2823614150"/>
      <w:bookmarkStart w:id="1927" w:name="_Toc223560146"/>
      <w:bookmarkStart w:id="1928" w:name="_Toc223772252"/>
      <w:bookmarkStart w:id="1929" w:name="_Toc223782340"/>
      <w:bookmarkStart w:id="1930" w:name="_Toc223894822"/>
      <w:bookmarkStart w:id="1931" w:name="_Toc223911167"/>
      <w:bookmarkStart w:id="1932" w:name="_Toc224379989"/>
      <w:bookmarkStart w:id="1933" w:name="_Toc225675775"/>
      <w:bookmarkStart w:id="1934" w:name="_Toc225806737"/>
      <w:bookmarkStart w:id="1935" w:name="_Toc226042214"/>
      <w:bookmarkStart w:id="1936" w:name="_Toc226118043"/>
      <w:bookmarkStart w:id="1937" w:name="_Toc226422628"/>
      <w:bookmarkStart w:id="1938" w:name="_Toc226644451"/>
      <w:bookmarkStart w:id="1939" w:name="_Toc231601134"/>
      <w:r>
        <w:t>ProtocoloBlocoAPI</w:t>
      </w:r>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BAD130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EFF39B" w14:textId="77777777" w:rsidR="00A82183" w:rsidRDefault="00000000">
            <w:pPr>
              <w:pStyle w:val="TableContents"/>
              <w:widowControl w:val="0"/>
              <w:spacing w:after="0" w:line="276" w:lineRule="auto"/>
            </w:pPr>
            <w:r>
              <w:t>ProtocoloFormatado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616D5B" w14:textId="77777777" w:rsidR="00A82183" w:rsidRDefault="00000000">
            <w:pPr>
              <w:pStyle w:val="TableContents"/>
              <w:widowControl w:val="0"/>
              <w:spacing w:after="0" w:line="276" w:lineRule="auto"/>
            </w:pPr>
            <w:r>
              <w:t>Número do processo ou documento visível para o usuário</w:t>
            </w:r>
          </w:p>
        </w:tc>
      </w:tr>
      <w:tr w:rsidR="00A82183" w14:paraId="20E8716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C0AF25" w14:textId="77777777" w:rsidR="00A82183" w:rsidRDefault="00000000">
            <w:pPr>
              <w:pStyle w:val="TableContents"/>
              <w:widowControl w:val="0"/>
              <w:spacing w:after="0" w:line="276" w:lineRule="auto"/>
            </w:pPr>
            <w:r>
              <w:t>Identificacao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0BD49D" w14:textId="77777777" w:rsidR="00A82183" w:rsidRDefault="00000000">
            <w:pPr>
              <w:pStyle w:val="TableContents"/>
              <w:widowControl w:val="0"/>
              <w:spacing w:after="0" w:line="276" w:lineRule="auto"/>
            </w:pPr>
            <w:r>
              <w:t>Nome do tipo de processo ou do tipo documento (seguido da numeração associada se existir). Exemplo: Compra de Material e Contratação de Serviços, Portaria 35</w:t>
            </w:r>
          </w:p>
        </w:tc>
      </w:tr>
      <w:tr w:rsidR="00A82183" w14:paraId="54EE85D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52C174" w14:textId="77777777" w:rsidR="00A82183" w:rsidRDefault="00000000">
            <w:pPr>
              <w:pStyle w:val="TableContents"/>
              <w:widowControl w:val="0"/>
              <w:spacing w:after="0" w:line="276" w:lineRule="auto"/>
            </w:pPr>
            <w:r>
              <w:t>Assinaturas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D4347D" w14:textId="77777777" w:rsidR="00A82183" w:rsidRDefault="00000000">
            <w:pPr>
              <w:pStyle w:val="TableContents"/>
              <w:widowControl w:val="0"/>
              <w:spacing w:after="0" w:line="276" w:lineRule="auto"/>
            </w:pPr>
            <w:r>
              <w:t>Assinaturas associadas com os documentos (conjunto de AssinaturaAPI)</w:t>
            </w:r>
          </w:p>
        </w:tc>
      </w:tr>
    </w:tbl>
    <w:p w14:paraId="5D914832" w14:textId="77777777" w:rsidR="00A82183" w:rsidRDefault="00A82183"/>
    <w:p w14:paraId="298B7DC2" w14:textId="77777777" w:rsidR="00A82183" w:rsidRDefault="00000000">
      <w:pPr>
        <w:pStyle w:val="Ttulo2"/>
      </w:pPr>
      <w:bookmarkStart w:id="1940" w:name="_Toc171671196"/>
      <w:bookmarkStart w:id="1941" w:name="__RefHeading___Toc28215_2823614150"/>
      <w:bookmarkStart w:id="1942" w:name="_Toc223560147"/>
      <w:bookmarkStart w:id="1943" w:name="_Toc223772253"/>
      <w:bookmarkStart w:id="1944" w:name="_Toc223782341"/>
      <w:bookmarkStart w:id="1945" w:name="_Toc223894823"/>
      <w:bookmarkStart w:id="1946" w:name="_Toc223911168"/>
      <w:bookmarkStart w:id="1947" w:name="_Toc224379990"/>
      <w:bookmarkStart w:id="1948" w:name="_Toc225675776"/>
      <w:bookmarkStart w:id="1949" w:name="_Toc225806738"/>
      <w:bookmarkStart w:id="1950" w:name="_Toc226042215"/>
      <w:bookmarkStart w:id="1951" w:name="_Toc226118044"/>
      <w:bookmarkStart w:id="1952" w:name="_Toc226422629"/>
      <w:bookmarkStart w:id="1953" w:name="_Toc226644452"/>
      <w:bookmarkStart w:id="1954" w:name="_Toc231601135"/>
      <w:r>
        <w:t>PublicacaoAPI</w:t>
      </w:r>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BC91D8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643BEA" w14:textId="77777777" w:rsidR="00A82183" w:rsidRDefault="00000000">
            <w:pPr>
              <w:pStyle w:val="TableContents"/>
              <w:widowControl w:val="0"/>
              <w:spacing w:after="0" w:line="276" w:lineRule="auto"/>
            </w:pPr>
            <w:r>
              <w:t>IdPublicacao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5B61F1" w14:textId="77777777" w:rsidR="00A82183" w:rsidRDefault="00000000">
            <w:pPr>
              <w:pStyle w:val="TableContents"/>
              <w:widowControl w:val="0"/>
              <w:spacing w:after="0" w:line="276" w:lineRule="auto"/>
            </w:pPr>
            <w:r>
              <w:t>Identificador da publicação</w:t>
            </w:r>
          </w:p>
        </w:tc>
      </w:tr>
      <w:tr w:rsidR="00A82183" w14:paraId="7289D3B5"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7D7EF971" w14:textId="77777777" w:rsidR="00A82183" w:rsidRDefault="00000000">
            <w:pPr>
              <w:pStyle w:val="TableContents"/>
              <w:widowControl w:val="0"/>
              <w:spacing w:after="0" w:line="276" w:lineRule="auto"/>
            </w:pPr>
            <w:r>
              <w:t>IdDocumento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B345ABE" w14:textId="77777777" w:rsidR="00A82183" w:rsidRDefault="00000000">
            <w:pPr>
              <w:pStyle w:val="TableContents"/>
              <w:widowControl w:val="0"/>
              <w:spacing w:after="0" w:line="276" w:lineRule="auto"/>
            </w:pPr>
            <w:r>
              <w:t>Identificador do documento</w:t>
            </w:r>
          </w:p>
        </w:tc>
      </w:tr>
      <w:tr w:rsidR="00A82183" w14:paraId="514B36A4"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C8BB8CC" w14:textId="77777777" w:rsidR="00A82183" w:rsidRDefault="00000000">
            <w:pPr>
              <w:pStyle w:val="TableContents"/>
              <w:widowControl w:val="0"/>
              <w:spacing w:after="0" w:line="276" w:lineRule="auto"/>
            </w:pPr>
            <w:r>
              <w:t>IdSerieDocumento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73D2F46" w14:textId="77777777" w:rsidR="00A82183" w:rsidRDefault="00000000">
            <w:pPr>
              <w:pStyle w:val="TableContents"/>
              <w:widowControl w:val="0"/>
              <w:spacing w:after="0" w:line="276" w:lineRule="auto"/>
            </w:pPr>
            <w:r>
              <w:t>Identificador do tipo do documento</w:t>
            </w:r>
          </w:p>
        </w:tc>
      </w:tr>
      <w:tr w:rsidR="00A82183" w14:paraId="4A275B3E"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4D7C23D8" w14:textId="77777777" w:rsidR="00A82183" w:rsidRDefault="00000000">
            <w:pPr>
              <w:pStyle w:val="TableContents"/>
              <w:widowControl w:val="0"/>
              <w:spacing w:after="0" w:line="276" w:lineRule="auto"/>
            </w:pPr>
            <w:r>
              <w:t>IdVeiculoPublicacao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E77EF62" w14:textId="77777777" w:rsidR="00A82183" w:rsidRDefault="00000000">
            <w:pPr>
              <w:pStyle w:val="TableContents"/>
              <w:widowControl w:val="0"/>
              <w:spacing w:after="0" w:line="276" w:lineRule="auto"/>
            </w:pPr>
            <w:r>
              <w:t>Identificador do veículo de publicação</w:t>
            </w:r>
          </w:p>
        </w:tc>
      </w:tr>
      <w:tr w:rsidR="00A82183" w14:paraId="51884E90"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2E42ECA" w14:textId="77777777" w:rsidR="00A82183" w:rsidRDefault="00000000">
            <w:pPr>
              <w:pStyle w:val="TableContents"/>
              <w:widowControl w:val="0"/>
              <w:spacing w:after="0" w:line="276" w:lineRule="auto"/>
            </w:pPr>
            <w:r>
              <w:t>NomeVeiculo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6E3F058" w14:textId="77777777" w:rsidR="00A82183" w:rsidRDefault="00000000">
            <w:pPr>
              <w:pStyle w:val="TableContents"/>
              <w:widowControl w:val="0"/>
              <w:spacing w:after="0" w:line="276" w:lineRule="auto"/>
            </w:pPr>
            <w:r>
              <w:t>Nome do veículo cadastrado no SEI</w:t>
            </w:r>
          </w:p>
        </w:tc>
      </w:tr>
      <w:tr w:rsidR="00A82183" w14:paraId="6FD59660"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753AC80B" w14:textId="77777777" w:rsidR="00A82183" w:rsidRDefault="00000000">
            <w:pPr>
              <w:pStyle w:val="TableContents"/>
              <w:widowControl w:val="0"/>
              <w:spacing w:after="0" w:line="276" w:lineRule="auto"/>
            </w:pPr>
            <w:r>
              <w:t>StaTipoVeiculo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B19571D" w14:textId="77777777" w:rsidR="00A82183" w:rsidRDefault="00000000">
            <w:pPr>
              <w:pStyle w:val="TableContents"/>
              <w:widowControl w:val="0"/>
              <w:spacing w:after="0" w:line="276" w:lineRule="auto"/>
            </w:pPr>
            <w:r>
              <w:t>I = Interno</w:t>
            </w:r>
          </w:p>
          <w:p w14:paraId="462FDCF6" w14:textId="77777777" w:rsidR="00A82183" w:rsidRDefault="00000000">
            <w:pPr>
              <w:pStyle w:val="TableContents"/>
              <w:widowControl w:val="0"/>
              <w:spacing w:after="0" w:line="276" w:lineRule="auto"/>
            </w:pPr>
            <w:r>
              <w:t>E = Externo</w:t>
            </w:r>
          </w:p>
          <w:p w14:paraId="353C92B9" w14:textId="77777777" w:rsidR="00A82183" w:rsidRDefault="00000000">
            <w:pPr>
              <w:pStyle w:val="TableContents"/>
              <w:widowControl w:val="0"/>
              <w:spacing w:after="0" w:line="276" w:lineRule="auto"/>
            </w:pPr>
            <w:r>
              <w:t>M = Modulo</w:t>
            </w:r>
          </w:p>
        </w:tc>
      </w:tr>
      <w:tr w:rsidR="00A82183" w14:paraId="7C81E221"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FF6D28A" w14:textId="77777777" w:rsidR="00A82183" w:rsidRDefault="00000000">
            <w:pPr>
              <w:pStyle w:val="TableContents"/>
              <w:widowControl w:val="0"/>
              <w:spacing w:after="0" w:line="276" w:lineRule="auto"/>
            </w:pPr>
            <w:r>
              <w:t>StaMotivo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6AF7E719" w14:textId="77777777" w:rsidR="00A82183" w:rsidRDefault="00000000">
            <w:pPr>
              <w:pStyle w:val="TableContents"/>
              <w:widowControl w:val="0"/>
              <w:spacing w:after="0" w:line="276" w:lineRule="auto"/>
            </w:pPr>
            <w:r>
              <w:t>1 = Publicação</w:t>
            </w:r>
          </w:p>
          <w:p w14:paraId="4369AABC" w14:textId="77777777" w:rsidR="00A82183" w:rsidRDefault="00000000">
            <w:pPr>
              <w:pStyle w:val="TableContents"/>
              <w:widowControl w:val="0"/>
              <w:spacing w:after="0" w:line="276" w:lineRule="auto"/>
            </w:pPr>
            <w:r>
              <w:t>2 = Retificação</w:t>
            </w:r>
          </w:p>
          <w:p w14:paraId="47C7C37D" w14:textId="77777777" w:rsidR="00A82183" w:rsidRDefault="00000000">
            <w:pPr>
              <w:pStyle w:val="TableContents"/>
              <w:widowControl w:val="0"/>
              <w:spacing w:after="0" w:line="276" w:lineRule="auto"/>
            </w:pPr>
            <w:r>
              <w:t>3 = Republicação</w:t>
            </w:r>
          </w:p>
          <w:p w14:paraId="55A38067" w14:textId="77777777" w:rsidR="00A82183" w:rsidRDefault="00000000">
            <w:pPr>
              <w:pStyle w:val="TableContents"/>
              <w:widowControl w:val="0"/>
              <w:spacing w:after="0" w:line="276" w:lineRule="auto"/>
            </w:pPr>
            <w:r>
              <w:t>4 = Apostilamento</w:t>
            </w:r>
          </w:p>
        </w:tc>
      </w:tr>
      <w:tr w:rsidR="00A82183" w14:paraId="6A557CF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CD0FB7" w14:textId="77777777" w:rsidR="00A82183" w:rsidRDefault="00000000">
            <w:pPr>
              <w:pStyle w:val="TableContents"/>
              <w:widowControl w:val="0"/>
              <w:spacing w:after="0" w:line="276" w:lineRule="auto"/>
            </w:pPr>
            <w:r>
              <w:t>Numero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EE09F8B" w14:textId="77777777" w:rsidR="00A82183" w:rsidRDefault="00000000">
            <w:pPr>
              <w:pStyle w:val="TableContents"/>
              <w:widowControl w:val="0"/>
              <w:spacing w:after="0" w:line="276" w:lineRule="auto"/>
            </w:pPr>
            <w:r>
              <w:t>Número da publicação</w:t>
            </w:r>
          </w:p>
        </w:tc>
      </w:tr>
      <w:tr w:rsidR="00A82183" w14:paraId="1B7A31B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A74DDE" w14:textId="77777777" w:rsidR="00A82183" w:rsidRDefault="00000000">
            <w:pPr>
              <w:pStyle w:val="TableContents"/>
              <w:widowControl w:val="0"/>
              <w:spacing w:after="0" w:line="276" w:lineRule="auto"/>
            </w:pPr>
            <w:r>
              <w:t>DataDisponibilizacao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632473" w14:textId="77777777" w:rsidR="00A82183" w:rsidRDefault="00000000">
            <w:pPr>
              <w:pStyle w:val="TableContents"/>
              <w:widowControl w:val="0"/>
              <w:spacing w:after="0" w:line="276" w:lineRule="auto"/>
            </w:pPr>
            <w:r>
              <w:t>Data da disponibilização</w:t>
            </w:r>
          </w:p>
        </w:tc>
      </w:tr>
      <w:tr w:rsidR="00A82183" w14:paraId="697F51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D1D61B" w14:textId="77777777" w:rsidR="00A82183" w:rsidRDefault="00000000">
            <w:pPr>
              <w:pStyle w:val="TableContents"/>
              <w:widowControl w:val="0"/>
              <w:spacing w:after="0" w:line="276" w:lineRule="auto"/>
            </w:pPr>
            <w:r>
              <w:t>DataPublicacao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0F8C1F" w14:textId="77777777" w:rsidR="00A82183" w:rsidRDefault="00000000">
            <w:pPr>
              <w:pStyle w:val="TableContents"/>
              <w:widowControl w:val="0"/>
              <w:spacing w:after="0" w:line="276" w:lineRule="auto"/>
            </w:pPr>
            <w:r>
              <w:t>Data da publicação</w:t>
            </w:r>
          </w:p>
        </w:tc>
      </w:tr>
      <w:tr w:rsidR="00A82183" w14:paraId="1068895C"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5469B68A" w14:textId="77777777" w:rsidR="00A82183" w:rsidRDefault="00000000">
            <w:pPr>
              <w:pStyle w:val="TableContents"/>
              <w:widowControl w:val="0"/>
              <w:spacing w:after="0" w:line="276" w:lineRule="auto"/>
            </w:pPr>
            <w:r>
              <w:t>Resumo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68CBE2C" w14:textId="77777777" w:rsidR="00A82183" w:rsidRDefault="00000000">
            <w:pPr>
              <w:pStyle w:val="TableContents"/>
              <w:widowControl w:val="0"/>
              <w:spacing w:after="0" w:line="276" w:lineRule="auto"/>
            </w:pPr>
            <w:r>
              <w:t>Texto do resumo da publicação</w:t>
            </w:r>
          </w:p>
        </w:tc>
      </w:tr>
      <w:tr w:rsidR="00A82183" w14:paraId="4C05338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6A4D24" w14:textId="77777777" w:rsidR="00A82183" w:rsidRDefault="00000000">
            <w:pPr>
              <w:pStyle w:val="TableContents"/>
              <w:widowControl w:val="0"/>
              <w:spacing w:after="0" w:line="276" w:lineRule="auto"/>
            </w:pPr>
            <w:r>
              <w:t>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1E12D4" w14:textId="77777777" w:rsidR="00A82183" w:rsidRDefault="00000000">
            <w:pPr>
              <w:pStyle w:val="TableContents"/>
              <w:widowControl w:val="0"/>
              <w:spacing w:after="0" w:line="276" w:lineRule="auto"/>
            </w:pPr>
            <w:r>
              <w:t>A = Agendado</w:t>
            </w:r>
          </w:p>
          <w:p w14:paraId="5EC5240F" w14:textId="77777777" w:rsidR="00A82183" w:rsidRDefault="00000000">
            <w:pPr>
              <w:pStyle w:val="TableContents"/>
              <w:widowControl w:val="0"/>
              <w:spacing w:after="0" w:line="276" w:lineRule="auto"/>
            </w:pPr>
            <w:r>
              <w:t>P = Publicado</w:t>
            </w:r>
          </w:p>
        </w:tc>
      </w:tr>
      <w:tr w:rsidR="00A82183" w14:paraId="3B64EEE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95D6D1" w14:textId="77777777" w:rsidR="00A82183" w:rsidRDefault="00000000">
            <w:pPr>
              <w:pStyle w:val="TableContents"/>
              <w:widowControl w:val="0"/>
              <w:spacing w:after="0" w:line="276" w:lineRule="auto"/>
            </w:pPr>
            <w:r>
              <w:t>ImprensaNacional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55F12E6" w14:textId="77777777" w:rsidR="00A82183" w:rsidRDefault="00000000">
            <w:pPr>
              <w:pStyle w:val="TableContents"/>
              <w:widowControl w:val="0"/>
              <w:spacing w:after="0" w:line="276" w:lineRule="auto"/>
            </w:pPr>
            <w:r>
              <w:t>Dados da Imprensa Nacional associados (ocorrência de PublicacaoImprensaNacionalAPI)</w:t>
            </w:r>
          </w:p>
        </w:tc>
      </w:tr>
    </w:tbl>
    <w:p w14:paraId="2A2CE1BD" w14:textId="77777777" w:rsidR="00A82183" w:rsidRDefault="00A82183"/>
    <w:p w14:paraId="16DCEBC0" w14:textId="77777777" w:rsidR="00A82183" w:rsidRDefault="00000000">
      <w:pPr>
        <w:pStyle w:val="Ttulo2"/>
      </w:pPr>
      <w:bookmarkStart w:id="1955" w:name="_Toc171671197"/>
      <w:bookmarkStart w:id="1956" w:name="__RefHeading___Toc28213_2823614150"/>
      <w:bookmarkStart w:id="1957" w:name="_Toc223560148"/>
      <w:bookmarkStart w:id="1958" w:name="_Toc223772254"/>
      <w:bookmarkStart w:id="1959" w:name="_Toc223782342"/>
      <w:bookmarkStart w:id="1960" w:name="_Toc223894824"/>
      <w:bookmarkStart w:id="1961" w:name="_Toc223911169"/>
      <w:bookmarkStart w:id="1962" w:name="_Toc224379991"/>
      <w:bookmarkStart w:id="1963" w:name="_Toc225675777"/>
      <w:bookmarkStart w:id="1964" w:name="_Toc225806739"/>
      <w:bookmarkStart w:id="1965" w:name="_Toc226042216"/>
      <w:bookmarkStart w:id="1966" w:name="_Toc226118045"/>
      <w:bookmarkStart w:id="1967" w:name="_Toc226422630"/>
      <w:bookmarkStart w:id="1968" w:name="_Toc226644453"/>
      <w:bookmarkStart w:id="1969" w:name="_Toc231601136"/>
      <w:r>
        <w:t>PublicacaoImprensaNacionalAPI</w:t>
      </w:r>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65B312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4CE14B" w14:textId="77777777" w:rsidR="00A82183" w:rsidRDefault="00000000">
            <w:pPr>
              <w:pStyle w:val="TableContents"/>
              <w:widowControl w:val="0"/>
              <w:spacing w:after="0" w:line="276" w:lineRule="auto"/>
            </w:pPr>
            <w:r>
              <w:t>IdVeiculo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6BCB19" w14:textId="77777777" w:rsidR="00A82183" w:rsidRDefault="00000000">
            <w:pPr>
              <w:pStyle w:val="TableContents"/>
              <w:widowControl w:val="0"/>
              <w:spacing w:after="0" w:line="276" w:lineRule="auto"/>
            </w:pPr>
            <w:r>
              <w:t>Identificador do veículo de publicação</w:t>
            </w:r>
          </w:p>
        </w:tc>
      </w:tr>
      <w:tr w:rsidR="00A82183" w14:paraId="210C5A62"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37AAD44" w14:textId="77777777" w:rsidR="00A82183" w:rsidRDefault="00000000">
            <w:pPr>
              <w:pStyle w:val="TableContents"/>
              <w:widowControl w:val="0"/>
              <w:spacing w:after="0" w:line="276" w:lineRule="auto"/>
            </w:pPr>
            <w:r>
              <w:t>SiglaVeiculo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455F7B2" w14:textId="77777777" w:rsidR="00A82183" w:rsidRDefault="00000000">
            <w:pPr>
              <w:pStyle w:val="TableContents"/>
              <w:widowControl w:val="0"/>
              <w:spacing w:after="0" w:line="276" w:lineRule="auto"/>
            </w:pPr>
            <w:r>
              <w:t>Sigla do veículo (exemplo: DOU)</w:t>
            </w:r>
          </w:p>
        </w:tc>
      </w:tr>
      <w:tr w:rsidR="00A82183" w14:paraId="4D28B87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F418AC" w14:textId="77777777" w:rsidR="00A82183" w:rsidRDefault="00000000">
            <w:pPr>
              <w:pStyle w:val="TableContents"/>
              <w:widowControl w:val="0"/>
              <w:spacing w:after="0" w:line="276" w:lineRule="auto"/>
            </w:pPr>
            <w:r>
              <w:lastRenderedPageBreak/>
              <w:t>DescricaoVeiculo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636BBB" w14:textId="77777777" w:rsidR="00A82183" w:rsidRDefault="00000000">
            <w:pPr>
              <w:pStyle w:val="TableContents"/>
              <w:widowControl w:val="0"/>
              <w:spacing w:after="0" w:line="276" w:lineRule="auto"/>
            </w:pPr>
            <w:r>
              <w:t>Descrição do veículo (exemplo: Diário Oficial da União)</w:t>
            </w:r>
          </w:p>
        </w:tc>
      </w:tr>
      <w:tr w:rsidR="00A82183" w14:paraId="1D2B547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3A0E77" w14:textId="77777777" w:rsidR="00A82183" w:rsidRDefault="00000000">
            <w:pPr>
              <w:pStyle w:val="TableContents"/>
              <w:widowControl w:val="0"/>
              <w:spacing w:after="0" w:line="276" w:lineRule="auto"/>
            </w:pPr>
            <w:r>
              <w:t>Pagina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49C586" w14:textId="77777777" w:rsidR="00A82183" w:rsidRDefault="00000000">
            <w:pPr>
              <w:pStyle w:val="TableContents"/>
              <w:widowControl w:val="0"/>
              <w:spacing w:after="0" w:line="276" w:lineRule="auto"/>
            </w:pPr>
            <w:r>
              <w:t>Página da publicação</w:t>
            </w:r>
          </w:p>
        </w:tc>
      </w:tr>
      <w:tr w:rsidR="00A82183" w14:paraId="51DD7C9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530D5A" w14:textId="77777777" w:rsidR="00A82183" w:rsidRDefault="00000000">
            <w:pPr>
              <w:pStyle w:val="TableContents"/>
              <w:widowControl w:val="0"/>
              <w:spacing w:after="0" w:line="276" w:lineRule="auto"/>
            </w:pPr>
            <w:r>
              <w:t>IdSecao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34062B" w14:textId="77777777" w:rsidR="00A82183" w:rsidRDefault="00000000">
            <w:pPr>
              <w:pStyle w:val="TableContents"/>
              <w:widowControl w:val="0"/>
              <w:spacing w:after="0" w:line="276" w:lineRule="auto"/>
            </w:pPr>
            <w:r>
              <w:t>Identificador interno da seção (exemplo: 100023)</w:t>
            </w:r>
          </w:p>
        </w:tc>
      </w:tr>
      <w:tr w:rsidR="00A82183" w14:paraId="252BF36C"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902301C" w14:textId="77777777" w:rsidR="00A82183" w:rsidRDefault="00000000">
            <w:pPr>
              <w:pStyle w:val="TableContents"/>
              <w:widowControl w:val="0"/>
              <w:spacing w:after="0" w:line="276" w:lineRule="auto"/>
            </w:pPr>
            <w:r>
              <w:t>Secao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3FC67EF" w14:textId="77777777" w:rsidR="00A82183" w:rsidRDefault="00000000">
            <w:pPr>
              <w:pStyle w:val="TableContents"/>
              <w:widowControl w:val="0"/>
              <w:spacing w:after="0" w:line="276" w:lineRule="auto"/>
            </w:pPr>
            <w:r>
              <w:t>Seção da publicação (exemplo: 2)</w:t>
            </w:r>
          </w:p>
        </w:tc>
      </w:tr>
      <w:tr w:rsidR="00A82183" w14:paraId="70D94B4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264789" w14:textId="77777777" w:rsidR="00A82183" w:rsidRDefault="00000000">
            <w:pPr>
              <w:pStyle w:val="TableContents"/>
              <w:widowControl w:val="0"/>
              <w:spacing w:after="0" w:line="276" w:lineRule="auto"/>
            </w:pPr>
            <w:r>
              <w:t>Data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930952" w14:textId="77777777" w:rsidR="00A82183" w:rsidRDefault="00000000">
            <w:pPr>
              <w:pStyle w:val="TableContents"/>
              <w:widowControl w:val="0"/>
              <w:spacing w:after="0" w:line="276" w:lineRule="auto"/>
            </w:pPr>
            <w:r>
              <w:t>Data da publicação</w:t>
            </w:r>
          </w:p>
        </w:tc>
      </w:tr>
    </w:tbl>
    <w:p w14:paraId="5B28ECDB" w14:textId="77777777" w:rsidR="00A82183" w:rsidRDefault="00A82183"/>
    <w:p w14:paraId="4C136B4B" w14:textId="77777777" w:rsidR="00A82183" w:rsidRDefault="00000000">
      <w:pPr>
        <w:pStyle w:val="Ttulo2"/>
      </w:pPr>
      <w:bookmarkStart w:id="1970" w:name="_Toc171671198"/>
      <w:bookmarkStart w:id="1971" w:name="__RefHeading___Toc28211_2823614150"/>
      <w:bookmarkStart w:id="1972" w:name="_Toc223560149"/>
      <w:bookmarkStart w:id="1973" w:name="_Toc223772255"/>
      <w:bookmarkStart w:id="1974" w:name="_Toc223782343"/>
      <w:bookmarkStart w:id="1975" w:name="_Toc223894825"/>
      <w:bookmarkStart w:id="1976" w:name="_Toc223911170"/>
      <w:bookmarkStart w:id="1977" w:name="_Toc224379992"/>
      <w:bookmarkStart w:id="1978" w:name="_Toc225675778"/>
      <w:bookmarkStart w:id="1979" w:name="_Toc225806740"/>
      <w:bookmarkStart w:id="1980" w:name="_Toc226042217"/>
      <w:bookmarkStart w:id="1981" w:name="_Toc226118046"/>
      <w:bookmarkStart w:id="1982" w:name="_Toc226422631"/>
      <w:bookmarkStart w:id="1983" w:name="_Toc226644454"/>
      <w:bookmarkStart w:id="1984" w:name="_Toc231601137"/>
      <w:r>
        <w:t>RemetenteAPI</w:t>
      </w:r>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7E83B2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07FF01"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CE8C46" w14:textId="77777777" w:rsidR="00A82183" w:rsidRDefault="00000000">
            <w:pPr>
              <w:pStyle w:val="TableContents"/>
              <w:widowControl w:val="0"/>
              <w:spacing w:after="0" w:line="276" w:lineRule="auto"/>
            </w:pPr>
            <w:r>
              <w:t>Sigla do remetente</w:t>
            </w:r>
          </w:p>
        </w:tc>
      </w:tr>
      <w:tr w:rsidR="00A82183" w14:paraId="5DF0093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318229"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5B2D91" w14:textId="77777777" w:rsidR="00A82183" w:rsidRDefault="00000000">
            <w:pPr>
              <w:pStyle w:val="TableContents"/>
              <w:widowControl w:val="0"/>
              <w:spacing w:after="0" w:line="276" w:lineRule="auto"/>
            </w:pPr>
            <w:r>
              <w:t>Nome do remetente</w:t>
            </w:r>
          </w:p>
        </w:tc>
      </w:tr>
      <w:tr w:rsidR="00A82183" w14:paraId="43CA541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9F42D9" w14:textId="77777777" w:rsidR="00A82183" w:rsidRDefault="00000000">
            <w:pPr>
              <w:pStyle w:val="TableContents"/>
              <w:widowControl w:val="0"/>
              <w:spacing w:after="0" w:line="276" w:lineRule="auto"/>
            </w:pPr>
            <w:r>
              <w:t>IdContato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D468EE" w14:textId="77777777" w:rsidR="00A82183" w:rsidRDefault="00000000">
            <w:pPr>
              <w:pStyle w:val="Standard"/>
              <w:spacing w:after="0" w:line="276" w:lineRule="auto"/>
              <w:ind w:left="0"/>
              <w:rPr>
                <w:lang w:eastAsia="zh-CN"/>
              </w:rPr>
            </w:pPr>
            <w:r>
              <w:rPr>
                <w:lang w:eastAsia="zh-CN"/>
              </w:rPr>
              <w:t>Identificador interno do remetente</w:t>
            </w:r>
          </w:p>
        </w:tc>
      </w:tr>
      <w:tr w:rsidR="00A82183" w14:paraId="0B34763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408EA32" w14:textId="77777777" w:rsidR="00A82183" w:rsidRDefault="00000000">
            <w:pPr>
              <w:pStyle w:val="TableContents"/>
              <w:widowControl w:val="0"/>
              <w:spacing w:after="0" w:line="276" w:lineRule="auto"/>
            </w:pPr>
            <w:r>
              <w:t>Cpf</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0D52F6" w14:textId="77777777" w:rsidR="00A82183" w:rsidRDefault="00000000">
            <w:pPr>
              <w:pStyle w:val="Standard"/>
              <w:spacing w:after="0" w:line="276" w:lineRule="auto"/>
              <w:ind w:left="0"/>
              <w:rPr>
                <w:lang w:eastAsia="zh-CN"/>
              </w:rPr>
            </w:pPr>
            <w:r>
              <w:rPr>
                <w:lang w:eastAsia="zh-CN"/>
              </w:rPr>
              <w:t>CPF do remetente</w:t>
            </w:r>
          </w:p>
        </w:tc>
      </w:tr>
      <w:tr w:rsidR="00A82183" w14:paraId="29021BF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A712EF" w14:textId="77777777" w:rsidR="00A82183" w:rsidRDefault="00000000">
            <w:pPr>
              <w:pStyle w:val="TableContents"/>
              <w:widowControl w:val="0"/>
              <w:spacing w:after="0" w:line="276" w:lineRule="auto"/>
            </w:pPr>
            <w:r>
              <w:t>Cnpj</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8E5290" w14:textId="77777777" w:rsidR="00A82183" w:rsidRDefault="00000000">
            <w:pPr>
              <w:pStyle w:val="Standard"/>
              <w:spacing w:after="0" w:line="276" w:lineRule="auto"/>
              <w:ind w:left="0"/>
              <w:rPr>
                <w:lang w:eastAsia="zh-CN"/>
              </w:rPr>
            </w:pPr>
            <w:r>
              <w:rPr>
                <w:lang w:eastAsia="zh-CN"/>
              </w:rPr>
              <w:t>CNPJ do remetente</w:t>
            </w:r>
          </w:p>
        </w:tc>
      </w:tr>
    </w:tbl>
    <w:p w14:paraId="50F83278" w14:textId="77777777" w:rsidR="00A82183" w:rsidRDefault="00A82183"/>
    <w:p w14:paraId="5CB4FE9B" w14:textId="77777777" w:rsidR="00A82183" w:rsidRDefault="00000000">
      <w:pPr>
        <w:pStyle w:val="Ttulo2"/>
      </w:pPr>
      <w:bookmarkStart w:id="1985" w:name="_Toc171671199"/>
      <w:bookmarkStart w:id="1986" w:name="__RefHeading___Toc28209_2823614150"/>
      <w:bookmarkStart w:id="1987" w:name="_Toc223560150"/>
      <w:bookmarkStart w:id="1988" w:name="_Toc223772256"/>
      <w:bookmarkStart w:id="1989" w:name="_Toc223782344"/>
      <w:bookmarkStart w:id="1990" w:name="_Toc223894826"/>
      <w:bookmarkStart w:id="1991" w:name="_Toc223911171"/>
      <w:bookmarkStart w:id="1992" w:name="_Toc224379993"/>
      <w:bookmarkStart w:id="1993" w:name="_Toc225675779"/>
      <w:bookmarkStart w:id="1994" w:name="_Toc225806741"/>
      <w:bookmarkStart w:id="1995" w:name="_Toc226042218"/>
      <w:bookmarkStart w:id="1996" w:name="_Toc226118047"/>
      <w:bookmarkStart w:id="1997" w:name="_Toc226422632"/>
      <w:bookmarkStart w:id="1998" w:name="_Toc226644455"/>
      <w:bookmarkStart w:id="1999" w:name="_Toc231601138"/>
      <w:r>
        <w:t>SaidaConsultarBlocoAPI</w:t>
      </w:r>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57A7E8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98786C" w14:textId="77777777" w:rsidR="00A82183" w:rsidRDefault="00000000">
            <w:pPr>
              <w:pStyle w:val="TableContents"/>
              <w:widowControl w:val="0"/>
              <w:spacing w:after="0" w:line="276" w:lineRule="auto"/>
            </w:pPr>
            <w:r>
              <w:t>IdBloco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50813B" w14:textId="77777777" w:rsidR="00A82183" w:rsidRDefault="00000000">
            <w:pPr>
              <w:pStyle w:val="TableContents"/>
              <w:widowControl w:val="0"/>
              <w:spacing w:after="0" w:line="276" w:lineRule="auto"/>
            </w:pPr>
            <w:r>
              <w:t>Identificador do bloco</w:t>
            </w:r>
          </w:p>
        </w:tc>
      </w:tr>
      <w:tr w:rsidR="00A82183" w14:paraId="27D0E86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554042"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8F12CC" w14:textId="77777777" w:rsidR="00A82183" w:rsidRDefault="00000000">
            <w:pPr>
              <w:pStyle w:val="TableContents"/>
              <w:widowControl w:val="0"/>
              <w:spacing w:after="0" w:line="276" w:lineRule="auto"/>
            </w:pPr>
            <w:r>
              <w:t>Descrição associada com o bloco</w:t>
            </w:r>
          </w:p>
        </w:tc>
      </w:tr>
      <w:tr w:rsidR="00A82183" w14:paraId="5C4ACCE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6FF45C" w14:textId="77777777" w:rsidR="00A82183" w:rsidRDefault="00000000">
            <w:pPr>
              <w:pStyle w:val="TableContents"/>
              <w:widowControl w:val="0"/>
              <w:spacing w:after="0" w:line="276" w:lineRule="auto"/>
            </w:pPr>
            <w:r>
              <w:t>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FE3175" w14:textId="77777777" w:rsidR="00A82183" w:rsidRDefault="00000000">
            <w:pPr>
              <w:pStyle w:val="TableContents"/>
              <w:widowControl w:val="0"/>
              <w:spacing w:after="0" w:line="276" w:lineRule="auto"/>
            </w:pPr>
            <w:r>
              <w:t>A = Assinatura</w:t>
            </w:r>
          </w:p>
          <w:p w14:paraId="23BC2CA6" w14:textId="77777777" w:rsidR="00A82183" w:rsidRDefault="00000000">
            <w:pPr>
              <w:pStyle w:val="TableContents"/>
              <w:widowControl w:val="0"/>
              <w:spacing w:after="0" w:line="276" w:lineRule="auto"/>
            </w:pPr>
            <w:r>
              <w:t>R = Reunião</w:t>
            </w:r>
          </w:p>
          <w:p w14:paraId="0509994D" w14:textId="77777777" w:rsidR="00A82183" w:rsidRDefault="00000000">
            <w:pPr>
              <w:pStyle w:val="TableContents"/>
              <w:widowControl w:val="0"/>
              <w:spacing w:after="0" w:line="276" w:lineRule="auto"/>
            </w:pPr>
            <w:r>
              <w:t>I = Interno</w:t>
            </w:r>
          </w:p>
        </w:tc>
      </w:tr>
      <w:tr w:rsidR="00A82183" w14:paraId="69DEDBB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CA3A105" w14:textId="77777777" w:rsidR="00A82183" w:rsidRDefault="00000000">
            <w:pPr>
              <w:pStyle w:val="TableContents"/>
              <w:widowControl w:val="0"/>
              <w:spacing w:after="0" w:line="276" w:lineRule="auto"/>
            </w:pPr>
            <w:r>
              <w:t>Estado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651441" w14:textId="77777777" w:rsidR="00A82183" w:rsidRDefault="00000000">
            <w:pPr>
              <w:pStyle w:val="TableContents"/>
              <w:widowControl w:val="0"/>
              <w:spacing w:after="0" w:line="276" w:lineRule="auto"/>
            </w:pPr>
            <w:r>
              <w:t>A = Aberto</w:t>
            </w:r>
          </w:p>
          <w:p w14:paraId="7CC700D7" w14:textId="77777777" w:rsidR="00A82183" w:rsidRDefault="00000000">
            <w:pPr>
              <w:pStyle w:val="TableContents"/>
              <w:widowControl w:val="0"/>
              <w:spacing w:after="0" w:line="276" w:lineRule="auto"/>
            </w:pPr>
            <w:r>
              <w:t>D = Disponibilizado</w:t>
            </w:r>
          </w:p>
          <w:p w14:paraId="7978226D" w14:textId="77777777" w:rsidR="00A82183" w:rsidRDefault="00000000">
            <w:pPr>
              <w:pStyle w:val="TableContents"/>
              <w:widowControl w:val="0"/>
              <w:spacing w:after="0" w:line="276" w:lineRule="auto"/>
            </w:pPr>
            <w:r>
              <w:t>B = Recebido</w:t>
            </w:r>
          </w:p>
          <w:p w14:paraId="10CDA636" w14:textId="77777777" w:rsidR="00A82183" w:rsidRDefault="00000000">
            <w:pPr>
              <w:pStyle w:val="TableContents"/>
              <w:widowControl w:val="0"/>
              <w:spacing w:after="0" w:line="276" w:lineRule="auto"/>
            </w:pPr>
            <w:r>
              <w:t>R = Retornado</w:t>
            </w:r>
          </w:p>
          <w:p w14:paraId="3C6E2DC6" w14:textId="77777777" w:rsidR="00A82183" w:rsidRDefault="00000000">
            <w:pPr>
              <w:pStyle w:val="TableContents"/>
              <w:widowControl w:val="0"/>
              <w:spacing w:after="0" w:line="276" w:lineRule="auto"/>
            </w:pPr>
            <w:r>
              <w:t>C = Concluído</w:t>
            </w:r>
          </w:p>
        </w:tc>
      </w:tr>
      <w:tr w:rsidR="00A82183" w14:paraId="56B7A52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9F228B" w14:textId="77777777" w:rsidR="00A82183" w:rsidRDefault="00000000">
            <w:pPr>
              <w:pStyle w:val="TableContents"/>
              <w:widowControl w:val="0"/>
              <w:spacing w:after="0" w:line="276" w:lineRule="auto"/>
            </w:pPr>
            <w:r>
              <w:t>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FCF108" w14:textId="77777777" w:rsidR="00A82183" w:rsidRDefault="00000000">
            <w:pPr>
              <w:pStyle w:val="TableContents"/>
              <w:widowControl w:val="0"/>
              <w:spacing w:after="0" w:line="276" w:lineRule="auto"/>
            </w:pPr>
            <w:r>
              <w:t>Unidade que gerou o bloco (ocorrência de UnidadeAPI)</w:t>
            </w:r>
          </w:p>
        </w:tc>
      </w:tr>
      <w:tr w:rsidR="00A82183" w14:paraId="199D132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E46F266" w14:textId="77777777" w:rsidR="00A82183" w:rsidRDefault="00000000">
            <w:pPr>
              <w:pStyle w:val="TableContents"/>
              <w:widowControl w:val="0"/>
              <w:spacing w:after="0" w:line="276" w:lineRule="auto"/>
            </w:pPr>
            <w:r>
              <w:t>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CE2638" w14:textId="77777777" w:rsidR="00A82183" w:rsidRDefault="00000000">
            <w:pPr>
              <w:pStyle w:val="TableContents"/>
              <w:widowControl w:val="0"/>
              <w:spacing w:after="0" w:line="276" w:lineRule="auto"/>
            </w:pPr>
            <w:r>
              <w:t>Usuário que gerou o bloco (ocorrência de UsuarioAPI)</w:t>
            </w:r>
          </w:p>
        </w:tc>
      </w:tr>
      <w:tr w:rsidR="00A82183" w14:paraId="7939535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F48CB8" w14:textId="77777777" w:rsidR="00A82183" w:rsidRDefault="00000000">
            <w:pPr>
              <w:pStyle w:val="TableContents"/>
              <w:widowControl w:val="0"/>
              <w:spacing w:after="0" w:line="276" w:lineRule="auto"/>
            </w:pPr>
            <w:r>
              <w:t>SinPrioridade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C7489B" w14:textId="77777777" w:rsidR="00A82183" w:rsidRDefault="00000000">
            <w:pPr>
              <w:pStyle w:val="TableContents"/>
              <w:widowControl w:val="0"/>
              <w:spacing w:after="0" w:line="276" w:lineRule="auto"/>
            </w:pPr>
            <w:r>
              <w:t>S/N – Indica se o bloco foi sinalizado como prioritário na unidade</w:t>
            </w:r>
          </w:p>
        </w:tc>
      </w:tr>
      <w:tr w:rsidR="00A82183" w14:paraId="334D80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406776" w14:textId="77777777" w:rsidR="00A82183" w:rsidRDefault="00000000">
            <w:pPr>
              <w:pStyle w:val="TableContents"/>
              <w:widowControl w:val="0"/>
              <w:spacing w:after="0" w:line="276" w:lineRule="auto"/>
            </w:pPr>
            <w:r>
              <w:t>SinRevisao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CDEEC2" w14:textId="77777777" w:rsidR="00A82183" w:rsidRDefault="00000000">
            <w:pPr>
              <w:pStyle w:val="TableContents"/>
              <w:widowControl w:val="0"/>
              <w:spacing w:after="0" w:line="276" w:lineRule="auto"/>
            </w:pPr>
            <w:r>
              <w:t>S/N – Indica se o bloco foi sinalizado como revisado na unidade</w:t>
            </w:r>
          </w:p>
        </w:tc>
      </w:tr>
      <w:tr w:rsidR="00A82183" w14:paraId="652E921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593A34" w14:textId="77777777" w:rsidR="00A82183" w:rsidRDefault="00000000">
            <w:pPr>
              <w:pStyle w:val="TableContents"/>
              <w:widowControl w:val="0"/>
              <w:spacing w:after="0" w:line="276" w:lineRule="auto"/>
            </w:pPr>
            <w:r>
              <w:t>UsuarioAtribuicao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1AB8C0" w14:textId="77777777" w:rsidR="00A82183" w:rsidRDefault="00000000">
            <w:pPr>
              <w:pStyle w:val="TableContents"/>
              <w:widowControl w:val="0"/>
              <w:spacing w:after="0" w:line="276" w:lineRule="auto"/>
            </w:pPr>
            <w:r>
              <w:t>Dados do usuário para o qual o bloco foi atribuído na unidade (ocorrência de UsuarioAPI)</w:t>
            </w:r>
          </w:p>
        </w:tc>
      </w:tr>
      <w:tr w:rsidR="00A82183" w14:paraId="527F715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A83FBF" w14:textId="77777777" w:rsidR="00A82183" w:rsidRDefault="00000000">
            <w:pPr>
              <w:pStyle w:val="TableContents"/>
              <w:widowControl w:val="0"/>
              <w:spacing w:after="0" w:line="276" w:lineRule="auto"/>
            </w:pPr>
            <w:r>
              <w:t>UnidadesDisponibilizacao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A25ABA" w14:textId="77777777" w:rsidR="00A82183" w:rsidRDefault="00000000">
            <w:pPr>
              <w:pStyle w:val="TableContents"/>
              <w:widowControl w:val="0"/>
              <w:spacing w:after="0" w:line="276" w:lineRule="auto"/>
            </w:pPr>
            <w:r>
              <w:t>Unidades configuradas para disponibilização (conjunto de UnidadeAPI)</w:t>
            </w:r>
          </w:p>
        </w:tc>
      </w:tr>
      <w:tr w:rsidR="00A82183" w14:paraId="76AC1CA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2B8299" w14:textId="77777777" w:rsidR="00A82183" w:rsidRDefault="00000000">
            <w:pPr>
              <w:pStyle w:val="TableContents"/>
              <w:widowControl w:val="0"/>
              <w:spacing w:after="0" w:line="276" w:lineRule="auto"/>
            </w:pPr>
            <w:r>
              <w:t>Protocolos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3E14AD" w14:textId="77777777" w:rsidR="00A82183" w:rsidRDefault="00000000">
            <w:pPr>
              <w:pStyle w:val="TableContents"/>
              <w:widowControl w:val="0"/>
              <w:spacing w:after="0" w:line="276" w:lineRule="auto"/>
            </w:pPr>
            <w:r>
              <w:t>Protocolos do bloco (conjunto de ProtocoloBlocoAPI)</w:t>
            </w:r>
          </w:p>
        </w:tc>
      </w:tr>
    </w:tbl>
    <w:p w14:paraId="43D4B492" w14:textId="77777777" w:rsidR="00A82183" w:rsidRDefault="00A82183"/>
    <w:p w14:paraId="522026F8" w14:textId="77777777" w:rsidR="00A82183" w:rsidRDefault="00000000">
      <w:pPr>
        <w:pStyle w:val="Ttulo2"/>
      </w:pPr>
      <w:bookmarkStart w:id="2000" w:name="_Toc171671200"/>
      <w:bookmarkStart w:id="2001" w:name="__RefHeading___Toc28207_2823614150"/>
      <w:bookmarkStart w:id="2002" w:name="_Toc223560151"/>
      <w:bookmarkStart w:id="2003" w:name="_Toc223772257"/>
      <w:bookmarkStart w:id="2004" w:name="_Toc223782345"/>
      <w:bookmarkStart w:id="2005" w:name="_Toc223894827"/>
      <w:bookmarkStart w:id="2006" w:name="_Toc223911172"/>
      <w:bookmarkStart w:id="2007" w:name="_Toc224379994"/>
      <w:bookmarkStart w:id="2008" w:name="_Toc225675780"/>
      <w:bookmarkStart w:id="2009" w:name="_Toc225806742"/>
      <w:bookmarkStart w:id="2010" w:name="_Toc226042219"/>
      <w:bookmarkStart w:id="2011" w:name="_Toc226118048"/>
      <w:bookmarkStart w:id="2012" w:name="_Toc226422633"/>
      <w:bookmarkStart w:id="2013" w:name="_Toc226644456"/>
      <w:bookmarkStart w:id="2014" w:name="_Toc231601139"/>
      <w:r>
        <w:t>SaidaConsultarDocumentoAPI</w:t>
      </w:r>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C9273E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83E172"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6C94B9" w14:textId="77777777" w:rsidR="00A82183" w:rsidRDefault="00000000">
            <w:pPr>
              <w:pStyle w:val="TableContents"/>
              <w:widowControl w:val="0"/>
              <w:spacing w:after="0" w:line="276" w:lineRule="auto"/>
            </w:pPr>
            <w:r>
              <w:t>Id interno do processo no SEI. Exemplo: 1210000000774</w:t>
            </w:r>
          </w:p>
        </w:tc>
      </w:tr>
      <w:tr w:rsidR="00A82183" w14:paraId="0DB5CCC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974E73E" w14:textId="77777777" w:rsidR="00A82183" w:rsidRDefault="00000000">
            <w:pPr>
              <w:pStyle w:val="TableContents"/>
              <w:widowControl w:val="0"/>
              <w:spacing w:after="0" w:line="276" w:lineRule="auto"/>
            </w:pPr>
            <w:r>
              <w:t>ProcedimentoFormatado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D80147" w14:textId="77777777" w:rsidR="00A82183" w:rsidRDefault="00000000">
            <w:pPr>
              <w:pStyle w:val="TableContents"/>
              <w:widowControl w:val="0"/>
              <w:spacing w:after="0" w:line="276" w:lineRule="auto"/>
            </w:pPr>
            <w:r>
              <w:t>Número do processo visível para o usuário. Exemplo: 12.1.000000077-4</w:t>
            </w:r>
          </w:p>
        </w:tc>
      </w:tr>
      <w:tr w:rsidR="00A82183" w14:paraId="16E91B4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7D8274"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024A4B" w14:textId="77777777" w:rsidR="00A82183" w:rsidRDefault="00000000">
            <w:pPr>
              <w:pStyle w:val="TableContents"/>
              <w:widowControl w:val="0"/>
              <w:spacing w:after="0" w:line="276" w:lineRule="auto"/>
            </w:pPr>
            <w:r>
              <w:t>Id interno do documento no SEI. Exemplo: 1140000000872</w:t>
            </w:r>
          </w:p>
        </w:tc>
      </w:tr>
      <w:tr w:rsidR="00A82183" w14:paraId="6EAA8F6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C757C5" w14:textId="77777777" w:rsidR="00A82183" w:rsidRDefault="00000000">
            <w:pPr>
              <w:pStyle w:val="TableContents"/>
              <w:widowControl w:val="0"/>
              <w:spacing w:after="0" w:line="276" w:lineRule="auto"/>
            </w:pPr>
            <w:r>
              <w:t>DocumentoFormatado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7EDB2A" w14:textId="77777777" w:rsidR="00A82183" w:rsidRDefault="00000000">
            <w:pPr>
              <w:pStyle w:val="TableContents"/>
              <w:widowControl w:val="0"/>
              <w:spacing w:after="0" w:line="276" w:lineRule="auto"/>
            </w:pPr>
            <w:r>
              <w:t>Número do documento visível para o usuário. Exemplo: 0003934</w:t>
            </w:r>
          </w:p>
        </w:tc>
      </w:tr>
      <w:tr w:rsidR="00A82183" w14:paraId="1418230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4B7420" w14:textId="77777777" w:rsidR="00A82183" w:rsidRDefault="00000000">
            <w:pPr>
              <w:pStyle w:val="TableContents"/>
              <w:widowControl w:val="0"/>
              <w:spacing w:after="0" w:line="276" w:lineRule="auto"/>
            </w:pPr>
            <w:r>
              <w:t>NivelAcessoLocal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9B2BB15" w14:textId="77777777" w:rsidR="00A82183" w:rsidRDefault="00000000">
            <w:pPr>
              <w:pStyle w:val="TableContents"/>
              <w:widowControl w:val="0"/>
              <w:spacing w:after="0" w:line="276" w:lineRule="auto"/>
            </w:pPr>
            <w:r>
              <w:t>Indica o nível de acesso registrado no cadastro do documento:</w:t>
            </w:r>
          </w:p>
          <w:p w14:paraId="28BFC4BC" w14:textId="77777777" w:rsidR="00A82183" w:rsidRDefault="00000000">
            <w:pPr>
              <w:pStyle w:val="TableContents"/>
              <w:widowControl w:val="0"/>
              <w:numPr>
                <w:ilvl w:val="0"/>
                <w:numId w:val="86"/>
              </w:numPr>
              <w:spacing w:after="0" w:line="276" w:lineRule="auto"/>
            </w:pPr>
            <w:r>
              <w:t>0 = Público</w:t>
            </w:r>
          </w:p>
          <w:p w14:paraId="5FEB2B4C" w14:textId="77777777" w:rsidR="00A82183" w:rsidRDefault="00000000">
            <w:pPr>
              <w:pStyle w:val="TableContents"/>
              <w:widowControl w:val="0"/>
              <w:numPr>
                <w:ilvl w:val="0"/>
                <w:numId w:val="86"/>
              </w:numPr>
              <w:spacing w:after="0" w:line="276" w:lineRule="auto"/>
            </w:pPr>
            <w:r>
              <w:t>1 = Restrito</w:t>
            </w:r>
          </w:p>
          <w:p w14:paraId="5BE8FBFE" w14:textId="77777777" w:rsidR="00A82183" w:rsidRDefault="00000000">
            <w:pPr>
              <w:pStyle w:val="TableContents"/>
              <w:widowControl w:val="0"/>
              <w:numPr>
                <w:ilvl w:val="0"/>
                <w:numId w:val="86"/>
              </w:numPr>
              <w:spacing w:after="0" w:line="276" w:lineRule="auto"/>
            </w:pPr>
            <w:r>
              <w:t>2 = Sigiloso</w:t>
            </w:r>
          </w:p>
        </w:tc>
      </w:tr>
      <w:tr w:rsidR="00A82183" w14:paraId="58A570A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03AE22" w14:textId="77777777" w:rsidR="00A82183" w:rsidRDefault="00000000">
            <w:pPr>
              <w:pStyle w:val="TableContents"/>
              <w:widowControl w:val="0"/>
              <w:spacing w:after="0" w:line="276" w:lineRule="auto"/>
            </w:pPr>
            <w:r>
              <w:t>NivelAcessoGlobal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3C4737" w14:textId="77777777" w:rsidR="00A82183" w:rsidRDefault="00000000">
            <w:pPr>
              <w:pStyle w:val="TableContents"/>
              <w:widowControl w:val="0"/>
              <w:spacing w:after="0" w:line="276" w:lineRule="auto"/>
            </w:pPr>
            <w:r>
              <w:t>Indica o nível de acesso geral aplicado ao processo:</w:t>
            </w:r>
          </w:p>
          <w:p w14:paraId="5084BC02" w14:textId="77777777" w:rsidR="00A82183" w:rsidRDefault="00000000">
            <w:pPr>
              <w:pStyle w:val="TableContents"/>
              <w:widowControl w:val="0"/>
              <w:numPr>
                <w:ilvl w:val="0"/>
                <w:numId w:val="87"/>
              </w:numPr>
              <w:spacing w:after="0" w:line="276" w:lineRule="auto"/>
            </w:pPr>
            <w:r>
              <w:t>0 = Público</w:t>
            </w:r>
          </w:p>
          <w:p w14:paraId="0F2D66F4" w14:textId="77777777" w:rsidR="00A82183" w:rsidRDefault="00000000">
            <w:pPr>
              <w:pStyle w:val="TableContents"/>
              <w:widowControl w:val="0"/>
              <w:numPr>
                <w:ilvl w:val="0"/>
                <w:numId w:val="87"/>
              </w:numPr>
              <w:spacing w:after="0" w:line="276" w:lineRule="auto"/>
            </w:pPr>
            <w:r>
              <w:t>1 = Restrito</w:t>
            </w:r>
          </w:p>
          <w:p w14:paraId="5BD36A64" w14:textId="77777777" w:rsidR="00A82183" w:rsidRDefault="00000000">
            <w:pPr>
              <w:pStyle w:val="TableContents"/>
              <w:widowControl w:val="0"/>
              <w:numPr>
                <w:ilvl w:val="0"/>
                <w:numId w:val="87"/>
              </w:numPr>
              <w:spacing w:after="0" w:line="276" w:lineRule="auto"/>
            </w:pPr>
            <w:r>
              <w:lastRenderedPageBreak/>
              <w:t>2 = Sigiloso</w:t>
            </w:r>
          </w:p>
        </w:tc>
      </w:tr>
      <w:tr w:rsidR="00A82183" w14:paraId="2434FEB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E03100" w14:textId="77777777" w:rsidR="00A82183" w:rsidRDefault="00000000">
            <w:pPr>
              <w:pStyle w:val="TableContents"/>
              <w:widowControl w:val="0"/>
              <w:spacing w:after="0" w:line="276" w:lineRule="auto"/>
            </w:pPr>
            <w:r>
              <w:lastRenderedPageBreak/>
              <w:t>LinkAcesso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C4C7E1" w14:textId="77777777" w:rsidR="00A82183" w:rsidRDefault="00000000">
            <w:pPr>
              <w:pStyle w:val="TableContents"/>
              <w:widowControl w:val="0"/>
              <w:spacing w:after="0" w:line="276" w:lineRule="auto"/>
            </w:pPr>
            <w:r>
              <w:t>Link para acesso ao documento</w:t>
            </w:r>
          </w:p>
        </w:tc>
      </w:tr>
      <w:tr w:rsidR="00A82183" w14:paraId="63BA70D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01DB08B" w14:textId="77777777" w:rsidR="00A82183" w:rsidRDefault="00000000">
            <w:pPr>
              <w:pStyle w:val="TableContents"/>
              <w:widowControl w:val="0"/>
              <w:spacing w:after="0" w:line="276" w:lineRule="auto"/>
            </w:pPr>
            <w:r>
              <w:t>Serie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0A7F17" w14:textId="77777777" w:rsidR="00A82183" w:rsidRDefault="00000000">
            <w:pPr>
              <w:pStyle w:val="TableContents"/>
              <w:widowControl w:val="0"/>
              <w:spacing w:after="0" w:line="276" w:lineRule="auto"/>
            </w:pPr>
            <w:r>
              <w:t>Dados do tipo do documento (ocorrência de SerieAPI)</w:t>
            </w:r>
          </w:p>
        </w:tc>
      </w:tr>
      <w:tr w:rsidR="00A82183" w14:paraId="36755C0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87DFFF" w14:textId="77777777" w:rsidR="00A82183" w:rsidRDefault="00000000">
            <w:pPr>
              <w:pStyle w:val="TableContents"/>
              <w:widowControl w:val="0"/>
              <w:spacing w:after="0" w:line="276" w:lineRule="auto"/>
            </w:pPr>
            <w:r>
              <w:t>Numero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A8DEBA" w14:textId="77777777" w:rsidR="00A82183" w:rsidRDefault="00000000">
            <w:pPr>
              <w:pStyle w:val="TableContents"/>
              <w:widowControl w:val="0"/>
              <w:spacing w:after="0" w:line="276" w:lineRule="auto"/>
            </w:pPr>
            <w:r>
              <w:t>Número do documento</w:t>
            </w:r>
          </w:p>
        </w:tc>
      </w:tr>
      <w:tr w:rsidR="00A82183" w14:paraId="529403F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58CDA3" w14:textId="77777777" w:rsidR="00A82183" w:rsidRDefault="00000000">
            <w:pPr>
              <w:pStyle w:val="TableContents"/>
              <w:widowControl w:val="0"/>
              <w:spacing w:after="0" w:line="276" w:lineRule="auto"/>
            </w:pPr>
            <w:r>
              <w:t>NomeArvore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D5D689" w14:textId="77777777" w:rsidR="00A82183" w:rsidRDefault="00000000">
            <w:pPr>
              <w:pStyle w:val="TableContents"/>
              <w:widowControl w:val="0"/>
              <w:spacing w:after="0" w:line="276" w:lineRule="auto"/>
            </w:pPr>
            <w:r>
              <w:t>Nome complementar exibido na árvore de documentos do processo</w:t>
            </w:r>
          </w:p>
        </w:tc>
      </w:tr>
      <w:tr w:rsidR="00A82183" w14:paraId="48581ED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68C511" w14:textId="77777777" w:rsidR="00A82183" w:rsidRDefault="00000000">
            <w:pPr>
              <w:pStyle w:val="TableContents"/>
              <w:widowControl w:val="0"/>
              <w:spacing w:after="0" w:line="276" w:lineRule="auto"/>
            </w:pPr>
            <w:r>
              <w:t>DinValor</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5CE8B4" w14:textId="77777777" w:rsidR="00A82183" w:rsidRDefault="00000000">
            <w:pPr>
              <w:pStyle w:val="TableContents"/>
              <w:widowControl w:val="0"/>
              <w:spacing w:after="0" w:line="276" w:lineRule="auto"/>
            </w:pPr>
            <w:r>
              <w:t>Valor monetário do documento</w:t>
            </w:r>
          </w:p>
        </w:tc>
      </w:tr>
      <w:tr w:rsidR="00A82183" w14:paraId="691BE58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A371E5"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5557F3" w14:textId="77777777" w:rsidR="00A82183" w:rsidRDefault="00000000">
            <w:pPr>
              <w:pStyle w:val="TableContents"/>
              <w:widowControl w:val="0"/>
              <w:spacing w:after="0" w:line="276" w:lineRule="auto"/>
            </w:pPr>
            <w:r>
              <w:t>Descrição do documento</w:t>
            </w:r>
          </w:p>
        </w:tc>
      </w:tr>
      <w:tr w:rsidR="00A82183" w14:paraId="1364F8B4"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6E428872" w14:textId="77777777" w:rsidR="00A82183" w:rsidRDefault="00000000">
            <w:pPr>
              <w:pStyle w:val="TableContents"/>
              <w:widowControl w:val="0"/>
              <w:spacing w:after="0" w:line="276" w:lineRule="auto"/>
            </w:pPr>
            <w:r>
              <w:t>Data</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09797407" w14:textId="77777777" w:rsidR="00A82183" w:rsidRDefault="00000000">
            <w:pPr>
              <w:pStyle w:val="TableContents"/>
              <w:widowControl w:val="0"/>
              <w:spacing w:after="0" w:line="276" w:lineRule="auto"/>
            </w:pPr>
            <w:r>
              <w:t>Data de geração para documentos internos e para documentos externos é a data informada na tela de cadastro</w:t>
            </w:r>
          </w:p>
        </w:tc>
      </w:tr>
      <w:tr w:rsidR="00A82183" w14:paraId="43AF0FA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A5C1CC" w14:textId="77777777" w:rsidR="00A82183" w:rsidRDefault="00000000">
            <w:pPr>
              <w:pStyle w:val="TableContents"/>
              <w:widowControl w:val="0"/>
              <w:spacing w:after="0" w:line="276" w:lineRule="auto"/>
            </w:pPr>
            <w:r>
              <w:t>UnidadeElaboradora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086FA0" w14:textId="77777777" w:rsidR="00A82183" w:rsidRDefault="00000000">
            <w:pPr>
              <w:pStyle w:val="TableContents"/>
              <w:widowControl w:val="0"/>
              <w:spacing w:after="0" w:line="276" w:lineRule="auto"/>
            </w:pPr>
            <w:r>
              <w:t>Dados da unidade que gerou o documento (ocorrência de UnidadeAPI)</w:t>
            </w:r>
          </w:p>
        </w:tc>
      </w:tr>
      <w:tr w:rsidR="00A82183" w14:paraId="2EE9875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DF8ABA0" w14:textId="77777777" w:rsidR="00A82183" w:rsidRDefault="00000000">
            <w:pPr>
              <w:pStyle w:val="TableContents"/>
              <w:widowControl w:val="0"/>
              <w:spacing w:after="0" w:line="276" w:lineRule="auto"/>
            </w:pPr>
            <w:r>
              <w:t>AndamentoGeracao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DCDBD0" w14:textId="77777777" w:rsidR="00A82183" w:rsidRDefault="00000000">
            <w:pPr>
              <w:pStyle w:val="TableContents"/>
              <w:widowControl w:val="0"/>
              <w:spacing w:after="0" w:line="276" w:lineRule="auto"/>
            </w:pPr>
            <w:r>
              <w:t>Informações do andamento de geração (ocorrência de AndamentoAPI)</w:t>
            </w:r>
          </w:p>
        </w:tc>
      </w:tr>
      <w:tr w:rsidR="00A82183" w14:paraId="23B4165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FADB98" w14:textId="77777777" w:rsidR="00A82183" w:rsidRDefault="00000000">
            <w:pPr>
              <w:pStyle w:val="TableContents"/>
              <w:widowControl w:val="0"/>
              <w:spacing w:after="0" w:line="276" w:lineRule="auto"/>
            </w:pPr>
            <w:r>
              <w:t>Assinaturas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C723C4" w14:textId="77777777" w:rsidR="00A82183" w:rsidRDefault="00000000">
            <w:pPr>
              <w:pStyle w:val="TableContents"/>
              <w:widowControl w:val="0"/>
              <w:spacing w:after="0" w:line="276" w:lineRule="auto"/>
            </w:pPr>
            <w:r>
              <w:t>Assinaturas do documento (conjunto de AssinaturaAPI)</w:t>
            </w:r>
          </w:p>
        </w:tc>
      </w:tr>
      <w:tr w:rsidR="00A82183" w14:paraId="0E9E9B6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C98595" w14:textId="77777777" w:rsidR="00A82183" w:rsidRDefault="00000000">
            <w:pPr>
              <w:pStyle w:val="TableContents"/>
              <w:widowControl w:val="0"/>
              <w:spacing w:after="0" w:line="276" w:lineRule="auto"/>
            </w:pPr>
            <w:r>
              <w:t>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1682A4" w14:textId="77777777" w:rsidR="00A82183" w:rsidRDefault="00000000">
            <w:pPr>
              <w:pStyle w:val="TableContents"/>
              <w:widowControl w:val="0"/>
              <w:spacing w:after="0" w:line="276" w:lineRule="auto"/>
            </w:pPr>
            <w:r>
              <w:t>Informações de publicação do documento (conjunto de PublicacaoAPI)</w:t>
            </w:r>
          </w:p>
        </w:tc>
      </w:tr>
      <w:tr w:rsidR="00A82183" w14:paraId="0390F85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BD9A3B" w14:textId="77777777" w:rsidR="00A82183" w:rsidRDefault="00000000">
            <w:pPr>
              <w:pStyle w:val="TableContents"/>
              <w:widowControl w:val="0"/>
              <w:spacing w:after="0" w:line="276" w:lineRule="auto"/>
            </w:pPr>
            <w:r>
              <w:t>Campos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D2D062" w14:textId="77777777" w:rsidR="00A82183" w:rsidRDefault="00000000">
            <w:pPr>
              <w:pStyle w:val="TableContents"/>
              <w:widowControl w:val="0"/>
              <w:spacing w:after="0" w:line="276" w:lineRule="auto"/>
            </w:pPr>
            <w:r>
              <w:t>Campos do formulário (conjunto de CampoAPI)</w:t>
            </w:r>
          </w:p>
        </w:tc>
      </w:tr>
      <w:tr w:rsidR="00A82183" w14:paraId="5643894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934EE2" w14:textId="77777777" w:rsidR="00A82183" w:rsidRDefault="00000000">
            <w:pPr>
              <w:pStyle w:val="TableContents"/>
              <w:widowControl w:val="0"/>
              <w:spacing w:after="0" w:line="276" w:lineRule="auto"/>
            </w:pPr>
            <w:r>
              <w:t>Blocos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461FED" w14:textId="77777777" w:rsidR="00A82183" w:rsidRDefault="00000000">
            <w:pPr>
              <w:pStyle w:val="TableContents"/>
              <w:widowControl w:val="0"/>
              <w:spacing w:after="0" w:line="276" w:lineRule="auto"/>
            </w:pPr>
            <w:r>
              <w:t>Blocos na unidade atual que contém o documento (conjunto de BlocoAPI)</w:t>
            </w:r>
          </w:p>
        </w:tc>
      </w:tr>
    </w:tbl>
    <w:p w14:paraId="77F591B9" w14:textId="77777777" w:rsidR="00A82183" w:rsidRDefault="00A82183"/>
    <w:p w14:paraId="22E463DD" w14:textId="77777777" w:rsidR="00A82183" w:rsidRDefault="00000000">
      <w:pPr>
        <w:pStyle w:val="Ttulo2"/>
      </w:pPr>
      <w:bookmarkStart w:id="2015" w:name="_Toc171671201"/>
      <w:bookmarkStart w:id="2016" w:name="__RefHeading___Toc28205_2823614150"/>
      <w:bookmarkStart w:id="2017" w:name="_Toc223560152"/>
      <w:bookmarkStart w:id="2018" w:name="_Toc223772258"/>
      <w:bookmarkStart w:id="2019" w:name="_Toc223782346"/>
      <w:bookmarkStart w:id="2020" w:name="_Toc223894828"/>
      <w:bookmarkStart w:id="2021" w:name="_Toc223911173"/>
      <w:bookmarkStart w:id="2022" w:name="_Toc224379995"/>
      <w:bookmarkStart w:id="2023" w:name="_Toc225675781"/>
      <w:bookmarkStart w:id="2024" w:name="_Toc225806743"/>
      <w:bookmarkStart w:id="2025" w:name="_Toc226042220"/>
      <w:bookmarkStart w:id="2026" w:name="_Toc226118049"/>
      <w:bookmarkStart w:id="2027" w:name="_Toc226422634"/>
      <w:bookmarkStart w:id="2028" w:name="_Toc226644457"/>
      <w:bookmarkStart w:id="2029" w:name="_Toc231601140"/>
      <w:r>
        <w:t>SaidaConsultarProcedimentoAPI</w:t>
      </w:r>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75406A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D7E04A"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C449E8" w14:textId="77777777" w:rsidR="00A82183" w:rsidRDefault="00000000">
            <w:pPr>
              <w:pStyle w:val="TableContents"/>
              <w:widowControl w:val="0"/>
              <w:spacing w:after="0" w:line="276" w:lineRule="auto"/>
            </w:pPr>
            <w:r>
              <w:t>Id interno do processo no SEI. Exemplo: 1210000000774</w:t>
            </w:r>
          </w:p>
        </w:tc>
      </w:tr>
      <w:tr w:rsidR="00A82183" w14:paraId="7788163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8FDF13" w14:textId="77777777" w:rsidR="00A82183" w:rsidRDefault="00000000">
            <w:pPr>
              <w:pStyle w:val="TableContents"/>
              <w:widowControl w:val="0"/>
              <w:spacing w:after="0" w:line="276" w:lineRule="auto"/>
            </w:pPr>
            <w:r>
              <w:t>ProcedimentoFormatado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6DD4C4" w14:textId="77777777" w:rsidR="00A82183" w:rsidRDefault="00000000">
            <w:pPr>
              <w:pStyle w:val="TableContents"/>
              <w:widowControl w:val="0"/>
              <w:spacing w:after="0" w:line="276" w:lineRule="auto"/>
            </w:pPr>
            <w:r>
              <w:t>Número do processo visível para o usuário. Exemplo: 12.1.000000077-4</w:t>
            </w:r>
          </w:p>
        </w:tc>
      </w:tr>
      <w:tr w:rsidR="00A82183" w14:paraId="432DBBC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AC9A3A9" w14:textId="77777777" w:rsidR="00A82183" w:rsidRDefault="00000000">
            <w:pPr>
              <w:pStyle w:val="TableContents"/>
              <w:widowControl w:val="0"/>
              <w:spacing w:after="0" w:line="276" w:lineRule="auto"/>
            </w:pPr>
            <w:r>
              <w:t>Especificacao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985625" w14:textId="77777777" w:rsidR="00A82183" w:rsidRDefault="00000000">
            <w:pPr>
              <w:pStyle w:val="TableContents"/>
              <w:widowControl w:val="0"/>
              <w:spacing w:after="0" w:line="276" w:lineRule="auto"/>
            </w:pPr>
            <w:r>
              <w:t>Especificação do processo</w:t>
            </w:r>
          </w:p>
        </w:tc>
      </w:tr>
      <w:tr w:rsidR="00A82183" w14:paraId="78741E4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89C88A" w14:textId="77777777" w:rsidR="00A82183" w:rsidRDefault="00000000">
            <w:pPr>
              <w:pStyle w:val="TableContents"/>
              <w:widowControl w:val="0"/>
              <w:spacing w:after="0" w:line="276" w:lineRule="auto"/>
            </w:pPr>
            <w:r>
              <w:t>DataAutuacao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DF2AA7" w14:textId="77777777" w:rsidR="00A82183" w:rsidRDefault="00000000">
            <w:pPr>
              <w:pStyle w:val="TableContents"/>
              <w:widowControl w:val="0"/>
              <w:spacing w:after="0" w:line="276" w:lineRule="auto"/>
            </w:pPr>
            <w:r>
              <w:t>Data de autuação do processo</w:t>
            </w:r>
          </w:p>
        </w:tc>
      </w:tr>
      <w:tr w:rsidR="00A82183" w14:paraId="7175AD0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BBAE25" w14:textId="77777777" w:rsidR="00A82183" w:rsidRDefault="00000000">
            <w:pPr>
              <w:pStyle w:val="TableContents"/>
              <w:widowControl w:val="0"/>
              <w:spacing w:after="0" w:line="276" w:lineRule="auto"/>
            </w:pPr>
            <w:r>
              <w:t>NivelAcessoLocal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147537" w14:textId="77777777" w:rsidR="00A82183" w:rsidRDefault="00000000">
            <w:pPr>
              <w:pStyle w:val="TableContents"/>
              <w:widowControl w:val="0"/>
              <w:spacing w:after="0" w:line="276" w:lineRule="auto"/>
            </w:pPr>
            <w:r>
              <w:t>Indica o nível de acesso registrado no cadastro do processo:</w:t>
            </w:r>
          </w:p>
          <w:p w14:paraId="3BE1AC87" w14:textId="77777777" w:rsidR="00A82183" w:rsidRDefault="00000000">
            <w:pPr>
              <w:pStyle w:val="TableContents"/>
              <w:widowControl w:val="0"/>
              <w:numPr>
                <w:ilvl w:val="0"/>
                <w:numId w:val="88"/>
              </w:numPr>
              <w:spacing w:after="0" w:line="276" w:lineRule="auto"/>
            </w:pPr>
            <w:r>
              <w:t>0 = Público</w:t>
            </w:r>
          </w:p>
          <w:p w14:paraId="5BA47FF2" w14:textId="77777777" w:rsidR="00A82183" w:rsidRDefault="00000000">
            <w:pPr>
              <w:pStyle w:val="TableContents"/>
              <w:widowControl w:val="0"/>
              <w:numPr>
                <w:ilvl w:val="0"/>
                <w:numId w:val="88"/>
              </w:numPr>
              <w:spacing w:after="0" w:line="276" w:lineRule="auto"/>
            </w:pPr>
            <w:r>
              <w:t>1 = Restrito</w:t>
            </w:r>
          </w:p>
          <w:p w14:paraId="50CD5D00" w14:textId="77777777" w:rsidR="00A82183" w:rsidRDefault="00000000">
            <w:pPr>
              <w:pStyle w:val="TableContents"/>
              <w:widowControl w:val="0"/>
              <w:numPr>
                <w:ilvl w:val="0"/>
                <w:numId w:val="88"/>
              </w:numPr>
              <w:spacing w:after="0" w:line="276" w:lineRule="auto"/>
            </w:pPr>
            <w:r>
              <w:t>2 = Sigiloso</w:t>
            </w:r>
          </w:p>
        </w:tc>
      </w:tr>
      <w:tr w:rsidR="00A82183" w14:paraId="32996E7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7BD230" w14:textId="77777777" w:rsidR="00A82183" w:rsidRDefault="00000000">
            <w:pPr>
              <w:pStyle w:val="TableContents"/>
              <w:widowControl w:val="0"/>
              <w:spacing w:after="0" w:line="276" w:lineRule="auto"/>
            </w:pPr>
            <w:r>
              <w:t>NivelAcessoGlobal</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3B63F7" w14:textId="77777777" w:rsidR="00A82183" w:rsidRDefault="00000000">
            <w:pPr>
              <w:pStyle w:val="TableContents"/>
              <w:widowControl w:val="0"/>
              <w:spacing w:after="0" w:line="276" w:lineRule="auto"/>
            </w:pPr>
            <w:r>
              <w:t>Indica o nível de acesso geral aplicado ao processo:</w:t>
            </w:r>
          </w:p>
          <w:p w14:paraId="0076BD1F" w14:textId="77777777" w:rsidR="00A82183" w:rsidRDefault="00000000">
            <w:pPr>
              <w:pStyle w:val="TableContents"/>
              <w:widowControl w:val="0"/>
              <w:numPr>
                <w:ilvl w:val="0"/>
                <w:numId w:val="89"/>
              </w:numPr>
              <w:spacing w:after="0" w:line="276" w:lineRule="auto"/>
            </w:pPr>
            <w:r>
              <w:t>0 = Público</w:t>
            </w:r>
          </w:p>
          <w:p w14:paraId="6641FF30" w14:textId="77777777" w:rsidR="00A82183" w:rsidRDefault="00000000">
            <w:pPr>
              <w:pStyle w:val="TableContents"/>
              <w:widowControl w:val="0"/>
              <w:numPr>
                <w:ilvl w:val="0"/>
                <w:numId w:val="89"/>
              </w:numPr>
              <w:spacing w:after="0" w:line="276" w:lineRule="auto"/>
            </w:pPr>
            <w:r>
              <w:t>1 = Restrito</w:t>
            </w:r>
          </w:p>
          <w:p w14:paraId="0CE7C5BC" w14:textId="77777777" w:rsidR="00A82183" w:rsidRDefault="00000000">
            <w:pPr>
              <w:pStyle w:val="TableContents"/>
              <w:widowControl w:val="0"/>
              <w:numPr>
                <w:ilvl w:val="0"/>
                <w:numId w:val="89"/>
              </w:numPr>
              <w:spacing w:after="0" w:line="276" w:lineRule="auto"/>
            </w:pPr>
            <w:r>
              <w:t>2 = Sigiloso</w:t>
            </w:r>
          </w:p>
        </w:tc>
      </w:tr>
      <w:tr w:rsidR="00A82183" w14:paraId="083B692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2F119C" w14:textId="77777777" w:rsidR="00A82183" w:rsidRDefault="00000000">
            <w:pPr>
              <w:pStyle w:val="TableContents"/>
              <w:widowControl w:val="0"/>
              <w:spacing w:after="0" w:line="276" w:lineRule="auto"/>
            </w:pPr>
            <w:r>
              <w:t>LinkAcesso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C373B8" w14:textId="77777777" w:rsidR="00A82183" w:rsidRDefault="00000000">
            <w:pPr>
              <w:pStyle w:val="TableContents"/>
              <w:widowControl w:val="0"/>
              <w:spacing w:after="0" w:line="276" w:lineRule="auto"/>
            </w:pPr>
            <w:r>
              <w:t>Link para acesso ao processo</w:t>
            </w:r>
          </w:p>
        </w:tc>
      </w:tr>
      <w:tr w:rsidR="00A82183" w14:paraId="2E1110A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A3EF5FB" w14:textId="77777777" w:rsidR="00A82183" w:rsidRDefault="00000000">
            <w:pPr>
              <w:pStyle w:val="TableContents"/>
              <w:widowControl w:val="0"/>
              <w:spacing w:after="0" w:line="276" w:lineRule="auto"/>
            </w:pPr>
            <w:r>
              <w:t>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6F8A15" w14:textId="77777777" w:rsidR="00A82183" w:rsidRDefault="00000000">
            <w:pPr>
              <w:pStyle w:val="TableContents"/>
              <w:widowControl w:val="0"/>
              <w:spacing w:after="0" w:line="276" w:lineRule="auto"/>
            </w:pPr>
            <w:r>
              <w:t>Dados do tipo do processo (ocorrência de TipoProcedimentoAPI)</w:t>
            </w:r>
          </w:p>
        </w:tc>
      </w:tr>
      <w:tr w:rsidR="00A82183" w14:paraId="71CA758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B9E73C" w14:textId="77777777" w:rsidR="00A82183" w:rsidRDefault="00000000">
            <w:pPr>
              <w:pStyle w:val="TableContents"/>
              <w:widowControl w:val="0"/>
              <w:spacing w:after="0" w:line="276" w:lineRule="auto"/>
            </w:pPr>
            <w:r>
              <w:t>TipoPrioridade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E8C495" w14:textId="77777777" w:rsidR="00A82183" w:rsidRDefault="00000000">
            <w:pPr>
              <w:pStyle w:val="TableContents"/>
              <w:widowControl w:val="0"/>
              <w:spacing w:after="0" w:line="276" w:lineRule="auto"/>
            </w:pPr>
            <w:r>
              <w:t>Dados do tipo de prioridade (ocorrência de TipoPrioridadeAPI)</w:t>
            </w:r>
          </w:p>
        </w:tc>
      </w:tr>
      <w:tr w:rsidR="00A82183" w14:paraId="67E38A4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F0B7702" w14:textId="77777777" w:rsidR="00A82183" w:rsidRDefault="00000000">
            <w:pPr>
              <w:pStyle w:val="TableContents"/>
              <w:widowControl w:val="0"/>
              <w:spacing w:after="0" w:line="276" w:lineRule="auto"/>
            </w:pPr>
            <w:r>
              <w:t>AndamentoGeracao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5E18621" w14:textId="77777777" w:rsidR="00A82183" w:rsidRDefault="00000000">
            <w:pPr>
              <w:pStyle w:val="TableContents"/>
              <w:widowControl w:val="0"/>
              <w:spacing w:after="0" w:line="276" w:lineRule="auto"/>
            </w:pPr>
            <w:r>
              <w:t>Dados do andamento de geração (ocorrência de AndamentoAPI)</w:t>
            </w:r>
          </w:p>
        </w:tc>
      </w:tr>
      <w:tr w:rsidR="00A82183" w14:paraId="3263933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3DEF50" w14:textId="77777777" w:rsidR="00A82183" w:rsidRDefault="00000000">
            <w:pPr>
              <w:pStyle w:val="TableContents"/>
              <w:widowControl w:val="0"/>
              <w:spacing w:after="0" w:line="276" w:lineRule="auto"/>
            </w:pPr>
            <w:r>
              <w:t>AndamentoConclusao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129825" w14:textId="77777777" w:rsidR="00A82183" w:rsidRDefault="00000000">
            <w:pPr>
              <w:pStyle w:val="TableContents"/>
              <w:widowControl w:val="0"/>
              <w:spacing w:after="0" w:line="276" w:lineRule="auto"/>
            </w:pPr>
            <w:r>
              <w:t>Dados do andamento de conclusão (ocorrência de AndamentoAPI)</w:t>
            </w:r>
          </w:p>
        </w:tc>
      </w:tr>
      <w:tr w:rsidR="00A82183" w14:paraId="6D6592D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147629" w14:textId="77777777" w:rsidR="00A82183" w:rsidRDefault="00000000">
            <w:pPr>
              <w:pStyle w:val="TableContents"/>
              <w:widowControl w:val="0"/>
              <w:spacing w:after="0" w:line="276" w:lineRule="auto"/>
            </w:pPr>
            <w:r>
              <w:t>UltimoAndamento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905C50E" w14:textId="77777777" w:rsidR="00A82183" w:rsidRDefault="00000000">
            <w:pPr>
              <w:pStyle w:val="TableContents"/>
              <w:widowControl w:val="0"/>
              <w:spacing w:after="0" w:line="276" w:lineRule="auto"/>
            </w:pPr>
            <w:r>
              <w:t>Dados do último andamento (ocorrência de AndamentoAPI)</w:t>
            </w:r>
          </w:p>
        </w:tc>
      </w:tr>
      <w:tr w:rsidR="00A82183" w14:paraId="0D73034F"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BEF32E" w14:textId="77777777" w:rsidR="00A82183" w:rsidRDefault="00000000">
            <w:pPr>
              <w:pStyle w:val="TableContents"/>
              <w:widowControl w:val="0"/>
              <w:spacing w:after="0" w:line="276" w:lineRule="auto"/>
            </w:pPr>
            <w:r>
              <w:t>UnidadesProcedimentoAberto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842B03" w14:textId="77777777" w:rsidR="00A82183" w:rsidRDefault="00000000">
            <w:pPr>
              <w:pStyle w:val="TableContents"/>
              <w:widowControl w:val="0"/>
              <w:spacing w:after="0" w:line="276" w:lineRule="auto"/>
            </w:pPr>
            <w:r>
              <w:t>Conjunto de unidades onde o processo se encontra aberto (conjunto de UnidadeProcedimentoAbertoAPI)</w:t>
            </w:r>
          </w:p>
        </w:tc>
      </w:tr>
      <w:tr w:rsidR="00A82183" w14:paraId="722FF06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052B2DC" w14:textId="77777777" w:rsidR="00A82183" w:rsidRDefault="00000000">
            <w:pPr>
              <w:pStyle w:val="TableContents"/>
              <w:widowControl w:val="0"/>
              <w:spacing w:after="0" w:line="276" w:lineRule="auto"/>
            </w:pPr>
            <w:r>
              <w:t>Assuntos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A46E7F" w14:textId="77777777" w:rsidR="00A82183" w:rsidRDefault="00000000">
            <w:pPr>
              <w:pStyle w:val="TableContents"/>
              <w:widowControl w:val="0"/>
              <w:spacing w:after="0" w:line="276" w:lineRule="auto"/>
            </w:pPr>
            <w:r>
              <w:t>Conjunto de assuntos do processo (conjunto de AssuntoAPI)</w:t>
            </w:r>
          </w:p>
        </w:tc>
      </w:tr>
      <w:tr w:rsidR="00A82183" w14:paraId="6013E59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267955" w14:textId="77777777" w:rsidR="00A82183" w:rsidRDefault="00000000">
            <w:pPr>
              <w:pStyle w:val="TableContents"/>
              <w:widowControl w:val="0"/>
              <w:spacing w:after="0" w:line="276" w:lineRule="auto"/>
            </w:pPr>
            <w:r>
              <w:t>Interessados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098A85" w14:textId="77777777" w:rsidR="00A82183" w:rsidRDefault="00000000">
            <w:pPr>
              <w:pStyle w:val="TableContents"/>
              <w:widowControl w:val="0"/>
              <w:spacing w:after="0" w:line="276" w:lineRule="auto"/>
            </w:pPr>
            <w:r>
              <w:t>Conjunto de interessados do processo (conjunto de InteressadoAPI)</w:t>
            </w:r>
          </w:p>
        </w:tc>
      </w:tr>
      <w:tr w:rsidR="00A82183" w14:paraId="5B48F20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5B7A17" w14:textId="77777777" w:rsidR="00A82183" w:rsidRDefault="00000000">
            <w:pPr>
              <w:pStyle w:val="TableContents"/>
              <w:widowControl w:val="0"/>
              <w:spacing w:after="0" w:line="276" w:lineRule="auto"/>
            </w:pPr>
            <w:r>
              <w:t>Observacoes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67B2F3" w14:textId="77777777" w:rsidR="00A82183" w:rsidRDefault="00000000">
            <w:pPr>
              <w:pStyle w:val="TableContents"/>
              <w:widowControl w:val="0"/>
              <w:spacing w:after="0" w:line="276" w:lineRule="auto"/>
            </w:pPr>
            <w:r>
              <w:t>Conjunto de observações das unidades (conjunto de ObservacaoAPI)</w:t>
            </w:r>
          </w:p>
        </w:tc>
      </w:tr>
      <w:tr w:rsidR="00A82183" w14:paraId="6EDB9CB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8793FD9" w14:textId="77777777" w:rsidR="00A82183" w:rsidRDefault="00000000">
            <w:pPr>
              <w:pStyle w:val="TableContents"/>
              <w:widowControl w:val="0"/>
              <w:spacing w:after="0" w:line="276" w:lineRule="auto"/>
            </w:pPr>
            <w:r>
              <w:t>ProcedimentosRelacionados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932ABD" w14:textId="77777777" w:rsidR="00A82183" w:rsidRDefault="00000000">
            <w:pPr>
              <w:pStyle w:val="TableContents"/>
              <w:widowControl w:val="0"/>
              <w:spacing w:after="0" w:line="276" w:lineRule="auto"/>
            </w:pPr>
            <w:r>
              <w:t>Conjunto de processos relacionados (conjunto ProcedimentoResumidoAPI)</w:t>
            </w:r>
          </w:p>
        </w:tc>
      </w:tr>
      <w:tr w:rsidR="00A82183" w14:paraId="753A912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188660" w14:textId="77777777" w:rsidR="00A82183" w:rsidRDefault="00000000">
            <w:pPr>
              <w:pStyle w:val="TableContents"/>
              <w:widowControl w:val="0"/>
              <w:spacing w:after="0" w:line="276" w:lineRule="auto"/>
            </w:pPr>
            <w:r>
              <w:t>ProcedimentosAnexados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E805FE" w14:textId="77777777" w:rsidR="00A82183" w:rsidRDefault="00000000">
            <w:pPr>
              <w:pStyle w:val="TableContents"/>
              <w:widowControl w:val="0"/>
              <w:spacing w:after="0" w:line="276" w:lineRule="auto"/>
            </w:pPr>
            <w:r>
              <w:t>Conjunto processos anexados (conjunto de ProcedimentoResumidoAPI)</w:t>
            </w:r>
          </w:p>
        </w:tc>
      </w:tr>
    </w:tbl>
    <w:p w14:paraId="62DF61A1" w14:textId="77777777" w:rsidR="00A82183" w:rsidRDefault="00A82183"/>
    <w:p w14:paraId="2EB13D06" w14:textId="77777777" w:rsidR="00A82183" w:rsidRDefault="00000000">
      <w:pPr>
        <w:pStyle w:val="Ttulo2"/>
      </w:pPr>
      <w:bookmarkStart w:id="2030" w:name="_Toc171671202"/>
      <w:bookmarkStart w:id="2031" w:name="__RefHeading___Toc28203_2823614150"/>
      <w:bookmarkStart w:id="2032" w:name="_Toc223560153"/>
      <w:bookmarkStart w:id="2033" w:name="_Toc223772259"/>
      <w:bookmarkStart w:id="2034" w:name="_Toc223782347"/>
      <w:bookmarkStart w:id="2035" w:name="_Toc223894829"/>
      <w:bookmarkStart w:id="2036" w:name="_Toc223911174"/>
      <w:bookmarkStart w:id="2037" w:name="_Toc224379996"/>
      <w:bookmarkStart w:id="2038" w:name="_Toc225675782"/>
      <w:bookmarkStart w:id="2039" w:name="_Toc225806744"/>
      <w:bookmarkStart w:id="2040" w:name="_Toc226042221"/>
      <w:bookmarkStart w:id="2041" w:name="_Toc226118050"/>
      <w:bookmarkStart w:id="2042" w:name="_Toc226422635"/>
      <w:bookmarkStart w:id="2043" w:name="_Toc226644458"/>
      <w:bookmarkStart w:id="2044" w:name="_Toc231601141"/>
      <w:r>
        <w:t>SaidaConsultarPublicacaoAPI</w:t>
      </w:r>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37C0BFA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7ED95B" w14:textId="77777777" w:rsidR="00A82183" w:rsidRDefault="00000000">
            <w:pPr>
              <w:pStyle w:val="TableContents"/>
              <w:widowControl w:val="0"/>
              <w:spacing w:after="0" w:line="276" w:lineRule="auto"/>
            </w:pPr>
            <w:r>
              <w:t>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657184" w14:textId="77777777" w:rsidR="00A82183" w:rsidRDefault="00000000">
            <w:pPr>
              <w:pStyle w:val="TableContents"/>
              <w:widowControl w:val="0"/>
              <w:spacing w:after="0" w:line="276" w:lineRule="auto"/>
            </w:pPr>
            <w:r>
              <w:t>Dados da publicação (ocorrência de PublicacaoAPI)</w:t>
            </w:r>
          </w:p>
        </w:tc>
      </w:tr>
      <w:tr w:rsidR="00A82183" w14:paraId="70E2BB5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853651" w14:textId="77777777" w:rsidR="00A82183" w:rsidRDefault="00000000">
            <w:pPr>
              <w:pStyle w:val="TableContents"/>
              <w:widowControl w:val="0"/>
              <w:spacing w:after="0" w:line="276" w:lineRule="auto"/>
            </w:pPr>
            <w:r>
              <w:lastRenderedPageBreak/>
              <w:t>Andamento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81BAA9" w14:textId="77777777" w:rsidR="00A82183" w:rsidRDefault="00000000">
            <w:pPr>
              <w:pStyle w:val="TableContents"/>
              <w:widowControl w:val="0"/>
              <w:spacing w:after="0" w:line="276" w:lineRule="auto"/>
            </w:pPr>
            <w:r>
              <w:t>Andamento de publicação (ocorrência de AndamentoAPI)</w:t>
            </w:r>
          </w:p>
        </w:tc>
      </w:tr>
      <w:tr w:rsidR="00A82183" w14:paraId="72FB4CF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39B932" w14:textId="77777777" w:rsidR="00A82183" w:rsidRDefault="00000000">
            <w:pPr>
              <w:pStyle w:val="TableContents"/>
              <w:widowControl w:val="0"/>
              <w:spacing w:after="0" w:line="276" w:lineRule="auto"/>
            </w:pPr>
            <w:r>
              <w:t>Assinaturas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827CD1" w14:textId="77777777" w:rsidR="00A82183" w:rsidRDefault="00000000">
            <w:pPr>
              <w:pStyle w:val="TableContents"/>
              <w:widowControl w:val="0"/>
              <w:spacing w:after="0" w:line="276" w:lineRule="auto"/>
            </w:pPr>
            <w:r>
              <w:t>Assinaturas do documento (conjunto de AssinaturaAPI)</w:t>
            </w:r>
          </w:p>
        </w:tc>
      </w:tr>
    </w:tbl>
    <w:p w14:paraId="2DC4A747" w14:textId="77777777" w:rsidR="00A82183" w:rsidRDefault="00A82183"/>
    <w:p w14:paraId="6C5218E5" w14:textId="77777777" w:rsidR="00A82183" w:rsidRDefault="00000000">
      <w:pPr>
        <w:pStyle w:val="Ttulo2"/>
      </w:pPr>
      <w:bookmarkStart w:id="2045" w:name="_Toc171671203"/>
      <w:bookmarkStart w:id="2046" w:name="__RefHeading___Toc28201_2823614150"/>
      <w:bookmarkStart w:id="2047" w:name="_Toc223560154"/>
      <w:bookmarkStart w:id="2048" w:name="_Toc223772260"/>
      <w:bookmarkStart w:id="2049" w:name="_Toc223782348"/>
      <w:bookmarkStart w:id="2050" w:name="_Toc223894830"/>
      <w:bookmarkStart w:id="2051" w:name="_Toc223911175"/>
      <w:bookmarkStart w:id="2052" w:name="_Toc224379997"/>
      <w:bookmarkStart w:id="2053" w:name="_Toc225675783"/>
      <w:bookmarkStart w:id="2054" w:name="_Toc225806745"/>
      <w:bookmarkStart w:id="2055" w:name="_Toc226042222"/>
      <w:bookmarkStart w:id="2056" w:name="_Toc226118051"/>
      <w:bookmarkStart w:id="2057" w:name="_Toc226422636"/>
      <w:bookmarkStart w:id="2058" w:name="_Toc226644459"/>
      <w:bookmarkStart w:id="2059" w:name="_Toc231601142"/>
      <w:r>
        <w:t>SaidaEnviarEmailAPI</w:t>
      </w:r>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472CC3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91FBAF"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713108" w14:textId="77777777" w:rsidR="00A82183" w:rsidRDefault="00000000">
            <w:pPr>
              <w:pStyle w:val="TableContents"/>
              <w:widowControl w:val="0"/>
              <w:spacing w:after="0" w:line="276" w:lineRule="auto"/>
            </w:pPr>
            <w:r>
              <w:t>Id interno do email no SEI. Exemplo: 1140000000872</w:t>
            </w:r>
          </w:p>
        </w:tc>
      </w:tr>
      <w:tr w:rsidR="00A82183" w14:paraId="3E00FFA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0FFD77" w14:textId="77777777" w:rsidR="00A82183" w:rsidRDefault="00000000">
            <w:pPr>
              <w:pStyle w:val="TableContents"/>
              <w:widowControl w:val="0"/>
              <w:spacing w:after="0" w:line="276" w:lineRule="auto"/>
            </w:pPr>
            <w:r>
              <w:t>DocumentoFormatado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77BA8A1" w14:textId="77777777" w:rsidR="00A82183" w:rsidRDefault="00000000">
            <w:pPr>
              <w:pStyle w:val="TableContents"/>
              <w:widowControl w:val="0"/>
              <w:spacing w:after="0" w:line="276" w:lineRule="auto"/>
            </w:pPr>
            <w:r>
              <w:t>Número do email visível para o usuário. Exemplo: 0003934</w:t>
            </w:r>
          </w:p>
        </w:tc>
      </w:tr>
      <w:tr w:rsidR="00A82183" w14:paraId="3A849FF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5BA6D8" w14:textId="77777777" w:rsidR="00A82183" w:rsidRDefault="00000000">
            <w:pPr>
              <w:pStyle w:val="TableContents"/>
              <w:widowControl w:val="0"/>
              <w:spacing w:after="0" w:line="276" w:lineRule="auto"/>
            </w:pPr>
            <w:r>
              <w:t>LinkAcesso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21C80C4" w14:textId="77777777" w:rsidR="00A82183" w:rsidRDefault="00000000">
            <w:pPr>
              <w:pStyle w:val="TableContents"/>
              <w:widowControl w:val="0"/>
              <w:spacing w:after="0" w:line="276" w:lineRule="auto"/>
            </w:pPr>
            <w:r>
              <w:t>Link para acesso ao email</w:t>
            </w:r>
          </w:p>
        </w:tc>
      </w:tr>
    </w:tbl>
    <w:p w14:paraId="0CF8B7FF" w14:textId="77777777" w:rsidR="00A82183" w:rsidRDefault="00A82183"/>
    <w:p w14:paraId="3CB76424" w14:textId="77777777" w:rsidR="00A82183" w:rsidRDefault="00000000">
      <w:pPr>
        <w:pStyle w:val="Ttulo2"/>
      </w:pPr>
      <w:bookmarkStart w:id="2060" w:name="_Toc171671204"/>
      <w:bookmarkStart w:id="2061" w:name="__RefHeading___Toc28199_2823614150"/>
      <w:bookmarkStart w:id="2062" w:name="_Toc223560155"/>
      <w:bookmarkStart w:id="2063" w:name="_Toc223772261"/>
      <w:bookmarkStart w:id="2064" w:name="_Toc223782349"/>
      <w:bookmarkStart w:id="2065" w:name="_Toc223894831"/>
      <w:bookmarkStart w:id="2066" w:name="_Toc223911176"/>
      <w:bookmarkStart w:id="2067" w:name="_Toc224379998"/>
      <w:bookmarkStart w:id="2068" w:name="_Toc225675784"/>
      <w:bookmarkStart w:id="2069" w:name="_Toc225806746"/>
      <w:bookmarkStart w:id="2070" w:name="_Toc226042223"/>
      <w:bookmarkStart w:id="2071" w:name="_Toc226118052"/>
      <w:bookmarkStart w:id="2072" w:name="_Toc226422637"/>
      <w:bookmarkStart w:id="2073" w:name="_Toc226644460"/>
      <w:bookmarkStart w:id="2074" w:name="_Toc231601143"/>
      <w:r>
        <w:t>SaidaGerarProcedimentoAPI</w:t>
      </w:r>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4C7CA8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897CE3" w14:textId="77777777" w:rsidR="00A82183" w:rsidRDefault="00000000">
            <w:pPr>
              <w:pStyle w:val="TableContents"/>
              <w:widowControl w:val="0"/>
              <w:spacing w:after="0" w:line="276" w:lineRule="auto"/>
            </w:pPr>
            <w:r>
              <w:t>IdProcedimento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88F910" w14:textId="77777777" w:rsidR="00A82183" w:rsidRDefault="00000000">
            <w:pPr>
              <w:pStyle w:val="TableContents"/>
              <w:widowControl w:val="0"/>
              <w:spacing w:after="0" w:line="276" w:lineRule="auto"/>
            </w:pPr>
            <w:r>
              <w:t>Id interno do processo no SEI. Exemplo: 1210000000774</w:t>
            </w:r>
          </w:p>
        </w:tc>
      </w:tr>
      <w:tr w:rsidR="00A82183" w14:paraId="7FE6B61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B19694" w14:textId="77777777" w:rsidR="00A82183" w:rsidRDefault="00000000">
            <w:pPr>
              <w:pStyle w:val="TableContents"/>
              <w:widowControl w:val="0"/>
              <w:spacing w:after="0" w:line="276" w:lineRule="auto"/>
            </w:pPr>
            <w:r>
              <w:t>ProcedimentoFormatado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AEA7712" w14:textId="77777777" w:rsidR="00A82183" w:rsidRDefault="00000000">
            <w:pPr>
              <w:pStyle w:val="TableContents"/>
              <w:widowControl w:val="0"/>
              <w:spacing w:after="0" w:line="276" w:lineRule="auto"/>
            </w:pPr>
            <w:r>
              <w:t>Número do processo visível para o usuário. Exemplo: 12.1.000000077-4</w:t>
            </w:r>
          </w:p>
        </w:tc>
      </w:tr>
      <w:tr w:rsidR="00A82183" w14:paraId="088C698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0E3A3C9" w14:textId="77777777" w:rsidR="00A82183" w:rsidRDefault="00000000">
            <w:pPr>
              <w:pStyle w:val="TableContents"/>
              <w:widowControl w:val="0"/>
              <w:spacing w:after="0" w:line="276" w:lineRule="auto"/>
            </w:pPr>
            <w:r>
              <w:t>LinkAcesso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80F285E" w14:textId="77777777" w:rsidR="00A82183" w:rsidRDefault="00000000">
            <w:pPr>
              <w:pStyle w:val="TableContents"/>
              <w:widowControl w:val="0"/>
              <w:spacing w:after="0" w:line="276" w:lineRule="auto"/>
            </w:pPr>
            <w:r>
              <w:t>Link para acesso ao processo</w:t>
            </w:r>
          </w:p>
        </w:tc>
      </w:tr>
      <w:tr w:rsidR="00A82183" w14:paraId="03A7C469"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B92F8C" w14:textId="77777777" w:rsidR="00A82183" w:rsidRDefault="00000000">
            <w:pPr>
              <w:pStyle w:val="TableContents"/>
              <w:widowControl w:val="0"/>
              <w:spacing w:after="0" w:line="276" w:lineRule="auto"/>
            </w:pPr>
            <w:r>
              <w:t>RetornoInclusaoDocumentos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461B6A0" w14:textId="77777777" w:rsidR="00A82183" w:rsidRDefault="00000000">
            <w:pPr>
              <w:pStyle w:val="TableContents"/>
              <w:widowControl w:val="0"/>
              <w:spacing w:after="0" w:line="276" w:lineRule="auto"/>
            </w:pPr>
            <w:r>
              <w:t>Conjunto de ocorrências de RetornoInclusaoDocumentoAPI (com um item para cada documento informado na geração do processo)</w:t>
            </w:r>
          </w:p>
        </w:tc>
      </w:tr>
    </w:tbl>
    <w:p w14:paraId="5626B108" w14:textId="77777777" w:rsidR="00A82183" w:rsidRDefault="00A82183"/>
    <w:p w14:paraId="25626549" w14:textId="77777777" w:rsidR="00A82183" w:rsidRDefault="00000000">
      <w:pPr>
        <w:pStyle w:val="Ttulo2"/>
      </w:pPr>
      <w:bookmarkStart w:id="2075" w:name="_Toc171671205"/>
      <w:bookmarkStart w:id="2076" w:name="__RefHeading___Toc28197_2823614150"/>
      <w:bookmarkStart w:id="2077" w:name="_Toc223560156"/>
      <w:bookmarkStart w:id="2078" w:name="_Toc223772262"/>
      <w:bookmarkStart w:id="2079" w:name="_Toc223782350"/>
      <w:bookmarkStart w:id="2080" w:name="_Toc223894832"/>
      <w:bookmarkStart w:id="2081" w:name="_Toc223911177"/>
      <w:bookmarkStart w:id="2082" w:name="_Toc224379999"/>
      <w:bookmarkStart w:id="2083" w:name="_Toc225675785"/>
      <w:bookmarkStart w:id="2084" w:name="_Toc225806747"/>
      <w:bookmarkStart w:id="2085" w:name="_Toc226042224"/>
      <w:bookmarkStart w:id="2086" w:name="_Toc226118053"/>
      <w:bookmarkStart w:id="2087" w:name="_Toc226422638"/>
      <w:bookmarkStart w:id="2088" w:name="_Toc226644461"/>
      <w:bookmarkStart w:id="2089" w:name="_Toc231601144"/>
      <w:r>
        <w:t>SaidaIncluirDocumentoAPI</w:t>
      </w:r>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F8B738E"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D47224" w14:textId="77777777" w:rsidR="00A82183" w:rsidRDefault="00000000">
            <w:pPr>
              <w:pStyle w:val="TableContents"/>
              <w:widowControl w:val="0"/>
              <w:spacing w:after="0" w:line="276" w:lineRule="auto"/>
            </w:pPr>
            <w:r>
              <w:t>IdDocumento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2BBA00" w14:textId="77777777" w:rsidR="00A82183" w:rsidRDefault="00000000">
            <w:pPr>
              <w:pStyle w:val="TableContents"/>
              <w:widowControl w:val="0"/>
              <w:spacing w:after="0" w:line="276" w:lineRule="auto"/>
            </w:pPr>
            <w:r>
              <w:t>Id interno do documento no SEI. Exemplo: 1140000000872</w:t>
            </w:r>
          </w:p>
        </w:tc>
      </w:tr>
      <w:tr w:rsidR="00A82183" w14:paraId="1A0F93B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DCFB75" w14:textId="77777777" w:rsidR="00A82183" w:rsidRDefault="00000000">
            <w:pPr>
              <w:pStyle w:val="TableContents"/>
              <w:widowControl w:val="0"/>
              <w:spacing w:after="0" w:line="276" w:lineRule="auto"/>
            </w:pPr>
            <w:r>
              <w:t>DocumentoFormatado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A78E6C" w14:textId="77777777" w:rsidR="00A82183" w:rsidRDefault="00000000">
            <w:pPr>
              <w:pStyle w:val="TableContents"/>
              <w:widowControl w:val="0"/>
              <w:spacing w:after="0" w:line="276" w:lineRule="auto"/>
            </w:pPr>
            <w:r>
              <w:t>Número do documento visível para o usuário. Exemplo: 0003934</w:t>
            </w:r>
          </w:p>
        </w:tc>
      </w:tr>
      <w:tr w:rsidR="00A82183" w14:paraId="181B9027"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A1813B" w14:textId="77777777" w:rsidR="00A82183" w:rsidRDefault="00000000">
            <w:pPr>
              <w:pStyle w:val="TableContents"/>
              <w:widowControl w:val="0"/>
              <w:spacing w:after="0" w:line="276" w:lineRule="auto"/>
            </w:pPr>
            <w:r>
              <w:t>LinkAcesso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E79A69" w14:textId="77777777" w:rsidR="00A82183" w:rsidRDefault="00000000">
            <w:pPr>
              <w:pStyle w:val="TableContents"/>
              <w:widowControl w:val="0"/>
              <w:spacing w:after="0" w:line="276" w:lineRule="auto"/>
            </w:pPr>
            <w:r>
              <w:t>Link para acesso ao documento</w:t>
            </w:r>
          </w:p>
        </w:tc>
      </w:tr>
    </w:tbl>
    <w:p w14:paraId="7475F21F" w14:textId="77777777" w:rsidR="00A82183" w:rsidRDefault="00A82183"/>
    <w:p w14:paraId="6BD673D0" w14:textId="77777777" w:rsidR="00A82183" w:rsidRDefault="00000000">
      <w:pPr>
        <w:pStyle w:val="Ttulo2"/>
      </w:pPr>
      <w:bookmarkStart w:id="2090" w:name="_Toc171671206"/>
      <w:bookmarkStart w:id="2091" w:name="_Toc223560157"/>
      <w:bookmarkStart w:id="2092" w:name="_Toc223772263"/>
      <w:bookmarkStart w:id="2093" w:name="_Toc223782351"/>
      <w:bookmarkStart w:id="2094" w:name="_Toc223894833"/>
      <w:bookmarkStart w:id="2095" w:name="_Toc223911178"/>
      <w:bookmarkStart w:id="2096" w:name="_Toc224380000"/>
      <w:bookmarkStart w:id="2097" w:name="_Toc225675786"/>
      <w:bookmarkStart w:id="2098" w:name="_Toc225806748"/>
      <w:bookmarkStart w:id="2099" w:name="_Toc226042225"/>
      <w:bookmarkStart w:id="2100" w:name="_Toc226118054"/>
      <w:bookmarkStart w:id="2101" w:name="_Toc226422639"/>
      <w:bookmarkStart w:id="2102" w:name="_Toc226644462"/>
      <w:bookmarkStart w:id="2103" w:name="__RefHeading___Toc28195_2823614150"/>
      <w:bookmarkStart w:id="2104" w:name="_Toc231601145"/>
      <w:r>
        <w:t>SerieAPI</w:t>
      </w:r>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4"/>
      <w:r>
        <w:tab/>
      </w:r>
      <w:bookmarkEnd w:id="2103"/>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001819C3"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25E9C7" w14:textId="77777777" w:rsidR="00A82183" w:rsidRDefault="00000000">
            <w:pPr>
              <w:pStyle w:val="TableContents"/>
              <w:widowControl w:val="0"/>
              <w:spacing w:after="0" w:line="276" w:lineRule="auto"/>
            </w:pPr>
            <w:r>
              <w:t>IdSerie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2862A78" w14:textId="77777777" w:rsidR="00A82183" w:rsidRDefault="00000000">
            <w:pPr>
              <w:pStyle w:val="TableContents"/>
              <w:widowControl w:val="0"/>
              <w:spacing w:after="0" w:line="276" w:lineRule="auto"/>
            </w:pPr>
            <w:r>
              <w:t>Identificador do tipo de documento</w:t>
            </w:r>
          </w:p>
        </w:tc>
      </w:tr>
      <w:tr w:rsidR="00A82183" w14:paraId="13AF2CB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A0EAFD"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63B8A4" w14:textId="77777777" w:rsidR="00A82183" w:rsidRDefault="00000000">
            <w:pPr>
              <w:pStyle w:val="TableContents"/>
              <w:widowControl w:val="0"/>
              <w:spacing w:after="0" w:line="276" w:lineRule="auto"/>
            </w:pPr>
            <w:r>
              <w:t>Nome do tipo de documento</w:t>
            </w:r>
          </w:p>
        </w:tc>
      </w:tr>
      <w:tr w:rsidR="00A82183" w14:paraId="08BBE08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525638" w14:textId="77777777" w:rsidR="00A82183" w:rsidRDefault="00000000">
            <w:pPr>
              <w:pStyle w:val="TableContents"/>
              <w:widowControl w:val="0"/>
              <w:spacing w:after="0" w:line="276" w:lineRule="auto"/>
            </w:pPr>
            <w:r>
              <w:t>Aplicabilidade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BC28CF7" w14:textId="77777777" w:rsidR="00A82183" w:rsidRDefault="00000000">
            <w:pPr>
              <w:pStyle w:val="TableContents"/>
              <w:widowControl w:val="0"/>
              <w:spacing w:after="0" w:line="276" w:lineRule="auto"/>
            </w:pPr>
            <w:r>
              <w:t>T = Documentos internos e externos</w:t>
            </w:r>
          </w:p>
          <w:p w14:paraId="21A6CBC7" w14:textId="77777777" w:rsidR="00A82183" w:rsidRDefault="00000000">
            <w:pPr>
              <w:pStyle w:val="TableContents"/>
              <w:widowControl w:val="0"/>
              <w:spacing w:after="0" w:line="276" w:lineRule="auto"/>
            </w:pPr>
            <w:r>
              <w:t>I = Documentos internos</w:t>
            </w:r>
          </w:p>
          <w:p w14:paraId="16E46870" w14:textId="77777777" w:rsidR="00A82183" w:rsidRDefault="00000000">
            <w:pPr>
              <w:pStyle w:val="TableContents"/>
              <w:widowControl w:val="0"/>
              <w:spacing w:after="0" w:line="276" w:lineRule="auto"/>
            </w:pPr>
            <w:r>
              <w:t>E = Documentos externos</w:t>
            </w:r>
          </w:p>
          <w:p w14:paraId="53874DAE" w14:textId="77777777" w:rsidR="00A82183" w:rsidRDefault="00000000">
            <w:pPr>
              <w:pStyle w:val="TableContents"/>
              <w:widowControl w:val="0"/>
              <w:spacing w:after="0" w:line="276" w:lineRule="auto"/>
            </w:pPr>
            <w:r>
              <w:t>F = Formulários</w:t>
            </w:r>
          </w:p>
        </w:tc>
      </w:tr>
    </w:tbl>
    <w:p w14:paraId="2AA09BF7" w14:textId="77777777" w:rsidR="00A82183" w:rsidRDefault="00A82183"/>
    <w:p w14:paraId="6E8C2A2B" w14:textId="77777777" w:rsidR="00A82183" w:rsidRDefault="00000000">
      <w:pPr>
        <w:pStyle w:val="Ttulo2"/>
      </w:pPr>
      <w:bookmarkStart w:id="2105" w:name="_Toc171671207"/>
      <w:bookmarkStart w:id="2106" w:name="__RefHeading___Toc28193_2823614150"/>
      <w:bookmarkStart w:id="2107" w:name="_Toc223560158"/>
      <w:bookmarkStart w:id="2108" w:name="_Toc223772264"/>
      <w:bookmarkStart w:id="2109" w:name="_Toc223782352"/>
      <w:bookmarkStart w:id="2110" w:name="_Toc223894834"/>
      <w:bookmarkStart w:id="2111" w:name="_Toc223911179"/>
      <w:bookmarkStart w:id="2112" w:name="_Toc224380001"/>
      <w:bookmarkStart w:id="2113" w:name="_Toc225675787"/>
      <w:bookmarkStart w:id="2114" w:name="_Toc225806749"/>
      <w:bookmarkStart w:id="2115" w:name="_Toc226042226"/>
      <w:bookmarkStart w:id="2116" w:name="_Toc226118055"/>
      <w:bookmarkStart w:id="2117" w:name="_Toc226422640"/>
      <w:bookmarkStart w:id="2118" w:name="_Toc226644463"/>
      <w:bookmarkStart w:id="2119" w:name="_Toc231601146"/>
      <w:r>
        <w:t>TipoConferenciaAPI</w:t>
      </w:r>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2C8DE3B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3AB2DA" w14:textId="77777777" w:rsidR="00A82183" w:rsidRDefault="00000000">
            <w:pPr>
              <w:pStyle w:val="TableContents"/>
              <w:widowControl w:val="0"/>
              <w:spacing w:after="0" w:line="276" w:lineRule="auto"/>
            </w:pPr>
            <w:r>
              <w:t>IdTipoConferencia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EC1927" w14:textId="77777777" w:rsidR="00A82183" w:rsidRDefault="00000000">
            <w:pPr>
              <w:pStyle w:val="TableContents"/>
              <w:widowControl w:val="0"/>
              <w:spacing w:after="0" w:line="276" w:lineRule="auto"/>
            </w:pPr>
            <w:r>
              <w:t>Identificador do tipo de conferência</w:t>
            </w:r>
          </w:p>
        </w:tc>
      </w:tr>
      <w:tr w:rsidR="00A82183" w14:paraId="62CA8014"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655804"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EE734E" w14:textId="77777777" w:rsidR="00A82183" w:rsidRDefault="00000000">
            <w:pPr>
              <w:pStyle w:val="TableContents"/>
              <w:widowControl w:val="0"/>
              <w:spacing w:after="0" w:line="276" w:lineRule="auto"/>
            </w:pPr>
            <w:r>
              <w:t>Descrição do tipo de conferência</w:t>
            </w:r>
          </w:p>
        </w:tc>
      </w:tr>
    </w:tbl>
    <w:p w14:paraId="0DA06C24" w14:textId="77777777" w:rsidR="00A82183" w:rsidRDefault="00A82183"/>
    <w:p w14:paraId="5E6151A1" w14:textId="77777777" w:rsidR="00A82183" w:rsidRDefault="00000000">
      <w:pPr>
        <w:pStyle w:val="Ttulo2"/>
      </w:pPr>
      <w:bookmarkStart w:id="2120" w:name="_Toc171671208"/>
      <w:bookmarkStart w:id="2121" w:name="__RefHeading___Toc28191_2823614150"/>
      <w:bookmarkStart w:id="2122" w:name="_Toc223560159"/>
      <w:bookmarkStart w:id="2123" w:name="_Toc223772265"/>
      <w:bookmarkStart w:id="2124" w:name="_Toc223782353"/>
      <w:bookmarkStart w:id="2125" w:name="_Toc223894835"/>
      <w:bookmarkStart w:id="2126" w:name="_Toc223911180"/>
      <w:bookmarkStart w:id="2127" w:name="_Toc224380002"/>
      <w:bookmarkStart w:id="2128" w:name="_Toc225675788"/>
      <w:bookmarkStart w:id="2129" w:name="_Toc225806750"/>
      <w:bookmarkStart w:id="2130" w:name="_Toc226042227"/>
      <w:bookmarkStart w:id="2131" w:name="_Toc226118056"/>
      <w:bookmarkStart w:id="2132" w:name="_Toc226422641"/>
      <w:bookmarkStart w:id="2133" w:name="_Toc226644464"/>
      <w:bookmarkStart w:id="2134" w:name="_Toc231601147"/>
      <w:r>
        <w:t>TipoContatoAPI</w:t>
      </w:r>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108C9A7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85824D" w14:textId="77777777" w:rsidR="00A82183" w:rsidRDefault="00000000">
            <w:pPr>
              <w:pStyle w:val="TableContents"/>
              <w:widowControl w:val="0"/>
              <w:spacing w:after="0" w:line="276" w:lineRule="auto"/>
            </w:pPr>
            <w:r>
              <w:t>IdTipoContato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E4A4A1" w14:textId="77777777" w:rsidR="00A82183" w:rsidRDefault="00000000">
            <w:pPr>
              <w:pStyle w:val="TableContents"/>
              <w:widowControl w:val="0"/>
              <w:spacing w:after="0" w:line="276" w:lineRule="auto"/>
            </w:pPr>
            <w:r>
              <w:t>Identificador do tipo de contato</w:t>
            </w:r>
          </w:p>
        </w:tc>
      </w:tr>
      <w:tr w:rsidR="00A82183" w14:paraId="4DA4642A"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0EA93C"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7F531E" w14:textId="77777777" w:rsidR="00A82183" w:rsidRDefault="00000000">
            <w:pPr>
              <w:pStyle w:val="TableContents"/>
              <w:widowControl w:val="0"/>
              <w:spacing w:after="0" w:line="276" w:lineRule="auto"/>
            </w:pPr>
            <w:r>
              <w:t>Nome do tipo de contato</w:t>
            </w:r>
          </w:p>
        </w:tc>
      </w:tr>
    </w:tbl>
    <w:p w14:paraId="36A376ED" w14:textId="77777777" w:rsidR="00A82183" w:rsidRDefault="00A82183"/>
    <w:p w14:paraId="38162981" w14:textId="77777777" w:rsidR="00A82183" w:rsidRDefault="00000000">
      <w:pPr>
        <w:pStyle w:val="Ttulo2"/>
      </w:pPr>
      <w:bookmarkStart w:id="2135" w:name="_Toc171671209"/>
      <w:bookmarkStart w:id="2136" w:name="__RefHeading___Toc28189_2823614150"/>
      <w:bookmarkStart w:id="2137" w:name="_Toc223560160"/>
      <w:bookmarkStart w:id="2138" w:name="_Toc223772266"/>
      <w:bookmarkStart w:id="2139" w:name="_Toc223782354"/>
      <w:bookmarkStart w:id="2140" w:name="_Toc223894836"/>
      <w:bookmarkStart w:id="2141" w:name="_Toc223911181"/>
      <w:bookmarkStart w:id="2142" w:name="_Toc224380003"/>
      <w:bookmarkStart w:id="2143" w:name="_Toc225675789"/>
      <w:bookmarkStart w:id="2144" w:name="_Toc225806751"/>
      <w:bookmarkStart w:id="2145" w:name="_Toc226042228"/>
      <w:bookmarkStart w:id="2146" w:name="_Toc226118057"/>
      <w:bookmarkStart w:id="2147" w:name="_Toc226422642"/>
      <w:bookmarkStart w:id="2148" w:name="_Toc226644465"/>
      <w:bookmarkStart w:id="2149" w:name="_Toc231601148"/>
      <w:r>
        <w:t>TipoPrioridadeAPI</w:t>
      </w:r>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48EAD56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54317AC" w14:textId="77777777" w:rsidR="00A82183" w:rsidRDefault="00000000">
            <w:pPr>
              <w:pStyle w:val="TableContents"/>
              <w:widowControl w:val="0"/>
              <w:spacing w:after="0" w:line="276" w:lineRule="auto"/>
            </w:pPr>
            <w:r>
              <w:t>IdTipoPrioridade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F00B35" w14:textId="77777777" w:rsidR="00A82183" w:rsidRDefault="00000000">
            <w:pPr>
              <w:pStyle w:val="TableContents"/>
              <w:widowControl w:val="0"/>
              <w:spacing w:after="0" w:line="276" w:lineRule="auto"/>
            </w:pPr>
            <w:r>
              <w:t>Identificador do tipo de prioridade</w:t>
            </w:r>
          </w:p>
        </w:tc>
      </w:tr>
      <w:tr w:rsidR="00A82183" w14:paraId="54713CB0"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09D8DC"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D16735" w14:textId="77777777" w:rsidR="00A82183" w:rsidRDefault="00000000">
            <w:pPr>
              <w:pStyle w:val="TableContents"/>
              <w:widowControl w:val="0"/>
              <w:spacing w:after="0" w:line="276" w:lineRule="auto"/>
            </w:pPr>
            <w:r>
              <w:t>Nome do tipo de prioridade</w:t>
            </w:r>
          </w:p>
        </w:tc>
      </w:tr>
    </w:tbl>
    <w:p w14:paraId="1731FD03" w14:textId="77777777" w:rsidR="00A82183" w:rsidRDefault="00A82183"/>
    <w:p w14:paraId="73C42418" w14:textId="77777777" w:rsidR="00A82183" w:rsidRDefault="00000000">
      <w:pPr>
        <w:pStyle w:val="Ttulo2"/>
      </w:pPr>
      <w:bookmarkStart w:id="2150" w:name="_Toc171671210"/>
      <w:bookmarkStart w:id="2151" w:name="__RefHeading___Toc28187_2823614150"/>
      <w:bookmarkStart w:id="2152" w:name="_Toc223560161"/>
      <w:bookmarkStart w:id="2153" w:name="_Toc223772267"/>
      <w:bookmarkStart w:id="2154" w:name="_Toc223782355"/>
      <w:bookmarkStart w:id="2155" w:name="_Toc223894837"/>
      <w:bookmarkStart w:id="2156" w:name="_Toc223911182"/>
      <w:bookmarkStart w:id="2157" w:name="_Toc224380004"/>
      <w:bookmarkStart w:id="2158" w:name="_Toc225675790"/>
      <w:bookmarkStart w:id="2159" w:name="_Toc225806752"/>
      <w:bookmarkStart w:id="2160" w:name="_Toc226042229"/>
      <w:bookmarkStart w:id="2161" w:name="_Toc226118058"/>
      <w:bookmarkStart w:id="2162" w:name="_Toc226422643"/>
      <w:bookmarkStart w:id="2163" w:name="_Toc226644466"/>
      <w:bookmarkStart w:id="2164" w:name="_Toc231601149"/>
      <w:r>
        <w:t>TipoProcedimentoAPI</w:t>
      </w:r>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D5BA8F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A99BEA" w14:textId="77777777" w:rsidR="00A82183" w:rsidRDefault="00000000">
            <w:pPr>
              <w:pStyle w:val="TableContents"/>
              <w:widowControl w:val="0"/>
              <w:spacing w:after="0" w:line="276" w:lineRule="auto"/>
            </w:pPr>
            <w:r>
              <w:t>IdTipoProcedimento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3CF28C3" w14:textId="77777777" w:rsidR="00A82183" w:rsidRDefault="00000000">
            <w:pPr>
              <w:pStyle w:val="TableContents"/>
              <w:widowControl w:val="0"/>
              <w:spacing w:after="0" w:line="276" w:lineRule="auto"/>
            </w:pPr>
            <w:r>
              <w:t>Identificador do tipo de processo</w:t>
            </w:r>
          </w:p>
        </w:tc>
      </w:tr>
      <w:tr w:rsidR="00A82183" w14:paraId="01B8BB7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6EDE54"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854366C" w14:textId="77777777" w:rsidR="00A82183" w:rsidRDefault="00000000">
            <w:pPr>
              <w:pStyle w:val="TableContents"/>
              <w:widowControl w:val="0"/>
              <w:spacing w:after="0" w:line="276" w:lineRule="auto"/>
            </w:pPr>
            <w:r>
              <w:t>Nome do tipo de processo</w:t>
            </w:r>
          </w:p>
        </w:tc>
      </w:tr>
      <w:tr w:rsidR="00A82183" w14:paraId="3B0DA52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FC3266" w14:textId="77777777" w:rsidR="00A82183" w:rsidRDefault="00000000">
            <w:pPr>
              <w:pStyle w:val="TableContents"/>
              <w:widowControl w:val="0"/>
              <w:spacing w:after="0" w:line="276" w:lineRule="auto"/>
            </w:pPr>
            <w:r>
              <w:lastRenderedPageBreak/>
              <w:t>SinAnonimoOuvidoria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26440E" w14:textId="77777777" w:rsidR="00A82183" w:rsidRDefault="00000000">
            <w:pPr>
              <w:pStyle w:val="TableContents"/>
              <w:widowControl w:val="0"/>
              <w:spacing w:after="0" w:line="276" w:lineRule="auto"/>
            </w:pPr>
            <w:r>
              <w:t>S/N – indica se o tipo da ouvidoria permite contato anônimo</w:t>
            </w:r>
          </w:p>
        </w:tc>
      </w:tr>
    </w:tbl>
    <w:p w14:paraId="1584A6E0" w14:textId="77777777" w:rsidR="00A82183" w:rsidRDefault="00A82183"/>
    <w:p w14:paraId="1D02A895" w14:textId="77777777" w:rsidR="00A82183" w:rsidRDefault="00000000">
      <w:pPr>
        <w:pStyle w:val="Ttulo2"/>
      </w:pPr>
      <w:bookmarkStart w:id="2165" w:name="_Toc171671211"/>
      <w:bookmarkStart w:id="2166" w:name="__RefHeading___Toc28185_2823614150"/>
      <w:bookmarkStart w:id="2167" w:name="_Toc223560162"/>
      <w:bookmarkStart w:id="2168" w:name="_Toc223772268"/>
      <w:bookmarkStart w:id="2169" w:name="_Toc223782356"/>
      <w:bookmarkStart w:id="2170" w:name="_Toc223894838"/>
      <w:bookmarkStart w:id="2171" w:name="_Toc223911183"/>
      <w:bookmarkStart w:id="2172" w:name="_Toc224380005"/>
      <w:bookmarkStart w:id="2173" w:name="_Toc225675791"/>
      <w:bookmarkStart w:id="2174" w:name="_Toc225806753"/>
      <w:bookmarkStart w:id="2175" w:name="_Toc226042230"/>
      <w:bookmarkStart w:id="2176" w:name="_Toc226118059"/>
      <w:bookmarkStart w:id="2177" w:name="_Toc226422644"/>
      <w:bookmarkStart w:id="2178" w:name="_Toc226644467"/>
      <w:bookmarkStart w:id="2179" w:name="_Toc231601150"/>
      <w:r>
        <w:t>UnidadeAPI</w:t>
      </w:r>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81544A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A0A215E" w14:textId="77777777" w:rsidR="00A82183" w:rsidRDefault="00000000">
            <w:pPr>
              <w:pStyle w:val="TableContents"/>
              <w:widowControl w:val="0"/>
              <w:spacing w:after="0" w:line="276" w:lineRule="auto"/>
            </w:pPr>
            <w:r>
              <w:t>IdUnidade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AEC055" w14:textId="77777777" w:rsidR="00A82183" w:rsidRDefault="00000000">
            <w:pPr>
              <w:pStyle w:val="TableContents"/>
              <w:widowControl w:val="0"/>
              <w:spacing w:after="0" w:line="276" w:lineRule="auto"/>
            </w:pPr>
            <w:r>
              <w:t>Identificador da unidade</w:t>
            </w:r>
          </w:p>
        </w:tc>
      </w:tr>
      <w:tr w:rsidR="00A82183" w14:paraId="09282C5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F7E1B0"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99CBB1" w14:textId="77777777" w:rsidR="00A82183" w:rsidRDefault="00000000">
            <w:pPr>
              <w:pStyle w:val="TableContents"/>
              <w:widowControl w:val="0"/>
              <w:spacing w:after="0" w:line="276" w:lineRule="auto"/>
            </w:pPr>
            <w:r>
              <w:t>Sigla da unidade</w:t>
            </w:r>
          </w:p>
        </w:tc>
      </w:tr>
      <w:tr w:rsidR="00A82183" w14:paraId="7B6D1AFD"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3962FD" w14:textId="77777777" w:rsidR="00A82183" w:rsidRDefault="00000000">
            <w:pPr>
              <w:pStyle w:val="TableContents"/>
              <w:widowControl w:val="0"/>
              <w:spacing w:after="0" w:line="276" w:lineRule="auto"/>
            </w:pPr>
            <w:r>
              <w:t>Descricao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9760E5" w14:textId="77777777" w:rsidR="00A82183" w:rsidRDefault="00000000">
            <w:pPr>
              <w:pStyle w:val="TableContents"/>
              <w:widowControl w:val="0"/>
              <w:spacing w:after="0" w:line="276" w:lineRule="auto"/>
            </w:pPr>
            <w:r>
              <w:t>Descrição da unidade</w:t>
            </w:r>
          </w:p>
        </w:tc>
      </w:tr>
      <w:tr w:rsidR="00A82183" w14:paraId="26064DD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B14809" w14:textId="77777777" w:rsidR="00A82183" w:rsidRDefault="00000000">
            <w:pPr>
              <w:pStyle w:val="TableContents"/>
              <w:widowControl w:val="0"/>
              <w:spacing w:after="0" w:line="276" w:lineRule="auto"/>
            </w:pPr>
            <w:r>
              <w:t>Orgao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2538F0" w14:textId="77777777" w:rsidR="00A82183" w:rsidRDefault="00000000">
            <w:pPr>
              <w:pStyle w:val="TableContents"/>
              <w:widowControl w:val="0"/>
              <w:spacing w:after="0" w:line="276" w:lineRule="auto"/>
            </w:pPr>
            <w:r>
              <w:t>Órgão associado com a unidade (ocorrência de OrgaoAPI)</w:t>
            </w:r>
          </w:p>
        </w:tc>
      </w:tr>
      <w:tr w:rsidR="00A82183" w14:paraId="5C7C544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E423B7" w14:textId="77777777" w:rsidR="00A82183" w:rsidRDefault="00000000">
            <w:pPr>
              <w:pStyle w:val="TableContents"/>
              <w:widowControl w:val="0"/>
              <w:spacing w:after="0" w:line="276" w:lineRule="auto"/>
            </w:pPr>
            <w:r>
              <w:t>SinProtocolo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3B06AF" w14:textId="77777777" w:rsidR="00A82183" w:rsidRDefault="00000000">
            <w:pPr>
              <w:pStyle w:val="TableContents"/>
              <w:widowControl w:val="0"/>
              <w:spacing w:after="0" w:line="276" w:lineRule="auto"/>
            </w:pPr>
            <w:r>
              <w:t>S/N – indica se é uma unidade de protocolo</w:t>
            </w:r>
          </w:p>
        </w:tc>
      </w:tr>
      <w:tr w:rsidR="00A82183" w14:paraId="4778AFA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8BAB0AB" w14:textId="77777777" w:rsidR="00A82183" w:rsidRDefault="00000000">
            <w:pPr>
              <w:pStyle w:val="TableContents"/>
              <w:widowControl w:val="0"/>
              <w:spacing w:after="0" w:line="276" w:lineRule="auto"/>
            </w:pPr>
            <w:r>
              <w:t>SinArquivamento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18476C" w14:textId="77777777" w:rsidR="00A82183" w:rsidRDefault="00000000">
            <w:pPr>
              <w:pStyle w:val="TableContents"/>
              <w:widowControl w:val="0"/>
              <w:spacing w:after="0" w:line="276" w:lineRule="auto"/>
            </w:pPr>
            <w:r>
              <w:t>S/N – indica se é uma unidade de arquivo</w:t>
            </w:r>
          </w:p>
        </w:tc>
      </w:tr>
      <w:tr w:rsidR="00A82183" w14:paraId="0E00F58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F7AD6C" w14:textId="77777777" w:rsidR="00A82183" w:rsidRDefault="00000000">
            <w:pPr>
              <w:pStyle w:val="TableContents"/>
              <w:widowControl w:val="0"/>
              <w:spacing w:after="0" w:line="276" w:lineRule="auto"/>
            </w:pPr>
            <w:r>
              <w:t>SinOuvidoria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7C50FED" w14:textId="77777777" w:rsidR="00A82183" w:rsidRDefault="00000000">
            <w:pPr>
              <w:pStyle w:val="TableContents"/>
              <w:widowControl w:val="0"/>
              <w:spacing w:after="0" w:line="276" w:lineRule="auto"/>
            </w:pPr>
            <w:r>
              <w:t>S/N – indica se é uma unidade de ouvidoria</w:t>
            </w:r>
          </w:p>
        </w:tc>
      </w:tr>
    </w:tbl>
    <w:p w14:paraId="55D719BF" w14:textId="77777777" w:rsidR="00A82183" w:rsidRDefault="00A82183"/>
    <w:p w14:paraId="3803A3F5" w14:textId="77777777" w:rsidR="00A82183" w:rsidRDefault="00000000">
      <w:pPr>
        <w:pStyle w:val="Ttulo2"/>
      </w:pPr>
      <w:bookmarkStart w:id="2180" w:name="_Toc171671212"/>
      <w:bookmarkStart w:id="2181" w:name="_Toc223560163"/>
      <w:bookmarkStart w:id="2182" w:name="_Toc223772269"/>
      <w:bookmarkStart w:id="2183" w:name="_Toc223782357"/>
      <w:bookmarkStart w:id="2184" w:name="_Toc223894839"/>
      <w:bookmarkStart w:id="2185" w:name="_Toc223911184"/>
      <w:bookmarkStart w:id="2186" w:name="_Toc224380006"/>
      <w:bookmarkStart w:id="2187" w:name="_Toc225675792"/>
      <w:bookmarkStart w:id="2188" w:name="_Toc225806754"/>
      <w:bookmarkStart w:id="2189" w:name="_Toc226042231"/>
      <w:bookmarkStart w:id="2190" w:name="_Toc226118060"/>
      <w:bookmarkStart w:id="2191" w:name="_Toc226422645"/>
      <w:bookmarkStart w:id="2192" w:name="_Toc226644468"/>
      <w:bookmarkStart w:id="2193" w:name="__RefHeading___Toc28183_2823614150"/>
      <w:bookmarkStart w:id="2194" w:name="_Toc231601151"/>
      <w:r>
        <w:t>UnidadeProcedimentoAbertoAPI</w:t>
      </w:r>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4"/>
      <w:r>
        <w:tab/>
      </w:r>
      <w:bookmarkEnd w:id="2193"/>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639D2D9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EB5B33C" w14:textId="77777777" w:rsidR="00A82183" w:rsidRDefault="00000000">
            <w:pPr>
              <w:pStyle w:val="TableContents"/>
              <w:widowControl w:val="0"/>
              <w:spacing w:after="0" w:line="276" w:lineRule="auto"/>
            </w:pPr>
            <w:r>
              <w:t>Unidade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A9FEB5" w14:textId="77777777" w:rsidR="00A82183" w:rsidRDefault="00000000">
            <w:pPr>
              <w:pStyle w:val="TableContents"/>
              <w:widowControl w:val="0"/>
              <w:spacing w:after="0" w:line="276" w:lineRule="auto"/>
            </w:pPr>
            <w:r>
              <w:t>Dados da Unidade onde o processo está aberto (ocorrência de UnidadeAPI).</w:t>
            </w:r>
          </w:p>
        </w:tc>
      </w:tr>
      <w:tr w:rsidR="00A82183" w14:paraId="14AB08E8"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EB9AEE" w14:textId="77777777" w:rsidR="00A82183" w:rsidRDefault="00000000">
            <w:pPr>
              <w:pStyle w:val="TableContents"/>
              <w:widowControl w:val="0"/>
              <w:spacing w:after="0" w:line="276" w:lineRule="auto"/>
            </w:pPr>
            <w:r>
              <w:t>UsuarioAtribuicao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A36D76" w14:textId="77777777" w:rsidR="00A82183" w:rsidRDefault="00000000">
            <w:pPr>
              <w:pStyle w:val="TableContents"/>
              <w:widowControl w:val="0"/>
              <w:spacing w:after="0" w:line="276" w:lineRule="auto"/>
            </w:pPr>
            <w:r>
              <w:t>Dados do Usuário para o qual o processo está atribuído (ocorrência de UsuarioAPI)</w:t>
            </w:r>
          </w:p>
        </w:tc>
      </w:tr>
    </w:tbl>
    <w:p w14:paraId="0081793D" w14:textId="77777777" w:rsidR="00A82183" w:rsidRDefault="00A82183"/>
    <w:p w14:paraId="0214BB2F" w14:textId="77777777" w:rsidR="00A82183" w:rsidRDefault="00000000">
      <w:pPr>
        <w:pStyle w:val="Ttulo2"/>
      </w:pPr>
      <w:bookmarkStart w:id="2195" w:name="_Toc171671213"/>
      <w:bookmarkStart w:id="2196" w:name="__RefHeading___Toc28181_2823614150"/>
      <w:bookmarkStart w:id="2197" w:name="_Toc223560164"/>
      <w:bookmarkStart w:id="2198" w:name="_Toc223772270"/>
      <w:bookmarkStart w:id="2199" w:name="_Toc223782358"/>
      <w:bookmarkStart w:id="2200" w:name="_Toc223894840"/>
      <w:bookmarkStart w:id="2201" w:name="_Toc223911185"/>
      <w:bookmarkStart w:id="2202" w:name="_Toc224380007"/>
      <w:bookmarkStart w:id="2203" w:name="_Toc225675793"/>
      <w:bookmarkStart w:id="2204" w:name="_Toc225806755"/>
      <w:bookmarkStart w:id="2205" w:name="_Toc226042232"/>
      <w:bookmarkStart w:id="2206" w:name="_Toc226118061"/>
      <w:bookmarkStart w:id="2207" w:name="_Toc226422646"/>
      <w:bookmarkStart w:id="2208" w:name="_Toc226644469"/>
      <w:bookmarkStart w:id="2209" w:name="_Toc231601152"/>
      <w:r>
        <w:t>UsuarioAPI</w:t>
      </w:r>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7011B8C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5D9905" w14:textId="77777777" w:rsidR="00A82183" w:rsidRDefault="00000000">
            <w:pPr>
              <w:pStyle w:val="TableContents"/>
              <w:widowControl w:val="0"/>
              <w:spacing w:after="0" w:line="276" w:lineRule="auto"/>
            </w:pPr>
            <w:r>
              <w:t>IdUsuario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C43AD4" w14:textId="77777777" w:rsidR="00A82183" w:rsidRDefault="00000000">
            <w:pPr>
              <w:pStyle w:val="TableContents"/>
              <w:widowControl w:val="0"/>
              <w:spacing w:after="0" w:line="276" w:lineRule="auto"/>
            </w:pPr>
            <w:r>
              <w:t>Identificador do usuário</w:t>
            </w:r>
          </w:p>
        </w:tc>
      </w:tr>
      <w:tr w:rsidR="00A82183" w14:paraId="3ECAFD7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EB4585" w14:textId="77777777" w:rsidR="00A82183" w:rsidRDefault="00000000">
            <w:pPr>
              <w:pStyle w:val="TableContents"/>
              <w:widowControl w:val="0"/>
              <w:spacing w:after="0" w:line="276" w:lineRule="auto"/>
            </w:pPr>
            <w:r>
              <w:t>Sigla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D6F03C" w14:textId="77777777" w:rsidR="00A82183" w:rsidRDefault="00000000">
            <w:pPr>
              <w:pStyle w:val="TableContents"/>
              <w:widowControl w:val="0"/>
              <w:spacing w:after="0" w:line="276" w:lineRule="auto"/>
            </w:pPr>
            <w:r>
              <w:t>Sigla do usuário</w:t>
            </w:r>
          </w:p>
        </w:tc>
      </w:tr>
      <w:tr w:rsidR="00A82183" w14:paraId="5CEA1E3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69DB7A" w14:textId="77777777" w:rsidR="00A82183" w:rsidRDefault="00000000">
            <w:pPr>
              <w:pStyle w:val="TableContents"/>
              <w:widowControl w:val="0"/>
              <w:spacing w:after="0" w:line="276" w:lineRule="auto"/>
            </w:pPr>
            <w:r>
              <w:t>Nome</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415A1B9" w14:textId="77777777" w:rsidR="00A82183" w:rsidRDefault="00000000">
            <w:pPr>
              <w:pStyle w:val="TableContents"/>
              <w:widowControl w:val="0"/>
              <w:spacing w:after="0" w:line="276" w:lineRule="auto"/>
            </w:pPr>
            <w:r>
              <w:t>Nome do usuário</w:t>
            </w:r>
          </w:p>
        </w:tc>
      </w:tr>
      <w:tr w:rsidR="00A82183" w14:paraId="10A9DCDC"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95B597" w14:textId="77777777" w:rsidR="00A82183" w:rsidRDefault="00000000">
            <w:pPr>
              <w:pStyle w:val="TableContents"/>
              <w:widowControl w:val="0"/>
              <w:spacing w:after="0" w:line="276" w:lineRule="auto"/>
            </w:pPr>
            <w:r>
              <w:t>StaTipo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6642FA2" w14:textId="77777777" w:rsidR="00A82183" w:rsidRDefault="00000000">
            <w:pPr>
              <w:pStyle w:val="TableContents"/>
              <w:widowControl w:val="0"/>
              <w:spacing w:after="0" w:line="276" w:lineRule="auto"/>
            </w:pPr>
            <w:r>
              <w:t>Tipo do usuário:</w:t>
            </w:r>
          </w:p>
          <w:p w14:paraId="3C842228" w14:textId="77777777" w:rsidR="00A82183" w:rsidRDefault="00000000">
            <w:pPr>
              <w:pStyle w:val="TableContents"/>
              <w:widowControl w:val="0"/>
              <w:numPr>
                <w:ilvl w:val="0"/>
                <w:numId w:val="90"/>
              </w:numPr>
              <w:spacing w:after="0" w:line="276" w:lineRule="auto"/>
            </w:pPr>
            <w:r>
              <w:t>0 = Interno (SIP)</w:t>
            </w:r>
          </w:p>
          <w:p w14:paraId="341F3D3C" w14:textId="77777777" w:rsidR="00A82183" w:rsidRDefault="00000000">
            <w:pPr>
              <w:pStyle w:val="TableContents"/>
              <w:widowControl w:val="0"/>
              <w:numPr>
                <w:ilvl w:val="0"/>
                <w:numId w:val="90"/>
              </w:numPr>
              <w:spacing w:after="0" w:line="276" w:lineRule="auto"/>
            </w:pPr>
            <w:r>
              <w:t>1 = Sistema</w:t>
            </w:r>
          </w:p>
          <w:p w14:paraId="2D7D056F" w14:textId="77777777" w:rsidR="00A82183" w:rsidRDefault="00000000">
            <w:pPr>
              <w:pStyle w:val="TableContents"/>
              <w:widowControl w:val="0"/>
              <w:numPr>
                <w:ilvl w:val="0"/>
                <w:numId w:val="90"/>
              </w:numPr>
              <w:spacing w:after="0" w:line="276" w:lineRule="auto"/>
            </w:pPr>
            <w:r>
              <w:t>2 = Externo Pendente</w:t>
            </w:r>
          </w:p>
          <w:p w14:paraId="3046369C" w14:textId="77777777" w:rsidR="00A82183" w:rsidRDefault="00000000">
            <w:pPr>
              <w:pStyle w:val="TableContents"/>
              <w:widowControl w:val="0"/>
              <w:numPr>
                <w:ilvl w:val="0"/>
                <w:numId w:val="90"/>
              </w:numPr>
              <w:spacing w:after="0" w:line="276" w:lineRule="auto"/>
            </w:pPr>
            <w:r>
              <w:t>3 = Externo Liberado</w:t>
            </w:r>
          </w:p>
        </w:tc>
      </w:tr>
    </w:tbl>
    <w:p w14:paraId="5F8AA3C2" w14:textId="77777777" w:rsidR="00A82183" w:rsidRDefault="00A82183"/>
    <w:p w14:paraId="64B94063" w14:textId="77777777" w:rsidR="00A82183" w:rsidRDefault="00000000">
      <w:pPr>
        <w:pStyle w:val="Ttulo2"/>
      </w:pPr>
      <w:bookmarkStart w:id="2210" w:name="_Toc171671214"/>
      <w:bookmarkStart w:id="2211" w:name="__RefHeading___Toc28179_2823614150"/>
      <w:bookmarkStart w:id="2212" w:name="_Toc223560165"/>
      <w:bookmarkStart w:id="2213" w:name="_Toc223772271"/>
      <w:bookmarkStart w:id="2214" w:name="_Toc223782359"/>
      <w:bookmarkStart w:id="2215" w:name="_Toc223894841"/>
      <w:bookmarkStart w:id="2216" w:name="_Toc223911186"/>
      <w:bookmarkStart w:id="2217" w:name="_Toc224380008"/>
      <w:bookmarkStart w:id="2218" w:name="_Toc225675794"/>
      <w:bookmarkStart w:id="2219" w:name="_Toc225806756"/>
      <w:bookmarkStart w:id="2220" w:name="_Toc226042233"/>
      <w:bookmarkStart w:id="2221" w:name="_Toc226118062"/>
      <w:bookmarkStart w:id="2222" w:name="_Toc226422647"/>
      <w:bookmarkStart w:id="2223" w:name="_Toc226644470"/>
      <w:bookmarkStart w:id="2224" w:name="_Toc231601153"/>
      <w:r>
        <w:t>VeiculoPublicacaoAPI</w:t>
      </w:r>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p>
    <w:tbl>
      <w:tblPr>
        <w:tblW w:w="10195" w:type="dxa"/>
        <w:tblInd w:w="-5" w:type="dxa"/>
        <w:tblLayout w:type="fixed"/>
        <w:tblCellMar>
          <w:left w:w="10" w:type="dxa"/>
          <w:right w:w="10" w:type="dxa"/>
        </w:tblCellMar>
        <w:tblLook w:val="0000" w:firstRow="0" w:lastRow="0" w:firstColumn="0" w:lastColumn="0" w:noHBand="0" w:noVBand="0"/>
      </w:tblPr>
      <w:tblGrid>
        <w:gridCol w:w="2552"/>
        <w:gridCol w:w="7643"/>
      </w:tblGrid>
      <w:tr w:rsidR="00A82183" w14:paraId="58CEC2DB"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1E7F9EC" w14:textId="77777777" w:rsidR="00A82183" w:rsidRDefault="00000000">
            <w:pPr>
              <w:pStyle w:val="TableContents"/>
              <w:widowControl w:val="0"/>
              <w:spacing w:after="0" w:line="276" w:lineRule="auto"/>
            </w:pPr>
            <w:r>
              <w:t>IdVeiculoPublicacao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B6B920D" w14:textId="77777777" w:rsidR="00A82183" w:rsidRDefault="00000000">
            <w:pPr>
              <w:pStyle w:val="TableContents"/>
              <w:widowControl w:val="0"/>
              <w:spacing w:after="0" w:line="276" w:lineRule="auto"/>
            </w:pPr>
            <w:r>
              <w:t>Identificador do veículo de publicação</w:t>
            </w:r>
          </w:p>
        </w:tc>
      </w:tr>
      <w:tr w:rsidR="00A82183" w14:paraId="5F218715"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0F162600" w14:textId="77777777" w:rsidR="00A82183" w:rsidRDefault="00000000">
            <w:pPr>
              <w:pStyle w:val="TableContents"/>
              <w:widowControl w:val="0"/>
              <w:spacing w:after="0" w:line="276" w:lineRule="auto"/>
            </w:pPr>
            <w:r>
              <w:t>Nome</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5FBC8AB1" w14:textId="77777777" w:rsidR="00A82183" w:rsidRDefault="00000000">
            <w:pPr>
              <w:pStyle w:val="TableContents"/>
              <w:widowControl w:val="0"/>
              <w:spacing w:after="0" w:line="276" w:lineRule="auto"/>
            </w:pPr>
            <w:r>
              <w:t>Nome do veículo</w:t>
            </w:r>
          </w:p>
        </w:tc>
      </w:tr>
      <w:tr w:rsidR="00A82183" w14:paraId="2CD993B0"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24482837" w14:textId="77777777" w:rsidR="00A82183" w:rsidRDefault="00000000">
            <w:pPr>
              <w:pStyle w:val="TableContents"/>
              <w:widowControl w:val="0"/>
              <w:spacing w:after="0" w:line="276" w:lineRule="auto"/>
            </w:pPr>
            <w:r>
              <w:t>Descrição</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7F3B9BEB" w14:textId="77777777" w:rsidR="00A82183" w:rsidRDefault="00000000">
            <w:pPr>
              <w:pStyle w:val="TableContents"/>
              <w:widowControl w:val="0"/>
              <w:spacing w:after="0" w:line="276" w:lineRule="auto"/>
            </w:pPr>
            <w:r>
              <w:t>Descrição do veículo</w:t>
            </w:r>
          </w:p>
        </w:tc>
      </w:tr>
      <w:tr w:rsidR="00A82183" w14:paraId="77A4EA75"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039098" w14:textId="77777777" w:rsidR="00A82183" w:rsidRDefault="00000000">
            <w:pPr>
              <w:pStyle w:val="TableContents"/>
              <w:widowControl w:val="0"/>
              <w:spacing w:after="0" w:line="276" w:lineRule="auto"/>
            </w:pPr>
            <w:r>
              <w:t>StaTipo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CEDFE6" w14:textId="77777777" w:rsidR="00A82183" w:rsidRDefault="00000000">
            <w:pPr>
              <w:pStyle w:val="TableContents"/>
              <w:widowControl w:val="0"/>
              <w:spacing w:after="0" w:line="276" w:lineRule="auto"/>
            </w:pPr>
            <w:r>
              <w:t>I = Interno</w:t>
            </w:r>
          </w:p>
          <w:p w14:paraId="14705BBD" w14:textId="77777777" w:rsidR="00A82183" w:rsidRDefault="00000000">
            <w:pPr>
              <w:pStyle w:val="TableContents"/>
              <w:widowControl w:val="0"/>
              <w:spacing w:after="0" w:line="276" w:lineRule="auto"/>
            </w:pPr>
            <w:r>
              <w:t>E = Externo</w:t>
            </w:r>
          </w:p>
          <w:p w14:paraId="357C2BB1" w14:textId="77777777" w:rsidR="00A82183" w:rsidRDefault="00000000">
            <w:pPr>
              <w:pStyle w:val="TableContents"/>
              <w:widowControl w:val="0"/>
              <w:spacing w:after="0" w:line="276" w:lineRule="auto"/>
            </w:pPr>
            <w:r>
              <w:t>M = Módulo</w:t>
            </w:r>
          </w:p>
        </w:tc>
      </w:tr>
      <w:tr w:rsidR="00A82183" w14:paraId="00259F16"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C37D73" w14:textId="77777777" w:rsidR="00A82183" w:rsidRDefault="00000000">
            <w:pPr>
              <w:pStyle w:val="TableContents"/>
              <w:widowControl w:val="0"/>
              <w:spacing w:after="0" w:line="276" w:lineRule="auto"/>
            </w:pPr>
            <w:r>
              <w:t>SinFonteFeriados</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2B04A77" w14:textId="77777777" w:rsidR="00A82183" w:rsidRDefault="00000000">
            <w:pPr>
              <w:pStyle w:val="TableContents"/>
              <w:widowControl w:val="0"/>
              <w:spacing w:after="0" w:line="276" w:lineRule="auto"/>
            </w:pPr>
            <w:r>
              <w:t>Indica se o veículo é fonte de feriados para o sistema (somente veículos externos)</w:t>
            </w:r>
          </w:p>
        </w:tc>
      </w:tr>
      <w:tr w:rsidR="00A82183" w14:paraId="02D3C54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E54B907" w14:textId="77777777" w:rsidR="00A82183" w:rsidRDefault="00000000">
            <w:pPr>
              <w:pStyle w:val="TableContents"/>
              <w:widowControl w:val="0"/>
              <w:spacing w:after="0" w:line="276" w:lineRule="auto"/>
            </w:pPr>
            <w:r>
              <w:t>SinPermiteExtraordinaria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4B1790" w14:textId="77777777" w:rsidR="00A82183" w:rsidRDefault="00000000">
            <w:pPr>
              <w:pStyle w:val="TableContents"/>
              <w:widowControl w:val="0"/>
              <w:spacing w:after="0" w:line="276" w:lineRule="auto"/>
            </w:pPr>
            <w:r>
              <w:t>Indica se o veículo permite publicações extraordinárias (somente veículos externos)</w:t>
            </w:r>
          </w:p>
        </w:tc>
      </w:tr>
      <w:tr w:rsidR="00A82183" w14:paraId="4D1B6DD2"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1433591" w14:textId="77777777" w:rsidR="00A82183" w:rsidRDefault="00000000">
            <w:pPr>
              <w:pStyle w:val="TableContents"/>
              <w:widowControl w:val="0"/>
              <w:spacing w:after="0" w:line="276" w:lineRule="auto"/>
            </w:pPr>
            <w:r>
              <w:t>SinExibirPesquisaInterna</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A6AC52E" w14:textId="77777777" w:rsidR="00A82183" w:rsidRDefault="00000000">
            <w:pPr>
              <w:pStyle w:val="TableContents"/>
              <w:widowControl w:val="0"/>
              <w:spacing w:after="0" w:line="276" w:lineRule="auto"/>
            </w:pPr>
            <w:r>
              <w:t>Indica se os documentos publicados no veículo devem ser exibidos na pesquisa de publicação interna</w:t>
            </w:r>
          </w:p>
        </w:tc>
      </w:tr>
      <w:tr w:rsidR="00A82183" w14:paraId="0F818346" w14:textId="77777777">
        <w:tblPrEx>
          <w:tblCellMar>
            <w:top w:w="0" w:type="dxa"/>
            <w:bottom w:w="0" w:type="dxa"/>
          </w:tblCellMar>
        </w:tblPrEx>
        <w:tc>
          <w:tcPr>
            <w:tcW w:w="2552" w:type="dxa"/>
            <w:tcBorders>
              <w:left w:val="single" w:sz="4" w:space="0" w:color="00000A"/>
              <w:bottom w:val="single" w:sz="4" w:space="0" w:color="00000A"/>
              <w:right w:val="single" w:sz="4" w:space="0" w:color="00000A"/>
            </w:tcBorders>
            <w:tcMar>
              <w:top w:w="0" w:type="dxa"/>
              <w:left w:w="113" w:type="dxa"/>
              <w:bottom w:w="0" w:type="dxa"/>
              <w:right w:w="108" w:type="dxa"/>
            </w:tcMar>
          </w:tcPr>
          <w:p w14:paraId="3050F1A6" w14:textId="77777777" w:rsidR="00A82183" w:rsidRDefault="00000000">
            <w:pPr>
              <w:pStyle w:val="TableContents"/>
              <w:widowControl w:val="0"/>
              <w:spacing w:after="0" w:line="276" w:lineRule="auto"/>
            </w:pPr>
            <w:r>
              <w:t>WebService</w:t>
            </w:r>
          </w:p>
        </w:tc>
        <w:tc>
          <w:tcPr>
            <w:tcW w:w="7643" w:type="dxa"/>
            <w:tcBorders>
              <w:left w:val="single" w:sz="4" w:space="0" w:color="00000A"/>
              <w:bottom w:val="single" w:sz="4" w:space="0" w:color="00000A"/>
              <w:right w:val="single" w:sz="4" w:space="0" w:color="00000A"/>
            </w:tcBorders>
            <w:tcMar>
              <w:top w:w="0" w:type="dxa"/>
              <w:left w:w="113" w:type="dxa"/>
              <w:bottom w:w="0" w:type="dxa"/>
              <w:right w:w="108" w:type="dxa"/>
            </w:tcMar>
          </w:tcPr>
          <w:p w14:paraId="2C533769" w14:textId="77777777" w:rsidR="00A82183" w:rsidRDefault="00000000">
            <w:pPr>
              <w:pStyle w:val="TableContents"/>
              <w:widowControl w:val="0"/>
              <w:spacing w:after="0" w:line="276" w:lineRule="auto"/>
            </w:pPr>
            <w:r>
              <w:t>Endereço do serviço de publicação (somente veículos externos)</w:t>
            </w:r>
          </w:p>
        </w:tc>
      </w:tr>
      <w:tr w:rsidR="00A82183" w14:paraId="51209B91" w14:textId="77777777">
        <w:tblPrEx>
          <w:tblCellMar>
            <w:top w:w="0" w:type="dxa"/>
            <w:bottom w:w="0" w:type="dxa"/>
          </w:tblCellMar>
        </w:tblPrEx>
        <w:tc>
          <w:tcPr>
            <w:tcW w:w="255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695DCE2" w14:textId="77777777" w:rsidR="00A82183" w:rsidRDefault="00000000">
            <w:pPr>
              <w:pStyle w:val="TableContents"/>
              <w:widowControl w:val="0"/>
              <w:spacing w:after="0" w:line="276" w:lineRule="auto"/>
            </w:pPr>
            <w:r>
              <w:t>SinAtivo</w:t>
            </w:r>
          </w:p>
        </w:tc>
        <w:tc>
          <w:tcPr>
            <w:tcW w:w="7643"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47BCBD" w14:textId="77777777" w:rsidR="00A82183" w:rsidRDefault="00000000">
            <w:pPr>
              <w:pStyle w:val="TableContents"/>
              <w:widowControl w:val="0"/>
              <w:spacing w:after="0" w:line="276" w:lineRule="auto"/>
            </w:pPr>
            <w:r>
              <w:t>S/N – Indica se o veículo está ativo</w:t>
            </w:r>
          </w:p>
        </w:tc>
      </w:tr>
    </w:tbl>
    <w:p w14:paraId="6AFCDBB8" w14:textId="77777777" w:rsidR="00A82183" w:rsidRDefault="00A82183"/>
    <w:p w14:paraId="01861E14"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2225" w:name="_Toc171671215"/>
      <w:bookmarkStart w:id="2226" w:name="__RefHeading___Toc27727_2823614150"/>
      <w:bookmarkStart w:id="2227" w:name="_Toc534906232"/>
      <w:bookmarkStart w:id="2228" w:name="_Toc467775879"/>
      <w:bookmarkStart w:id="2229" w:name="_Toc223560166"/>
      <w:bookmarkStart w:id="2230" w:name="_Toc223772272"/>
      <w:bookmarkStart w:id="2231" w:name="_Toc223782360"/>
      <w:bookmarkStart w:id="2232" w:name="_Toc223894842"/>
      <w:bookmarkStart w:id="2233" w:name="_Toc223911187"/>
      <w:bookmarkStart w:id="2234" w:name="_Toc224380009"/>
      <w:bookmarkStart w:id="2235" w:name="_Toc225675795"/>
      <w:bookmarkStart w:id="2236" w:name="_Toc225806757"/>
      <w:bookmarkStart w:id="2237" w:name="_Toc226042234"/>
      <w:bookmarkStart w:id="2238" w:name="_Toc226118063"/>
      <w:bookmarkStart w:id="2239" w:name="_Toc226422648"/>
      <w:bookmarkStart w:id="2240" w:name="_Toc226644471"/>
      <w:bookmarkStart w:id="2241" w:name="_Toc231601154"/>
      <w:r>
        <w:rPr>
          <w:rFonts w:ascii="Arial" w:hAnsi="Arial" w:cs="Arial"/>
          <w:color w:val="365F91"/>
          <w:kern w:val="3"/>
          <w:lang w:eastAsia="zh-CN"/>
        </w:rPr>
        <w:t>Eventos</w:t>
      </w:r>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p>
    <w:p w14:paraId="113C9F0A" w14:textId="77777777" w:rsidR="00A82183" w:rsidRDefault="00000000">
      <w:pPr>
        <w:pStyle w:val="Standard"/>
        <w:ind w:left="0"/>
      </w:pPr>
      <w:r>
        <w:t>A interceptação de eventos ocorre na classe de integração do módulo através da sobrecarga de métodos da classe `SeiIntegracao`. Dependendo do evento interceptado o módulo pode realizar processamentos adicionais ou cancelar o processamento do sistema lançando validações ou exceções.</w:t>
      </w:r>
    </w:p>
    <w:p w14:paraId="5DADF7D5" w14:textId="77777777" w:rsidR="00A82183" w:rsidRDefault="00000000">
      <w:pPr>
        <w:pStyle w:val="Standard"/>
        <w:ind w:left="0"/>
      </w:pPr>
      <w:r>
        <w:lastRenderedPageBreak/>
        <w:t xml:space="preserve">Nos eventos que recebem múltiplos objetos como parâmetros deve ser evitada a consulta individual de registros. Por exemplo, caso a tela de </w:t>
      </w:r>
      <w:r>
        <w:rPr>
          <w:b/>
          <w:bCs/>
        </w:rPr>
        <w:t>Controle de Processos</w:t>
      </w:r>
      <w:r>
        <w:t xml:space="preserve"> esteja com a paginação configurada em 100, isso significa que poderão ser exibidos até 200 processos (100 na coluna de gerados e 100 nos recebidos). Assim, o evento `montarIconeControleProcessos` poderá receber um array com até 200 objetos `ProcedimentoAPI`. Se for realizada uma consulta para cada processo serão 200 acessos ao banco. Nesse caso é melhor fazer uma única consulta utilizando `IN`.</w:t>
      </w:r>
    </w:p>
    <w:p w14:paraId="76098A5E" w14:textId="77777777" w:rsidR="00A82183" w:rsidRDefault="00000000">
      <w:pPr>
        <w:pStyle w:val="Standard"/>
        <w:ind w:left="0"/>
      </w:pPr>
      <w:r>
        <w:t>Exemplos para alguns dos métodos descritos nesta seção podem ser visualizados no código do módulo de exemplo ABC disponibilizado junto com o sistema.</w:t>
      </w:r>
    </w:p>
    <w:p w14:paraId="670E3487" w14:textId="77777777" w:rsidR="00A82183" w:rsidRDefault="00000000">
      <w:pPr>
        <w:pStyle w:val="Ttulo2"/>
      </w:pPr>
      <w:bookmarkStart w:id="2242" w:name="_Toc171671216"/>
      <w:bookmarkStart w:id="2243" w:name="__RefHeading___Toc28177_2823614150"/>
      <w:bookmarkStart w:id="2244" w:name="_Toc223560167"/>
      <w:bookmarkStart w:id="2245" w:name="_Toc223772273"/>
      <w:bookmarkStart w:id="2246" w:name="_Toc223782361"/>
      <w:bookmarkStart w:id="2247" w:name="_Toc223894843"/>
      <w:bookmarkStart w:id="2248" w:name="_Toc223911188"/>
      <w:bookmarkStart w:id="2249" w:name="_Toc224380010"/>
      <w:bookmarkStart w:id="2250" w:name="_Toc225675796"/>
      <w:bookmarkStart w:id="2251" w:name="_Toc225806758"/>
      <w:bookmarkStart w:id="2252" w:name="_Toc226042235"/>
      <w:bookmarkStart w:id="2253" w:name="_Toc226118064"/>
      <w:bookmarkStart w:id="2254" w:name="_Toc226422649"/>
      <w:bookmarkStart w:id="2255" w:name="_Toc226644472"/>
      <w:bookmarkStart w:id="2256" w:name="_Toc231601155"/>
      <w:r>
        <w:t>adicionarElementoMenu</w:t>
      </w:r>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14B8251E"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7020CF7" w14:textId="77777777" w:rsidR="00A82183" w:rsidRDefault="00000000">
            <w:pPr>
              <w:spacing w:after="0"/>
              <w:jc w:val="center"/>
            </w:pPr>
            <w:r>
              <w:t>Saída</w:t>
            </w:r>
          </w:p>
        </w:tc>
      </w:tr>
      <w:tr w:rsidR="00A82183" w14:paraId="71B4E418"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4AB04" w14:textId="77777777" w:rsidR="00A82183" w:rsidRDefault="00000000">
            <w:pPr>
              <w:spacing w:after="0"/>
            </w:pPr>
            <w:r>
              <w:t>strElemento:</w:t>
            </w:r>
          </w:p>
          <w:p w14:paraId="51D19E5B" w14:textId="77777777" w:rsidR="00A82183" w:rsidRDefault="00000000">
            <w:pPr>
              <w:pStyle w:val="PargrafodaLista"/>
              <w:numPr>
                <w:ilvl w:val="0"/>
                <w:numId w:val="90"/>
              </w:numPr>
              <w:spacing w:after="0"/>
            </w:pPr>
            <w:r>
              <w:t>Conteúdo HTML para inclusão abaixo do menu.</w:t>
            </w:r>
          </w:p>
        </w:tc>
      </w:tr>
    </w:tbl>
    <w:p w14:paraId="439F6128" w14:textId="77777777" w:rsidR="00A82183" w:rsidRDefault="00A82183">
      <w:pPr>
        <w:rPr>
          <w:b/>
          <w:bCs/>
        </w:rPr>
      </w:pPr>
    </w:p>
    <w:p w14:paraId="545F1FDC" w14:textId="77777777" w:rsidR="00A82183" w:rsidRDefault="00000000">
      <w:pPr>
        <w:rPr>
          <w:b/>
          <w:bCs/>
        </w:rPr>
      </w:pPr>
      <w:r>
        <w:rPr>
          <w:b/>
          <w:bCs/>
        </w:rPr>
        <w:t>Exemplo:</w:t>
      </w:r>
    </w:p>
    <w:p w14:paraId="60561D14"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adicionarElementoMenu(){</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b/>
          <w:bCs/>
          <w:color w:val="008000"/>
          <w:sz w:val="18"/>
          <w:szCs w:val="18"/>
          <w:shd w:val="clear" w:color="auto" w:fill="F7FAFF"/>
        </w:rPr>
        <w:t>'&lt;div style="text-align:center;"&gt;&lt;img src="modulos/abc/exemplo/svg/exemplo.svg" alt="Imagem Menu" title="Imagem Menu" /&gt;&lt;/div&gt;'</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2A66028" w14:textId="77777777" w:rsidR="00A82183" w:rsidRDefault="00000000">
      <w:pPr>
        <w:spacing w:after="0"/>
      </w:pPr>
      <w:r>
        <w:object w:dxaOrig="2367" w:dyaOrig="2129" w14:anchorId="37CCD41B">
          <v:shape id="Picture 1" o:spid="_x0000_i1025" type="#_x0000_t75" alt="Objeto OLE" style="width:118.5pt;height:106.5pt;visibility:visible;mso-wrap-style:square" o:ole="">
            <v:imagedata r:id="rId34" o:title="Objeto OLE"/>
          </v:shape>
          <o:OLEObject Type="Embed" ProgID="PBrush" ShapeID="Picture 1" DrawAspect="Content" ObjectID="_1842213843" r:id="rId35"/>
        </w:object>
      </w:r>
    </w:p>
    <w:p w14:paraId="23C3BAD8" w14:textId="77777777" w:rsidR="00A82183" w:rsidRDefault="00A82183">
      <w:pPr>
        <w:spacing w:after="0"/>
      </w:pPr>
    </w:p>
    <w:p w14:paraId="26E3C1EB" w14:textId="77777777" w:rsidR="00A82183" w:rsidRDefault="00000000">
      <w:pPr>
        <w:pStyle w:val="Ttulo2"/>
      </w:pPr>
      <w:bookmarkStart w:id="2257" w:name="_Toc171671217"/>
      <w:bookmarkStart w:id="2258" w:name="__RefHeading___Toc28175_2823614150"/>
      <w:bookmarkStart w:id="2259" w:name="_Toc223560168"/>
      <w:bookmarkStart w:id="2260" w:name="_Toc223772274"/>
      <w:bookmarkStart w:id="2261" w:name="_Toc223782362"/>
      <w:bookmarkStart w:id="2262" w:name="_Toc223894844"/>
      <w:bookmarkStart w:id="2263" w:name="_Toc223911189"/>
      <w:bookmarkStart w:id="2264" w:name="_Toc224380011"/>
      <w:bookmarkStart w:id="2265" w:name="_Toc225675797"/>
      <w:bookmarkStart w:id="2266" w:name="_Toc225806759"/>
      <w:bookmarkStart w:id="2267" w:name="_Toc226042236"/>
      <w:bookmarkStart w:id="2268" w:name="_Toc226118065"/>
      <w:bookmarkStart w:id="2269" w:name="_Toc226422650"/>
      <w:bookmarkStart w:id="2270" w:name="_Toc226644473"/>
      <w:bookmarkStart w:id="2271" w:name="_Toc231601156"/>
      <w:r>
        <w:t>agendarPublicacao</w:t>
      </w:r>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482D6426"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A9318DC" w14:textId="77777777" w:rsidR="00A82183" w:rsidRDefault="00000000">
            <w:pPr>
              <w:spacing w:after="0"/>
              <w:jc w:val="center"/>
            </w:pPr>
            <w:r>
              <w:t>Entrada</w:t>
            </w:r>
          </w:p>
        </w:tc>
      </w:tr>
      <w:tr w:rsidR="00A82183" w14:paraId="0AC4FEA0"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7D070" w14:textId="77777777" w:rsidR="00A82183" w:rsidRDefault="00000000">
            <w:pPr>
              <w:spacing w:after="0"/>
            </w:pPr>
            <w:r>
              <w:t>$objPublicacaoAPI:</w:t>
            </w:r>
          </w:p>
          <w:p w14:paraId="79B408DD" w14:textId="77777777" w:rsidR="00A82183" w:rsidRDefault="00000000">
            <w:pPr>
              <w:pStyle w:val="PargrafodaLista"/>
              <w:numPr>
                <w:ilvl w:val="0"/>
                <w:numId w:val="90"/>
              </w:numPr>
              <w:spacing w:after="0"/>
            </w:pPr>
            <w:r>
              <w:t>Instância preenchida com IdPublicacao, IdDocumento, IdVeiculoPublicacao, StaTipoVeiculo e DataDisponibilizacao.</w:t>
            </w:r>
          </w:p>
        </w:tc>
      </w:tr>
    </w:tbl>
    <w:p w14:paraId="4268E8D0" w14:textId="77777777" w:rsidR="00A82183" w:rsidRDefault="00A82183"/>
    <w:p w14:paraId="4DB83F3D" w14:textId="77777777" w:rsidR="00A82183" w:rsidRDefault="00000000">
      <w:pPr>
        <w:pStyle w:val="Ttulo2"/>
      </w:pPr>
      <w:bookmarkStart w:id="2272" w:name="_Toc171671218"/>
      <w:bookmarkStart w:id="2273" w:name="__RefHeading___Toc28173_2823614150"/>
      <w:bookmarkStart w:id="2274" w:name="_Toc223560169"/>
      <w:bookmarkStart w:id="2275" w:name="_Toc223772275"/>
      <w:bookmarkStart w:id="2276" w:name="_Toc223782363"/>
      <w:bookmarkStart w:id="2277" w:name="_Toc223894845"/>
      <w:bookmarkStart w:id="2278" w:name="_Toc223911190"/>
      <w:bookmarkStart w:id="2279" w:name="_Toc224380012"/>
      <w:bookmarkStart w:id="2280" w:name="_Toc225675798"/>
      <w:bookmarkStart w:id="2281" w:name="_Toc225806760"/>
      <w:bookmarkStart w:id="2282" w:name="_Toc226042237"/>
      <w:bookmarkStart w:id="2283" w:name="_Toc226118066"/>
      <w:bookmarkStart w:id="2284" w:name="_Toc226422651"/>
      <w:bookmarkStart w:id="2285" w:name="_Toc226644474"/>
      <w:bookmarkStart w:id="2286" w:name="_Toc231601157"/>
      <w:r>
        <w:t>alterarContato</w:t>
      </w:r>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458B3069"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05EF289" w14:textId="77777777" w:rsidR="00A82183" w:rsidRDefault="00000000">
            <w:pPr>
              <w:spacing w:after="0"/>
              <w:jc w:val="center"/>
            </w:pPr>
            <w:r>
              <w:t>Entrada</w:t>
            </w:r>
          </w:p>
        </w:tc>
      </w:tr>
      <w:tr w:rsidR="00A82183" w14:paraId="7955DC0A"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D004B" w14:textId="77777777" w:rsidR="00A82183" w:rsidRDefault="00000000">
            <w:pPr>
              <w:spacing w:after="0"/>
            </w:pPr>
            <w:r>
              <w:t>$objContatoAPI:</w:t>
            </w:r>
          </w:p>
          <w:p w14:paraId="5E90F00C" w14:textId="77777777" w:rsidR="00A82183" w:rsidRDefault="00000000">
            <w:pPr>
              <w:pStyle w:val="PargrafodaLista"/>
              <w:numPr>
                <w:ilvl w:val="0"/>
                <w:numId w:val="90"/>
              </w:numPr>
              <w:spacing w:after="0"/>
            </w:pPr>
            <w:r>
              <w:t>Instância preenchida com IdContato, IdTipoContato, IdContatoAssociado, StaNatureza, SinEnderecoAssociado, StaGenero, Cpf, Rg, OrgaoExpedidor, Matricula, MatriculaOab, NumeroPassaporte, IdPaisPassaporte, DataNascimento, Cnpj, IdCargo, Sigla, Nome, NomeSocial, TelefoneFixo, TelefoneCelular, Email, SitioInternet, Endereco, Complemento, Bairro, Cep, Observacao, SinAtivo, IdPais, IdEstado e IdCidade.</w:t>
            </w:r>
          </w:p>
        </w:tc>
      </w:tr>
    </w:tbl>
    <w:p w14:paraId="6DE76A1C" w14:textId="77777777" w:rsidR="00A82183" w:rsidRDefault="00A82183"/>
    <w:p w14:paraId="61DEA563" w14:textId="77777777" w:rsidR="00A82183" w:rsidRDefault="00000000">
      <w:pPr>
        <w:pStyle w:val="Ttulo2"/>
      </w:pPr>
      <w:bookmarkStart w:id="2287" w:name="_Toc171671219"/>
      <w:bookmarkStart w:id="2288" w:name="__RefHeading___Toc28171_2823614150"/>
      <w:bookmarkStart w:id="2289" w:name="_Toc223560170"/>
      <w:bookmarkStart w:id="2290" w:name="_Toc223772276"/>
      <w:bookmarkStart w:id="2291" w:name="_Toc223782364"/>
      <w:bookmarkStart w:id="2292" w:name="_Toc223894846"/>
      <w:bookmarkStart w:id="2293" w:name="_Toc223911191"/>
      <w:bookmarkStart w:id="2294" w:name="_Toc224380013"/>
      <w:bookmarkStart w:id="2295" w:name="_Toc225675799"/>
      <w:bookmarkStart w:id="2296" w:name="_Toc225806761"/>
      <w:bookmarkStart w:id="2297" w:name="_Toc226042238"/>
      <w:bookmarkStart w:id="2298" w:name="_Toc226118067"/>
      <w:bookmarkStart w:id="2299" w:name="_Toc226422652"/>
      <w:bookmarkStart w:id="2300" w:name="_Toc226644475"/>
      <w:bookmarkStart w:id="2301" w:name="_Toc231601158"/>
      <w:r>
        <w:t>alterarDocumento</w:t>
      </w:r>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657B31FC"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57BB27D" w14:textId="77777777" w:rsidR="00A82183" w:rsidRDefault="00000000">
            <w:pPr>
              <w:spacing w:after="0"/>
              <w:jc w:val="center"/>
            </w:pPr>
            <w:r>
              <w:t>Entrada</w:t>
            </w:r>
          </w:p>
        </w:tc>
      </w:tr>
      <w:tr w:rsidR="00A82183" w14:paraId="74FC03F5"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982D0" w14:textId="77777777" w:rsidR="00A82183" w:rsidRDefault="00000000">
            <w:pPr>
              <w:spacing w:after="0"/>
            </w:pPr>
            <w:r>
              <w:t>$objDocumentoAPI:</w:t>
            </w:r>
          </w:p>
          <w:p w14:paraId="335C3F7A" w14:textId="77777777" w:rsidR="00A82183" w:rsidRDefault="00000000">
            <w:pPr>
              <w:pStyle w:val="PargrafodaLista"/>
              <w:numPr>
                <w:ilvl w:val="0"/>
                <w:numId w:val="90"/>
              </w:numPr>
              <w:spacing w:after="0"/>
            </w:pPr>
            <w:r>
              <w:t>Instância preenchida com IdDocumento, NumeroProtocolo, IdProcedimento, IdSerie, NivelAcesso, SubTipo, Numero, Data, IdUnidadeGeradora, DinValor, IdPlanoTrabalho e AtributosModulo.</w:t>
            </w:r>
          </w:p>
        </w:tc>
      </w:tr>
    </w:tbl>
    <w:p w14:paraId="0330C9A4" w14:textId="77777777" w:rsidR="00A82183" w:rsidRDefault="00A82183"/>
    <w:p w14:paraId="01B440F8" w14:textId="77777777" w:rsidR="00A82183" w:rsidRDefault="00000000">
      <w:pPr>
        <w:pStyle w:val="Ttulo2"/>
      </w:pPr>
      <w:bookmarkStart w:id="2302" w:name="_Toc171671220"/>
      <w:bookmarkStart w:id="2303" w:name="__RefHeading___Toc28169_2823614150"/>
      <w:bookmarkStart w:id="2304" w:name="_Toc223560171"/>
      <w:bookmarkStart w:id="2305" w:name="_Toc223772277"/>
      <w:bookmarkStart w:id="2306" w:name="_Toc223782365"/>
      <w:bookmarkStart w:id="2307" w:name="_Toc223894847"/>
      <w:bookmarkStart w:id="2308" w:name="_Toc223911192"/>
      <w:bookmarkStart w:id="2309" w:name="_Toc224380014"/>
      <w:bookmarkStart w:id="2310" w:name="_Toc225675800"/>
      <w:bookmarkStart w:id="2311" w:name="_Toc225806762"/>
      <w:bookmarkStart w:id="2312" w:name="_Toc226042239"/>
      <w:bookmarkStart w:id="2313" w:name="_Toc226118068"/>
      <w:bookmarkStart w:id="2314" w:name="_Toc226422653"/>
      <w:bookmarkStart w:id="2315" w:name="_Toc226644476"/>
      <w:bookmarkStart w:id="2316" w:name="_Toc231601159"/>
      <w:r>
        <w:lastRenderedPageBreak/>
        <w:t>alterarHipoteseLegal</w:t>
      </w:r>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0C47790D"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B2D19E6" w14:textId="77777777" w:rsidR="00A82183" w:rsidRDefault="00000000">
            <w:pPr>
              <w:spacing w:after="0"/>
              <w:jc w:val="center"/>
            </w:pPr>
            <w:r>
              <w:t>Entrada</w:t>
            </w:r>
          </w:p>
        </w:tc>
      </w:tr>
      <w:tr w:rsidR="00A82183" w14:paraId="11B500FB"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B944E" w14:textId="77777777" w:rsidR="00A82183" w:rsidRDefault="00000000">
            <w:pPr>
              <w:spacing w:after="0"/>
            </w:pPr>
            <w:r>
              <w:t>$objHipoteseLegalAPI:</w:t>
            </w:r>
          </w:p>
          <w:p w14:paraId="4A755119" w14:textId="77777777" w:rsidR="00A82183" w:rsidRDefault="00000000">
            <w:pPr>
              <w:pStyle w:val="PargrafodaLista"/>
              <w:numPr>
                <w:ilvl w:val="0"/>
                <w:numId w:val="90"/>
              </w:numPr>
              <w:spacing w:after="0"/>
            </w:pPr>
            <w:r>
              <w:t>Instância preenchida com IdHipoteseLegal, Nome, Descricao, BaseLegal, NivelAcesso e SinAtivo.</w:t>
            </w:r>
          </w:p>
        </w:tc>
      </w:tr>
    </w:tbl>
    <w:p w14:paraId="67F348F1" w14:textId="77777777" w:rsidR="00A82183" w:rsidRDefault="00A82183"/>
    <w:p w14:paraId="7B422262" w14:textId="77777777" w:rsidR="00A82183" w:rsidRDefault="00000000">
      <w:pPr>
        <w:pStyle w:val="Ttulo2"/>
      </w:pPr>
      <w:bookmarkStart w:id="2317" w:name="_Toc171671221"/>
      <w:bookmarkStart w:id="2318" w:name="__RefHeading___Toc28167_2823614150"/>
      <w:bookmarkStart w:id="2319" w:name="_Toc223560172"/>
      <w:bookmarkStart w:id="2320" w:name="_Toc223772278"/>
      <w:bookmarkStart w:id="2321" w:name="_Toc223782366"/>
      <w:bookmarkStart w:id="2322" w:name="_Toc223894848"/>
      <w:bookmarkStart w:id="2323" w:name="_Toc223911193"/>
      <w:bookmarkStart w:id="2324" w:name="_Toc224380015"/>
      <w:bookmarkStart w:id="2325" w:name="_Toc225675801"/>
      <w:bookmarkStart w:id="2326" w:name="_Toc225806763"/>
      <w:bookmarkStart w:id="2327" w:name="_Toc226042240"/>
      <w:bookmarkStart w:id="2328" w:name="_Toc226118069"/>
      <w:bookmarkStart w:id="2329" w:name="_Toc226422654"/>
      <w:bookmarkStart w:id="2330" w:name="_Toc226644477"/>
      <w:bookmarkStart w:id="2331" w:name="_Toc231601160"/>
      <w:r>
        <w:t>alterarIconeArvoreDocumento</w:t>
      </w:r>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888922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32E0BD4" w14:textId="77777777" w:rsidR="00A82183" w:rsidRDefault="00000000">
            <w:pPr>
              <w:spacing w:after="0"/>
              <w:jc w:val="center"/>
            </w:pPr>
            <w:r>
              <w:t>Entrada</w:t>
            </w:r>
          </w:p>
        </w:tc>
      </w:tr>
      <w:tr w:rsidR="00A82183" w14:paraId="192B895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C4067" w14:textId="77777777" w:rsidR="00A82183" w:rsidRDefault="00000000">
            <w:pPr>
              <w:spacing w:after="0"/>
            </w:pPr>
            <w:r>
              <w:t>objProcedimentoAPI:</w:t>
            </w:r>
          </w:p>
          <w:p w14:paraId="401FA5E1" w14:textId="77777777" w:rsidR="00A82183" w:rsidRDefault="00000000">
            <w:pPr>
              <w:pStyle w:val="PargrafodaLista"/>
              <w:numPr>
                <w:ilvl w:val="0"/>
                <w:numId w:val="90"/>
              </w:numPr>
              <w:spacing w:after="0"/>
            </w:pPr>
            <w:r>
              <w:t>Ocorrência de ProcedimentoAPI preenchida com: IdProcedimento, NumeroProtocolo, IdTipoProcedimento, NomeTipoProcedimento, IdTipoPrioridade, NivelAcesso, IdUnidadeGeradora, IdOrgaoUnidadeGeradora, IdHipoteseLegal, GrauSigilo, CodigoAcesso e SinAberto.</w:t>
            </w:r>
          </w:p>
        </w:tc>
      </w:tr>
      <w:tr w:rsidR="00A82183" w14:paraId="0ADA9AB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FEDCD" w14:textId="77777777" w:rsidR="00A82183" w:rsidRDefault="00000000">
            <w:pPr>
              <w:spacing w:after="0"/>
            </w:pPr>
            <w:r>
              <w:t>$arrObjDocumentoAPI:</w:t>
            </w:r>
          </w:p>
          <w:p w14:paraId="4D92913C" w14:textId="77777777" w:rsidR="00A82183" w:rsidRDefault="00000000">
            <w:pPr>
              <w:pStyle w:val="PargrafodaLista"/>
              <w:numPr>
                <w:ilvl w:val="0"/>
                <w:numId w:val="90"/>
              </w:numPr>
              <w:spacing w:after="0"/>
            </w:pPr>
            <w:r>
              <w:t>Conjunto de ocorrências de DocumentoAPI preenchidas com: IdDocumento, NumeroProtocolo, IdSerie, NomeSerie, IdUnidadeGeradora, IdOrgaoUnidadeGeradora, SinAssinado, SinPublicado, SinBloqueado, CodigoAcesso, Tipo e SubTipo.</w:t>
            </w:r>
          </w:p>
        </w:tc>
      </w:tr>
      <w:tr w:rsidR="00A82183" w14:paraId="67140D9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F6F2CBB" w14:textId="77777777" w:rsidR="00A82183" w:rsidRDefault="00000000">
            <w:pPr>
              <w:spacing w:after="0"/>
              <w:jc w:val="center"/>
            </w:pPr>
            <w:r>
              <w:t>Saída</w:t>
            </w:r>
          </w:p>
        </w:tc>
      </w:tr>
      <w:tr w:rsidR="00A82183" w14:paraId="5AB18D4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A969B" w14:textId="77777777" w:rsidR="00A82183" w:rsidRDefault="00000000">
            <w:pPr>
              <w:spacing w:after="0"/>
            </w:pPr>
            <w:r>
              <w:t>arrIcones:</w:t>
            </w:r>
          </w:p>
          <w:p w14:paraId="39505AA0" w14:textId="77777777" w:rsidR="00A82183" w:rsidRDefault="00000000">
            <w:pPr>
              <w:pStyle w:val="PargrafodaLista"/>
              <w:numPr>
                <w:ilvl w:val="0"/>
                <w:numId w:val="90"/>
              </w:numPr>
              <w:spacing w:after="0"/>
            </w:pPr>
            <w:r>
              <w:t>Um array PHP indexado pelos IDs dos documentos onde cada posição contém o caminho para a imagem. Documentos que não devem ter o ícone alterado pelo módulo não precisam estar no array. Para as imagens é recomendado utilizar o formato SVG com tamanho 24x24.</w:t>
            </w:r>
          </w:p>
        </w:tc>
      </w:tr>
    </w:tbl>
    <w:p w14:paraId="6886D9BA" w14:textId="77777777" w:rsidR="00A82183" w:rsidRDefault="00000000">
      <w:pPr>
        <w:pStyle w:val="Standard"/>
        <w:spacing w:after="0"/>
        <w:ind w:left="0"/>
        <w:jc w:val="left"/>
        <w:rPr>
          <w:b/>
          <w:bCs/>
        </w:rPr>
      </w:pPr>
      <w:r>
        <w:rPr>
          <w:b/>
          <w:bCs/>
        </w:rPr>
        <w:t>Exemplo:</w:t>
      </w:r>
    </w:p>
    <w:p w14:paraId="185BA018" w14:textId="77777777" w:rsidR="00A82183" w:rsidRDefault="00A82183">
      <w:pPr>
        <w:pStyle w:val="Standard"/>
        <w:spacing w:after="0"/>
        <w:ind w:left="0"/>
        <w:jc w:val="left"/>
        <w:rPr>
          <w:b/>
          <w:bCs/>
        </w:rPr>
      </w:pPr>
    </w:p>
    <w:p w14:paraId="0E19854D" w14:textId="77777777" w:rsidR="00A82183" w:rsidRDefault="00000000">
      <w:pPr>
        <w:pStyle w:val="CdigoFonte"/>
        <w:spacing w:after="0"/>
        <w:ind w:left="99"/>
      </w:pPr>
      <w:r>
        <w:rPr>
          <w:color w:val="000080"/>
          <w:szCs w:val="18"/>
        </w:rPr>
        <w:t>```php</w:t>
      </w:r>
      <w:r>
        <w:rPr>
          <w:b/>
          <w:bCs/>
          <w:color w:val="000080"/>
        </w:rPr>
        <w:br/>
        <w:t xml:space="preserve">public function </w:t>
      </w:r>
      <w:r>
        <w:t xml:space="preserve">alterarIconeArvoreDocumento(ProcedimentoAPI </w:t>
      </w:r>
      <w:r>
        <w:rPr>
          <w:color w:val="660000"/>
        </w:rPr>
        <w:t>$objProcedimentoAPI</w:t>
      </w:r>
      <w:r>
        <w:t xml:space="preserve">, </w:t>
      </w:r>
      <w:r>
        <w:rPr>
          <w:color w:val="660000"/>
        </w:rPr>
        <w:t>$arrObjDocumentoAPI</w:t>
      </w:r>
      <w:r>
        <w:t>){</w:t>
      </w:r>
      <w:r>
        <w:br/>
        <w:t xml:space="preserve">  </w:t>
      </w:r>
      <w:r>
        <w:rPr>
          <w:color w:val="660000"/>
        </w:rPr>
        <w:t xml:space="preserve">$arrIcones </w:t>
      </w:r>
      <w:r>
        <w:t xml:space="preserve">= </w:t>
      </w:r>
      <w:r>
        <w:rPr>
          <w:b/>
          <w:bCs/>
          <w:color w:val="000080"/>
        </w:rPr>
        <w:t>array</w:t>
      </w:r>
      <w:r>
        <w:t>();</w:t>
      </w:r>
      <w:r>
        <w:br/>
      </w:r>
      <w:r>
        <w:br/>
        <w:t xml:space="preserve">  </w:t>
      </w:r>
      <w:r>
        <w:rPr>
          <w:color w:val="660000"/>
        </w:rPr>
        <w:t xml:space="preserve">$objInfraParametro </w:t>
      </w:r>
      <w:r>
        <w:t xml:space="preserve">= </w:t>
      </w:r>
      <w:r>
        <w:rPr>
          <w:b/>
          <w:bCs/>
          <w:color w:val="000080"/>
        </w:rPr>
        <w:t xml:space="preserve">new </w:t>
      </w:r>
      <w:r>
        <w:t>InfraParametro(BancoSEI::</w:t>
      </w:r>
      <w:r>
        <w:rPr>
          <w:i/>
          <w:iCs/>
        </w:rPr>
        <w:t>getInstance</w:t>
      </w:r>
      <w:r>
        <w:t>());</w:t>
      </w:r>
      <w:r>
        <w:br/>
        <w:t xml:space="preserve">  </w:t>
      </w:r>
      <w:r>
        <w:rPr>
          <w:color w:val="660000"/>
        </w:rPr>
        <w:t xml:space="preserve">$numIdSerieAbc </w:t>
      </w:r>
      <w:r>
        <w:t xml:space="preserve">= </w:t>
      </w:r>
      <w:r>
        <w:rPr>
          <w:color w:val="660000"/>
        </w:rPr>
        <w:t>$objInfraParametro</w:t>
      </w:r>
      <w:r>
        <w:t>-&gt;getValor(</w:t>
      </w:r>
      <w:r>
        <w:rPr>
          <w:b/>
          <w:bCs/>
          <w:color w:val="008000"/>
        </w:rPr>
        <w:t>'MD_ABC_ID_SERIE_TESTE'</w:t>
      </w:r>
      <w:r>
        <w:t xml:space="preserve">, </w:t>
      </w:r>
      <w:r>
        <w:rPr>
          <w:b/>
          <w:bCs/>
          <w:color w:val="000080"/>
        </w:rPr>
        <w:t>false</w:t>
      </w:r>
      <w:r>
        <w:t>);</w:t>
      </w:r>
      <w:r>
        <w:br/>
      </w:r>
      <w:r>
        <w:br/>
        <w:t xml:space="preserve">  </w:t>
      </w:r>
      <w:r>
        <w:rPr>
          <w:b/>
          <w:bCs/>
          <w:color w:val="000080"/>
        </w:rPr>
        <w:t xml:space="preserve">foreach </w:t>
      </w:r>
      <w:r>
        <w:t>(</w:t>
      </w:r>
      <w:r>
        <w:rPr>
          <w:color w:val="660000"/>
        </w:rPr>
        <w:t xml:space="preserve">$arrObjDocumentoAPI </w:t>
      </w:r>
      <w:r>
        <w:rPr>
          <w:b/>
          <w:bCs/>
          <w:color w:val="000080"/>
        </w:rPr>
        <w:t xml:space="preserve">as </w:t>
      </w:r>
      <w:r>
        <w:rPr>
          <w:color w:val="660000"/>
        </w:rPr>
        <w:t>$objDocumentoAPI</w:t>
      </w:r>
      <w:r>
        <w:t>) {</w:t>
      </w:r>
      <w:r>
        <w:br/>
        <w:t xml:space="preserve">    </w:t>
      </w:r>
      <w:r>
        <w:rPr>
          <w:b/>
          <w:bCs/>
          <w:color w:val="000080"/>
        </w:rPr>
        <w:t xml:space="preserve">if </w:t>
      </w:r>
      <w:r>
        <w:t>(</w:t>
      </w:r>
      <w:r>
        <w:rPr>
          <w:color w:val="660000"/>
        </w:rPr>
        <w:t>$objDocumentoAPI</w:t>
      </w:r>
      <w:r>
        <w:t>-&gt;getIdSerie()==</w:t>
      </w:r>
      <w:r>
        <w:rPr>
          <w:color w:val="660000"/>
        </w:rPr>
        <w:t>$numIdSerieAbc</w:t>
      </w:r>
      <w:r>
        <w:t>) {</w:t>
      </w:r>
      <w:r>
        <w:br/>
        <w:t xml:space="preserve">      </w:t>
      </w:r>
      <w:r>
        <w:rPr>
          <w:color w:val="660000"/>
        </w:rPr>
        <w:t>$arrIcones</w:t>
      </w:r>
      <w:r>
        <w:t>[</w:t>
      </w:r>
      <w:r>
        <w:rPr>
          <w:color w:val="660000"/>
        </w:rPr>
        <w:t>$objDocumentoAPI</w:t>
      </w:r>
      <w:r>
        <w:t xml:space="preserve">-&gt;getIdDocumento()] = </w:t>
      </w:r>
      <w:r>
        <w:rPr>
          <w:b/>
          <w:bCs/>
          <w:color w:val="008000"/>
        </w:rPr>
        <w:t>'modulos/abc/exemplo/svg/exemplo.svg'</w:t>
      </w:r>
      <w:r>
        <w:t>;</w:t>
      </w:r>
    </w:p>
    <w:p w14:paraId="041B8084" w14:textId="77777777" w:rsidR="00A82183" w:rsidRDefault="00000000">
      <w:pPr>
        <w:pStyle w:val="CdigoFonte"/>
        <w:spacing w:after="0"/>
        <w:ind w:left="99"/>
      </w:pPr>
      <w:r>
        <w:br/>
        <w:t xml:space="preserve">    }</w:t>
      </w:r>
      <w:r>
        <w:br/>
        <w:t xml:space="preserve">  }</w:t>
      </w:r>
      <w:r>
        <w:br/>
      </w:r>
      <w:r>
        <w:br/>
        <w:t xml:space="preserve">  </w:t>
      </w:r>
      <w:r>
        <w:rPr>
          <w:b/>
          <w:bCs/>
          <w:color w:val="000080"/>
        </w:rPr>
        <w:t xml:space="preserve">return </w:t>
      </w:r>
      <w:r>
        <w:rPr>
          <w:color w:val="660000"/>
        </w:rPr>
        <w:t>$arrIcones</w:t>
      </w:r>
      <w:r>
        <w:t>;</w:t>
      </w:r>
      <w:r>
        <w:br/>
        <w:t>}</w:t>
      </w:r>
      <w:r>
        <w:br/>
      </w:r>
      <w:r>
        <w:rPr>
          <w:color w:val="000080"/>
          <w:szCs w:val="18"/>
        </w:rPr>
        <w:t>```</w:t>
      </w:r>
    </w:p>
    <w:p w14:paraId="2E1DFB81" w14:textId="77777777" w:rsidR="00A82183" w:rsidRDefault="00000000">
      <w:pPr>
        <w:spacing w:after="0"/>
      </w:pPr>
      <w:r>
        <w:rPr>
          <w:szCs w:val="24"/>
        </w:rPr>
        <w:object w:dxaOrig="2867" w:dyaOrig="1503" w14:anchorId="47F1DAD0">
          <v:shape id="Picture 2" o:spid="_x0000_i1026" type="#_x0000_t75" style="width:143.25pt;height:75pt;visibility:visible;mso-wrap-style:square" o:ole="">
            <v:imagedata r:id="rId36" o:title=""/>
          </v:shape>
          <o:OLEObject Type="Embed" ProgID="PBrush" ShapeID="Picture 2" DrawAspect="Content" ObjectID="_1842213844" r:id="rId37"/>
        </w:object>
      </w:r>
    </w:p>
    <w:p w14:paraId="4F465C81" w14:textId="77777777" w:rsidR="00A82183" w:rsidRDefault="00A82183">
      <w:pPr>
        <w:rPr>
          <w:shd w:val="clear" w:color="auto" w:fill="FFFF00"/>
        </w:rPr>
      </w:pPr>
    </w:p>
    <w:p w14:paraId="59579621" w14:textId="77777777" w:rsidR="00A82183" w:rsidRDefault="00000000">
      <w:pPr>
        <w:pStyle w:val="Ttulo2"/>
      </w:pPr>
      <w:bookmarkStart w:id="2332" w:name="_Toc171671222"/>
      <w:bookmarkStart w:id="2333" w:name="__RefHeading___Toc28165_2823614150"/>
      <w:bookmarkStart w:id="2334" w:name="_Toc223560173"/>
      <w:bookmarkStart w:id="2335" w:name="_Toc223772279"/>
      <w:bookmarkStart w:id="2336" w:name="_Toc223782367"/>
      <w:bookmarkStart w:id="2337" w:name="_Toc223894849"/>
      <w:bookmarkStart w:id="2338" w:name="_Toc223911194"/>
      <w:bookmarkStart w:id="2339" w:name="_Toc224380016"/>
      <w:bookmarkStart w:id="2340" w:name="_Toc225675802"/>
      <w:bookmarkStart w:id="2341" w:name="_Toc225806764"/>
      <w:bookmarkStart w:id="2342" w:name="_Toc226042241"/>
      <w:bookmarkStart w:id="2343" w:name="_Toc226118070"/>
      <w:bookmarkStart w:id="2344" w:name="_Toc226422655"/>
      <w:bookmarkStart w:id="2345" w:name="_Toc226644478"/>
      <w:bookmarkStart w:id="2346" w:name="_Toc231601161"/>
      <w:r>
        <w:t>alterarProcesso</w:t>
      </w:r>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258ACD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02764F4" w14:textId="77777777" w:rsidR="00A82183" w:rsidRDefault="00000000">
            <w:pPr>
              <w:spacing w:after="0"/>
              <w:jc w:val="center"/>
            </w:pPr>
            <w:r>
              <w:t>Entrada</w:t>
            </w:r>
          </w:p>
        </w:tc>
      </w:tr>
      <w:tr w:rsidR="00A82183" w14:paraId="030C6C5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CC4C0" w14:textId="77777777" w:rsidR="00A82183" w:rsidRDefault="00000000">
            <w:pPr>
              <w:spacing w:after="0"/>
            </w:pPr>
            <w:r>
              <w:t>$objProcedimentoAPI:</w:t>
            </w:r>
          </w:p>
          <w:p w14:paraId="4C44B624" w14:textId="77777777" w:rsidR="00A82183" w:rsidRDefault="00000000">
            <w:pPr>
              <w:pStyle w:val="PargrafodaLista"/>
              <w:numPr>
                <w:ilvl w:val="0"/>
                <w:numId w:val="90"/>
              </w:numPr>
              <w:spacing w:after="0"/>
            </w:pPr>
            <w:r>
              <w:t>Instância preenchida com IdProcedimento, IdTipoProcedimento e IdTipoPrioridade.</w:t>
            </w:r>
          </w:p>
        </w:tc>
      </w:tr>
    </w:tbl>
    <w:p w14:paraId="0EA59A68" w14:textId="77777777" w:rsidR="00A82183" w:rsidRDefault="00A82183"/>
    <w:p w14:paraId="022135DE" w14:textId="77777777" w:rsidR="00A82183" w:rsidRDefault="00000000">
      <w:pPr>
        <w:pStyle w:val="Ttulo2"/>
      </w:pPr>
      <w:bookmarkStart w:id="2347" w:name="_Toc171671223"/>
      <w:bookmarkStart w:id="2348" w:name="__RefHeading___Toc28163_2823614150"/>
      <w:bookmarkStart w:id="2349" w:name="_Toc223560174"/>
      <w:bookmarkStart w:id="2350" w:name="_Toc223772280"/>
      <w:bookmarkStart w:id="2351" w:name="_Toc223782368"/>
      <w:bookmarkStart w:id="2352" w:name="_Toc223894850"/>
      <w:bookmarkStart w:id="2353" w:name="_Toc223911195"/>
      <w:bookmarkStart w:id="2354" w:name="_Toc224380017"/>
      <w:bookmarkStart w:id="2355" w:name="_Toc225675803"/>
      <w:bookmarkStart w:id="2356" w:name="_Toc225806765"/>
      <w:bookmarkStart w:id="2357" w:name="_Toc226042242"/>
      <w:bookmarkStart w:id="2358" w:name="_Toc226118071"/>
      <w:bookmarkStart w:id="2359" w:name="_Toc226422656"/>
      <w:bookmarkStart w:id="2360" w:name="_Toc226644479"/>
      <w:bookmarkStart w:id="2361" w:name="_Toc231601162"/>
      <w:r>
        <w:t>alterarPublicacao</w:t>
      </w:r>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A8E7DD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F1C44F6" w14:textId="77777777" w:rsidR="00A82183" w:rsidRDefault="00000000">
            <w:pPr>
              <w:spacing w:after="0"/>
              <w:jc w:val="center"/>
            </w:pPr>
            <w:r>
              <w:t>Entrada</w:t>
            </w:r>
          </w:p>
        </w:tc>
      </w:tr>
      <w:tr w:rsidR="00A82183" w14:paraId="1B10BA8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F78BB" w14:textId="77777777" w:rsidR="00A82183" w:rsidRDefault="00000000">
            <w:pPr>
              <w:spacing w:after="0"/>
            </w:pPr>
            <w:r>
              <w:t>$objPublicacaoAPI:</w:t>
            </w:r>
          </w:p>
          <w:p w14:paraId="10475190" w14:textId="77777777" w:rsidR="00A82183" w:rsidRDefault="00000000">
            <w:pPr>
              <w:pStyle w:val="PargrafodaLista"/>
              <w:numPr>
                <w:ilvl w:val="0"/>
                <w:numId w:val="90"/>
              </w:numPr>
              <w:spacing w:after="0"/>
            </w:pPr>
            <w:r>
              <w:lastRenderedPageBreak/>
              <w:t>Instância preenchida com IdPublicacao, IdDocumento, IdVeiculoPublicacao, StaTipoVeiculo e DataDisponibilizacao.</w:t>
            </w:r>
          </w:p>
        </w:tc>
      </w:tr>
    </w:tbl>
    <w:p w14:paraId="6BD1D118" w14:textId="77777777" w:rsidR="00A82183" w:rsidRDefault="00A82183">
      <w:pPr>
        <w:rPr>
          <w:shd w:val="clear" w:color="auto" w:fill="FFFF00"/>
        </w:rPr>
      </w:pPr>
    </w:p>
    <w:p w14:paraId="6B4F7B0E" w14:textId="77777777" w:rsidR="00A82183" w:rsidRDefault="00000000">
      <w:pPr>
        <w:pStyle w:val="Ttulo2"/>
      </w:pPr>
      <w:bookmarkStart w:id="2362" w:name="_Toc171671224"/>
      <w:bookmarkStart w:id="2363" w:name="__RefHeading___Toc28161_2823614150"/>
      <w:bookmarkStart w:id="2364" w:name="_Toc223560175"/>
      <w:bookmarkStart w:id="2365" w:name="_Toc223772281"/>
      <w:bookmarkStart w:id="2366" w:name="_Toc223782369"/>
      <w:bookmarkStart w:id="2367" w:name="_Toc223894851"/>
      <w:bookmarkStart w:id="2368" w:name="_Toc223911196"/>
      <w:bookmarkStart w:id="2369" w:name="_Toc224380018"/>
      <w:bookmarkStart w:id="2370" w:name="_Toc225675804"/>
      <w:bookmarkStart w:id="2371" w:name="_Toc225806766"/>
      <w:bookmarkStart w:id="2372" w:name="_Toc226042243"/>
      <w:bookmarkStart w:id="2373" w:name="_Toc226118072"/>
      <w:bookmarkStart w:id="2374" w:name="_Toc226422657"/>
      <w:bookmarkStart w:id="2375" w:name="_Toc226644480"/>
      <w:bookmarkStart w:id="2376" w:name="_Toc231601163"/>
      <w:r>
        <w:t>alterarVeiculoPublicacao</w:t>
      </w:r>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E5BB4D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330B34E" w14:textId="77777777" w:rsidR="00A82183" w:rsidRDefault="00000000">
            <w:pPr>
              <w:spacing w:after="0"/>
              <w:jc w:val="center"/>
            </w:pPr>
            <w:r>
              <w:t>Entrada</w:t>
            </w:r>
          </w:p>
        </w:tc>
      </w:tr>
      <w:tr w:rsidR="00A82183" w14:paraId="1D5E5A1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57F75" w14:textId="77777777" w:rsidR="00A82183" w:rsidRDefault="00000000">
            <w:pPr>
              <w:spacing w:after="0"/>
            </w:pPr>
            <w:r>
              <w:t>$objVeiculoPublicacaoAPI:</w:t>
            </w:r>
          </w:p>
          <w:p w14:paraId="4267A629" w14:textId="77777777" w:rsidR="00A82183" w:rsidRDefault="00000000">
            <w:pPr>
              <w:pStyle w:val="PargrafodaLista"/>
              <w:numPr>
                <w:ilvl w:val="0"/>
                <w:numId w:val="90"/>
              </w:numPr>
              <w:spacing w:after="0"/>
            </w:pPr>
            <w:r>
              <w:t>Instância preenchida com IdVeiculoPublicacao, Nome, Descricao, StaTipo, SinFonteFeriados, SinPermiteExtraordinaria, SinExibirPesquisaInterna, WebService e SinAtivo.</w:t>
            </w:r>
          </w:p>
        </w:tc>
      </w:tr>
    </w:tbl>
    <w:p w14:paraId="47B242F3" w14:textId="77777777" w:rsidR="00A82183" w:rsidRDefault="00A82183"/>
    <w:p w14:paraId="1CBF3906" w14:textId="77777777" w:rsidR="00A82183" w:rsidRDefault="00000000">
      <w:pPr>
        <w:pStyle w:val="Ttulo2"/>
      </w:pPr>
      <w:bookmarkStart w:id="2377" w:name="_Toc171671225"/>
      <w:bookmarkStart w:id="2378" w:name="__RefHeading___Toc28159_2823614150"/>
      <w:bookmarkStart w:id="2379" w:name="_Toc223560176"/>
      <w:bookmarkStart w:id="2380" w:name="_Toc223772282"/>
      <w:bookmarkStart w:id="2381" w:name="_Toc223782370"/>
      <w:bookmarkStart w:id="2382" w:name="_Toc223894852"/>
      <w:bookmarkStart w:id="2383" w:name="_Toc223911197"/>
      <w:bookmarkStart w:id="2384" w:name="_Toc224380019"/>
      <w:bookmarkStart w:id="2385" w:name="_Toc225675805"/>
      <w:bookmarkStart w:id="2386" w:name="_Toc225806767"/>
      <w:bookmarkStart w:id="2387" w:name="_Toc226042244"/>
      <w:bookmarkStart w:id="2388" w:name="_Toc226118073"/>
      <w:bookmarkStart w:id="2389" w:name="_Toc226422658"/>
      <w:bookmarkStart w:id="2390" w:name="_Toc226644481"/>
      <w:bookmarkStart w:id="2391" w:name="_Toc231601164"/>
      <w:r>
        <w:t>anexarProcesso</w:t>
      </w:r>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C8657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EFB5F5D" w14:textId="77777777" w:rsidR="00A82183" w:rsidRDefault="00000000">
            <w:pPr>
              <w:spacing w:after="0"/>
              <w:jc w:val="center"/>
            </w:pPr>
            <w:r>
              <w:t>Entrada</w:t>
            </w:r>
          </w:p>
        </w:tc>
      </w:tr>
      <w:tr w:rsidR="00A82183" w14:paraId="7587230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5947A" w14:textId="77777777" w:rsidR="00A82183" w:rsidRDefault="00000000">
            <w:pPr>
              <w:spacing w:after="0"/>
            </w:pPr>
            <w:r>
              <w:t>$objProcedimentoAPIPrincipal:</w:t>
            </w:r>
          </w:p>
          <w:p w14:paraId="6A7DC1F7" w14:textId="77777777" w:rsidR="00A82183" w:rsidRDefault="00000000">
            <w:pPr>
              <w:pStyle w:val="PargrafodaLista"/>
              <w:numPr>
                <w:ilvl w:val="0"/>
                <w:numId w:val="90"/>
              </w:numPr>
              <w:spacing w:after="0"/>
            </w:pPr>
            <w:r>
              <w:t>Instância preenchida com IdProcedimento e NumeroProtocolo.</w:t>
            </w:r>
          </w:p>
        </w:tc>
      </w:tr>
      <w:tr w:rsidR="00A82183" w14:paraId="68E71DA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7BEE0" w14:textId="77777777" w:rsidR="00A82183" w:rsidRDefault="00000000">
            <w:pPr>
              <w:spacing w:after="0"/>
            </w:pPr>
            <w:r>
              <w:t>$objProcedimentoAPIAnexado:</w:t>
            </w:r>
          </w:p>
          <w:p w14:paraId="2D42709E" w14:textId="77777777" w:rsidR="00A82183" w:rsidRDefault="00000000">
            <w:pPr>
              <w:pStyle w:val="PargrafodaLista"/>
              <w:numPr>
                <w:ilvl w:val="0"/>
                <w:numId w:val="90"/>
              </w:numPr>
              <w:spacing w:after="0"/>
            </w:pPr>
            <w:r>
              <w:t>Instância preenchida com IdProcedimento e NumeroProtocolo.</w:t>
            </w:r>
          </w:p>
        </w:tc>
      </w:tr>
    </w:tbl>
    <w:p w14:paraId="056ABCF0" w14:textId="77777777" w:rsidR="00A82183" w:rsidRDefault="00A82183"/>
    <w:p w14:paraId="6ADEE80D" w14:textId="77777777" w:rsidR="00A82183" w:rsidRDefault="00000000">
      <w:pPr>
        <w:pStyle w:val="Ttulo2"/>
      </w:pPr>
      <w:bookmarkStart w:id="2392" w:name="_Toc171671226"/>
      <w:bookmarkStart w:id="2393" w:name="__RefHeading___Toc28157_2823614150"/>
      <w:bookmarkStart w:id="2394" w:name="_Toc223560177"/>
      <w:bookmarkStart w:id="2395" w:name="_Toc223772283"/>
      <w:bookmarkStart w:id="2396" w:name="_Toc223782371"/>
      <w:bookmarkStart w:id="2397" w:name="_Toc223894853"/>
      <w:bookmarkStart w:id="2398" w:name="_Toc223911198"/>
      <w:bookmarkStart w:id="2399" w:name="_Toc224380020"/>
      <w:bookmarkStart w:id="2400" w:name="_Toc225675806"/>
      <w:bookmarkStart w:id="2401" w:name="_Toc225806768"/>
      <w:bookmarkStart w:id="2402" w:name="_Toc226042245"/>
      <w:bookmarkStart w:id="2403" w:name="_Toc226118074"/>
      <w:bookmarkStart w:id="2404" w:name="_Toc226422659"/>
      <w:bookmarkStart w:id="2405" w:name="_Toc226644482"/>
      <w:bookmarkStart w:id="2406" w:name="_Toc231601165"/>
      <w:r>
        <w:t>assinarDocumento</w:t>
      </w:r>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63311B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47922A7" w14:textId="77777777" w:rsidR="00A82183" w:rsidRDefault="00000000">
            <w:pPr>
              <w:spacing w:after="0"/>
              <w:jc w:val="center"/>
            </w:pPr>
            <w:r>
              <w:t>Entrada</w:t>
            </w:r>
          </w:p>
        </w:tc>
      </w:tr>
      <w:tr w:rsidR="00A82183" w14:paraId="39DE81D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CA540" w14:textId="77777777" w:rsidR="00A82183" w:rsidRDefault="00000000">
            <w:pPr>
              <w:spacing w:after="0"/>
            </w:pPr>
            <w:r>
              <w:t>$arrObjDocumentoAPI:</w:t>
            </w:r>
          </w:p>
          <w:p w14:paraId="119C726D" w14:textId="77777777" w:rsidR="00A82183" w:rsidRDefault="00000000">
            <w:pPr>
              <w:pStyle w:val="PargrafodaLista"/>
              <w:numPr>
                <w:ilvl w:val="0"/>
                <w:numId w:val="90"/>
              </w:numPr>
              <w:spacing w:after="0"/>
            </w:pPr>
            <w:r>
              <w:t>Instâncias preenchidas com IdDocumento, IdProcedimento, NumeroProtocolo, IdSerie, IdUnidadeGeradora, IdOrgaoUnidadeGeradora, IdUsuarioGerador, Tipo, SubTipo e NivelAcesso.</w:t>
            </w:r>
          </w:p>
        </w:tc>
      </w:tr>
    </w:tbl>
    <w:p w14:paraId="2827B819" w14:textId="77777777" w:rsidR="00A82183" w:rsidRDefault="00A82183"/>
    <w:p w14:paraId="16CE6A41" w14:textId="77777777" w:rsidR="00A82183" w:rsidRDefault="00000000">
      <w:pPr>
        <w:pStyle w:val="Ttulo2"/>
      </w:pPr>
      <w:bookmarkStart w:id="2407" w:name="_Toc171671227"/>
      <w:bookmarkStart w:id="2408" w:name="__RefHeading___Toc28155_2823614150"/>
      <w:bookmarkStart w:id="2409" w:name="_Toc223560178"/>
      <w:bookmarkStart w:id="2410" w:name="_Toc223772284"/>
      <w:bookmarkStart w:id="2411" w:name="_Toc223782372"/>
      <w:bookmarkStart w:id="2412" w:name="_Toc223894854"/>
      <w:bookmarkStart w:id="2413" w:name="_Toc223911199"/>
      <w:bookmarkStart w:id="2414" w:name="_Toc224380021"/>
      <w:bookmarkStart w:id="2415" w:name="_Toc225675807"/>
      <w:bookmarkStart w:id="2416" w:name="_Toc225806769"/>
      <w:bookmarkStart w:id="2417" w:name="_Toc226042246"/>
      <w:bookmarkStart w:id="2418" w:name="_Toc226118075"/>
      <w:bookmarkStart w:id="2419" w:name="_Toc226422660"/>
      <w:bookmarkStart w:id="2420" w:name="_Toc226644483"/>
      <w:bookmarkStart w:id="2421" w:name="_Toc231601166"/>
      <w:r>
        <w:t>atualizarConteudoDocumento</w:t>
      </w:r>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CE2A1E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7CF0AEC" w14:textId="77777777" w:rsidR="00A82183" w:rsidRDefault="00000000">
            <w:pPr>
              <w:spacing w:after="0"/>
              <w:jc w:val="center"/>
            </w:pPr>
            <w:r>
              <w:t>Entrada</w:t>
            </w:r>
          </w:p>
        </w:tc>
      </w:tr>
      <w:tr w:rsidR="00A82183" w14:paraId="16428CD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EE2B" w14:textId="77777777" w:rsidR="00A82183" w:rsidRDefault="00000000">
            <w:pPr>
              <w:spacing w:after="0"/>
            </w:pPr>
            <w:r>
              <w:t>$objDocumentoAPI:</w:t>
            </w:r>
          </w:p>
          <w:p w14:paraId="33E29388" w14:textId="77777777" w:rsidR="00A82183" w:rsidRDefault="00000000">
            <w:pPr>
              <w:pStyle w:val="PargrafodaLista"/>
              <w:numPr>
                <w:ilvl w:val="0"/>
                <w:numId w:val="90"/>
              </w:numPr>
              <w:spacing w:after="0"/>
            </w:pPr>
            <w:r>
              <w:t>Instância preenchida com IdDocumento.</w:t>
            </w:r>
          </w:p>
        </w:tc>
      </w:tr>
    </w:tbl>
    <w:p w14:paraId="1221018D" w14:textId="77777777" w:rsidR="00A82183" w:rsidRDefault="00A82183"/>
    <w:p w14:paraId="1745269D" w14:textId="77777777" w:rsidR="00A82183" w:rsidRDefault="00000000">
      <w:pPr>
        <w:pStyle w:val="Ttulo2"/>
      </w:pPr>
      <w:bookmarkStart w:id="2422" w:name="_Toc171671228"/>
      <w:bookmarkStart w:id="2423" w:name="__RefHeading___Toc28153_2823614150"/>
      <w:bookmarkStart w:id="2424" w:name="_Toc223560179"/>
      <w:bookmarkStart w:id="2425" w:name="_Toc223772285"/>
      <w:bookmarkStart w:id="2426" w:name="_Toc223782373"/>
      <w:bookmarkStart w:id="2427" w:name="_Toc223894855"/>
      <w:bookmarkStart w:id="2428" w:name="_Toc223911200"/>
      <w:bookmarkStart w:id="2429" w:name="_Toc224380022"/>
      <w:bookmarkStart w:id="2430" w:name="_Toc225675808"/>
      <w:bookmarkStart w:id="2431" w:name="_Toc225806770"/>
      <w:bookmarkStart w:id="2432" w:name="_Toc226042247"/>
      <w:bookmarkStart w:id="2433" w:name="_Toc226118076"/>
      <w:bookmarkStart w:id="2434" w:name="_Toc226422661"/>
      <w:bookmarkStart w:id="2435" w:name="_Toc226644484"/>
      <w:bookmarkStart w:id="2436" w:name="_Toc231601167"/>
      <w:r>
        <w:t>bloquearProcesso</w:t>
      </w:r>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3B1819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2E704D7" w14:textId="77777777" w:rsidR="00A82183" w:rsidRDefault="00000000">
            <w:pPr>
              <w:spacing w:after="0"/>
              <w:jc w:val="center"/>
            </w:pPr>
            <w:r>
              <w:t>Entrada</w:t>
            </w:r>
          </w:p>
        </w:tc>
      </w:tr>
      <w:tr w:rsidR="00A82183" w14:paraId="1875BD9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5AE16" w14:textId="77777777" w:rsidR="00A82183" w:rsidRDefault="00000000">
            <w:pPr>
              <w:spacing w:after="0"/>
            </w:pPr>
            <w:r>
              <w:t>$arrObjProcedimentoAPI:</w:t>
            </w:r>
          </w:p>
          <w:p w14:paraId="79B46438" w14:textId="77777777" w:rsidR="00A82183" w:rsidRDefault="00000000">
            <w:pPr>
              <w:pStyle w:val="PargrafodaLista"/>
              <w:numPr>
                <w:ilvl w:val="0"/>
                <w:numId w:val="90"/>
              </w:numPr>
              <w:spacing w:after="0"/>
            </w:pPr>
            <w:r>
              <w:t>Instâncias preenchidas com IdProcedimento e NumeroProtocolo.</w:t>
            </w:r>
          </w:p>
        </w:tc>
      </w:tr>
    </w:tbl>
    <w:p w14:paraId="77F63C03" w14:textId="77777777" w:rsidR="00A82183" w:rsidRDefault="00A82183">
      <w:pPr>
        <w:rPr>
          <w:shd w:val="clear" w:color="auto" w:fill="FFFF00"/>
        </w:rPr>
      </w:pPr>
    </w:p>
    <w:p w14:paraId="3C694536" w14:textId="77777777" w:rsidR="00A82183" w:rsidRDefault="00000000">
      <w:pPr>
        <w:pStyle w:val="Ttulo2"/>
      </w:pPr>
      <w:bookmarkStart w:id="2437" w:name="_Toc171671229"/>
      <w:bookmarkStart w:id="2438" w:name="__RefHeading___Toc28151_2823614150"/>
      <w:bookmarkStart w:id="2439" w:name="_Toc223560180"/>
      <w:bookmarkStart w:id="2440" w:name="_Toc223772286"/>
      <w:bookmarkStart w:id="2441" w:name="_Toc223782374"/>
      <w:bookmarkStart w:id="2442" w:name="_Toc223894856"/>
      <w:bookmarkStart w:id="2443" w:name="_Toc223911201"/>
      <w:bookmarkStart w:id="2444" w:name="_Toc224380023"/>
      <w:bookmarkStart w:id="2445" w:name="_Toc225675809"/>
      <w:bookmarkStart w:id="2446" w:name="_Toc225806771"/>
      <w:bookmarkStart w:id="2447" w:name="_Toc226042248"/>
      <w:bookmarkStart w:id="2448" w:name="_Toc226118077"/>
      <w:bookmarkStart w:id="2449" w:name="_Toc226422662"/>
      <w:bookmarkStart w:id="2450" w:name="_Toc226644485"/>
      <w:bookmarkStart w:id="2451" w:name="_Toc231601168"/>
      <w:r>
        <w:t>cadastrarContato</w:t>
      </w:r>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FE70AD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D9107DA" w14:textId="77777777" w:rsidR="00A82183" w:rsidRDefault="00000000">
            <w:pPr>
              <w:spacing w:after="0"/>
              <w:jc w:val="center"/>
            </w:pPr>
            <w:r>
              <w:t>Entrada</w:t>
            </w:r>
          </w:p>
        </w:tc>
      </w:tr>
      <w:tr w:rsidR="00A82183" w14:paraId="0A10F5C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8A3DD" w14:textId="77777777" w:rsidR="00A82183" w:rsidRDefault="00000000">
            <w:pPr>
              <w:spacing w:after="0"/>
            </w:pPr>
            <w:r>
              <w:t>$objContatoAPI:</w:t>
            </w:r>
          </w:p>
          <w:p w14:paraId="73D33E7B" w14:textId="77777777" w:rsidR="00A82183" w:rsidRDefault="00000000">
            <w:pPr>
              <w:pStyle w:val="PargrafodaLista"/>
              <w:numPr>
                <w:ilvl w:val="0"/>
                <w:numId w:val="90"/>
              </w:numPr>
              <w:spacing w:after="0"/>
            </w:pPr>
            <w:r>
              <w:t>Instância preenchida com IdContato, IdTipoContato, IdContatoAssociado, StaNatureza, SinEnderecoAssociado, StaGenero, Cpf, Rg, OrgaoExpedidor, Matricula, MatriculaOab, NumeroPassaporte, IdPaisPassaporte, DataNascimento, Cnpj, IdCargo, Sigla, Nome, NomeSocial, TelefoneFixo, TelefoneCelular, Email, SitioInternet, Endereco, Complemento, Bairro, Cep, Observacao, SinAtivo, IdPais, IdEstado e IdCidade.</w:t>
            </w:r>
          </w:p>
        </w:tc>
      </w:tr>
    </w:tbl>
    <w:p w14:paraId="47B1F8A9" w14:textId="77777777" w:rsidR="00A82183" w:rsidRDefault="00A82183">
      <w:pPr>
        <w:rPr>
          <w:shd w:val="clear" w:color="auto" w:fill="FFFF00"/>
        </w:rPr>
      </w:pPr>
    </w:p>
    <w:p w14:paraId="119D40AB" w14:textId="77777777" w:rsidR="00A82183" w:rsidRDefault="00000000">
      <w:pPr>
        <w:pStyle w:val="Ttulo2"/>
      </w:pPr>
      <w:bookmarkStart w:id="2452" w:name="_Toc171671230"/>
      <w:bookmarkStart w:id="2453" w:name="__RefHeading___Toc28149_2823614150"/>
      <w:bookmarkStart w:id="2454" w:name="_Toc223560181"/>
      <w:bookmarkStart w:id="2455" w:name="_Toc223772287"/>
      <w:bookmarkStart w:id="2456" w:name="_Toc223782375"/>
      <w:bookmarkStart w:id="2457" w:name="_Toc223894857"/>
      <w:bookmarkStart w:id="2458" w:name="_Toc223911202"/>
      <w:bookmarkStart w:id="2459" w:name="_Toc224380024"/>
      <w:bookmarkStart w:id="2460" w:name="_Toc225675810"/>
      <w:bookmarkStart w:id="2461" w:name="_Toc225806772"/>
      <w:bookmarkStart w:id="2462" w:name="_Toc226042249"/>
      <w:bookmarkStart w:id="2463" w:name="_Toc226118078"/>
      <w:bookmarkStart w:id="2464" w:name="_Toc226422663"/>
      <w:bookmarkStart w:id="2465" w:name="_Toc226644486"/>
      <w:bookmarkStart w:id="2466" w:name="_Toc231601169"/>
      <w:r>
        <w:t>cadastrarHipoteseLegal</w:t>
      </w:r>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369F9A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8C6885B" w14:textId="77777777" w:rsidR="00A82183" w:rsidRDefault="00000000">
            <w:pPr>
              <w:spacing w:after="0"/>
              <w:jc w:val="center"/>
            </w:pPr>
            <w:r>
              <w:t>Entrada</w:t>
            </w:r>
          </w:p>
        </w:tc>
      </w:tr>
      <w:tr w:rsidR="00A82183" w14:paraId="35372C4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B5968" w14:textId="77777777" w:rsidR="00A82183" w:rsidRDefault="00000000">
            <w:pPr>
              <w:spacing w:after="0"/>
            </w:pPr>
            <w:r>
              <w:t>$objHipoteseLegalAPI:</w:t>
            </w:r>
          </w:p>
          <w:p w14:paraId="19C1A72D" w14:textId="77777777" w:rsidR="00A82183" w:rsidRDefault="00000000">
            <w:pPr>
              <w:pStyle w:val="PargrafodaLista"/>
              <w:numPr>
                <w:ilvl w:val="0"/>
                <w:numId w:val="90"/>
              </w:numPr>
              <w:spacing w:after="0"/>
            </w:pPr>
            <w:r>
              <w:t>Instância preenchida com IdHipoteseLegal, Nome, Descricao, BaseLegal, NivelAcesso e SinAtivo.</w:t>
            </w:r>
          </w:p>
        </w:tc>
      </w:tr>
    </w:tbl>
    <w:p w14:paraId="20A9C1AF" w14:textId="77777777" w:rsidR="00A82183" w:rsidRDefault="00A82183"/>
    <w:p w14:paraId="2B782B05" w14:textId="77777777" w:rsidR="00A82183" w:rsidRDefault="00000000">
      <w:pPr>
        <w:pStyle w:val="Ttulo2"/>
      </w:pPr>
      <w:bookmarkStart w:id="2467" w:name="_Toc171671231"/>
      <w:bookmarkStart w:id="2468" w:name="__RefHeading___Toc28147_2823614150"/>
      <w:bookmarkStart w:id="2469" w:name="_Toc223560182"/>
      <w:bookmarkStart w:id="2470" w:name="_Toc223772288"/>
      <w:bookmarkStart w:id="2471" w:name="_Toc223782376"/>
      <w:bookmarkStart w:id="2472" w:name="_Toc223894858"/>
      <w:bookmarkStart w:id="2473" w:name="_Toc223911203"/>
      <w:bookmarkStart w:id="2474" w:name="_Toc224380025"/>
      <w:bookmarkStart w:id="2475" w:name="_Toc225675811"/>
      <w:bookmarkStart w:id="2476" w:name="_Toc225806773"/>
      <w:bookmarkStart w:id="2477" w:name="_Toc226042250"/>
      <w:bookmarkStart w:id="2478" w:name="_Toc226118079"/>
      <w:bookmarkStart w:id="2479" w:name="_Toc226422664"/>
      <w:bookmarkStart w:id="2480" w:name="_Toc226644487"/>
      <w:bookmarkStart w:id="2481" w:name="_Toc231601170"/>
      <w:r>
        <w:lastRenderedPageBreak/>
        <w:t>cadastrarVeiculoPublicacao</w:t>
      </w:r>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03909F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C172D7E" w14:textId="77777777" w:rsidR="00A82183" w:rsidRDefault="00000000">
            <w:pPr>
              <w:spacing w:after="0"/>
              <w:jc w:val="center"/>
            </w:pPr>
            <w:r>
              <w:t>Entrada</w:t>
            </w:r>
          </w:p>
        </w:tc>
      </w:tr>
      <w:tr w:rsidR="00A82183" w14:paraId="5477CDD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06F13" w14:textId="77777777" w:rsidR="00A82183" w:rsidRDefault="00000000">
            <w:pPr>
              <w:spacing w:after="0"/>
            </w:pPr>
            <w:r>
              <w:t>$objVeiculoPublicacaoAPI:</w:t>
            </w:r>
          </w:p>
          <w:p w14:paraId="4DF1E8AB" w14:textId="77777777" w:rsidR="00A82183" w:rsidRDefault="00000000">
            <w:pPr>
              <w:pStyle w:val="PargrafodaLista"/>
              <w:numPr>
                <w:ilvl w:val="0"/>
                <w:numId w:val="90"/>
              </w:numPr>
              <w:spacing w:after="0"/>
            </w:pPr>
            <w:r>
              <w:t>Instância preenchida com IdVeiculoPublicacao, Nome, Descricao, StaTipo, SinFonteFeriados, SinPermiteExtraordinaria, SinExibirPesquisaInterna, WebService e SinAtivo.</w:t>
            </w:r>
          </w:p>
        </w:tc>
      </w:tr>
    </w:tbl>
    <w:p w14:paraId="1321D77B" w14:textId="77777777" w:rsidR="00A82183" w:rsidRDefault="00A82183">
      <w:pPr>
        <w:rPr>
          <w:shd w:val="clear" w:color="auto" w:fill="FFFF00"/>
        </w:rPr>
      </w:pPr>
    </w:p>
    <w:p w14:paraId="145439A4" w14:textId="77777777" w:rsidR="00A82183" w:rsidRDefault="00000000">
      <w:pPr>
        <w:pStyle w:val="Ttulo2"/>
      </w:pPr>
      <w:bookmarkStart w:id="2482" w:name="_Toc171671232"/>
      <w:bookmarkStart w:id="2483" w:name="__RefHeading___Toc28145_2823614150"/>
      <w:bookmarkStart w:id="2484" w:name="_Toc223560183"/>
      <w:bookmarkStart w:id="2485" w:name="_Toc223772289"/>
      <w:bookmarkStart w:id="2486" w:name="_Toc223782377"/>
      <w:bookmarkStart w:id="2487" w:name="_Toc223894859"/>
      <w:bookmarkStart w:id="2488" w:name="_Toc223911204"/>
      <w:bookmarkStart w:id="2489" w:name="_Toc224380026"/>
      <w:bookmarkStart w:id="2490" w:name="_Toc225675812"/>
      <w:bookmarkStart w:id="2491" w:name="_Toc225806774"/>
      <w:bookmarkStart w:id="2492" w:name="_Toc226042251"/>
      <w:bookmarkStart w:id="2493" w:name="_Toc226118080"/>
      <w:bookmarkStart w:id="2494" w:name="_Toc226422665"/>
      <w:bookmarkStart w:id="2495" w:name="_Toc226644488"/>
      <w:bookmarkStart w:id="2496" w:name="_Toc231601171"/>
      <w:r>
        <w:t>cancelarAgendamentoPublicacao</w:t>
      </w:r>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CC9663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E3405A4" w14:textId="77777777" w:rsidR="00A82183" w:rsidRDefault="00000000">
            <w:pPr>
              <w:spacing w:after="0"/>
              <w:jc w:val="center"/>
            </w:pPr>
            <w:r>
              <w:t>Entrada</w:t>
            </w:r>
          </w:p>
        </w:tc>
      </w:tr>
      <w:tr w:rsidR="00A82183" w14:paraId="18E73B2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2BC05" w14:textId="77777777" w:rsidR="00A82183" w:rsidRDefault="00000000">
            <w:pPr>
              <w:spacing w:after="0"/>
            </w:pPr>
            <w:r>
              <w:t>$objPublicacaoAPI:</w:t>
            </w:r>
          </w:p>
          <w:p w14:paraId="77D3F191" w14:textId="77777777" w:rsidR="00A82183" w:rsidRDefault="00000000">
            <w:pPr>
              <w:pStyle w:val="PargrafodaLista"/>
              <w:numPr>
                <w:ilvl w:val="0"/>
                <w:numId w:val="90"/>
              </w:numPr>
              <w:spacing w:after="0"/>
            </w:pPr>
            <w:r>
              <w:t>Instância preenchida com IdPublicacao, IdDocumento, IdVeiculoPublicacao, StaTipoVeiculo e DataDisponibilizacao.</w:t>
            </w:r>
          </w:p>
        </w:tc>
      </w:tr>
    </w:tbl>
    <w:p w14:paraId="79D4AA78" w14:textId="77777777" w:rsidR="00A82183" w:rsidRDefault="00A82183">
      <w:pPr>
        <w:rPr>
          <w:shd w:val="clear" w:color="auto" w:fill="FFFF00"/>
        </w:rPr>
      </w:pPr>
    </w:p>
    <w:p w14:paraId="6E9CA7FD" w14:textId="77777777" w:rsidR="00A82183" w:rsidRDefault="00000000">
      <w:pPr>
        <w:pStyle w:val="Ttulo2"/>
      </w:pPr>
      <w:bookmarkStart w:id="2497" w:name="_Toc171671233"/>
      <w:bookmarkStart w:id="2498" w:name="__RefHeading___Toc28143_2823614150"/>
      <w:bookmarkStart w:id="2499" w:name="_Toc223560184"/>
      <w:bookmarkStart w:id="2500" w:name="_Toc223772290"/>
      <w:bookmarkStart w:id="2501" w:name="_Toc223782378"/>
      <w:bookmarkStart w:id="2502" w:name="_Toc223894860"/>
      <w:bookmarkStart w:id="2503" w:name="_Toc223911205"/>
      <w:bookmarkStart w:id="2504" w:name="_Toc224380027"/>
      <w:bookmarkStart w:id="2505" w:name="_Toc225675813"/>
      <w:bookmarkStart w:id="2506" w:name="_Toc225806775"/>
      <w:bookmarkStart w:id="2507" w:name="_Toc226042252"/>
      <w:bookmarkStart w:id="2508" w:name="_Toc226118081"/>
      <w:bookmarkStart w:id="2509" w:name="_Toc226422666"/>
      <w:bookmarkStart w:id="2510" w:name="_Toc226644489"/>
      <w:bookmarkStart w:id="2511" w:name="_Toc231601172"/>
      <w:r>
        <w:t>cancelarDocumento</w:t>
      </w:r>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42ECFF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AE5926B" w14:textId="77777777" w:rsidR="00A82183" w:rsidRDefault="00000000">
            <w:pPr>
              <w:spacing w:after="0"/>
              <w:jc w:val="center"/>
            </w:pPr>
            <w:r>
              <w:t>Entrada</w:t>
            </w:r>
          </w:p>
        </w:tc>
      </w:tr>
      <w:tr w:rsidR="00A82183" w14:paraId="638FBD4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C0574" w14:textId="77777777" w:rsidR="00A82183" w:rsidRDefault="00000000">
            <w:pPr>
              <w:spacing w:after="0"/>
            </w:pPr>
            <w:r>
              <w:t>$objDocumentoAPI:</w:t>
            </w:r>
          </w:p>
          <w:p w14:paraId="2399EFC2" w14:textId="77777777" w:rsidR="00A82183" w:rsidRDefault="00000000">
            <w:pPr>
              <w:pStyle w:val="PargrafodaLista"/>
              <w:numPr>
                <w:ilvl w:val="0"/>
                <w:numId w:val="90"/>
              </w:numPr>
              <w:spacing w:after="0"/>
            </w:pPr>
            <w:r>
              <w:t>Instância preenchida com IdDocumento, NumeroProtocolo, IdSerie, IdUnidadeGeradora, Tipo, SubTipo e NivelAcesso.</w:t>
            </w:r>
          </w:p>
        </w:tc>
      </w:tr>
    </w:tbl>
    <w:p w14:paraId="1C5DBB98" w14:textId="77777777" w:rsidR="00A82183" w:rsidRDefault="00A82183">
      <w:pPr>
        <w:rPr>
          <w:shd w:val="clear" w:color="auto" w:fill="FFFF00"/>
        </w:rPr>
      </w:pPr>
    </w:p>
    <w:p w14:paraId="52F2656C" w14:textId="77777777" w:rsidR="00A82183" w:rsidRDefault="00000000">
      <w:pPr>
        <w:pStyle w:val="Ttulo2"/>
      </w:pPr>
      <w:bookmarkStart w:id="2512" w:name="_Toc171671234"/>
      <w:bookmarkStart w:id="2513" w:name="__RefHeading___Toc28141_2823614150"/>
      <w:bookmarkStart w:id="2514" w:name="_Toc223560185"/>
      <w:bookmarkStart w:id="2515" w:name="_Toc223772291"/>
      <w:bookmarkStart w:id="2516" w:name="_Toc223782379"/>
      <w:bookmarkStart w:id="2517" w:name="_Toc223894861"/>
      <w:bookmarkStart w:id="2518" w:name="_Toc223911206"/>
      <w:bookmarkStart w:id="2519" w:name="_Toc224380028"/>
      <w:bookmarkStart w:id="2520" w:name="_Toc225675814"/>
      <w:bookmarkStart w:id="2521" w:name="_Toc225806776"/>
      <w:bookmarkStart w:id="2522" w:name="_Toc226042253"/>
      <w:bookmarkStart w:id="2523" w:name="_Toc226118082"/>
      <w:bookmarkStart w:id="2524" w:name="_Toc226422667"/>
      <w:bookmarkStart w:id="2525" w:name="_Toc226644490"/>
      <w:bookmarkStart w:id="2526" w:name="_Toc231601173"/>
      <w:r>
        <w:t>cancelarDisponibilizacaoAcessoExterno</w:t>
      </w:r>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6525F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829CAB5" w14:textId="77777777" w:rsidR="00A82183" w:rsidRDefault="00000000">
            <w:pPr>
              <w:spacing w:after="0"/>
              <w:jc w:val="center"/>
            </w:pPr>
            <w:r>
              <w:t>Entrada</w:t>
            </w:r>
          </w:p>
        </w:tc>
      </w:tr>
      <w:tr w:rsidR="00A82183" w14:paraId="179DA12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48086" w14:textId="77777777" w:rsidR="00A82183" w:rsidRDefault="00000000">
            <w:pPr>
              <w:spacing w:after="0"/>
            </w:pPr>
            <w:r>
              <w:t>$arrObjAcessoExternoAPI:</w:t>
            </w:r>
          </w:p>
          <w:p w14:paraId="263342FD" w14:textId="77777777" w:rsidR="00A82183" w:rsidRDefault="00000000">
            <w:pPr>
              <w:pStyle w:val="PargrafodaLista"/>
              <w:numPr>
                <w:ilvl w:val="0"/>
                <w:numId w:val="90"/>
              </w:numPr>
              <w:spacing w:after="0"/>
            </w:pPr>
            <w:r>
              <w:t>Instâncias preenchidas com IdAcessoExterno e Procedimento.IdProcedimento.</w:t>
            </w:r>
          </w:p>
        </w:tc>
      </w:tr>
    </w:tbl>
    <w:p w14:paraId="153B31D4" w14:textId="77777777" w:rsidR="00A82183" w:rsidRDefault="00A82183">
      <w:bookmarkStart w:id="2527" w:name="_Toc171671235"/>
      <w:bookmarkStart w:id="2528" w:name="__RefHeading___Toc28139_2823614150"/>
      <w:bookmarkStart w:id="2529" w:name="_Toc223560186"/>
      <w:bookmarkStart w:id="2530" w:name="_Toc223772292"/>
      <w:bookmarkStart w:id="2531" w:name="_Toc223782380"/>
      <w:bookmarkStart w:id="2532" w:name="_Toc223894862"/>
      <w:bookmarkStart w:id="2533" w:name="_Toc223911207"/>
      <w:bookmarkStart w:id="2534" w:name="_Toc224380029"/>
      <w:bookmarkStart w:id="2535" w:name="_Toc225675815"/>
    </w:p>
    <w:p w14:paraId="1AF34665" w14:textId="77777777" w:rsidR="00A82183" w:rsidRDefault="00000000">
      <w:pPr>
        <w:pStyle w:val="Ttulo2"/>
      </w:pPr>
      <w:bookmarkStart w:id="2536" w:name="_Toc225806777"/>
      <w:bookmarkStart w:id="2537" w:name="_Toc226042254"/>
      <w:bookmarkStart w:id="2538" w:name="_Toc226118083"/>
      <w:bookmarkStart w:id="2539" w:name="_Toc226422668"/>
      <w:bookmarkStart w:id="2540" w:name="_Toc226644491"/>
      <w:bookmarkStart w:id="2541" w:name="_Toc231601174"/>
      <w:r>
        <w:t>cancelarLiberacaoAssinaturaExterna</w:t>
      </w:r>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373197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1E042E6" w14:textId="77777777" w:rsidR="00A82183" w:rsidRDefault="00000000">
            <w:pPr>
              <w:spacing w:after="0"/>
              <w:jc w:val="center"/>
            </w:pPr>
            <w:r>
              <w:t>Entrada</w:t>
            </w:r>
          </w:p>
        </w:tc>
      </w:tr>
      <w:tr w:rsidR="00A82183" w14:paraId="197D6DD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5C97F" w14:textId="77777777" w:rsidR="00A82183" w:rsidRDefault="00000000">
            <w:pPr>
              <w:spacing w:after="0"/>
            </w:pPr>
            <w:r>
              <w:t>$arrObjAcessoExternoAPI:</w:t>
            </w:r>
          </w:p>
          <w:p w14:paraId="102FEC00" w14:textId="77777777" w:rsidR="00A82183" w:rsidRDefault="00000000">
            <w:pPr>
              <w:pStyle w:val="PargrafodaLista"/>
              <w:numPr>
                <w:ilvl w:val="0"/>
                <w:numId w:val="90"/>
              </w:numPr>
              <w:spacing w:after="0"/>
            </w:pPr>
            <w:r>
              <w:t>Instâncias preenchidas com IdAcessoExterno, Procedimento.IdProcedimento e Documento.IdDocumento.</w:t>
            </w:r>
          </w:p>
        </w:tc>
      </w:tr>
    </w:tbl>
    <w:p w14:paraId="7BEB2FD6" w14:textId="77777777" w:rsidR="00A82183" w:rsidRDefault="00A82183"/>
    <w:p w14:paraId="08970C12" w14:textId="77777777" w:rsidR="00A82183" w:rsidRDefault="00000000">
      <w:pPr>
        <w:pStyle w:val="Ttulo2"/>
      </w:pPr>
      <w:bookmarkStart w:id="2542" w:name="_Toc171671236"/>
      <w:bookmarkStart w:id="2543" w:name="__RefHeading___Toc28137_2823614150"/>
      <w:bookmarkStart w:id="2544" w:name="_Toc223560187"/>
      <w:bookmarkStart w:id="2545" w:name="_Toc223772293"/>
      <w:bookmarkStart w:id="2546" w:name="_Toc223782381"/>
      <w:bookmarkStart w:id="2547" w:name="_Toc223894863"/>
      <w:bookmarkStart w:id="2548" w:name="_Toc223911208"/>
      <w:bookmarkStart w:id="2549" w:name="_Toc224380030"/>
      <w:bookmarkStart w:id="2550" w:name="_Toc225675816"/>
      <w:bookmarkStart w:id="2551" w:name="_Toc225806778"/>
      <w:bookmarkStart w:id="2552" w:name="_Toc226042255"/>
      <w:bookmarkStart w:id="2553" w:name="_Toc226118084"/>
      <w:bookmarkStart w:id="2554" w:name="_Toc226422669"/>
      <w:bookmarkStart w:id="2555" w:name="_Toc226644492"/>
      <w:bookmarkStart w:id="2556" w:name="_Toc231601175"/>
      <w:r>
        <w:t>confirmarAtualizacaoConteudoDocumento</w:t>
      </w:r>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206C50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5B6D499" w14:textId="77777777" w:rsidR="00A82183" w:rsidRDefault="00000000">
            <w:pPr>
              <w:spacing w:after="0"/>
              <w:jc w:val="center"/>
            </w:pPr>
            <w:r>
              <w:t>Entrada</w:t>
            </w:r>
          </w:p>
        </w:tc>
      </w:tr>
      <w:tr w:rsidR="00A82183" w14:paraId="00EBD35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26AE7" w14:textId="77777777" w:rsidR="00A82183" w:rsidRDefault="00000000">
            <w:pPr>
              <w:spacing w:after="0"/>
            </w:pPr>
            <w:r>
              <w:t>objDocumentoAPI:</w:t>
            </w:r>
          </w:p>
          <w:p w14:paraId="258BD80B" w14:textId="77777777" w:rsidR="00A82183" w:rsidRDefault="00000000">
            <w:pPr>
              <w:pStyle w:val="PargrafodaLista"/>
              <w:numPr>
                <w:ilvl w:val="0"/>
                <w:numId w:val="90"/>
              </w:numPr>
              <w:spacing w:after="0"/>
            </w:pPr>
            <w:r>
              <w:t>Ocorrência de DocumentoAPI preenchida com IdDocumento.</w:t>
            </w:r>
          </w:p>
        </w:tc>
      </w:tr>
      <w:tr w:rsidR="00A82183" w14:paraId="13C9B12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217BD65" w14:textId="77777777" w:rsidR="00A82183" w:rsidRDefault="00000000">
            <w:pPr>
              <w:spacing w:after="0"/>
              <w:jc w:val="center"/>
            </w:pPr>
            <w:r>
              <w:t>Saída</w:t>
            </w:r>
          </w:p>
        </w:tc>
      </w:tr>
      <w:tr w:rsidR="00A82183" w14:paraId="6717F9D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DBB92" w14:textId="77777777" w:rsidR="00A82183" w:rsidRDefault="00000000">
            <w:pPr>
              <w:spacing w:after="0"/>
            </w:pPr>
            <w:r>
              <w:t>strMensagem:</w:t>
            </w:r>
          </w:p>
          <w:p w14:paraId="2D31B5CB" w14:textId="77777777" w:rsidR="00A82183" w:rsidRDefault="00000000">
            <w:pPr>
              <w:pStyle w:val="PargrafodaLista"/>
              <w:numPr>
                <w:ilvl w:val="0"/>
                <w:numId w:val="90"/>
              </w:numPr>
              <w:spacing w:after="0"/>
            </w:pPr>
            <w:r>
              <w:t>Mensagem que será exibida antes de salvar o documento seguida pelo texto `Deseja salvar o documento?`</w:t>
            </w:r>
          </w:p>
        </w:tc>
      </w:tr>
    </w:tbl>
    <w:p w14:paraId="1DD8D027" w14:textId="77777777" w:rsidR="00A82183" w:rsidRDefault="00000000">
      <w:pPr>
        <w:pStyle w:val="Standard"/>
        <w:spacing w:after="0"/>
        <w:ind w:left="0"/>
        <w:jc w:val="left"/>
        <w:rPr>
          <w:b/>
          <w:bCs/>
        </w:rPr>
      </w:pPr>
      <w:r>
        <w:rPr>
          <w:b/>
          <w:bCs/>
        </w:rPr>
        <w:t>Exemplo:</w:t>
      </w:r>
    </w:p>
    <w:p w14:paraId="21B6253D" w14:textId="77777777" w:rsidR="00A82183" w:rsidRDefault="00A82183">
      <w:pPr>
        <w:pStyle w:val="Standard"/>
        <w:spacing w:after="0"/>
        <w:ind w:left="0"/>
        <w:jc w:val="left"/>
        <w:rPr>
          <w:b/>
          <w:bCs/>
        </w:rPr>
      </w:pPr>
    </w:p>
    <w:p w14:paraId="63BF4A0F"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nsolas" w:eastAsia="Consolas" w:hAnsi="Consolas" w:cs="Courier New"/>
          <w:b/>
          <w:bCs/>
          <w:color w:val="000080"/>
          <w:sz w:val="18"/>
          <w:szCs w:val="18"/>
          <w:shd w:val="clear" w:color="auto" w:fill="F7FAFF"/>
        </w:rPr>
        <w:br/>
        <w:t xml:space="preserve">public function </w:t>
      </w:r>
      <w:r>
        <w:rPr>
          <w:rFonts w:ascii="Consolas" w:eastAsia="Consolas" w:hAnsi="Consolas" w:cs="Courier New"/>
          <w:color w:val="000000"/>
          <w:sz w:val="18"/>
          <w:szCs w:val="18"/>
          <w:shd w:val="clear" w:color="auto" w:fill="F7FAFF"/>
        </w:rPr>
        <w:t xml:space="preserve">confirmarAtualizacaoConteudoDocumento(DocumentoAPI </w:t>
      </w:r>
      <w:r>
        <w:rPr>
          <w:rFonts w:ascii="Consolas" w:eastAsia="Consolas" w:hAnsi="Consolas" w:cs="Courier New"/>
          <w:color w:val="660000"/>
          <w:sz w:val="18"/>
          <w:szCs w:val="18"/>
          <w:shd w:val="clear" w:color="auto" w:fill="F7FAFF"/>
        </w:rPr>
        <w:t>$objDocumentoAPI</w:t>
      </w:r>
      <w:r>
        <w:rPr>
          <w:rFonts w:ascii="Consolas" w:eastAsia="Consolas" w:hAnsi="Consolas" w:cs="Courier New"/>
          <w:color w:val="000000"/>
          <w:sz w:val="18"/>
          <w:szCs w:val="18"/>
          <w:shd w:val="clear" w:color="auto" w:fill="F7FAFF"/>
        </w:rPr>
        <w:t>){</w:t>
      </w:r>
    </w:p>
    <w:p w14:paraId="3C89046E" w14:textId="77777777" w:rsidR="00A82183" w:rsidRDefault="00A82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6F7BC7C6"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nsolas" w:eastAsia="Consolas" w:hAnsi="Consolas" w:cs="Courier New"/>
          <w:color w:val="000000"/>
          <w:sz w:val="18"/>
          <w:szCs w:val="18"/>
          <w:shd w:val="clear" w:color="auto" w:fill="F7FAFF"/>
        </w:rPr>
        <w:t xml:space="preserve">  </w:t>
      </w:r>
      <w:r>
        <w:rPr>
          <w:rFonts w:ascii="Consolas" w:eastAsia="Consolas" w:hAnsi="Consolas" w:cs="Courier New"/>
          <w:color w:val="660000"/>
          <w:sz w:val="18"/>
          <w:szCs w:val="18"/>
          <w:shd w:val="clear" w:color="auto" w:fill="F7FAFF"/>
        </w:rPr>
        <w:t xml:space="preserve">$ret </w:t>
      </w:r>
      <w:r>
        <w:rPr>
          <w:rFonts w:ascii="Consolas" w:eastAsia="Consolas" w:hAnsi="Consolas" w:cs="Courier New"/>
          <w:color w:val="000000"/>
          <w:sz w:val="18"/>
          <w:szCs w:val="18"/>
          <w:shd w:val="clear" w:color="auto" w:fill="F7FAFF"/>
        </w:rPr>
        <w:t xml:space="preserve">= </w:t>
      </w:r>
      <w:r>
        <w:rPr>
          <w:rFonts w:ascii="Consolas" w:eastAsia="Consolas" w:hAnsi="Consolas" w:cs="Courier New"/>
          <w:b/>
          <w:bCs/>
          <w:color w:val="008000"/>
          <w:sz w:val="18"/>
          <w:szCs w:val="18"/>
          <w:shd w:val="clear" w:color="auto" w:fill="F7FAFF"/>
        </w:rPr>
        <w:t>''</w:t>
      </w:r>
      <w:r>
        <w:rPr>
          <w:rFonts w:ascii="Consolas" w:eastAsia="Consolas" w:hAnsi="Consolas" w:cs="Courier New"/>
          <w:color w:val="000000"/>
          <w:sz w:val="18"/>
          <w:szCs w:val="18"/>
          <w:shd w:val="clear" w:color="auto" w:fill="F7FAFF"/>
        </w:rPr>
        <w:t>;</w:t>
      </w:r>
    </w:p>
    <w:p w14:paraId="7AABF2A2" w14:textId="77777777" w:rsidR="00A82183" w:rsidRDefault="00000000">
      <w:pPr>
        <w:spacing w:after="0"/>
      </w:pPr>
      <w:r>
        <w:rPr>
          <w:rFonts w:ascii="Consolas" w:eastAsia="Consolas" w:hAnsi="Consolas" w:cs="Courier New"/>
          <w:color w:val="000000"/>
          <w:sz w:val="18"/>
          <w:szCs w:val="18"/>
          <w:shd w:val="clear" w:color="auto" w:fill="F7FAFF"/>
        </w:rPr>
        <w:br/>
        <w:t xml:space="preserve">  </w:t>
      </w:r>
      <w:r>
        <w:rPr>
          <w:rFonts w:ascii="Consolas" w:eastAsia="Consolas" w:hAnsi="Consolas" w:cs="Courier New"/>
          <w:i/>
          <w:iCs/>
          <w:color w:val="808080"/>
          <w:sz w:val="18"/>
          <w:szCs w:val="18"/>
          <w:shd w:val="clear" w:color="auto" w:fill="F7FAFF"/>
        </w:rPr>
        <w:t>//if (...condicao...){</w:t>
      </w:r>
      <w:r>
        <w:rPr>
          <w:rFonts w:ascii="Consolas" w:eastAsia="Consolas" w:hAnsi="Consolas" w:cs="Courier New"/>
          <w:i/>
          <w:iCs/>
          <w:color w:val="808080"/>
          <w:sz w:val="18"/>
          <w:szCs w:val="18"/>
          <w:shd w:val="clear" w:color="auto" w:fill="F7FAFF"/>
        </w:rPr>
        <w:br/>
        <w:t xml:space="preserve">    </w:t>
      </w:r>
      <w:r>
        <w:rPr>
          <w:rFonts w:ascii="Consolas" w:eastAsia="Consolas" w:hAnsi="Consolas" w:cs="Courier New"/>
          <w:color w:val="660000"/>
          <w:sz w:val="18"/>
          <w:szCs w:val="18"/>
          <w:shd w:val="clear" w:color="auto" w:fill="F7FAFF"/>
        </w:rPr>
        <w:t xml:space="preserve">$ret </w:t>
      </w:r>
      <w:r>
        <w:rPr>
          <w:rFonts w:ascii="Consolas" w:eastAsia="Consolas" w:hAnsi="Consolas" w:cs="Courier New"/>
          <w:color w:val="000000"/>
          <w:sz w:val="18"/>
          <w:szCs w:val="18"/>
          <w:shd w:val="clear" w:color="auto" w:fill="F7FAFF"/>
        </w:rPr>
        <w:t xml:space="preserve">= </w:t>
      </w:r>
      <w:r>
        <w:rPr>
          <w:rFonts w:ascii="Consolas" w:eastAsia="Consolas" w:hAnsi="Consolas" w:cs="Courier New"/>
          <w:b/>
          <w:bCs/>
          <w:color w:val="008000"/>
          <w:sz w:val="18"/>
          <w:szCs w:val="18"/>
          <w:shd w:val="clear" w:color="auto" w:fill="F7FAFF"/>
        </w:rPr>
        <w:t>'A alteração do documento cancelará a solicitação.</w:t>
      </w:r>
      <w:r>
        <w:rPr>
          <w:rFonts w:ascii="Consolas" w:eastAsia="Consolas" w:hAnsi="Consolas" w:cs="Courier New"/>
          <w:b/>
          <w:bCs/>
          <w:color w:val="000080"/>
          <w:sz w:val="18"/>
          <w:szCs w:val="18"/>
          <w:shd w:val="clear" w:color="auto" w:fill="F7FAFF"/>
        </w:rPr>
        <w:t>'</w:t>
      </w:r>
      <w:r>
        <w:rPr>
          <w:rFonts w:ascii="Consolas" w:eastAsia="Consolas" w:hAnsi="Consolas" w:cs="Courier New"/>
          <w:color w:val="000000"/>
          <w:sz w:val="18"/>
          <w:szCs w:val="18"/>
          <w:shd w:val="clear" w:color="auto" w:fill="F7FAFF"/>
        </w:rPr>
        <w:t>;</w:t>
      </w:r>
      <w:r>
        <w:rPr>
          <w:rFonts w:ascii="Consolas" w:eastAsia="Consolas" w:hAnsi="Consolas" w:cs="Courier New"/>
          <w:color w:val="000000"/>
          <w:sz w:val="18"/>
          <w:szCs w:val="18"/>
          <w:shd w:val="clear" w:color="auto" w:fill="F7FAFF"/>
        </w:rPr>
        <w:br/>
        <w:t xml:space="preserve">  </w:t>
      </w:r>
      <w:r>
        <w:rPr>
          <w:rFonts w:ascii="Consolas" w:eastAsia="Consolas" w:hAnsi="Consolas" w:cs="Courier New"/>
          <w:i/>
          <w:iCs/>
          <w:color w:val="808080"/>
          <w:sz w:val="18"/>
          <w:szCs w:val="18"/>
          <w:shd w:val="clear" w:color="auto" w:fill="F7FAFF"/>
        </w:rPr>
        <w:t>//}</w:t>
      </w:r>
      <w:r>
        <w:rPr>
          <w:rFonts w:ascii="Consolas" w:eastAsia="Consolas" w:hAnsi="Consolas" w:cs="Courier New"/>
          <w:i/>
          <w:iCs/>
          <w:color w:val="808080"/>
          <w:sz w:val="18"/>
          <w:szCs w:val="18"/>
          <w:shd w:val="clear" w:color="auto" w:fill="F7FAFF"/>
        </w:rPr>
        <w:br/>
        <w:t xml:space="preserve">  </w:t>
      </w:r>
      <w:r>
        <w:rPr>
          <w:rFonts w:ascii="Consolas" w:eastAsia="Consolas" w:hAnsi="Consolas" w:cs="Courier New"/>
          <w:b/>
          <w:bCs/>
          <w:color w:val="000080"/>
          <w:sz w:val="18"/>
          <w:szCs w:val="18"/>
          <w:shd w:val="clear" w:color="auto" w:fill="F7FAFF"/>
        </w:rPr>
        <w:t xml:space="preserve">return </w:t>
      </w:r>
      <w:r>
        <w:rPr>
          <w:rFonts w:ascii="Consolas" w:eastAsia="Consolas" w:hAnsi="Consolas" w:cs="Courier New"/>
          <w:color w:val="660000"/>
          <w:sz w:val="18"/>
          <w:szCs w:val="18"/>
          <w:shd w:val="clear" w:color="auto" w:fill="F7FAFF"/>
        </w:rPr>
        <w:t>$ret</w:t>
      </w:r>
      <w:r>
        <w:rPr>
          <w:rFonts w:ascii="Consolas" w:eastAsia="Consolas" w:hAnsi="Consolas" w:cs="Courier New"/>
          <w:color w:val="000000"/>
          <w:sz w:val="18"/>
          <w:szCs w:val="18"/>
          <w:shd w:val="clear" w:color="auto" w:fill="F7FAFF"/>
        </w:rPr>
        <w:t>;</w:t>
      </w:r>
      <w:r>
        <w:rPr>
          <w:rFonts w:ascii="Consolas" w:eastAsia="Consolas" w:hAnsi="Consolas" w:cs="Courier New"/>
          <w:color w:val="000000"/>
          <w:sz w:val="18"/>
          <w:szCs w:val="18"/>
          <w:shd w:val="clear" w:color="auto" w:fill="F7FAFF"/>
        </w:rPr>
        <w:br/>
        <w:t>}</w:t>
      </w:r>
      <w:r>
        <w:rPr>
          <w:rFonts w:ascii="Consolas" w:eastAsia="Consolas" w:hAnsi="Consolas"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31882CDC" w14:textId="77777777" w:rsidR="00A82183" w:rsidRDefault="00A82183"/>
    <w:p w14:paraId="502DBF13" w14:textId="77777777" w:rsidR="00A82183" w:rsidRDefault="00000000">
      <w:pPr>
        <w:pStyle w:val="Ttulo2"/>
      </w:pPr>
      <w:bookmarkStart w:id="2557" w:name="_Toc171671237"/>
      <w:bookmarkStart w:id="2558" w:name="__RefHeading___Toc28135_2823614150"/>
      <w:bookmarkStart w:id="2559" w:name="_Toc223560188"/>
      <w:bookmarkStart w:id="2560" w:name="_Toc223772294"/>
      <w:bookmarkStart w:id="2561" w:name="_Toc223782382"/>
      <w:bookmarkStart w:id="2562" w:name="_Toc223894864"/>
      <w:bookmarkStart w:id="2563" w:name="_Toc223911209"/>
      <w:bookmarkStart w:id="2564" w:name="_Toc224380031"/>
      <w:bookmarkStart w:id="2565" w:name="_Toc225675817"/>
      <w:bookmarkStart w:id="2566" w:name="_Toc225806779"/>
      <w:bookmarkStart w:id="2567" w:name="_Toc226042256"/>
      <w:bookmarkStart w:id="2568" w:name="_Toc226118085"/>
      <w:bookmarkStart w:id="2569" w:name="_Toc226422670"/>
      <w:bookmarkStart w:id="2570" w:name="_Toc226644493"/>
      <w:bookmarkStart w:id="2571" w:name="_Toc231601176"/>
      <w:r>
        <w:lastRenderedPageBreak/>
        <w:t>confirmarPublicacao</w:t>
      </w:r>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047FF6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6081CDD" w14:textId="77777777" w:rsidR="00A82183" w:rsidRDefault="00000000">
            <w:pPr>
              <w:spacing w:after="0"/>
              <w:jc w:val="center"/>
            </w:pPr>
            <w:r>
              <w:t>Entrada</w:t>
            </w:r>
          </w:p>
        </w:tc>
      </w:tr>
      <w:tr w:rsidR="00A82183" w14:paraId="2A1D7B4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E30AA" w14:textId="77777777" w:rsidR="00A82183" w:rsidRDefault="00000000">
            <w:pPr>
              <w:spacing w:after="0"/>
            </w:pPr>
            <w:r>
              <w:t>$arrObjPublicacaoAPI:</w:t>
            </w:r>
          </w:p>
          <w:p w14:paraId="523DDB93" w14:textId="77777777" w:rsidR="00A82183" w:rsidRDefault="00000000">
            <w:pPr>
              <w:pStyle w:val="PargrafodaLista"/>
              <w:numPr>
                <w:ilvl w:val="0"/>
                <w:numId w:val="90"/>
              </w:numPr>
              <w:spacing w:after="0"/>
            </w:pPr>
            <w:r>
              <w:t>Instâncias preenchidas com IdPublicacao, IdDocumento, IdSerieDocumento, IdVeiculoPublicacao, StaTipoVeiculo, DataDisponibilizacao e DataPublicacao.</w:t>
            </w:r>
          </w:p>
        </w:tc>
      </w:tr>
    </w:tbl>
    <w:p w14:paraId="480E592F" w14:textId="77777777" w:rsidR="00A82183" w:rsidRDefault="00A82183"/>
    <w:p w14:paraId="6980417B" w14:textId="77777777" w:rsidR="00A82183" w:rsidRDefault="00000000">
      <w:pPr>
        <w:pStyle w:val="Ttulo2"/>
      </w:pPr>
      <w:bookmarkStart w:id="2572" w:name="_Toc171671238"/>
      <w:bookmarkStart w:id="2573" w:name="__RefHeading___Toc28133_2823614150"/>
      <w:bookmarkStart w:id="2574" w:name="_Toc223560189"/>
      <w:bookmarkStart w:id="2575" w:name="_Toc223772295"/>
      <w:bookmarkStart w:id="2576" w:name="_Toc223782383"/>
      <w:bookmarkStart w:id="2577" w:name="_Toc223894865"/>
      <w:bookmarkStart w:id="2578" w:name="_Toc223911210"/>
      <w:bookmarkStart w:id="2579" w:name="_Toc224380032"/>
      <w:bookmarkStart w:id="2580" w:name="_Toc225675818"/>
      <w:bookmarkStart w:id="2581" w:name="_Toc225806780"/>
      <w:bookmarkStart w:id="2582" w:name="_Toc226042257"/>
      <w:bookmarkStart w:id="2583" w:name="_Toc226118086"/>
      <w:bookmarkStart w:id="2584" w:name="_Toc226422671"/>
      <w:bookmarkStart w:id="2585" w:name="_Toc226644494"/>
      <w:bookmarkStart w:id="2586" w:name="_Toc231601177"/>
      <w:r>
        <w:t>concluirProcesso</w:t>
      </w:r>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FA18E8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85CEA9D" w14:textId="77777777" w:rsidR="00A82183" w:rsidRDefault="00000000">
            <w:pPr>
              <w:spacing w:after="0"/>
              <w:jc w:val="center"/>
            </w:pPr>
            <w:r>
              <w:t>Entrada</w:t>
            </w:r>
          </w:p>
        </w:tc>
      </w:tr>
      <w:tr w:rsidR="00A82183" w14:paraId="678AA3F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6D1CD" w14:textId="77777777" w:rsidR="00A82183" w:rsidRDefault="00000000">
            <w:pPr>
              <w:spacing w:after="0"/>
            </w:pPr>
            <w:r>
              <w:t>$arrObjProcedimentoAPI:</w:t>
            </w:r>
          </w:p>
          <w:p w14:paraId="190B74C0" w14:textId="77777777" w:rsidR="00A82183" w:rsidRDefault="00000000">
            <w:pPr>
              <w:pStyle w:val="PargrafodaLista"/>
              <w:numPr>
                <w:ilvl w:val="0"/>
                <w:numId w:val="90"/>
              </w:numPr>
              <w:spacing w:after="0"/>
            </w:pPr>
            <w:r>
              <w:t>Instâncias preenchidas com IdProcedimento.</w:t>
            </w:r>
          </w:p>
        </w:tc>
      </w:tr>
    </w:tbl>
    <w:p w14:paraId="4CC1401A" w14:textId="77777777" w:rsidR="00A82183" w:rsidRDefault="00A82183">
      <w:pPr>
        <w:rPr>
          <w:shd w:val="clear" w:color="auto" w:fill="FFFF00"/>
        </w:rPr>
      </w:pPr>
    </w:p>
    <w:p w14:paraId="2CC50B93" w14:textId="77777777" w:rsidR="00A82183" w:rsidRDefault="00000000">
      <w:pPr>
        <w:pStyle w:val="Ttulo2"/>
      </w:pPr>
      <w:bookmarkStart w:id="2587" w:name="_Toc171671239"/>
      <w:bookmarkStart w:id="2588" w:name="__RefHeading___Toc28131_2823614150"/>
      <w:bookmarkStart w:id="2589" w:name="_Toc223560190"/>
      <w:bookmarkStart w:id="2590" w:name="_Toc223772296"/>
      <w:bookmarkStart w:id="2591" w:name="_Toc223782384"/>
      <w:bookmarkStart w:id="2592" w:name="_Toc223894866"/>
      <w:bookmarkStart w:id="2593" w:name="_Toc223911211"/>
      <w:bookmarkStart w:id="2594" w:name="_Toc224380033"/>
      <w:bookmarkStart w:id="2595" w:name="_Toc225675819"/>
      <w:bookmarkStart w:id="2596" w:name="_Toc225806781"/>
      <w:bookmarkStart w:id="2597" w:name="_Toc226042258"/>
      <w:bookmarkStart w:id="2598" w:name="_Toc226118087"/>
      <w:bookmarkStart w:id="2599" w:name="_Toc226422672"/>
      <w:bookmarkStart w:id="2600" w:name="_Toc226644495"/>
      <w:bookmarkStart w:id="2601" w:name="_Toc231601178"/>
      <w:r>
        <w:t>darCienciaDocumento</w:t>
      </w:r>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68CB84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E59CFFC" w14:textId="77777777" w:rsidR="00A82183" w:rsidRDefault="00000000">
            <w:pPr>
              <w:spacing w:after="0"/>
              <w:jc w:val="center"/>
            </w:pPr>
            <w:r>
              <w:t>Entrada</w:t>
            </w:r>
          </w:p>
        </w:tc>
      </w:tr>
      <w:tr w:rsidR="00A82183" w14:paraId="6956C43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5A148" w14:textId="77777777" w:rsidR="00A82183" w:rsidRDefault="00000000">
            <w:pPr>
              <w:spacing w:after="0"/>
            </w:pPr>
            <w:r>
              <w:t>$objDocumentoAPI:</w:t>
            </w:r>
          </w:p>
          <w:p w14:paraId="148910D0" w14:textId="77777777" w:rsidR="00A82183" w:rsidRDefault="00000000">
            <w:pPr>
              <w:pStyle w:val="PargrafodaLista"/>
              <w:numPr>
                <w:ilvl w:val="0"/>
                <w:numId w:val="90"/>
              </w:numPr>
              <w:spacing w:after="0"/>
            </w:pPr>
            <w:r>
              <w:t>Instâncias preenchidas com IdDocumento, IdProcedimento, NumeroProtocolo, IdSerie, IdUnidadeGeradora, IdOrgaoUnidadeGeradora, IdUsuarioGerador, Tipo, SubTipo e NivelAcesso.</w:t>
            </w:r>
          </w:p>
        </w:tc>
      </w:tr>
    </w:tbl>
    <w:p w14:paraId="40B35FB5" w14:textId="77777777" w:rsidR="00A82183" w:rsidRDefault="00A82183"/>
    <w:p w14:paraId="3C6B6CC9" w14:textId="77777777" w:rsidR="00A82183" w:rsidRDefault="00000000">
      <w:pPr>
        <w:pStyle w:val="Ttulo2"/>
      </w:pPr>
      <w:bookmarkStart w:id="2602" w:name="_Toc171671240"/>
      <w:bookmarkStart w:id="2603" w:name="__RefHeading___Toc28129_2823614150"/>
      <w:bookmarkStart w:id="2604" w:name="_Toc223560191"/>
      <w:bookmarkStart w:id="2605" w:name="_Toc223772297"/>
      <w:bookmarkStart w:id="2606" w:name="_Toc223782385"/>
      <w:bookmarkStart w:id="2607" w:name="_Toc223894867"/>
      <w:bookmarkStart w:id="2608" w:name="_Toc223911212"/>
      <w:bookmarkStart w:id="2609" w:name="_Toc224380034"/>
      <w:bookmarkStart w:id="2610" w:name="_Toc225675820"/>
      <w:bookmarkStart w:id="2611" w:name="_Toc225806782"/>
      <w:bookmarkStart w:id="2612" w:name="_Toc226042259"/>
      <w:bookmarkStart w:id="2613" w:name="_Toc226118088"/>
      <w:bookmarkStart w:id="2614" w:name="_Toc226422673"/>
      <w:bookmarkStart w:id="2615" w:name="_Toc226644496"/>
      <w:bookmarkStart w:id="2616" w:name="_Toc231601179"/>
      <w:r>
        <w:t>darCienciaProcesso</w:t>
      </w:r>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A94514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039202F" w14:textId="77777777" w:rsidR="00A82183" w:rsidRDefault="00000000">
            <w:pPr>
              <w:spacing w:after="0"/>
              <w:jc w:val="center"/>
            </w:pPr>
            <w:r>
              <w:t>Entrada</w:t>
            </w:r>
          </w:p>
        </w:tc>
      </w:tr>
      <w:tr w:rsidR="00A82183" w14:paraId="598CAFA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F4FCA" w14:textId="77777777" w:rsidR="00A82183" w:rsidRDefault="00000000">
            <w:pPr>
              <w:spacing w:after="0"/>
            </w:pPr>
            <w:r>
              <w:t>$objProcedimentoAPI:</w:t>
            </w:r>
          </w:p>
          <w:p w14:paraId="5BA4BA51" w14:textId="77777777" w:rsidR="00A82183" w:rsidRDefault="00000000">
            <w:pPr>
              <w:pStyle w:val="PargrafodaLista"/>
              <w:numPr>
                <w:ilvl w:val="0"/>
                <w:numId w:val="90"/>
              </w:numPr>
              <w:spacing w:after="0"/>
            </w:pPr>
            <w:r>
              <w:t>Instâncias preenchidas com IdProcedimento, NumeroProtocolo, IdTipoProcedimento, IdUnidadeGeradora, IdOrgaoUnidadeGeradora, IdUsuarioGerador e NivelAcesso.</w:t>
            </w:r>
          </w:p>
        </w:tc>
      </w:tr>
    </w:tbl>
    <w:p w14:paraId="053ABD83" w14:textId="77777777" w:rsidR="00A82183" w:rsidRDefault="00A82183"/>
    <w:p w14:paraId="3984EE08" w14:textId="77777777" w:rsidR="00A82183" w:rsidRDefault="00000000">
      <w:pPr>
        <w:pStyle w:val="Ttulo2"/>
      </w:pPr>
      <w:bookmarkStart w:id="2617" w:name="_Toc171671241"/>
      <w:bookmarkStart w:id="2618" w:name="__RefHeading___Toc28127_2823614150"/>
      <w:bookmarkStart w:id="2619" w:name="_Toc223560192"/>
      <w:bookmarkStart w:id="2620" w:name="_Toc223772298"/>
      <w:bookmarkStart w:id="2621" w:name="_Toc223782386"/>
      <w:bookmarkStart w:id="2622" w:name="_Toc223894868"/>
      <w:bookmarkStart w:id="2623" w:name="_Toc223911213"/>
      <w:bookmarkStart w:id="2624" w:name="_Toc224380035"/>
      <w:bookmarkStart w:id="2625" w:name="_Toc225675821"/>
      <w:bookmarkStart w:id="2626" w:name="_Toc225806783"/>
      <w:bookmarkStart w:id="2627" w:name="_Toc226042260"/>
      <w:bookmarkStart w:id="2628" w:name="_Toc226118089"/>
      <w:bookmarkStart w:id="2629" w:name="_Toc226422674"/>
      <w:bookmarkStart w:id="2630" w:name="_Toc226644497"/>
      <w:bookmarkStart w:id="2631" w:name="_Toc231601180"/>
      <w:r>
        <w:t>desanexarProcesso</w:t>
      </w:r>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3A5109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BAC7F86" w14:textId="77777777" w:rsidR="00A82183" w:rsidRDefault="00000000">
            <w:pPr>
              <w:spacing w:after="0"/>
              <w:jc w:val="center"/>
            </w:pPr>
            <w:r>
              <w:t>Entrada</w:t>
            </w:r>
          </w:p>
        </w:tc>
      </w:tr>
      <w:tr w:rsidR="00A82183" w14:paraId="4321B8C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B6E8A" w14:textId="77777777" w:rsidR="00A82183" w:rsidRDefault="00000000">
            <w:pPr>
              <w:spacing w:after="0"/>
            </w:pPr>
            <w:r>
              <w:t>$objProcedimentoAPIPrincipal:</w:t>
            </w:r>
          </w:p>
          <w:p w14:paraId="704C889C" w14:textId="77777777" w:rsidR="00A82183" w:rsidRDefault="00000000">
            <w:pPr>
              <w:pStyle w:val="PargrafodaLista"/>
              <w:numPr>
                <w:ilvl w:val="0"/>
                <w:numId w:val="90"/>
              </w:numPr>
              <w:spacing w:after="0"/>
            </w:pPr>
            <w:r>
              <w:t>Instância preenchida com IdProcedimento e NumeroProtocolo.</w:t>
            </w:r>
          </w:p>
        </w:tc>
      </w:tr>
      <w:tr w:rsidR="00A82183" w14:paraId="564DCC8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A06D9" w14:textId="77777777" w:rsidR="00A82183" w:rsidRDefault="00000000">
            <w:pPr>
              <w:spacing w:after="0"/>
            </w:pPr>
            <w:r>
              <w:t>$objProcedimentoAPIAnexado:</w:t>
            </w:r>
          </w:p>
          <w:p w14:paraId="1EA5B642" w14:textId="77777777" w:rsidR="00A82183" w:rsidRDefault="00000000">
            <w:pPr>
              <w:pStyle w:val="PargrafodaLista"/>
              <w:numPr>
                <w:ilvl w:val="0"/>
                <w:numId w:val="90"/>
              </w:numPr>
              <w:spacing w:after="0"/>
            </w:pPr>
            <w:r>
              <w:t>Instância preenchida com IdProcedimento e NumeroProtocolo.</w:t>
            </w:r>
          </w:p>
        </w:tc>
      </w:tr>
    </w:tbl>
    <w:p w14:paraId="01AC4CFC" w14:textId="77777777" w:rsidR="00A82183" w:rsidRDefault="00A82183">
      <w:pPr>
        <w:rPr>
          <w:shd w:val="clear" w:color="auto" w:fill="FFFF00"/>
        </w:rPr>
      </w:pPr>
    </w:p>
    <w:p w14:paraId="4A120F47" w14:textId="77777777" w:rsidR="00A82183" w:rsidRDefault="00000000">
      <w:pPr>
        <w:pStyle w:val="Ttulo2"/>
      </w:pPr>
      <w:bookmarkStart w:id="2632" w:name="_Toc171671242"/>
      <w:bookmarkStart w:id="2633" w:name="__RefHeading___Toc28125_2823614150"/>
      <w:bookmarkStart w:id="2634" w:name="_Toc223560193"/>
      <w:bookmarkStart w:id="2635" w:name="_Toc223772299"/>
      <w:bookmarkStart w:id="2636" w:name="_Toc223782387"/>
      <w:bookmarkStart w:id="2637" w:name="_Toc223894869"/>
      <w:bookmarkStart w:id="2638" w:name="_Toc223911214"/>
      <w:bookmarkStart w:id="2639" w:name="_Toc224380036"/>
      <w:bookmarkStart w:id="2640" w:name="_Toc225675822"/>
      <w:bookmarkStart w:id="2641" w:name="_Toc225806784"/>
      <w:bookmarkStart w:id="2642" w:name="_Toc226042261"/>
      <w:bookmarkStart w:id="2643" w:name="_Toc226118090"/>
      <w:bookmarkStart w:id="2644" w:name="_Toc226422675"/>
      <w:bookmarkStart w:id="2645" w:name="_Toc226644498"/>
      <w:bookmarkStart w:id="2646" w:name="_Toc231601181"/>
      <w:r>
        <w:t>desativarArquivoExtensao</w:t>
      </w:r>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BCA530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1E0E552" w14:textId="77777777" w:rsidR="00A82183" w:rsidRDefault="00000000">
            <w:pPr>
              <w:spacing w:after="0"/>
              <w:jc w:val="center"/>
            </w:pPr>
            <w:r>
              <w:t>Entrada</w:t>
            </w:r>
          </w:p>
        </w:tc>
      </w:tr>
      <w:tr w:rsidR="00A82183" w14:paraId="7AAF167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118E0" w14:textId="77777777" w:rsidR="00A82183" w:rsidRDefault="00000000">
            <w:pPr>
              <w:spacing w:after="0"/>
            </w:pPr>
            <w:r>
              <w:t>$arrObjArquivoExtensaoAPI:</w:t>
            </w:r>
          </w:p>
          <w:p w14:paraId="45842C94" w14:textId="77777777" w:rsidR="00A82183" w:rsidRDefault="00000000">
            <w:pPr>
              <w:pStyle w:val="PargrafodaLista"/>
              <w:numPr>
                <w:ilvl w:val="0"/>
                <w:numId w:val="90"/>
              </w:numPr>
              <w:spacing w:after="0"/>
            </w:pPr>
            <w:r>
              <w:t>Instâncias preenchidas com IdArquivoExtensao e Extensao.</w:t>
            </w:r>
          </w:p>
        </w:tc>
      </w:tr>
    </w:tbl>
    <w:p w14:paraId="29FE8264" w14:textId="77777777" w:rsidR="00A82183" w:rsidRDefault="00A82183"/>
    <w:p w14:paraId="23DD0D2C" w14:textId="77777777" w:rsidR="00A82183" w:rsidRDefault="00000000">
      <w:pPr>
        <w:pStyle w:val="Ttulo2"/>
      </w:pPr>
      <w:bookmarkStart w:id="2647" w:name="_Toc171671243"/>
      <w:bookmarkStart w:id="2648" w:name="__RefHeading___Toc28123_2823614150"/>
      <w:bookmarkStart w:id="2649" w:name="_Toc223560194"/>
      <w:bookmarkStart w:id="2650" w:name="_Toc223772300"/>
      <w:bookmarkStart w:id="2651" w:name="_Toc223782388"/>
      <w:bookmarkStart w:id="2652" w:name="_Toc223894870"/>
      <w:bookmarkStart w:id="2653" w:name="_Toc223911215"/>
      <w:bookmarkStart w:id="2654" w:name="_Toc224380037"/>
      <w:bookmarkStart w:id="2655" w:name="_Toc225675823"/>
      <w:bookmarkStart w:id="2656" w:name="_Toc225806785"/>
      <w:bookmarkStart w:id="2657" w:name="_Toc226042262"/>
      <w:bookmarkStart w:id="2658" w:name="_Toc226118091"/>
      <w:bookmarkStart w:id="2659" w:name="_Toc226422676"/>
      <w:bookmarkStart w:id="2660" w:name="_Toc226644499"/>
      <w:bookmarkStart w:id="2661" w:name="_Toc231601182"/>
      <w:r>
        <w:t>desativarContato</w:t>
      </w:r>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F6A720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24F1877" w14:textId="77777777" w:rsidR="00A82183" w:rsidRDefault="00000000">
            <w:pPr>
              <w:spacing w:after="0"/>
              <w:jc w:val="center"/>
            </w:pPr>
            <w:r>
              <w:t>Entrada</w:t>
            </w:r>
          </w:p>
        </w:tc>
      </w:tr>
      <w:tr w:rsidR="00A82183" w14:paraId="6F69767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49C68" w14:textId="77777777" w:rsidR="00A82183" w:rsidRDefault="00000000">
            <w:pPr>
              <w:spacing w:after="0"/>
            </w:pPr>
            <w:r>
              <w:t>$arrObjContatoAPI:</w:t>
            </w:r>
          </w:p>
          <w:p w14:paraId="731107E9" w14:textId="77777777" w:rsidR="00A82183" w:rsidRDefault="00000000">
            <w:pPr>
              <w:pStyle w:val="PargrafodaLista"/>
              <w:numPr>
                <w:ilvl w:val="0"/>
                <w:numId w:val="90"/>
              </w:numPr>
              <w:spacing w:after="0"/>
            </w:pPr>
            <w:r>
              <w:t>Instâncias preenchidas com IdContato, IdTipoContato, IdContatoAssociado, Sigla, Nome e NomeSocial.</w:t>
            </w:r>
          </w:p>
        </w:tc>
      </w:tr>
    </w:tbl>
    <w:p w14:paraId="3BF1D68B" w14:textId="77777777" w:rsidR="00A82183" w:rsidRDefault="00A82183"/>
    <w:p w14:paraId="47C07853" w14:textId="77777777" w:rsidR="00A82183" w:rsidRDefault="00000000">
      <w:pPr>
        <w:pStyle w:val="Ttulo2"/>
      </w:pPr>
      <w:bookmarkStart w:id="2662" w:name="_Toc171671244"/>
      <w:bookmarkStart w:id="2663" w:name="__RefHeading___Toc28121_2823614150"/>
      <w:bookmarkStart w:id="2664" w:name="_Toc223560195"/>
      <w:bookmarkStart w:id="2665" w:name="_Toc223772301"/>
      <w:bookmarkStart w:id="2666" w:name="_Toc223782389"/>
      <w:bookmarkStart w:id="2667" w:name="_Toc223894871"/>
      <w:bookmarkStart w:id="2668" w:name="_Toc223911216"/>
      <w:bookmarkStart w:id="2669" w:name="_Toc224380038"/>
      <w:bookmarkStart w:id="2670" w:name="_Toc225675824"/>
      <w:bookmarkStart w:id="2671" w:name="_Toc225806786"/>
      <w:bookmarkStart w:id="2672" w:name="_Toc226042263"/>
      <w:bookmarkStart w:id="2673" w:name="_Toc226118092"/>
      <w:bookmarkStart w:id="2674" w:name="_Toc226422677"/>
      <w:bookmarkStart w:id="2675" w:name="_Toc226644500"/>
      <w:bookmarkStart w:id="2676" w:name="_Toc231601183"/>
      <w:r>
        <w:t>desativarHipoteseLegal</w:t>
      </w:r>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A1148E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DD4DC39" w14:textId="77777777" w:rsidR="00A82183" w:rsidRDefault="00000000">
            <w:pPr>
              <w:spacing w:after="0"/>
              <w:jc w:val="center"/>
            </w:pPr>
            <w:r>
              <w:t>Entrada</w:t>
            </w:r>
          </w:p>
        </w:tc>
      </w:tr>
      <w:tr w:rsidR="00A82183" w14:paraId="526D39B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6A9B8" w14:textId="77777777" w:rsidR="00A82183" w:rsidRDefault="00000000">
            <w:pPr>
              <w:spacing w:after="0"/>
            </w:pPr>
            <w:r>
              <w:t>$arrObjHipoteseLegalAPI:</w:t>
            </w:r>
          </w:p>
          <w:p w14:paraId="0A49F5F4" w14:textId="77777777" w:rsidR="00A82183" w:rsidRDefault="00000000">
            <w:pPr>
              <w:pStyle w:val="PargrafodaLista"/>
              <w:numPr>
                <w:ilvl w:val="0"/>
                <w:numId w:val="90"/>
              </w:numPr>
              <w:spacing w:after="0"/>
            </w:pPr>
            <w:r>
              <w:t>Instâncias preenchidas com IdHipoteseLegal, Nome, BaseLegal e NivelAcesso.</w:t>
            </w:r>
          </w:p>
        </w:tc>
      </w:tr>
    </w:tbl>
    <w:p w14:paraId="434C753A" w14:textId="77777777" w:rsidR="00A82183" w:rsidRDefault="00A82183">
      <w:pPr>
        <w:rPr>
          <w:shd w:val="clear" w:color="auto" w:fill="FFFF00"/>
        </w:rPr>
      </w:pPr>
    </w:p>
    <w:p w14:paraId="673A180C" w14:textId="77777777" w:rsidR="00A82183" w:rsidRDefault="00000000">
      <w:pPr>
        <w:pStyle w:val="Ttulo2"/>
      </w:pPr>
      <w:bookmarkStart w:id="2677" w:name="_Toc171671245"/>
      <w:bookmarkStart w:id="2678" w:name="__RefHeading___Toc28119_2823614150"/>
      <w:bookmarkStart w:id="2679" w:name="_Toc223560196"/>
      <w:bookmarkStart w:id="2680" w:name="_Toc223772302"/>
      <w:bookmarkStart w:id="2681" w:name="_Toc223782390"/>
      <w:bookmarkStart w:id="2682" w:name="_Toc223894872"/>
      <w:bookmarkStart w:id="2683" w:name="_Toc223911217"/>
      <w:bookmarkStart w:id="2684" w:name="_Toc224380039"/>
      <w:bookmarkStart w:id="2685" w:name="_Toc225675825"/>
      <w:bookmarkStart w:id="2686" w:name="_Toc225806787"/>
      <w:bookmarkStart w:id="2687" w:name="_Toc226042264"/>
      <w:bookmarkStart w:id="2688" w:name="_Toc226118093"/>
      <w:bookmarkStart w:id="2689" w:name="_Toc226422678"/>
      <w:bookmarkStart w:id="2690" w:name="_Toc226644501"/>
      <w:bookmarkStart w:id="2691" w:name="_Toc231601184"/>
      <w:r>
        <w:t>desativarTipoContato</w:t>
      </w:r>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598EE1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AB9665E" w14:textId="77777777" w:rsidR="00A82183" w:rsidRDefault="00000000">
            <w:pPr>
              <w:spacing w:after="0"/>
              <w:jc w:val="center"/>
            </w:pPr>
            <w:r>
              <w:t>Entrada</w:t>
            </w:r>
          </w:p>
        </w:tc>
      </w:tr>
      <w:tr w:rsidR="00A82183" w14:paraId="20F22E4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34001" w14:textId="77777777" w:rsidR="00A82183" w:rsidRDefault="00000000">
            <w:pPr>
              <w:spacing w:after="0"/>
            </w:pPr>
            <w:r>
              <w:lastRenderedPageBreak/>
              <w:t>$arrObjTipoContatoAPI:</w:t>
            </w:r>
          </w:p>
          <w:p w14:paraId="3CEB10D9" w14:textId="77777777" w:rsidR="00A82183" w:rsidRDefault="00000000">
            <w:pPr>
              <w:pStyle w:val="PargrafodaLista"/>
              <w:numPr>
                <w:ilvl w:val="0"/>
                <w:numId w:val="90"/>
              </w:numPr>
              <w:spacing w:after="0"/>
            </w:pPr>
            <w:r>
              <w:t>Instâncias preenchidas com IdTipoContato e Nome.</w:t>
            </w:r>
          </w:p>
        </w:tc>
      </w:tr>
    </w:tbl>
    <w:p w14:paraId="05E6EECF" w14:textId="77777777" w:rsidR="00A82183" w:rsidRDefault="00A82183"/>
    <w:p w14:paraId="07641C79" w14:textId="77777777" w:rsidR="00A82183" w:rsidRDefault="00000000">
      <w:pPr>
        <w:pStyle w:val="Ttulo2"/>
      </w:pPr>
      <w:bookmarkStart w:id="2692" w:name="_Toc171671246"/>
      <w:bookmarkStart w:id="2693" w:name="__RefHeading___Toc28117_2823614150"/>
      <w:bookmarkStart w:id="2694" w:name="_Toc223560197"/>
      <w:bookmarkStart w:id="2695" w:name="_Toc223772303"/>
      <w:bookmarkStart w:id="2696" w:name="_Toc223782391"/>
      <w:bookmarkStart w:id="2697" w:name="_Toc223894873"/>
      <w:bookmarkStart w:id="2698" w:name="_Toc223911218"/>
      <w:bookmarkStart w:id="2699" w:name="_Toc224380040"/>
      <w:bookmarkStart w:id="2700" w:name="_Toc225675826"/>
      <w:bookmarkStart w:id="2701" w:name="_Toc225806788"/>
      <w:bookmarkStart w:id="2702" w:name="_Toc226042265"/>
      <w:bookmarkStart w:id="2703" w:name="_Toc226118094"/>
      <w:bookmarkStart w:id="2704" w:name="_Toc226422679"/>
      <w:bookmarkStart w:id="2705" w:name="_Toc226644502"/>
      <w:bookmarkStart w:id="2706" w:name="_Toc231601185"/>
      <w:r>
        <w:t>desativarTipoDocumento</w:t>
      </w:r>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12F684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6A4F3F3" w14:textId="77777777" w:rsidR="00A82183" w:rsidRDefault="00000000">
            <w:pPr>
              <w:spacing w:after="0"/>
              <w:jc w:val="center"/>
            </w:pPr>
            <w:r>
              <w:t>Entrada</w:t>
            </w:r>
          </w:p>
        </w:tc>
      </w:tr>
      <w:tr w:rsidR="00A82183" w14:paraId="34E6B4E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02BB5" w14:textId="77777777" w:rsidR="00A82183" w:rsidRDefault="00000000">
            <w:pPr>
              <w:spacing w:after="0"/>
            </w:pPr>
            <w:r>
              <w:t>$arrObjSerieAPI:</w:t>
            </w:r>
          </w:p>
          <w:p w14:paraId="11599646" w14:textId="77777777" w:rsidR="00A82183" w:rsidRDefault="00000000">
            <w:pPr>
              <w:pStyle w:val="PargrafodaLista"/>
              <w:numPr>
                <w:ilvl w:val="0"/>
                <w:numId w:val="90"/>
              </w:numPr>
              <w:spacing w:after="0"/>
            </w:pPr>
            <w:r>
              <w:t>Instâncias preenchidas com IdSerie, Nome e Aplicabilidade.</w:t>
            </w:r>
          </w:p>
        </w:tc>
      </w:tr>
    </w:tbl>
    <w:p w14:paraId="11B6C19C" w14:textId="77777777" w:rsidR="00A82183" w:rsidRDefault="00A82183">
      <w:pPr>
        <w:rPr>
          <w:shd w:val="clear" w:color="auto" w:fill="FFFF00"/>
        </w:rPr>
      </w:pPr>
    </w:p>
    <w:p w14:paraId="2B2E4049" w14:textId="77777777" w:rsidR="00A82183" w:rsidRDefault="00000000">
      <w:pPr>
        <w:pStyle w:val="Ttulo2"/>
      </w:pPr>
      <w:bookmarkStart w:id="2707" w:name="_Toc171671247"/>
      <w:bookmarkStart w:id="2708" w:name="__RefHeading___Toc28115_2823614150"/>
      <w:bookmarkStart w:id="2709" w:name="_Toc223560198"/>
      <w:bookmarkStart w:id="2710" w:name="_Toc223772304"/>
      <w:bookmarkStart w:id="2711" w:name="_Toc223782392"/>
      <w:bookmarkStart w:id="2712" w:name="_Toc223894874"/>
      <w:bookmarkStart w:id="2713" w:name="_Toc223911219"/>
      <w:bookmarkStart w:id="2714" w:name="_Toc224380041"/>
      <w:bookmarkStart w:id="2715" w:name="_Toc225675827"/>
      <w:bookmarkStart w:id="2716" w:name="_Toc225806789"/>
      <w:bookmarkStart w:id="2717" w:name="_Toc226042266"/>
      <w:bookmarkStart w:id="2718" w:name="_Toc226118095"/>
      <w:bookmarkStart w:id="2719" w:name="_Toc226422680"/>
      <w:bookmarkStart w:id="2720" w:name="_Toc226644503"/>
      <w:bookmarkStart w:id="2721" w:name="_Toc231601186"/>
      <w:r>
        <w:t>desativarTipoProcesso</w:t>
      </w:r>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44BBFA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864F65B" w14:textId="77777777" w:rsidR="00A82183" w:rsidRDefault="00000000">
            <w:pPr>
              <w:spacing w:after="0"/>
              <w:jc w:val="center"/>
            </w:pPr>
            <w:r>
              <w:t>Entrada</w:t>
            </w:r>
          </w:p>
        </w:tc>
      </w:tr>
      <w:tr w:rsidR="00A82183" w14:paraId="71BC284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32A4E" w14:textId="77777777" w:rsidR="00A82183" w:rsidRDefault="00000000">
            <w:pPr>
              <w:spacing w:after="0"/>
            </w:pPr>
            <w:r>
              <w:t>$arrObjTipoProcedimentoAPI:</w:t>
            </w:r>
          </w:p>
          <w:p w14:paraId="797AA941" w14:textId="77777777" w:rsidR="00A82183" w:rsidRDefault="00000000">
            <w:pPr>
              <w:pStyle w:val="PargrafodaLista"/>
              <w:numPr>
                <w:ilvl w:val="0"/>
                <w:numId w:val="90"/>
              </w:numPr>
              <w:spacing w:after="0"/>
            </w:pPr>
            <w:r>
              <w:t>Instâncias preenchidas com IdTipoProcedimento e Nome.</w:t>
            </w:r>
          </w:p>
        </w:tc>
      </w:tr>
    </w:tbl>
    <w:p w14:paraId="5A625428" w14:textId="77777777" w:rsidR="00A82183" w:rsidRDefault="00A82183"/>
    <w:p w14:paraId="09436212" w14:textId="77777777" w:rsidR="00A82183" w:rsidRDefault="00000000">
      <w:pPr>
        <w:pStyle w:val="Ttulo2"/>
      </w:pPr>
      <w:bookmarkStart w:id="2722" w:name="_Toc171671248"/>
      <w:bookmarkStart w:id="2723" w:name="__RefHeading___Toc28113_2823614150"/>
      <w:bookmarkStart w:id="2724" w:name="_Toc223560199"/>
      <w:bookmarkStart w:id="2725" w:name="_Toc223772305"/>
      <w:bookmarkStart w:id="2726" w:name="_Toc223782393"/>
      <w:bookmarkStart w:id="2727" w:name="_Toc223894875"/>
      <w:bookmarkStart w:id="2728" w:name="_Toc223911220"/>
      <w:bookmarkStart w:id="2729" w:name="_Toc224380042"/>
      <w:bookmarkStart w:id="2730" w:name="_Toc225675828"/>
      <w:bookmarkStart w:id="2731" w:name="_Toc225806790"/>
      <w:bookmarkStart w:id="2732" w:name="_Toc226042267"/>
      <w:bookmarkStart w:id="2733" w:name="_Toc226118096"/>
      <w:bookmarkStart w:id="2734" w:name="_Toc226422681"/>
      <w:bookmarkStart w:id="2735" w:name="_Toc226644504"/>
      <w:bookmarkStart w:id="2736" w:name="_Toc231601187"/>
      <w:r>
        <w:t>desativarUnidade</w:t>
      </w:r>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9B2A62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915F05A" w14:textId="77777777" w:rsidR="00A82183" w:rsidRDefault="00000000">
            <w:pPr>
              <w:spacing w:after="0"/>
              <w:jc w:val="center"/>
            </w:pPr>
            <w:r>
              <w:t>Entrada</w:t>
            </w:r>
          </w:p>
        </w:tc>
      </w:tr>
      <w:tr w:rsidR="00A82183" w14:paraId="3CC283B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D10F1" w14:textId="77777777" w:rsidR="00A82183" w:rsidRDefault="00000000">
            <w:pPr>
              <w:spacing w:after="0"/>
            </w:pPr>
            <w:r>
              <w:t>$arrObjUnidadeAPI:</w:t>
            </w:r>
          </w:p>
          <w:p w14:paraId="659FC12B" w14:textId="77777777" w:rsidR="00A82183" w:rsidRDefault="00000000">
            <w:pPr>
              <w:pStyle w:val="PargrafodaLista"/>
              <w:numPr>
                <w:ilvl w:val="0"/>
                <w:numId w:val="90"/>
              </w:numPr>
              <w:spacing w:after="0"/>
            </w:pPr>
            <w:r>
              <w:t>Instâncias preenchidas com IdUnidade, Sigla e Descricao.</w:t>
            </w:r>
          </w:p>
        </w:tc>
      </w:tr>
    </w:tbl>
    <w:p w14:paraId="0D449978" w14:textId="77777777" w:rsidR="00A82183" w:rsidRDefault="00A82183">
      <w:pPr>
        <w:rPr>
          <w:shd w:val="clear" w:color="auto" w:fill="FFF200"/>
        </w:rPr>
      </w:pPr>
    </w:p>
    <w:p w14:paraId="1BC03FBA" w14:textId="77777777" w:rsidR="00A82183" w:rsidRDefault="00000000">
      <w:pPr>
        <w:pStyle w:val="Ttulo2"/>
      </w:pPr>
      <w:bookmarkStart w:id="2737" w:name="_Toc171671249"/>
      <w:bookmarkStart w:id="2738" w:name="__RefHeading___Toc28111_2823614150"/>
      <w:bookmarkStart w:id="2739" w:name="_Toc223560200"/>
      <w:bookmarkStart w:id="2740" w:name="_Toc223772306"/>
      <w:bookmarkStart w:id="2741" w:name="_Toc223782394"/>
      <w:bookmarkStart w:id="2742" w:name="_Toc223894876"/>
      <w:bookmarkStart w:id="2743" w:name="_Toc223911221"/>
      <w:bookmarkStart w:id="2744" w:name="_Toc224380043"/>
      <w:bookmarkStart w:id="2745" w:name="_Toc225675829"/>
      <w:bookmarkStart w:id="2746" w:name="_Toc225806791"/>
      <w:bookmarkStart w:id="2747" w:name="_Toc226042268"/>
      <w:bookmarkStart w:id="2748" w:name="_Toc226118097"/>
      <w:bookmarkStart w:id="2749" w:name="_Toc226422682"/>
      <w:bookmarkStart w:id="2750" w:name="_Toc226644505"/>
      <w:bookmarkStart w:id="2751" w:name="_Toc231601188"/>
      <w:r>
        <w:t>desativarUsuario</w:t>
      </w:r>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9854B5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9597FB6" w14:textId="77777777" w:rsidR="00A82183" w:rsidRDefault="00000000">
            <w:pPr>
              <w:spacing w:after="0"/>
              <w:jc w:val="center"/>
            </w:pPr>
            <w:r>
              <w:t>Entrada</w:t>
            </w:r>
          </w:p>
        </w:tc>
      </w:tr>
      <w:tr w:rsidR="00A82183" w14:paraId="2F69091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87431" w14:textId="77777777" w:rsidR="00A82183" w:rsidRDefault="00000000">
            <w:pPr>
              <w:spacing w:after="0"/>
            </w:pPr>
            <w:r>
              <w:t>$arrObjUsuarioAPI:</w:t>
            </w:r>
          </w:p>
          <w:p w14:paraId="5E7E53FD" w14:textId="77777777" w:rsidR="00A82183" w:rsidRDefault="00000000">
            <w:pPr>
              <w:pStyle w:val="PargrafodaLista"/>
              <w:numPr>
                <w:ilvl w:val="0"/>
                <w:numId w:val="90"/>
              </w:numPr>
              <w:spacing w:after="0"/>
            </w:pPr>
            <w:r>
              <w:t>Instâncias preenchidas com IdUsuario, Sigla, Nome e StaTipo.</w:t>
            </w:r>
          </w:p>
        </w:tc>
      </w:tr>
    </w:tbl>
    <w:p w14:paraId="6B8EC50B" w14:textId="77777777" w:rsidR="00A82183" w:rsidRDefault="00A82183"/>
    <w:p w14:paraId="5F2A2357" w14:textId="77777777" w:rsidR="00A82183" w:rsidRDefault="00000000">
      <w:pPr>
        <w:pStyle w:val="Ttulo2"/>
      </w:pPr>
      <w:bookmarkStart w:id="2752" w:name="_Toc171671250"/>
      <w:bookmarkStart w:id="2753" w:name="__RefHeading___Toc28109_2823614150"/>
      <w:bookmarkStart w:id="2754" w:name="_Toc223560201"/>
      <w:bookmarkStart w:id="2755" w:name="_Toc223772307"/>
      <w:bookmarkStart w:id="2756" w:name="_Toc223782395"/>
      <w:bookmarkStart w:id="2757" w:name="_Toc223894877"/>
      <w:bookmarkStart w:id="2758" w:name="_Toc223911222"/>
      <w:bookmarkStart w:id="2759" w:name="_Toc224380044"/>
      <w:bookmarkStart w:id="2760" w:name="_Toc225675830"/>
      <w:bookmarkStart w:id="2761" w:name="_Toc225806792"/>
      <w:bookmarkStart w:id="2762" w:name="_Toc226042269"/>
      <w:bookmarkStart w:id="2763" w:name="_Toc226118098"/>
      <w:bookmarkStart w:id="2764" w:name="_Toc226422683"/>
      <w:bookmarkStart w:id="2765" w:name="_Toc226644506"/>
      <w:bookmarkStart w:id="2766" w:name="_Toc231601189"/>
      <w:r>
        <w:t>desativarVeiculoPublicacao</w:t>
      </w:r>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FE9ADA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E9AB39E" w14:textId="77777777" w:rsidR="00A82183" w:rsidRDefault="00000000">
            <w:pPr>
              <w:spacing w:after="0"/>
              <w:jc w:val="center"/>
            </w:pPr>
            <w:r>
              <w:t>Entrada</w:t>
            </w:r>
          </w:p>
        </w:tc>
      </w:tr>
      <w:tr w:rsidR="00A82183" w14:paraId="6797C38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6F5CC" w14:textId="77777777" w:rsidR="00A82183" w:rsidRDefault="00000000">
            <w:pPr>
              <w:spacing w:after="0"/>
            </w:pPr>
            <w:r>
              <w:t>$arrObjVeiculoPublicacaoAPI:</w:t>
            </w:r>
          </w:p>
          <w:p w14:paraId="400053B3" w14:textId="77777777" w:rsidR="00A82183" w:rsidRDefault="00000000">
            <w:pPr>
              <w:pStyle w:val="PargrafodaLista"/>
              <w:numPr>
                <w:ilvl w:val="0"/>
                <w:numId w:val="90"/>
              </w:numPr>
              <w:spacing w:after="0"/>
            </w:pPr>
            <w:r>
              <w:t>Instâncias preenchidas com IdVeiculoPublicacao.</w:t>
            </w:r>
          </w:p>
        </w:tc>
      </w:tr>
    </w:tbl>
    <w:p w14:paraId="44353084" w14:textId="77777777" w:rsidR="00A82183" w:rsidRDefault="00A82183"/>
    <w:p w14:paraId="47931850" w14:textId="77777777" w:rsidR="00A82183" w:rsidRDefault="00000000">
      <w:pPr>
        <w:pStyle w:val="Ttulo2"/>
      </w:pPr>
      <w:bookmarkStart w:id="2767" w:name="_Toc171671251"/>
      <w:bookmarkStart w:id="2768" w:name="__RefHeading___Toc28107_2823614150"/>
      <w:bookmarkStart w:id="2769" w:name="_Toc223560202"/>
      <w:bookmarkStart w:id="2770" w:name="_Toc223772308"/>
      <w:bookmarkStart w:id="2771" w:name="_Toc223782396"/>
      <w:bookmarkStart w:id="2772" w:name="_Toc223894878"/>
      <w:bookmarkStart w:id="2773" w:name="_Toc223911223"/>
      <w:bookmarkStart w:id="2774" w:name="_Toc224380045"/>
      <w:bookmarkStart w:id="2775" w:name="_Toc225675831"/>
      <w:bookmarkStart w:id="2776" w:name="_Toc225806793"/>
      <w:bookmarkStart w:id="2777" w:name="_Toc226042270"/>
      <w:bookmarkStart w:id="2778" w:name="_Toc226118099"/>
      <w:bookmarkStart w:id="2779" w:name="_Toc226422684"/>
      <w:bookmarkStart w:id="2780" w:name="_Toc226644507"/>
      <w:bookmarkStart w:id="2781" w:name="_Toc231601190"/>
      <w:r>
        <w:t>desbloquearProcesso</w:t>
      </w:r>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3D360B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1187F2A" w14:textId="77777777" w:rsidR="00A82183" w:rsidRDefault="00000000">
            <w:pPr>
              <w:spacing w:after="0"/>
              <w:jc w:val="center"/>
            </w:pPr>
            <w:r>
              <w:t>Entrada</w:t>
            </w:r>
          </w:p>
        </w:tc>
      </w:tr>
      <w:tr w:rsidR="00A82183" w14:paraId="5F4F3EF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36E34" w14:textId="77777777" w:rsidR="00A82183" w:rsidRDefault="00000000">
            <w:pPr>
              <w:spacing w:after="0"/>
            </w:pPr>
            <w:r>
              <w:t>$arrObjProcedimentoAPI:</w:t>
            </w:r>
          </w:p>
          <w:p w14:paraId="2317B388" w14:textId="77777777" w:rsidR="00A82183" w:rsidRDefault="00000000">
            <w:pPr>
              <w:pStyle w:val="PargrafodaLista"/>
              <w:numPr>
                <w:ilvl w:val="0"/>
                <w:numId w:val="90"/>
              </w:numPr>
              <w:spacing w:after="0"/>
            </w:pPr>
            <w:r>
              <w:t>Instâncias preenchidas com IdProcedimento e NumeroProtocolo.</w:t>
            </w:r>
          </w:p>
        </w:tc>
      </w:tr>
    </w:tbl>
    <w:p w14:paraId="7E2EC23F" w14:textId="77777777" w:rsidR="00A82183" w:rsidRDefault="00A82183"/>
    <w:p w14:paraId="62DEE026" w14:textId="77777777" w:rsidR="00A82183" w:rsidRDefault="00000000">
      <w:pPr>
        <w:pStyle w:val="Ttulo2"/>
      </w:pPr>
      <w:bookmarkStart w:id="2782" w:name="_Toc171671252"/>
      <w:bookmarkStart w:id="2783" w:name="__RefHeading___Toc28105_2823614150"/>
      <w:bookmarkStart w:id="2784" w:name="_Toc223560203"/>
      <w:bookmarkStart w:id="2785" w:name="_Toc223772309"/>
      <w:bookmarkStart w:id="2786" w:name="_Toc223782397"/>
      <w:bookmarkStart w:id="2787" w:name="_Toc223894879"/>
      <w:bookmarkStart w:id="2788" w:name="_Toc223911224"/>
      <w:bookmarkStart w:id="2789" w:name="_Toc224380046"/>
      <w:bookmarkStart w:id="2790" w:name="_Toc225675832"/>
      <w:bookmarkStart w:id="2791" w:name="_Toc225806794"/>
      <w:bookmarkStart w:id="2792" w:name="_Toc226042271"/>
      <w:bookmarkStart w:id="2793" w:name="_Toc226118100"/>
      <w:bookmarkStart w:id="2794" w:name="_Toc226422685"/>
      <w:bookmarkStart w:id="2795" w:name="_Toc226644508"/>
      <w:bookmarkStart w:id="2796" w:name="_Toc231601191"/>
      <w:r>
        <w:t>eliminarDocumento</w:t>
      </w:r>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F6E98C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B49F5FD" w14:textId="77777777" w:rsidR="00A82183" w:rsidRDefault="00000000">
            <w:pPr>
              <w:spacing w:after="0"/>
              <w:jc w:val="center"/>
            </w:pPr>
            <w:r>
              <w:t>Entrada</w:t>
            </w:r>
          </w:p>
        </w:tc>
      </w:tr>
      <w:tr w:rsidR="00A82183" w14:paraId="77540C3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77756" w14:textId="77777777" w:rsidR="00A82183" w:rsidRDefault="00000000">
            <w:pPr>
              <w:spacing w:after="0"/>
            </w:pPr>
            <w:r>
              <w:t>$arrObjDocumentoAPI:</w:t>
            </w:r>
          </w:p>
          <w:p w14:paraId="5AD9F9E1" w14:textId="77777777" w:rsidR="00A82183" w:rsidRDefault="00000000">
            <w:pPr>
              <w:pStyle w:val="PargrafodaLista"/>
              <w:numPr>
                <w:ilvl w:val="0"/>
                <w:numId w:val="90"/>
              </w:numPr>
              <w:spacing w:after="0"/>
            </w:pPr>
            <w:r>
              <w:t>Instâncias preenchidas com IdDocumento e NumeroProtocolo.</w:t>
            </w:r>
          </w:p>
        </w:tc>
      </w:tr>
    </w:tbl>
    <w:p w14:paraId="6E64C3BC" w14:textId="77777777" w:rsidR="00A82183" w:rsidRDefault="00A82183"/>
    <w:p w14:paraId="2AB600F4" w14:textId="77777777" w:rsidR="00A82183" w:rsidRDefault="00000000">
      <w:pPr>
        <w:pStyle w:val="Ttulo2"/>
      </w:pPr>
      <w:bookmarkStart w:id="2797" w:name="_Toc171671253"/>
      <w:bookmarkStart w:id="2798" w:name="__RefHeading___Toc28103_2823614150"/>
      <w:bookmarkStart w:id="2799" w:name="_Toc223560204"/>
      <w:bookmarkStart w:id="2800" w:name="_Toc223772310"/>
      <w:bookmarkStart w:id="2801" w:name="_Toc223782398"/>
      <w:bookmarkStart w:id="2802" w:name="_Toc223894880"/>
      <w:bookmarkStart w:id="2803" w:name="_Toc223911225"/>
      <w:bookmarkStart w:id="2804" w:name="_Toc224380047"/>
      <w:bookmarkStart w:id="2805" w:name="_Toc225675833"/>
      <w:bookmarkStart w:id="2806" w:name="_Toc225806795"/>
      <w:bookmarkStart w:id="2807" w:name="_Toc226042272"/>
      <w:bookmarkStart w:id="2808" w:name="_Toc226118101"/>
      <w:bookmarkStart w:id="2809" w:name="_Toc226422686"/>
      <w:bookmarkStart w:id="2810" w:name="_Toc226644509"/>
      <w:bookmarkStart w:id="2811" w:name="_Toc231601192"/>
      <w:r>
        <w:t>eliminarProcesso</w:t>
      </w:r>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67B9BF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34F5BA5" w14:textId="77777777" w:rsidR="00A82183" w:rsidRDefault="00000000">
            <w:pPr>
              <w:spacing w:after="0"/>
              <w:jc w:val="center"/>
            </w:pPr>
            <w:r>
              <w:t>Entrada</w:t>
            </w:r>
          </w:p>
        </w:tc>
      </w:tr>
      <w:tr w:rsidR="00A82183" w14:paraId="5C7B270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B1019" w14:textId="77777777" w:rsidR="00A82183" w:rsidRDefault="00000000">
            <w:pPr>
              <w:spacing w:after="0"/>
            </w:pPr>
            <w:r>
              <w:t>$objProcedimentoAPI:</w:t>
            </w:r>
          </w:p>
          <w:p w14:paraId="0C455FDC" w14:textId="77777777" w:rsidR="00A82183" w:rsidRDefault="00000000">
            <w:pPr>
              <w:pStyle w:val="PargrafodaLista"/>
              <w:numPr>
                <w:ilvl w:val="0"/>
                <w:numId w:val="90"/>
              </w:numPr>
              <w:spacing w:after="0"/>
            </w:pPr>
            <w:r>
              <w:t>Instância preenchida com IdProcedimento e NumeroProtocolo.</w:t>
            </w:r>
          </w:p>
        </w:tc>
      </w:tr>
    </w:tbl>
    <w:p w14:paraId="7B961D66" w14:textId="77777777" w:rsidR="00A82183" w:rsidRDefault="00A82183"/>
    <w:p w14:paraId="48F2BFAD" w14:textId="77777777" w:rsidR="00A82183" w:rsidRDefault="00000000">
      <w:pPr>
        <w:pStyle w:val="Ttulo2"/>
      </w:pPr>
      <w:bookmarkStart w:id="2812" w:name="_Toc171671254"/>
      <w:bookmarkStart w:id="2813" w:name="__RefHeading___Toc28101_2823614150"/>
      <w:bookmarkStart w:id="2814" w:name="_Toc223560205"/>
      <w:bookmarkStart w:id="2815" w:name="_Toc223772311"/>
      <w:bookmarkStart w:id="2816" w:name="_Toc223782399"/>
      <w:bookmarkStart w:id="2817" w:name="_Toc223894881"/>
      <w:bookmarkStart w:id="2818" w:name="_Toc223911226"/>
      <w:bookmarkStart w:id="2819" w:name="_Toc224380048"/>
      <w:bookmarkStart w:id="2820" w:name="_Toc225675834"/>
      <w:bookmarkStart w:id="2821" w:name="_Toc225806796"/>
      <w:bookmarkStart w:id="2822" w:name="_Toc226042273"/>
      <w:bookmarkStart w:id="2823" w:name="_Toc226118102"/>
      <w:bookmarkStart w:id="2824" w:name="_Toc226422687"/>
      <w:bookmarkStart w:id="2825" w:name="_Toc226644510"/>
      <w:bookmarkStart w:id="2826" w:name="_Toc231601193"/>
      <w:r>
        <w:t>enviarProcesso</w:t>
      </w:r>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6C0A7A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3B01FCC" w14:textId="77777777" w:rsidR="00A82183" w:rsidRDefault="00000000">
            <w:pPr>
              <w:spacing w:after="0"/>
              <w:jc w:val="center"/>
            </w:pPr>
            <w:r>
              <w:t>Entrada</w:t>
            </w:r>
          </w:p>
        </w:tc>
      </w:tr>
      <w:tr w:rsidR="00A82183" w14:paraId="46FD1AA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D9E7F" w14:textId="77777777" w:rsidR="00A82183" w:rsidRDefault="00000000">
            <w:pPr>
              <w:spacing w:after="0"/>
            </w:pPr>
            <w:r>
              <w:t>$arrObjProcedimentoAPI:</w:t>
            </w:r>
          </w:p>
          <w:p w14:paraId="11E63147" w14:textId="77777777" w:rsidR="00A82183" w:rsidRDefault="00000000">
            <w:pPr>
              <w:pStyle w:val="PargrafodaLista"/>
              <w:numPr>
                <w:ilvl w:val="0"/>
                <w:numId w:val="90"/>
              </w:numPr>
              <w:spacing w:after="0"/>
            </w:pPr>
            <w:r>
              <w:lastRenderedPageBreak/>
              <w:t>Instâncias preenchidas com IdProcedimento, NumeroProtocolo, IdTipoProcedimento, NomeTipoProcedimento e IdUnidadeGeradora.</w:t>
            </w:r>
          </w:p>
        </w:tc>
      </w:tr>
      <w:tr w:rsidR="00A82183" w14:paraId="782BBF1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54D4A" w14:textId="77777777" w:rsidR="00A82183" w:rsidRDefault="00000000">
            <w:pPr>
              <w:spacing w:after="0"/>
            </w:pPr>
            <w:r>
              <w:lastRenderedPageBreak/>
              <w:t>$arrObjUnidadeAPI:</w:t>
            </w:r>
          </w:p>
          <w:p w14:paraId="3BA3060C" w14:textId="77777777" w:rsidR="00A82183" w:rsidRDefault="00000000">
            <w:pPr>
              <w:pStyle w:val="PargrafodaLista"/>
              <w:numPr>
                <w:ilvl w:val="0"/>
                <w:numId w:val="90"/>
              </w:numPr>
              <w:spacing w:after="0"/>
            </w:pPr>
            <w:r>
              <w:t>Instâncias preenchidas com IdUnidade, Sigla, Descricao e OrgaoAPI (IdOrgao, Sigla, Descricao).</w:t>
            </w:r>
          </w:p>
        </w:tc>
      </w:tr>
    </w:tbl>
    <w:p w14:paraId="414DDEAB" w14:textId="77777777" w:rsidR="00A82183" w:rsidRDefault="00A82183">
      <w:pPr>
        <w:rPr>
          <w:shd w:val="clear" w:color="auto" w:fill="FFFF00"/>
        </w:rPr>
      </w:pPr>
    </w:p>
    <w:p w14:paraId="63642ABF" w14:textId="77777777" w:rsidR="00A82183" w:rsidRDefault="00000000">
      <w:pPr>
        <w:pStyle w:val="Ttulo2"/>
      </w:pPr>
      <w:bookmarkStart w:id="2827" w:name="_Toc171671255"/>
      <w:bookmarkStart w:id="2828" w:name="__RefHeading___Toc28099_2823614150"/>
      <w:bookmarkStart w:id="2829" w:name="_Toc223560206"/>
      <w:bookmarkStart w:id="2830" w:name="_Toc223772312"/>
      <w:bookmarkStart w:id="2831" w:name="_Toc223782400"/>
      <w:bookmarkStart w:id="2832" w:name="_Toc223894882"/>
      <w:bookmarkStart w:id="2833" w:name="_Toc223911227"/>
      <w:bookmarkStart w:id="2834" w:name="_Toc224380049"/>
      <w:bookmarkStart w:id="2835" w:name="_Toc225675835"/>
      <w:bookmarkStart w:id="2836" w:name="_Toc225806797"/>
      <w:bookmarkStart w:id="2837" w:name="_Toc226042274"/>
      <w:bookmarkStart w:id="2838" w:name="_Toc226118103"/>
      <w:bookmarkStart w:id="2839" w:name="_Toc226422688"/>
      <w:bookmarkStart w:id="2840" w:name="_Toc226644511"/>
      <w:bookmarkStart w:id="2841" w:name="_Toc231601194"/>
      <w:r>
        <w:t>excluirArquivoExtensao</w:t>
      </w:r>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92FD34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4C8DF6B" w14:textId="77777777" w:rsidR="00A82183" w:rsidRDefault="00000000">
            <w:pPr>
              <w:spacing w:after="0"/>
              <w:jc w:val="center"/>
            </w:pPr>
            <w:r>
              <w:t>Entrada</w:t>
            </w:r>
          </w:p>
        </w:tc>
      </w:tr>
      <w:tr w:rsidR="00A82183" w14:paraId="513FD64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9289B" w14:textId="77777777" w:rsidR="00A82183" w:rsidRDefault="00000000">
            <w:pPr>
              <w:spacing w:after="0"/>
            </w:pPr>
            <w:r>
              <w:t>$arrObjArquivoExtensaoAPI:</w:t>
            </w:r>
          </w:p>
          <w:p w14:paraId="522785AB" w14:textId="77777777" w:rsidR="00A82183" w:rsidRDefault="00000000">
            <w:pPr>
              <w:pStyle w:val="PargrafodaLista"/>
              <w:numPr>
                <w:ilvl w:val="0"/>
                <w:numId w:val="90"/>
              </w:numPr>
              <w:spacing w:after="0"/>
            </w:pPr>
            <w:r>
              <w:t>Instâncias preenchidas com IdArquivoExtensao e Extensao.</w:t>
            </w:r>
          </w:p>
        </w:tc>
      </w:tr>
    </w:tbl>
    <w:p w14:paraId="190C1D83" w14:textId="77777777" w:rsidR="00A82183" w:rsidRDefault="00A82183"/>
    <w:p w14:paraId="00D4FB84" w14:textId="77777777" w:rsidR="00A82183" w:rsidRDefault="00000000">
      <w:pPr>
        <w:pStyle w:val="Ttulo2"/>
      </w:pPr>
      <w:bookmarkStart w:id="2842" w:name="_Toc171671256"/>
      <w:bookmarkStart w:id="2843" w:name="__RefHeading___Toc28097_2823614150"/>
      <w:bookmarkStart w:id="2844" w:name="_Toc223560207"/>
      <w:bookmarkStart w:id="2845" w:name="_Toc223772313"/>
      <w:bookmarkStart w:id="2846" w:name="_Toc223782401"/>
      <w:bookmarkStart w:id="2847" w:name="_Toc223894883"/>
      <w:bookmarkStart w:id="2848" w:name="_Toc223911228"/>
      <w:bookmarkStart w:id="2849" w:name="_Toc224380050"/>
      <w:bookmarkStart w:id="2850" w:name="_Toc225675836"/>
      <w:bookmarkStart w:id="2851" w:name="_Toc225806798"/>
      <w:bookmarkStart w:id="2852" w:name="_Toc226042275"/>
      <w:bookmarkStart w:id="2853" w:name="_Toc226118104"/>
      <w:bookmarkStart w:id="2854" w:name="_Toc226422689"/>
      <w:bookmarkStart w:id="2855" w:name="_Toc226644512"/>
      <w:bookmarkStart w:id="2856" w:name="_Toc231601195"/>
      <w:r>
        <w:t>excluirContato</w:t>
      </w:r>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2B1044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5C1B107" w14:textId="77777777" w:rsidR="00A82183" w:rsidRDefault="00000000">
            <w:pPr>
              <w:spacing w:after="0"/>
              <w:jc w:val="center"/>
            </w:pPr>
            <w:r>
              <w:t>Entrada</w:t>
            </w:r>
          </w:p>
        </w:tc>
      </w:tr>
      <w:tr w:rsidR="00A82183" w14:paraId="73649A6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D051F" w14:textId="77777777" w:rsidR="00A82183" w:rsidRDefault="00000000">
            <w:pPr>
              <w:spacing w:after="0"/>
            </w:pPr>
            <w:r>
              <w:t>$arrObjContatoAPI:</w:t>
            </w:r>
          </w:p>
          <w:p w14:paraId="04BA1FDA" w14:textId="77777777" w:rsidR="00A82183" w:rsidRDefault="00000000">
            <w:pPr>
              <w:pStyle w:val="PargrafodaLista"/>
              <w:numPr>
                <w:ilvl w:val="0"/>
                <w:numId w:val="90"/>
              </w:numPr>
              <w:spacing w:after="0"/>
            </w:pPr>
            <w:r>
              <w:t>Instâncias preenchidas com IdContato, IdTipoContato, IdContatoAssociado, Sigla, Nome e NomeSocial.</w:t>
            </w:r>
          </w:p>
        </w:tc>
      </w:tr>
    </w:tbl>
    <w:p w14:paraId="758441B3" w14:textId="77777777" w:rsidR="00A82183" w:rsidRDefault="00A82183"/>
    <w:p w14:paraId="6DD95999" w14:textId="77777777" w:rsidR="00A82183" w:rsidRDefault="00000000">
      <w:pPr>
        <w:pStyle w:val="Ttulo2"/>
      </w:pPr>
      <w:bookmarkStart w:id="2857" w:name="_Toc171671257"/>
      <w:bookmarkStart w:id="2858" w:name="__RefHeading___Toc28095_2823614150"/>
      <w:bookmarkStart w:id="2859" w:name="_Toc223560208"/>
      <w:bookmarkStart w:id="2860" w:name="_Toc223772314"/>
      <w:bookmarkStart w:id="2861" w:name="_Toc223782402"/>
      <w:bookmarkStart w:id="2862" w:name="_Toc223894884"/>
      <w:bookmarkStart w:id="2863" w:name="_Toc223911229"/>
      <w:bookmarkStart w:id="2864" w:name="_Toc224380051"/>
      <w:bookmarkStart w:id="2865" w:name="_Toc225675837"/>
      <w:bookmarkStart w:id="2866" w:name="_Toc225806799"/>
      <w:bookmarkStart w:id="2867" w:name="_Toc226042276"/>
      <w:bookmarkStart w:id="2868" w:name="_Toc226118105"/>
      <w:bookmarkStart w:id="2869" w:name="_Toc226422690"/>
      <w:bookmarkStart w:id="2870" w:name="_Toc226644513"/>
      <w:bookmarkStart w:id="2871" w:name="_Toc231601196"/>
      <w:r>
        <w:t>excluirDocumento</w:t>
      </w:r>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9602F2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64F403D" w14:textId="77777777" w:rsidR="00A82183" w:rsidRDefault="00000000">
            <w:pPr>
              <w:spacing w:after="0"/>
              <w:jc w:val="center"/>
            </w:pPr>
            <w:r>
              <w:t>Entrada</w:t>
            </w:r>
          </w:p>
        </w:tc>
      </w:tr>
      <w:tr w:rsidR="00A82183" w14:paraId="2278697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E3148" w14:textId="77777777" w:rsidR="00A82183" w:rsidRDefault="00000000">
            <w:pPr>
              <w:spacing w:after="0"/>
            </w:pPr>
            <w:r>
              <w:t>$objDocumentoAPI:</w:t>
            </w:r>
          </w:p>
          <w:p w14:paraId="17B55486" w14:textId="77777777" w:rsidR="00A82183" w:rsidRDefault="00000000">
            <w:pPr>
              <w:pStyle w:val="PargrafodaLista"/>
              <w:numPr>
                <w:ilvl w:val="0"/>
                <w:numId w:val="90"/>
              </w:numPr>
              <w:spacing w:after="0"/>
            </w:pPr>
            <w:r>
              <w:t>Instância preenchida com IdDocumento.</w:t>
            </w:r>
          </w:p>
        </w:tc>
      </w:tr>
    </w:tbl>
    <w:p w14:paraId="007259A4" w14:textId="77777777" w:rsidR="00A82183" w:rsidRDefault="00A82183"/>
    <w:p w14:paraId="3DE59B88" w14:textId="77777777" w:rsidR="00A82183" w:rsidRDefault="00000000">
      <w:pPr>
        <w:pStyle w:val="Ttulo2"/>
      </w:pPr>
      <w:bookmarkStart w:id="2872" w:name="_Toc171671258"/>
      <w:bookmarkStart w:id="2873" w:name="__RefHeading___Toc28093_2823614150"/>
      <w:bookmarkStart w:id="2874" w:name="_Toc223560209"/>
      <w:bookmarkStart w:id="2875" w:name="_Toc223772315"/>
      <w:bookmarkStart w:id="2876" w:name="_Toc223782403"/>
      <w:bookmarkStart w:id="2877" w:name="_Toc223894885"/>
      <w:bookmarkStart w:id="2878" w:name="_Toc223911230"/>
      <w:bookmarkStart w:id="2879" w:name="_Toc224380052"/>
      <w:bookmarkStart w:id="2880" w:name="_Toc225675838"/>
      <w:bookmarkStart w:id="2881" w:name="_Toc225806800"/>
      <w:bookmarkStart w:id="2882" w:name="_Toc226042277"/>
      <w:bookmarkStart w:id="2883" w:name="_Toc226118106"/>
      <w:bookmarkStart w:id="2884" w:name="_Toc226422691"/>
      <w:bookmarkStart w:id="2885" w:name="_Toc226644514"/>
      <w:bookmarkStart w:id="2886" w:name="_Toc231601197"/>
      <w:r>
        <w:t>excluirHipoteseLegal</w:t>
      </w:r>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3D7901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C8C77AA" w14:textId="77777777" w:rsidR="00A82183" w:rsidRDefault="00000000">
            <w:pPr>
              <w:spacing w:after="0"/>
              <w:jc w:val="center"/>
            </w:pPr>
            <w:r>
              <w:t>Entrada</w:t>
            </w:r>
          </w:p>
        </w:tc>
      </w:tr>
      <w:tr w:rsidR="00A82183" w14:paraId="66DBD0A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FD2AB" w14:textId="77777777" w:rsidR="00A82183" w:rsidRDefault="00000000">
            <w:pPr>
              <w:spacing w:after="0"/>
            </w:pPr>
            <w:r>
              <w:t>$arrObjHipoteseLegalAPI:</w:t>
            </w:r>
          </w:p>
          <w:p w14:paraId="1D01BDD2" w14:textId="77777777" w:rsidR="00A82183" w:rsidRDefault="00000000">
            <w:pPr>
              <w:pStyle w:val="PargrafodaLista"/>
              <w:numPr>
                <w:ilvl w:val="0"/>
                <w:numId w:val="90"/>
              </w:numPr>
              <w:spacing w:after="0"/>
            </w:pPr>
            <w:r>
              <w:t>Instâncias preenchidas com IdHipoteseLegal, Nome, BaseLegal e NivelAcesso.</w:t>
            </w:r>
          </w:p>
        </w:tc>
      </w:tr>
    </w:tbl>
    <w:p w14:paraId="19E01BFE" w14:textId="77777777" w:rsidR="00A82183" w:rsidRDefault="00A82183">
      <w:pPr>
        <w:rPr>
          <w:shd w:val="clear" w:color="auto" w:fill="FFFF00"/>
        </w:rPr>
      </w:pPr>
    </w:p>
    <w:p w14:paraId="459E8EC7" w14:textId="77777777" w:rsidR="00A82183" w:rsidRDefault="00000000">
      <w:pPr>
        <w:pStyle w:val="Ttulo2"/>
      </w:pPr>
      <w:bookmarkStart w:id="2887" w:name="_Toc171671259"/>
      <w:bookmarkStart w:id="2888" w:name="__RefHeading___Toc28091_2823614150"/>
      <w:bookmarkStart w:id="2889" w:name="_Toc223560210"/>
      <w:bookmarkStart w:id="2890" w:name="_Toc223772316"/>
      <w:bookmarkStart w:id="2891" w:name="_Toc223782404"/>
      <w:bookmarkStart w:id="2892" w:name="_Toc223894886"/>
      <w:bookmarkStart w:id="2893" w:name="_Toc223911231"/>
      <w:bookmarkStart w:id="2894" w:name="_Toc224380053"/>
      <w:bookmarkStart w:id="2895" w:name="_Toc225675839"/>
      <w:bookmarkStart w:id="2896" w:name="_Toc225806801"/>
      <w:bookmarkStart w:id="2897" w:name="_Toc226042278"/>
      <w:bookmarkStart w:id="2898" w:name="_Toc226118107"/>
      <w:bookmarkStart w:id="2899" w:name="_Toc226422692"/>
      <w:bookmarkStart w:id="2900" w:name="_Toc226644515"/>
      <w:bookmarkStart w:id="2901" w:name="_Toc231601198"/>
      <w:r>
        <w:t>excluirProcesso</w:t>
      </w:r>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A59996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ED84846" w14:textId="77777777" w:rsidR="00A82183" w:rsidRDefault="00000000">
            <w:pPr>
              <w:spacing w:after="0"/>
              <w:jc w:val="center"/>
            </w:pPr>
            <w:r>
              <w:t>Entrada</w:t>
            </w:r>
          </w:p>
        </w:tc>
      </w:tr>
      <w:tr w:rsidR="00A82183" w14:paraId="4645D69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F7E9A" w14:textId="77777777" w:rsidR="00A82183" w:rsidRDefault="00000000">
            <w:pPr>
              <w:spacing w:after="0"/>
            </w:pPr>
            <w:r>
              <w:t>$objProcedimentoAPI:</w:t>
            </w:r>
          </w:p>
          <w:p w14:paraId="1C88C6F8" w14:textId="77777777" w:rsidR="00A82183" w:rsidRDefault="00000000">
            <w:pPr>
              <w:pStyle w:val="PargrafodaLista"/>
              <w:numPr>
                <w:ilvl w:val="0"/>
                <w:numId w:val="90"/>
              </w:numPr>
              <w:spacing w:after="0"/>
            </w:pPr>
            <w:r>
              <w:t>Instância preenchida com IdProcedimento.</w:t>
            </w:r>
          </w:p>
        </w:tc>
      </w:tr>
    </w:tbl>
    <w:p w14:paraId="0045FEB4" w14:textId="77777777" w:rsidR="00A82183" w:rsidRDefault="00A82183">
      <w:pPr>
        <w:rPr>
          <w:shd w:val="clear" w:color="auto" w:fill="FFFF00"/>
        </w:rPr>
      </w:pPr>
    </w:p>
    <w:p w14:paraId="1848FA70" w14:textId="77777777" w:rsidR="00A82183" w:rsidRDefault="00000000">
      <w:pPr>
        <w:pStyle w:val="Ttulo2"/>
      </w:pPr>
      <w:bookmarkStart w:id="2902" w:name="_Toc171671260"/>
      <w:bookmarkStart w:id="2903" w:name="__RefHeading___Toc28089_2823614150"/>
      <w:bookmarkStart w:id="2904" w:name="_Toc223560211"/>
      <w:bookmarkStart w:id="2905" w:name="_Toc223772317"/>
      <w:bookmarkStart w:id="2906" w:name="_Toc223782405"/>
      <w:bookmarkStart w:id="2907" w:name="_Toc223894887"/>
      <w:bookmarkStart w:id="2908" w:name="_Toc223911232"/>
      <w:bookmarkStart w:id="2909" w:name="_Toc224380054"/>
      <w:bookmarkStart w:id="2910" w:name="_Toc225675840"/>
      <w:bookmarkStart w:id="2911" w:name="_Toc225806802"/>
      <w:bookmarkStart w:id="2912" w:name="_Toc226042279"/>
      <w:bookmarkStart w:id="2913" w:name="_Toc226118108"/>
      <w:bookmarkStart w:id="2914" w:name="_Toc226422693"/>
      <w:bookmarkStart w:id="2915" w:name="_Toc226644516"/>
      <w:bookmarkStart w:id="2916" w:name="_Toc231601199"/>
      <w:r>
        <w:t>excluirTipoContato</w:t>
      </w:r>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DD2F88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2BC5343" w14:textId="77777777" w:rsidR="00A82183" w:rsidRDefault="00000000">
            <w:pPr>
              <w:spacing w:after="0"/>
              <w:jc w:val="center"/>
            </w:pPr>
            <w:r>
              <w:t>Entrada</w:t>
            </w:r>
          </w:p>
        </w:tc>
      </w:tr>
      <w:tr w:rsidR="00A82183" w14:paraId="6076E76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43DA3" w14:textId="77777777" w:rsidR="00A82183" w:rsidRDefault="00000000">
            <w:pPr>
              <w:spacing w:after="0"/>
            </w:pPr>
            <w:r>
              <w:t>$arrObjTipoContatoAPI:</w:t>
            </w:r>
          </w:p>
          <w:p w14:paraId="1F0D68B7" w14:textId="77777777" w:rsidR="00A82183" w:rsidRDefault="00000000">
            <w:pPr>
              <w:pStyle w:val="PargrafodaLista"/>
              <w:numPr>
                <w:ilvl w:val="0"/>
                <w:numId w:val="90"/>
              </w:numPr>
              <w:spacing w:after="0"/>
            </w:pPr>
            <w:r>
              <w:t>Instâncias preenchidas com IdTipoContato e Nome.</w:t>
            </w:r>
          </w:p>
        </w:tc>
      </w:tr>
    </w:tbl>
    <w:p w14:paraId="4C995495" w14:textId="77777777" w:rsidR="00A82183" w:rsidRDefault="00A82183"/>
    <w:p w14:paraId="314EA801" w14:textId="77777777" w:rsidR="00A82183" w:rsidRDefault="00000000">
      <w:pPr>
        <w:pStyle w:val="Ttulo2"/>
      </w:pPr>
      <w:bookmarkStart w:id="2917" w:name="_Toc171671261"/>
      <w:bookmarkStart w:id="2918" w:name="__RefHeading___Toc28087_2823614150"/>
      <w:bookmarkStart w:id="2919" w:name="_Toc223560212"/>
      <w:bookmarkStart w:id="2920" w:name="_Toc223772318"/>
      <w:bookmarkStart w:id="2921" w:name="_Toc223782406"/>
      <w:bookmarkStart w:id="2922" w:name="_Toc223894888"/>
      <w:bookmarkStart w:id="2923" w:name="_Toc223911233"/>
      <w:bookmarkStart w:id="2924" w:name="_Toc224380055"/>
      <w:bookmarkStart w:id="2925" w:name="_Toc225675841"/>
      <w:bookmarkStart w:id="2926" w:name="_Toc225806803"/>
      <w:bookmarkStart w:id="2927" w:name="_Toc226042280"/>
      <w:bookmarkStart w:id="2928" w:name="_Toc226118109"/>
      <w:bookmarkStart w:id="2929" w:name="_Toc226422694"/>
      <w:bookmarkStart w:id="2930" w:name="_Toc226644517"/>
      <w:bookmarkStart w:id="2931" w:name="_Toc231601200"/>
      <w:r>
        <w:t>excluirTipoDocumento</w:t>
      </w:r>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B755D2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18FF9F8" w14:textId="77777777" w:rsidR="00A82183" w:rsidRDefault="00000000">
            <w:pPr>
              <w:spacing w:after="0"/>
              <w:jc w:val="center"/>
            </w:pPr>
            <w:r>
              <w:t>Entrada</w:t>
            </w:r>
          </w:p>
        </w:tc>
      </w:tr>
      <w:tr w:rsidR="00A82183" w14:paraId="1F5AF4E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2CA79" w14:textId="77777777" w:rsidR="00A82183" w:rsidRDefault="00000000">
            <w:pPr>
              <w:spacing w:after="0"/>
            </w:pPr>
            <w:r>
              <w:t>$arrObjSerieAPI:</w:t>
            </w:r>
          </w:p>
          <w:p w14:paraId="149E7E2B" w14:textId="77777777" w:rsidR="00A82183" w:rsidRDefault="00000000">
            <w:pPr>
              <w:pStyle w:val="PargrafodaLista"/>
              <w:numPr>
                <w:ilvl w:val="0"/>
                <w:numId w:val="90"/>
              </w:numPr>
              <w:spacing w:after="0"/>
            </w:pPr>
            <w:r>
              <w:t>Instâncias preenchidas com IdSerie, Nome e Aplicabilidade.</w:t>
            </w:r>
          </w:p>
        </w:tc>
      </w:tr>
    </w:tbl>
    <w:p w14:paraId="7F727ECF" w14:textId="77777777" w:rsidR="00A82183" w:rsidRDefault="00A82183"/>
    <w:p w14:paraId="6677C82D" w14:textId="77777777" w:rsidR="00A82183" w:rsidRDefault="00000000">
      <w:pPr>
        <w:pStyle w:val="Ttulo2"/>
      </w:pPr>
      <w:bookmarkStart w:id="2932" w:name="_Toc171671262"/>
      <w:bookmarkStart w:id="2933" w:name="__RefHeading___Toc28085_2823614150"/>
      <w:bookmarkStart w:id="2934" w:name="_Toc223560213"/>
      <w:bookmarkStart w:id="2935" w:name="_Toc223772319"/>
      <w:bookmarkStart w:id="2936" w:name="_Toc223782407"/>
      <w:bookmarkStart w:id="2937" w:name="_Toc223894889"/>
      <w:bookmarkStart w:id="2938" w:name="_Toc223911234"/>
      <w:bookmarkStart w:id="2939" w:name="_Toc224380056"/>
      <w:bookmarkStart w:id="2940" w:name="_Toc225675842"/>
      <w:bookmarkStart w:id="2941" w:name="_Toc225806804"/>
      <w:bookmarkStart w:id="2942" w:name="_Toc226042281"/>
      <w:bookmarkStart w:id="2943" w:name="_Toc226118110"/>
      <w:bookmarkStart w:id="2944" w:name="_Toc226422695"/>
      <w:bookmarkStart w:id="2945" w:name="_Toc226644518"/>
      <w:bookmarkStart w:id="2946" w:name="_Toc231601201"/>
      <w:r>
        <w:t>excluirTipoProcesso</w:t>
      </w:r>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A13827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C4765A7" w14:textId="77777777" w:rsidR="00A82183" w:rsidRDefault="00000000">
            <w:pPr>
              <w:spacing w:after="0"/>
              <w:jc w:val="center"/>
            </w:pPr>
            <w:r>
              <w:t>Entrada</w:t>
            </w:r>
          </w:p>
        </w:tc>
      </w:tr>
      <w:tr w:rsidR="00A82183" w14:paraId="717A8A4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033E4" w14:textId="77777777" w:rsidR="00A82183" w:rsidRDefault="00000000">
            <w:pPr>
              <w:spacing w:after="0"/>
            </w:pPr>
            <w:r>
              <w:t>$arrObjTipoProcedimentoAPI:</w:t>
            </w:r>
          </w:p>
          <w:p w14:paraId="2653A1FF" w14:textId="77777777" w:rsidR="00A82183" w:rsidRDefault="00000000">
            <w:pPr>
              <w:pStyle w:val="PargrafodaLista"/>
              <w:numPr>
                <w:ilvl w:val="0"/>
                <w:numId w:val="90"/>
              </w:numPr>
              <w:spacing w:after="0"/>
            </w:pPr>
            <w:r>
              <w:t>Instâncias preenchidas com IdTipoProcedimento e Nome.</w:t>
            </w:r>
          </w:p>
        </w:tc>
      </w:tr>
    </w:tbl>
    <w:p w14:paraId="0516B88F" w14:textId="77777777" w:rsidR="00A82183" w:rsidRDefault="00A82183"/>
    <w:p w14:paraId="53B2EA70" w14:textId="77777777" w:rsidR="00A82183" w:rsidRDefault="00000000">
      <w:pPr>
        <w:pStyle w:val="Ttulo2"/>
      </w:pPr>
      <w:bookmarkStart w:id="2947" w:name="_Toc171671263"/>
      <w:bookmarkStart w:id="2948" w:name="__RefHeading___Toc28083_2823614150"/>
      <w:bookmarkStart w:id="2949" w:name="_Toc223560214"/>
      <w:bookmarkStart w:id="2950" w:name="_Toc223772320"/>
      <w:bookmarkStart w:id="2951" w:name="_Toc223782408"/>
      <w:bookmarkStart w:id="2952" w:name="_Toc223894890"/>
      <w:bookmarkStart w:id="2953" w:name="_Toc223911235"/>
      <w:bookmarkStart w:id="2954" w:name="_Toc224380057"/>
      <w:bookmarkStart w:id="2955" w:name="_Toc225675843"/>
      <w:bookmarkStart w:id="2956" w:name="_Toc225806805"/>
      <w:bookmarkStart w:id="2957" w:name="_Toc226042282"/>
      <w:bookmarkStart w:id="2958" w:name="_Toc226118111"/>
      <w:bookmarkStart w:id="2959" w:name="_Toc226422696"/>
      <w:bookmarkStart w:id="2960" w:name="_Toc226644519"/>
      <w:bookmarkStart w:id="2961" w:name="_Toc231601202"/>
      <w:r>
        <w:lastRenderedPageBreak/>
        <w:t>excluirUnidade</w:t>
      </w:r>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1D0225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1D8B623" w14:textId="77777777" w:rsidR="00A82183" w:rsidRDefault="00000000">
            <w:pPr>
              <w:spacing w:after="0"/>
              <w:jc w:val="center"/>
            </w:pPr>
            <w:r>
              <w:t>Entrada</w:t>
            </w:r>
          </w:p>
        </w:tc>
      </w:tr>
      <w:tr w:rsidR="00A82183" w14:paraId="6E6AA5A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19A2C" w14:textId="77777777" w:rsidR="00A82183" w:rsidRDefault="00000000">
            <w:pPr>
              <w:spacing w:after="0"/>
            </w:pPr>
            <w:r>
              <w:t>$arrObjUnidadeAPI:</w:t>
            </w:r>
          </w:p>
          <w:p w14:paraId="664489E3" w14:textId="77777777" w:rsidR="00A82183" w:rsidRDefault="00000000">
            <w:pPr>
              <w:pStyle w:val="PargrafodaLista"/>
              <w:numPr>
                <w:ilvl w:val="0"/>
                <w:numId w:val="90"/>
              </w:numPr>
              <w:spacing w:after="0"/>
            </w:pPr>
            <w:r>
              <w:t>Instâncias preenchidas com IdUnidade, Sigla e Descricao.</w:t>
            </w:r>
          </w:p>
        </w:tc>
      </w:tr>
    </w:tbl>
    <w:p w14:paraId="0C60D501" w14:textId="77777777" w:rsidR="00A82183" w:rsidRDefault="00A82183"/>
    <w:p w14:paraId="79D82DCC" w14:textId="77777777" w:rsidR="00A82183" w:rsidRDefault="00000000">
      <w:pPr>
        <w:pStyle w:val="Ttulo2"/>
      </w:pPr>
      <w:bookmarkStart w:id="2962" w:name="_Toc171671264"/>
      <w:bookmarkStart w:id="2963" w:name="__RefHeading___Toc28081_2823614150"/>
      <w:bookmarkStart w:id="2964" w:name="_Toc223560215"/>
      <w:bookmarkStart w:id="2965" w:name="_Toc223772321"/>
      <w:bookmarkStart w:id="2966" w:name="_Toc223782409"/>
      <w:bookmarkStart w:id="2967" w:name="_Toc223894891"/>
      <w:bookmarkStart w:id="2968" w:name="_Toc223911236"/>
      <w:bookmarkStart w:id="2969" w:name="_Toc224380058"/>
      <w:bookmarkStart w:id="2970" w:name="_Toc225675844"/>
      <w:bookmarkStart w:id="2971" w:name="_Toc225806806"/>
      <w:bookmarkStart w:id="2972" w:name="_Toc226042283"/>
      <w:bookmarkStart w:id="2973" w:name="_Toc226118112"/>
      <w:bookmarkStart w:id="2974" w:name="_Toc226422697"/>
      <w:bookmarkStart w:id="2975" w:name="_Toc226644520"/>
      <w:bookmarkStart w:id="2976" w:name="_Toc231601203"/>
      <w:r>
        <w:t>excluirUsuario</w:t>
      </w:r>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99881B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561F247" w14:textId="77777777" w:rsidR="00A82183" w:rsidRDefault="00000000">
            <w:pPr>
              <w:spacing w:after="0"/>
              <w:jc w:val="center"/>
            </w:pPr>
            <w:r>
              <w:t>Entrada</w:t>
            </w:r>
          </w:p>
        </w:tc>
      </w:tr>
      <w:tr w:rsidR="00A82183" w14:paraId="43A7425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4D697" w14:textId="77777777" w:rsidR="00A82183" w:rsidRDefault="00000000">
            <w:pPr>
              <w:spacing w:after="0"/>
            </w:pPr>
            <w:r>
              <w:t>$arrObjUsuarioAPI:</w:t>
            </w:r>
          </w:p>
          <w:p w14:paraId="069956E5" w14:textId="77777777" w:rsidR="00A82183" w:rsidRDefault="00000000">
            <w:pPr>
              <w:pStyle w:val="PargrafodaLista"/>
              <w:numPr>
                <w:ilvl w:val="0"/>
                <w:numId w:val="90"/>
              </w:numPr>
              <w:spacing w:after="0"/>
            </w:pPr>
            <w:r>
              <w:t>Instâncias preenchidas com IdUsuario, Sigla, Nome e StaTipo.</w:t>
            </w:r>
          </w:p>
        </w:tc>
      </w:tr>
    </w:tbl>
    <w:p w14:paraId="02A9EC50" w14:textId="77777777" w:rsidR="00A82183" w:rsidRDefault="00A82183"/>
    <w:p w14:paraId="4BDB7C93" w14:textId="77777777" w:rsidR="00A82183" w:rsidRDefault="00000000">
      <w:pPr>
        <w:pStyle w:val="Ttulo2"/>
      </w:pPr>
      <w:bookmarkStart w:id="2977" w:name="_Toc171671265"/>
      <w:bookmarkStart w:id="2978" w:name="__RefHeading___Toc28079_2823614150"/>
      <w:bookmarkStart w:id="2979" w:name="_Toc223560216"/>
      <w:bookmarkStart w:id="2980" w:name="_Toc223772322"/>
      <w:bookmarkStart w:id="2981" w:name="_Toc223782410"/>
      <w:bookmarkStart w:id="2982" w:name="_Toc223894892"/>
      <w:bookmarkStart w:id="2983" w:name="_Toc223911237"/>
      <w:bookmarkStart w:id="2984" w:name="_Toc224380059"/>
      <w:bookmarkStart w:id="2985" w:name="_Toc225675845"/>
      <w:bookmarkStart w:id="2986" w:name="_Toc225806807"/>
      <w:bookmarkStart w:id="2987" w:name="_Toc226042284"/>
      <w:bookmarkStart w:id="2988" w:name="_Toc226118113"/>
      <w:bookmarkStart w:id="2989" w:name="_Toc226422698"/>
      <w:bookmarkStart w:id="2990" w:name="_Toc226644521"/>
      <w:bookmarkStart w:id="2991" w:name="_Toc231601204"/>
      <w:r>
        <w:t>excluirVeiculoPublicacao</w:t>
      </w:r>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01142D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E46E022" w14:textId="77777777" w:rsidR="00A82183" w:rsidRDefault="00000000">
            <w:pPr>
              <w:spacing w:after="0"/>
              <w:jc w:val="center"/>
            </w:pPr>
            <w:r>
              <w:t>Entrada</w:t>
            </w:r>
          </w:p>
        </w:tc>
      </w:tr>
      <w:tr w:rsidR="00A82183" w14:paraId="0500E4F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DADFB" w14:textId="77777777" w:rsidR="00A82183" w:rsidRDefault="00000000">
            <w:pPr>
              <w:spacing w:after="0"/>
            </w:pPr>
            <w:r>
              <w:t>$arrObjVeiculoPublicacaoAPI:</w:t>
            </w:r>
          </w:p>
          <w:p w14:paraId="664876C2" w14:textId="77777777" w:rsidR="00A82183" w:rsidRDefault="00000000">
            <w:pPr>
              <w:pStyle w:val="PargrafodaLista"/>
              <w:numPr>
                <w:ilvl w:val="0"/>
                <w:numId w:val="90"/>
              </w:numPr>
              <w:spacing w:after="0"/>
            </w:pPr>
            <w:r>
              <w:t>Instâncias preenchidas com IdVeiculoPublicacao.</w:t>
            </w:r>
          </w:p>
        </w:tc>
      </w:tr>
    </w:tbl>
    <w:p w14:paraId="0E5DA910" w14:textId="77777777" w:rsidR="00A82183" w:rsidRDefault="00A82183"/>
    <w:p w14:paraId="3A2B748C" w14:textId="77777777" w:rsidR="00A82183" w:rsidRDefault="00000000">
      <w:pPr>
        <w:pStyle w:val="Ttulo2"/>
      </w:pPr>
      <w:bookmarkStart w:id="2992" w:name="_Toc171671266"/>
      <w:bookmarkStart w:id="2993" w:name="__RefHeading___Toc28077_2823614150"/>
      <w:bookmarkStart w:id="2994" w:name="_Toc223560217"/>
      <w:bookmarkStart w:id="2995" w:name="_Toc223772323"/>
      <w:bookmarkStart w:id="2996" w:name="_Toc223782411"/>
      <w:bookmarkStart w:id="2997" w:name="_Toc223894893"/>
      <w:bookmarkStart w:id="2998" w:name="_Toc223911238"/>
      <w:bookmarkStart w:id="2999" w:name="_Toc224380060"/>
      <w:bookmarkStart w:id="3000" w:name="_Toc225675846"/>
      <w:bookmarkStart w:id="3001" w:name="_Toc225806808"/>
      <w:bookmarkStart w:id="3002" w:name="_Toc226042285"/>
      <w:bookmarkStart w:id="3003" w:name="_Toc226118114"/>
      <w:bookmarkStart w:id="3004" w:name="_Toc226422699"/>
      <w:bookmarkStart w:id="3005" w:name="_Toc226644522"/>
      <w:bookmarkStart w:id="3006" w:name="_Toc231601205"/>
      <w:r>
        <w:t>gerarDocumento</w:t>
      </w:r>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9AB913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022FF5E" w14:textId="77777777" w:rsidR="00A82183" w:rsidRDefault="00000000">
            <w:pPr>
              <w:spacing w:after="0"/>
              <w:jc w:val="center"/>
            </w:pPr>
            <w:r>
              <w:t>Entrada</w:t>
            </w:r>
          </w:p>
        </w:tc>
      </w:tr>
      <w:tr w:rsidR="00A82183" w14:paraId="04BC3DA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DC8AF" w14:textId="77777777" w:rsidR="00A82183" w:rsidRDefault="00000000">
            <w:pPr>
              <w:spacing w:after="0"/>
            </w:pPr>
            <w:r>
              <w:t>$objDocumentoAPI:</w:t>
            </w:r>
          </w:p>
          <w:p w14:paraId="1E38D125" w14:textId="77777777" w:rsidR="00A82183" w:rsidRDefault="00000000">
            <w:pPr>
              <w:pStyle w:val="PargrafodaLista"/>
              <w:numPr>
                <w:ilvl w:val="0"/>
                <w:numId w:val="90"/>
              </w:numPr>
              <w:spacing w:after="0"/>
            </w:pPr>
            <w:r>
              <w:t>Instância preenchida com IdDocumento, NumeroProtocolo, IdProcedimento, IdSerie, NivelAcesso, SubTipo, Numero, Data, IdUnidadeGeradora, DinValor, IdPlanoTrabalho, IdEtapaTrabalho, IdItemEtapa, IdOperacao e AtributosModulo.</w:t>
            </w:r>
          </w:p>
        </w:tc>
      </w:tr>
    </w:tbl>
    <w:p w14:paraId="4496E965" w14:textId="77777777" w:rsidR="00A82183" w:rsidRDefault="00A82183">
      <w:bookmarkStart w:id="3007" w:name="_Toc171671267"/>
      <w:bookmarkStart w:id="3008" w:name="__RefHeading___Toc28075_2823614150"/>
      <w:bookmarkStart w:id="3009" w:name="_Toc223560218"/>
      <w:bookmarkStart w:id="3010" w:name="_Toc223772324"/>
      <w:bookmarkStart w:id="3011" w:name="_Toc223782412"/>
      <w:bookmarkStart w:id="3012" w:name="_Toc223894894"/>
      <w:bookmarkStart w:id="3013" w:name="_Toc223911239"/>
      <w:bookmarkStart w:id="3014" w:name="_Toc224380061"/>
      <w:bookmarkStart w:id="3015" w:name="_Toc225675847"/>
    </w:p>
    <w:p w14:paraId="6C848F78" w14:textId="77777777" w:rsidR="00A82183" w:rsidRDefault="00000000">
      <w:pPr>
        <w:pStyle w:val="Ttulo2"/>
      </w:pPr>
      <w:bookmarkStart w:id="3016" w:name="_Toc225806809"/>
      <w:bookmarkStart w:id="3017" w:name="_Toc226042286"/>
      <w:bookmarkStart w:id="3018" w:name="_Toc226118115"/>
      <w:bookmarkStart w:id="3019" w:name="_Toc226422700"/>
      <w:bookmarkStart w:id="3020" w:name="_Toc226644523"/>
      <w:bookmarkStart w:id="3021" w:name="_Toc231601206"/>
      <w:r>
        <w:t>gerarProcesso</w:t>
      </w:r>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167191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480EF3F" w14:textId="77777777" w:rsidR="00A82183" w:rsidRDefault="00000000">
            <w:pPr>
              <w:spacing w:after="0"/>
              <w:jc w:val="center"/>
            </w:pPr>
            <w:r>
              <w:t>Entrada</w:t>
            </w:r>
          </w:p>
        </w:tc>
      </w:tr>
      <w:tr w:rsidR="00A82183" w14:paraId="683CB3B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A0242" w14:textId="77777777" w:rsidR="00A82183" w:rsidRDefault="00000000">
            <w:pPr>
              <w:spacing w:after="0"/>
            </w:pPr>
            <w:r>
              <w:t>$objProcedimentoAPI:</w:t>
            </w:r>
          </w:p>
          <w:p w14:paraId="7B7590B0" w14:textId="77777777" w:rsidR="00A82183" w:rsidRDefault="00000000">
            <w:pPr>
              <w:pStyle w:val="PargrafodaLista"/>
              <w:numPr>
                <w:ilvl w:val="0"/>
                <w:numId w:val="90"/>
              </w:numPr>
              <w:spacing w:after="0"/>
            </w:pPr>
            <w:r>
              <w:t>Instância preenchida com IdProcedimento, NumeroProtocolo, IdTipoProcedimento, IdTipoPrioridade e NivelAcesso.</w:t>
            </w:r>
          </w:p>
        </w:tc>
      </w:tr>
    </w:tbl>
    <w:p w14:paraId="7BC8209D" w14:textId="77777777" w:rsidR="00A82183" w:rsidRDefault="00A82183"/>
    <w:p w14:paraId="479827C3" w14:textId="77777777" w:rsidR="00A82183" w:rsidRDefault="00000000">
      <w:pPr>
        <w:pStyle w:val="Ttulo2"/>
      </w:pPr>
      <w:bookmarkStart w:id="3022" w:name="_Toc171671268"/>
      <w:bookmarkStart w:id="3023" w:name="__RefHeading___Toc28073_2823614150"/>
      <w:bookmarkStart w:id="3024" w:name="_Toc223560219"/>
      <w:bookmarkStart w:id="3025" w:name="_Toc223772325"/>
      <w:bookmarkStart w:id="3026" w:name="_Toc223782413"/>
      <w:bookmarkStart w:id="3027" w:name="_Toc223894895"/>
      <w:bookmarkStart w:id="3028" w:name="_Toc223911240"/>
      <w:bookmarkStart w:id="3029" w:name="_Toc224380062"/>
      <w:bookmarkStart w:id="3030" w:name="_Toc225675848"/>
      <w:bookmarkStart w:id="3031" w:name="_Toc225806810"/>
      <w:bookmarkStart w:id="3032" w:name="_Toc226042287"/>
      <w:bookmarkStart w:id="3033" w:name="_Toc226118116"/>
      <w:bookmarkStart w:id="3034" w:name="_Toc226422701"/>
      <w:bookmarkStart w:id="3035" w:name="_Toc226644524"/>
      <w:bookmarkStart w:id="3036" w:name="_Toc231601207"/>
      <w:r>
        <w:t>Inicializar</w:t>
      </w:r>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5CB909BE"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33A4014" w14:textId="77777777" w:rsidR="00A82183" w:rsidRDefault="00000000">
            <w:pPr>
              <w:spacing w:after="0"/>
              <w:jc w:val="center"/>
            </w:pPr>
            <w:r>
              <w:t>Entrada</w:t>
            </w:r>
          </w:p>
        </w:tc>
      </w:tr>
      <w:tr w:rsidR="00A82183" w14:paraId="128C9790"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7ACFE" w14:textId="77777777" w:rsidR="00A82183" w:rsidRDefault="00000000">
            <w:pPr>
              <w:spacing w:after="0"/>
            </w:pPr>
            <w:r>
              <w:t>strVersaoSEI:</w:t>
            </w:r>
          </w:p>
          <w:p w14:paraId="3E74667D" w14:textId="77777777" w:rsidR="00A82183" w:rsidRDefault="00000000">
            <w:pPr>
              <w:pStyle w:val="PargrafodaLista"/>
              <w:numPr>
                <w:ilvl w:val="0"/>
                <w:numId w:val="90"/>
              </w:numPr>
              <w:spacing w:after="0"/>
            </w:pPr>
            <w:r>
              <w:t>Número da versão do SEI (exemplo: 3.1.0).</w:t>
            </w:r>
          </w:p>
        </w:tc>
      </w:tr>
      <w:tr w:rsidR="00A82183" w14:paraId="149E732F"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69F3419" w14:textId="77777777" w:rsidR="00A82183" w:rsidRDefault="00000000">
            <w:pPr>
              <w:spacing w:after="0"/>
              <w:jc w:val="center"/>
            </w:pPr>
            <w:r>
              <w:t>Observações</w:t>
            </w:r>
          </w:p>
        </w:tc>
      </w:tr>
      <w:tr w:rsidR="00A82183" w14:paraId="58D1186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58C39" w14:textId="77777777" w:rsidR="00A82183" w:rsidRDefault="00000000">
            <w:pPr>
              <w:spacing w:after="0"/>
            </w:pPr>
            <w:r>
              <w:t>Esse método é chamado a cada acesso ao sistema e pode ser utilizado, por exemplo, para verificar a compatibilidade do módulo com a versão do SEI. Ele é executado em cada acesso ao sistema então se for necessário realizar um processamento complexo e demorado é recomendado o uso das classes SessaoSEI e CacheSEI para salvar o resultado na sessão do usuário ou no servidor memcache (garantindo que o processamento seja realizado apenas uma vez).</w:t>
            </w:r>
          </w:p>
        </w:tc>
      </w:tr>
    </w:tbl>
    <w:p w14:paraId="68A151D9" w14:textId="77777777" w:rsidR="00A82183" w:rsidRDefault="00A82183"/>
    <w:p w14:paraId="0FCDE167" w14:textId="77777777" w:rsidR="00A82183" w:rsidRDefault="00000000">
      <w:pPr>
        <w:pStyle w:val="Ttulo2"/>
      </w:pPr>
      <w:bookmarkStart w:id="3037" w:name="_Toc171671269"/>
      <w:bookmarkStart w:id="3038" w:name="__RefHeading___Toc28071_2823614150"/>
      <w:bookmarkStart w:id="3039" w:name="_Toc223560220"/>
      <w:bookmarkStart w:id="3040" w:name="_Toc223772326"/>
      <w:bookmarkStart w:id="3041" w:name="_Toc223782414"/>
      <w:bookmarkStart w:id="3042" w:name="_Toc223894896"/>
      <w:bookmarkStart w:id="3043" w:name="_Toc223911241"/>
      <w:bookmarkStart w:id="3044" w:name="_Toc224380063"/>
      <w:bookmarkStart w:id="3045" w:name="_Toc225675849"/>
      <w:bookmarkStart w:id="3046" w:name="_Toc225806811"/>
      <w:bookmarkStart w:id="3047" w:name="_Toc226042288"/>
      <w:bookmarkStart w:id="3048" w:name="_Toc226118117"/>
      <w:bookmarkStart w:id="3049" w:name="_Toc226422702"/>
      <w:bookmarkStart w:id="3050" w:name="_Toc226644525"/>
      <w:bookmarkStart w:id="3051" w:name="_Toc231601208"/>
      <w:r>
        <w:t>listarUnidadesEnvioProcesso</w:t>
      </w:r>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6ADF6736"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84CF1A6" w14:textId="77777777" w:rsidR="00A82183" w:rsidRDefault="00000000">
            <w:pPr>
              <w:spacing w:after="0"/>
              <w:jc w:val="center"/>
            </w:pPr>
            <w:r>
              <w:t>Entrada</w:t>
            </w:r>
          </w:p>
        </w:tc>
      </w:tr>
      <w:tr w:rsidR="00A82183" w14:paraId="3F395DD9"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770C4" w14:textId="77777777" w:rsidR="00A82183" w:rsidRDefault="00000000">
            <w:pPr>
              <w:spacing w:after="0"/>
            </w:pPr>
            <w:r>
              <w:t>$arrObjProcedimentoAPI:</w:t>
            </w:r>
          </w:p>
          <w:p w14:paraId="41FDC347" w14:textId="77777777" w:rsidR="00A82183" w:rsidRDefault="00000000">
            <w:pPr>
              <w:pStyle w:val="PargrafodaLista"/>
              <w:numPr>
                <w:ilvl w:val="0"/>
                <w:numId w:val="90"/>
              </w:numPr>
              <w:spacing w:after="0"/>
            </w:pPr>
            <w:r>
              <w:t>Instâncias preenchidas com IdProcedimento, NumeroProtocolo, IdTipoProcedimento, NomeTipoProcedimento e IdUnidadeGeradora.</w:t>
            </w:r>
          </w:p>
        </w:tc>
      </w:tr>
      <w:tr w:rsidR="00A82183" w14:paraId="18067AA0"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6D22C9F" w14:textId="77777777" w:rsidR="00A82183" w:rsidRDefault="00000000">
            <w:pPr>
              <w:spacing w:after="0"/>
              <w:jc w:val="center"/>
            </w:pPr>
            <w:r>
              <w:t>Saída</w:t>
            </w:r>
          </w:p>
        </w:tc>
      </w:tr>
      <w:tr w:rsidR="00A82183" w14:paraId="70D46C79"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AFBB4" w14:textId="77777777" w:rsidR="00A82183" w:rsidRDefault="00000000">
            <w:pPr>
              <w:spacing w:after="0"/>
            </w:pPr>
            <w:r>
              <w:t>$arrObjUnidadeAPI:</w:t>
            </w:r>
          </w:p>
          <w:p w14:paraId="13B70F58" w14:textId="77777777" w:rsidR="00A82183" w:rsidRDefault="00000000">
            <w:pPr>
              <w:pStyle w:val="PargrafodaLista"/>
              <w:numPr>
                <w:ilvl w:val="0"/>
                <w:numId w:val="90"/>
              </w:numPr>
              <w:spacing w:after="0"/>
            </w:pPr>
            <w:r>
              <w:t>Instâncias preenchidas com IdUnidade.</w:t>
            </w:r>
          </w:p>
        </w:tc>
      </w:tr>
    </w:tbl>
    <w:p w14:paraId="20523F11" w14:textId="77777777" w:rsidR="00A82183" w:rsidRDefault="00A82183"/>
    <w:p w14:paraId="0E4A323D" w14:textId="77777777" w:rsidR="00A82183" w:rsidRDefault="00000000">
      <w:pPr>
        <w:pStyle w:val="Ttulo2"/>
      </w:pPr>
      <w:bookmarkStart w:id="3052" w:name="_Toc171671270"/>
      <w:bookmarkStart w:id="3053" w:name="__RefHeading___Toc28069_2823614150"/>
      <w:bookmarkStart w:id="3054" w:name="_Toc223560221"/>
      <w:bookmarkStart w:id="3055" w:name="_Toc223772327"/>
      <w:bookmarkStart w:id="3056" w:name="_Toc223782415"/>
      <w:bookmarkStart w:id="3057" w:name="_Toc223894897"/>
      <w:bookmarkStart w:id="3058" w:name="_Toc223911242"/>
      <w:bookmarkStart w:id="3059" w:name="_Toc224380064"/>
      <w:bookmarkStart w:id="3060" w:name="_Toc225675850"/>
      <w:bookmarkStart w:id="3061" w:name="_Toc225806812"/>
      <w:bookmarkStart w:id="3062" w:name="_Toc226042289"/>
      <w:bookmarkStart w:id="3063" w:name="_Toc226118118"/>
      <w:bookmarkStart w:id="3064" w:name="_Toc226422703"/>
      <w:bookmarkStart w:id="3065" w:name="_Toc226644526"/>
      <w:bookmarkStart w:id="3066" w:name="_Toc231601209"/>
      <w:r>
        <w:lastRenderedPageBreak/>
        <w:t>montarAcaoControleAcessoExterno</w:t>
      </w:r>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06E164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F761770" w14:textId="77777777" w:rsidR="00A82183" w:rsidRDefault="00000000">
            <w:pPr>
              <w:spacing w:after="0"/>
              <w:jc w:val="center"/>
            </w:pPr>
            <w:r>
              <w:t>Entrada</w:t>
            </w:r>
          </w:p>
        </w:tc>
      </w:tr>
      <w:tr w:rsidR="00A82183" w14:paraId="510915A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88B0A" w14:textId="77777777" w:rsidR="00A82183" w:rsidRDefault="00000000">
            <w:pPr>
              <w:spacing w:after="0"/>
            </w:pPr>
            <w:r>
              <w:t>arrAcessoExternoAPI:</w:t>
            </w:r>
          </w:p>
          <w:p w14:paraId="51DAC6CA" w14:textId="77777777" w:rsidR="00A82183" w:rsidRDefault="00000000">
            <w:pPr>
              <w:pStyle w:val="PargrafodaLista"/>
              <w:numPr>
                <w:ilvl w:val="0"/>
                <w:numId w:val="90"/>
              </w:numPr>
              <w:spacing w:after="0"/>
            </w:pPr>
            <w:r>
              <w:t>Conjunto de ocorrências de AcessoExternoAPI preenchidas com: IdAcessoExterno, DataValidade, SinAcessoProcesso, Procedimento (ocorrência de ProcedimentoAPI preenchida com IdProcedimento, NumeroProtocolo, IdTipoProcedimento, NomeTipoProcedimento, IdTipoPrioridade e NivelAcesso), Documento (ocorrência de DocumentoAPI preenchida com IdDocumento, NumeroProtocolo, IdSerie, IdUnidadeGeradora, Tipo, SinAssinado, SinPublicado e NivelAcesso).</w:t>
            </w:r>
          </w:p>
        </w:tc>
      </w:tr>
      <w:tr w:rsidR="00A82183" w14:paraId="152A1C6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49076CA" w14:textId="77777777" w:rsidR="00A82183" w:rsidRDefault="00000000">
            <w:pPr>
              <w:spacing w:after="0"/>
              <w:jc w:val="center"/>
            </w:pPr>
            <w:r>
              <w:t>Saída</w:t>
            </w:r>
          </w:p>
        </w:tc>
      </w:tr>
      <w:tr w:rsidR="00A82183" w14:paraId="4BD10A1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00F95" w14:textId="77777777" w:rsidR="00A82183" w:rsidRDefault="00000000">
            <w:pPr>
              <w:spacing w:after="0"/>
            </w:pPr>
            <w:r>
              <w:t>arrIcones:</w:t>
            </w:r>
          </w:p>
          <w:p w14:paraId="30B28625" w14:textId="77777777" w:rsidR="00A82183" w:rsidRDefault="00000000">
            <w:pPr>
              <w:pStyle w:val="PargrafodaLista"/>
              <w:numPr>
                <w:ilvl w:val="0"/>
                <w:numId w:val="90"/>
              </w:numPr>
              <w:spacing w:after="0"/>
            </w:pPr>
            <w:r>
              <w:t>Um array PHP indexado pelos IDs dos acessos externos onde cada posição contém outro array com o conjunto de ícones para exibição. Acessos externos que não devem exibir ícones do módulo não precisam estar no array. Para as imagens é recomendado utilizar o formato SVG com tamanho 24x24.</w:t>
            </w:r>
          </w:p>
        </w:tc>
      </w:tr>
    </w:tbl>
    <w:p w14:paraId="2D7BF2BD" w14:textId="77777777" w:rsidR="00A82183" w:rsidRDefault="00000000">
      <w:pPr>
        <w:pStyle w:val="Standard"/>
        <w:spacing w:after="0"/>
        <w:ind w:left="0"/>
        <w:jc w:val="left"/>
        <w:rPr>
          <w:b/>
          <w:bCs/>
        </w:rPr>
      </w:pPr>
      <w:r>
        <w:rPr>
          <w:b/>
          <w:bCs/>
        </w:rPr>
        <w:t>Exemplo:</w:t>
      </w:r>
    </w:p>
    <w:p w14:paraId="071BF7DB" w14:textId="77777777" w:rsidR="00A82183" w:rsidRDefault="00A82183">
      <w:pPr>
        <w:pStyle w:val="Standard"/>
        <w:spacing w:after="0"/>
        <w:ind w:left="0"/>
        <w:jc w:val="left"/>
        <w:rPr>
          <w:b/>
          <w:bCs/>
        </w:rPr>
      </w:pPr>
    </w:p>
    <w:p w14:paraId="57005311" w14:textId="77777777" w:rsidR="00A82183" w:rsidRDefault="00000000">
      <w:pPr>
        <w:pStyle w:val="CdigoFonte"/>
        <w:spacing w:after="0"/>
        <w:ind w:left="99"/>
      </w:pPr>
      <w:r>
        <w:rPr>
          <w:color w:val="000080"/>
        </w:rPr>
        <w:t>```php</w:t>
      </w:r>
      <w:r>
        <w:rPr>
          <w:b/>
          <w:bCs/>
          <w:color w:val="000080"/>
        </w:rPr>
        <w:br/>
        <w:t xml:space="preserve">public function </w:t>
      </w:r>
      <w:r>
        <w:t>montarAcaoControleAcessoExterno(</w:t>
      </w:r>
      <w:r>
        <w:rPr>
          <w:color w:val="660000"/>
        </w:rPr>
        <w:t>$arrObjAcessoExternoAPI</w:t>
      </w:r>
      <w:r>
        <w:t>){</w:t>
      </w:r>
      <w:r>
        <w:br/>
        <w:t xml:space="preserve">  </w:t>
      </w:r>
      <w:r>
        <w:rPr>
          <w:color w:val="660000"/>
        </w:rPr>
        <w:t xml:space="preserve">$arrIcones </w:t>
      </w:r>
      <w:r>
        <w:t xml:space="preserve">= </w:t>
      </w:r>
      <w:r>
        <w:rPr>
          <w:b/>
          <w:bCs/>
          <w:color w:val="000080"/>
        </w:rPr>
        <w:t>array</w:t>
      </w:r>
      <w:r>
        <w:t>();</w:t>
      </w:r>
    </w:p>
    <w:p w14:paraId="427F8A18" w14:textId="77777777" w:rsidR="00A82183" w:rsidRDefault="00000000">
      <w:pPr>
        <w:pStyle w:val="CdigoFonte"/>
        <w:spacing w:after="0"/>
        <w:ind w:left="99"/>
      </w:pPr>
      <w:r>
        <w:br/>
        <w:t xml:space="preserve">  </w:t>
      </w:r>
      <w:r>
        <w:rPr>
          <w:b/>
          <w:bCs/>
          <w:color w:val="000080"/>
        </w:rPr>
        <w:t>foreach</w:t>
      </w:r>
      <w:r>
        <w:t>(</w:t>
      </w:r>
      <w:r>
        <w:rPr>
          <w:color w:val="660000"/>
        </w:rPr>
        <w:t xml:space="preserve">$arrObjAcessoExternoAPI </w:t>
      </w:r>
      <w:r>
        <w:rPr>
          <w:b/>
          <w:bCs/>
          <w:color w:val="000080"/>
        </w:rPr>
        <w:t xml:space="preserve">as </w:t>
      </w:r>
      <w:r>
        <w:rPr>
          <w:color w:val="660000"/>
        </w:rPr>
        <w:t>$objAcessoExternoAPI</w:t>
      </w:r>
      <w:r>
        <w:t>) {</w:t>
      </w:r>
      <w:r>
        <w:br/>
        <w:t xml:space="preserve">    </w:t>
      </w:r>
      <w:r>
        <w:rPr>
          <w:color w:val="660000"/>
        </w:rPr>
        <w:t>$arrIcones</w:t>
      </w:r>
      <w:r>
        <w:t>[</w:t>
      </w:r>
      <w:r>
        <w:rPr>
          <w:color w:val="660000"/>
        </w:rPr>
        <w:t>$objAcessoExternoAPI</w:t>
      </w:r>
      <w:r>
        <w:t xml:space="preserve">-&gt;getIdAcessoExterno()][] = </w:t>
      </w:r>
      <w:r>
        <w:rPr>
          <w:b/>
          <w:bCs/>
          <w:color w:val="008000"/>
        </w:rPr>
        <w:t>'&lt;a href="javascript:void(0);" '</w:t>
      </w:r>
      <w:r>
        <w:t>.PaginaSEI::</w:t>
      </w:r>
      <w:r>
        <w:rPr>
          <w:i/>
          <w:iCs/>
        </w:rPr>
        <w:t>montarTitleTooltip</w:t>
      </w:r>
      <w:r>
        <w:t>(</w:t>
      </w:r>
      <w:r>
        <w:rPr>
          <w:b/>
          <w:bCs/>
          <w:color w:val="008000"/>
        </w:rPr>
        <w:t>'Ícone Ação Acesso Externo ABC'</w:t>
      </w:r>
      <w:r>
        <w:t>,</w:t>
      </w:r>
      <w:r>
        <w:rPr>
          <w:b/>
          <w:bCs/>
          <w:color w:val="008000"/>
        </w:rPr>
        <w:t>'Módulo ABC'</w:t>
      </w:r>
      <w:r>
        <w:t>).</w:t>
      </w:r>
      <w:r>
        <w:rPr>
          <w:b/>
          <w:bCs/>
          <w:color w:val="008000"/>
        </w:rPr>
        <w:t>'&gt;&lt;img src="modulos/abc/exemplo/svg/exemplo.svg" class="imagemStatus" /&gt;&lt;/a&gt;'</w:t>
      </w:r>
      <w:r>
        <w:t>;</w:t>
      </w:r>
      <w:r>
        <w:br/>
        <w:t xml:space="preserve">  }</w:t>
      </w:r>
      <w:r>
        <w:br/>
        <w:t xml:space="preserve">  </w:t>
      </w:r>
      <w:r>
        <w:rPr>
          <w:b/>
          <w:bCs/>
          <w:color w:val="000080"/>
        </w:rPr>
        <w:t xml:space="preserve">return </w:t>
      </w:r>
      <w:r>
        <w:rPr>
          <w:color w:val="660000"/>
        </w:rPr>
        <w:t>$arrIcones</w:t>
      </w:r>
      <w:r>
        <w:t>;</w:t>
      </w:r>
      <w:r>
        <w:br/>
        <w:t>}</w:t>
      </w:r>
      <w:r>
        <w:br/>
      </w:r>
      <w:r>
        <w:rPr>
          <w:color w:val="000080"/>
        </w:rPr>
        <w:t>```</w:t>
      </w:r>
    </w:p>
    <w:p w14:paraId="31E1892B" w14:textId="77777777" w:rsidR="00A82183" w:rsidRDefault="00000000">
      <w:pPr>
        <w:spacing w:after="0"/>
      </w:pPr>
      <w:r>
        <w:rPr>
          <w:rFonts w:ascii="Courier New" w:eastAsia="Courier New" w:hAnsi="Courier New" w:cs="Courier New"/>
          <w:sz w:val="20"/>
          <w:szCs w:val="20"/>
        </w:rPr>
        <w:object w:dxaOrig="7701" w:dyaOrig="2417" w14:anchorId="24643096">
          <v:shape id="Picture 3" o:spid="_x0000_i1027" type="#_x0000_t75" style="width:384.75pt;height:120.75pt;visibility:visible;mso-wrap-style:square" o:ole="">
            <v:imagedata r:id="rId38" o:title=""/>
          </v:shape>
          <o:OLEObject Type="Embed" ProgID="PBrush" ShapeID="Picture 3" DrawAspect="Content" ObjectID="_1842213845" r:id="rId39"/>
        </w:object>
      </w:r>
    </w:p>
    <w:p w14:paraId="34581748" w14:textId="77777777" w:rsidR="00A82183" w:rsidRDefault="00A82183"/>
    <w:p w14:paraId="3281E4C6" w14:textId="77777777" w:rsidR="00A82183" w:rsidRDefault="00000000">
      <w:pPr>
        <w:pStyle w:val="Ttulo2"/>
      </w:pPr>
      <w:bookmarkStart w:id="3067" w:name="_Toc171671271"/>
      <w:bookmarkStart w:id="3068" w:name="__RefHeading___Toc28067_2823614150"/>
      <w:bookmarkStart w:id="3069" w:name="_Toc223560222"/>
      <w:bookmarkStart w:id="3070" w:name="_Toc223772328"/>
      <w:bookmarkStart w:id="3071" w:name="_Toc223782416"/>
      <w:bookmarkStart w:id="3072" w:name="_Toc223894898"/>
      <w:bookmarkStart w:id="3073" w:name="_Toc223911243"/>
      <w:bookmarkStart w:id="3074" w:name="_Toc224380065"/>
      <w:bookmarkStart w:id="3075" w:name="_Toc225675851"/>
      <w:bookmarkStart w:id="3076" w:name="_Toc225806813"/>
      <w:bookmarkStart w:id="3077" w:name="_Toc226042290"/>
      <w:bookmarkStart w:id="3078" w:name="_Toc226118119"/>
      <w:bookmarkStart w:id="3079" w:name="_Toc226422704"/>
      <w:bookmarkStart w:id="3080" w:name="_Toc226644527"/>
      <w:bookmarkStart w:id="3081" w:name="_Toc231601210"/>
      <w:r>
        <w:t>montarAcaoDocumentoAcessoExternoAutorizado</w:t>
      </w:r>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E24405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C323B93" w14:textId="77777777" w:rsidR="00A82183" w:rsidRDefault="00000000">
            <w:pPr>
              <w:spacing w:after="0"/>
              <w:jc w:val="center"/>
            </w:pPr>
            <w:r>
              <w:t>Entrada</w:t>
            </w:r>
          </w:p>
        </w:tc>
      </w:tr>
      <w:tr w:rsidR="00A82183" w14:paraId="2B8091A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5C79C" w14:textId="77777777" w:rsidR="00A82183" w:rsidRDefault="00000000">
            <w:pPr>
              <w:spacing w:after="0"/>
            </w:pPr>
            <w:r>
              <w:t>arrDocumentoAPI:</w:t>
            </w:r>
          </w:p>
          <w:p w14:paraId="6187A2E2" w14:textId="77777777" w:rsidR="00A82183" w:rsidRDefault="00000000">
            <w:pPr>
              <w:pStyle w:val="PargrafodaLista"/>
              <w:numPr>
                <w:ilvl w:val="0"/>
                <w:numId w:val="90"/>
              </w:numPr>
              <w:spacing w:after="0"/>
            </w:pPr>
            <w:r>
              <w:t>Conjunto de ocorrências de DocumentoAPI preenchidas com: IdDocumento, NumeroProtocolo, IdSerie, IdUnidadeGeradora, Tipo, SinAssinado, SinPublicado e NivelAcesso.</w:t>
            </w:r>
          </w:p>
        </w:tc>
      </w:tr>
      <w:tr w:rsidR="00A82183" w14:paraId="483B688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E601CBD" w14:textId="77777777" w:rsidR="00A82183" w:rsidRDefault="00000000">
            <w:pPr>
              <w:spacing w:after="0"/>
              <w:jc w:val="center"/>
            </w:pPr>
            <w:r>
              <w:t>Saída</w:t>
            </w:r>
          </w:p>
        </w:tc>
      </w:tr>
      <w:tr w:rsidR="00A82183" w14:paraId="3E0B6B6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61C93" w14:textId="77777777" w:rsidR="00A82183" w:rsidRDefault="00000000">
            <w:pPr>
              <w:spacing w:after="0"/>
            </w:pPr>
            <w:r>
              <w:t>arrIcones:</w:t>
            </w:r>
          </w:p>
          <w:p w14:paraId="1322EDD9" w14:textId="77777777" w:rsidR="00A82183" w:rsidRDefault="00000000">
            <w:pPr>
              <w:pStyle w:val="PargrafodaLista"/>
              <w:numPr>
                <w:ilvl w:val="0"/>
                <w:numId w:val="90"/>
              </w:numPr>
              <w:spacing w:after="0"/>
            </w:pPr>
            <w:r>
              <w:t>Um array PHP indexado pelos IDs dos documentos onde cada posição contém outro array com o conjunto de ícones para exibição. Documentos que não devem exibir ícones do módulo não precisam estar no array. Para as imagens é recomendado utilizar o formato SVG com tamanho 24x24.</w:t>
            </w:r>
          </w:p>
        </w:tc>
      </w:tr>
    </w:tbl>
    <w:p w14:paraId="5723685D" w14:textId="77777777" w:rsidR="00A82183" w:rsidRDefault="00000000">
      <w:pPr>
        <w:pStyle w:val="Standard"/>
        <w:spacing w:after="0"/>
        <w:ind w:left="0"/>
        <w:jc w:val="left"/>
        <w:rPr>
          <w:b/>
          <w:bCs/>
        </w:rPr>
      </w:pPr>
      <w:r>
        <w:rPr>
          <w:b/>
          <w:bCs/>
        </w:rPr>
        <w:t>Exemplo:</w:t>
      </w:r>
    </w:p>
    <w:p w14:paraId="0467A8DB" w14:textId="77777777" w:rsidR="00A82183" w:rsidRDefault="00A82183">
      <w:pPr>
        <w:pStyle w:val="Standard"/>
        <w:spacing w:after="0"/>
        <w:ind w:left="0"/>
        <w:jc w:val="left"/>
        <w:rPr>
          <w:b/>
          <w:bCs/>
        </w:rPr>
      </w:pPr>
    </w:p>
    <w:p w14:paraId="17C590B5" w14:textId="77777777" w:rsidR="00A82183" w:rsidRDefault="00000000">
      <w:pPr>
        <w:pStyle w:val="CdigoFonte"/>
        <w:spacing w:after="0"/>
        <w:ind w:left="99"/>
      </w:pPr>
      <w:r>
        <w:rPr>
          <w:color w:val="000080"/>
        </w:rPr>
        <w:t>```php</w:t>
      </w:r>
      <w:r>
        <w:rPr>
          <w:b/>
          <w:bCs/>
          <w:color w:val="000080"/>
        </w:rPr>
        <w:br/>
        <w:t xml:space="preserve">public function </w:t>
      </w:r>
      <w:r>
        <w:t>montarAcaoDocumentoAcessoExternoAutorizado(</w:t>
      </w:r>
      <w:r>
        <w:rPr>
          <w:color w:val="660000"/>
        </w:rPr>
        <w:t>$arrObjDocumentoAPI</w:t>
      </w:r>
      <w:r>
        <w:t>){</w:t>
      </w:r>
      <w:r>
        <w:br/>
        <w:t xml:space="preserve">  </w:t>
      </w:r>
      <w:r>
        <w:rPr>
          <w:color w:val="660000"/>
        </w:rPr>
        <w:t xml:space="preserve">$arrIcones </w:t>
      </w:r>
      <w:r>
        <w:t xml:space="preserve">= </w:t>
      </w:r>
      <w:r>
        <w:rPr>
          <w:b/>
          <w:bCs/>
          <w:color w:val="000080"/>
        </w:rPr>
        <w:t>array</w:t>
      </w:r>
      <w:r>
        <w:t>();</w:t>
      </w:r>
      <w:r>
        <w:br/>
        <w:t xml:space="preserve">  </w:t>
      </w:r>
      <w:r>
        <w:rPr>
          <w:b/>
          <w:bCs/>
          <w:color w:val="000080"/>
        </w:rPr>
        <w:t>foreach</w:t>
      </w:r>
      <w:r>
        <w:t>(</w:t>
      </w:r>
      <w:r>
        <w:rPr>
          <w:color w:val="660000"/>
        </w:rPr>
        <w:t xml:space="preserve">$arrObjDocumentoAPI </w:t>
      </w:r>
      <w:r>
        <w:rPr>
          <w:b/>
          <w:bCs/>
          <w:color w:val="000080"/>
        </w:rPr>
        <w:t xml:space="preserve">as </w:t>
      </w:r>
      <w:r>
        <w:rPr>
          <w:color w:val="660000"/>
        </w:rPr>
        <w:t>$objDocumentoAPI</w:t>
      </w:r>
      <w:r>
        <w:t>) {</w:t>
      </w:r>
      <w:r>
        <w:br/>
        <w:t xml:space="preserve">    </w:t>
      </w:r>
      <w:r>
        <w:rPr>
          <w:color w:val="660000"/>
        </w:rPr>
        <w:t>$arrIcones</w:t>
      </w:r>
      <w:r>
        <w:t>[</w:t>
      </w:r>
      <w:r>
        <w:rPr>
          <w:color w:val="660000"/>
        </w:rPr>
        <w:t>$objDocumentoAPI</w:t>
      </w:r>
      <w:r>
        <w:t xml:space="preserve">-&gt;getIdDocumento()][] = </w:t>
      </w:r>
      <w:r>
        <w:rPr>
          <w:b/>
          <w:bCs/>
          <w:color w:val="008000"/>
        </w:rPr>
        <w:t>'&lt;a href="javascript:void(0);" '</w:t>
      </w:r>
      <w:r>
        <w:t>.PaginaSEI::</w:t>
      </w:r>
      <w:r>
        <w:rPr>
          <w:i/>
          <w:iCs/>
        </w:rPr>
        <w:t>montarTitleTooltip</w:t>
      </w:r>
      <w:r>
        <w:t>(</w:t>
      </w:r>
      <w:r>
        <w:rPr>
          <w:b/>
          <w:bCs/>
          <w:color w:val="008000"/>
        </w:rPr>
        <w:t>'Ícone Ação Documento Acesso Externo Autorizado ABC'</w:t>
      </w:r>
      <w:r>
        <w:t>,</w:t>
      </w:r>
      <w:r>
        <w:rPr>
          <w:b/>
          <w:bCs/>
          <w:color w:val="008000"/>
        </w:rPr>
        <w:t>'Módulo ABC'</w:t>
      </w:r>
      <w:r>
        <w:t>).</w:t>
      </w:r>
      <w:r>
        <w:rPr>
          <w:b/>
          <w:bCs/>
          <w:color w:val="008000"/>
        </w:rPr>
        <w:t>'&gt;&lt;img src="modulos/abc/exemplo/svg/exemplo.svg" class="imagemStatus" /&gt;&lt;/a&gt;'</w:t>
      </w:r>
      <w:r>
        <w:t>;</w:t>
      </w:r>
    </w:p>
    <w:p w14:paraId="114D3D9C" w14:textId="77777777" w:rsidR="00A82183" w:rsidRDefault="00A82183">
      <w:pPr>
        <w:pStyle w:val="CdigoFonte"/>
        <w:spacing w:after="0"/>
        <w:ind w:left="99"/>
      </w:pPr>
    </w:p>
    <w:p w14:paraId="5B413295" w14:textId="77777777" w:rsidR="00A82183" w:rsidRDefault="00000000">
      <w:pPr>
        <w:pStyle w:val="CdigoFonte"/>
        <w:spacing w:after="0"/>
        <w:ind w:left="99"/>
      </w:pPr>
      <w:r>
        <w:t xml:space="preserve">  }</w:t>
      </w:r>
      <w:r>
        <w:br/>
        <w:t xml:space="preserve">  </w:t>
      </w:r>
      <w:r>
        <w:rPr>
          <w:b/>
          <w:bCs/>
          <w:color w:val="000080"/>
        </w:rPr>
        <w:t xml:space="preserve">return </w:t>
      </w:r>
      <w:r>
        <w:rPr>
          <w:color w:val="660000"/>
        </w:rPr>
        <w:t>$arrIcones</w:t>
      </w:r>
      <w:r>
        <w:t>;</w:t>
      </w:r>
      <w:r>
        <w:br/>
      </w:r>
      <w:r>
        <w:lastRenderedPageBreak/>
        <w:t>}</w:t>
      </w:r>
      <w:r>
        <w:br/>
      </w:r>
      <w:r>
        <w:rPr>
          <w:color w:val="000080"/>
        </w:rPr>
        <w:t>```</w:t>
      </w:r>
    </w:p>
    <w:p w14:paraId="6F3E5EB5" w14:textId="77777777" w:rsidR="00A82183" w:rsidRDefault="00000000">
      <w:pPr>
        <w:spacing w:after="0"/>
      </w:pPr>
      <w:r>
        <w:rPr>
          <w:rFonts w:ascii="Courier New" w:eastAsia="Courier New" w:hAnsi="Courier New" w:cs="Courier New"/>
          <w:sz w:val="20"/>
          <w:szCs w:val="20"/>
        </w:rPr>
        <w:object w:dxaOrig="7488" w:dyaOrig="2792" w14:anchorId="32A8A7DC">
          <v:shape id="Picture 4" o:spid="_x0000_i1028" type="#_x0000_t75" style="width:374.25pt;height:139.5pt;visibility:visible;mso-wrap-style:square" o:ole="">
            <v:imagedata r:id="rId40" o:title=""/>
          </v:shape>
          <o:OLEObject Type="Embed" ProgID="PBrush" ShapeID="Picture 4" DrawAspect="Content" ObjectID="_1842213846" r:id="rId41"/>
        </w:object>
      </w:r>
    </w:p>
    <w:p w14:paraId="46C44B20" w14:textId="77777777" w:rsidR="00A82183" w:rsidRDefault="00A82183"/>
    <w:p w14:paraId="7382F0C0" w14:textId="77777777" w:rsidR="00A82183" w:rsidRDefault="00000000">
      <w:pPr>
        <w:pStyle w:val="Ttulo2"/>
      </w:pPr>
      <w:bookmarkStart w:id="3082" w:name="_Toc171671272"/>
      <w:bookmarkStart w:id="3083" w:name="__RefHeading___Toc28065_2823614150"/>
      <w:bookmarkStart w:id="3084" w:name="_Toc223560223"/>
      <w:bookmarkStart w:id="3085" w:name="_Toc223772329"/>
      <w:bookmarkStart w:id="3086" w:name="_Toc223782417"/>
      <w:bookmarkStart w:id="3087" w:name="_Toc223894899"/>
      <w:bookmarkStart w:id="3088" w:name="_Toc223911244"/>
      <w:bookmarkStart w:id="3089" w:name="_Toc224380066"/>
      <w:bookmarkStart w:id="3090" w:name="_Toc225675852"/>
      <w:bookmarkStart w:id="3091" w:name="_Toc225806814"/>
      <w:bookmarkStart w:id="3092" w:name="_Toc226042291"/>
      <w:bookmarkStart w:id="3093" w:name="_Toc226118120"/>
      <w:bookmarkStart w:id="3094" w:name="_Toc226422705"/>
      <w:bookmarkStart w:id="3095" w:name="_Toc226644528"/>
      <w:bookmarkStart w:id="3096" w:name="_Toc231601211"/>
      <w:r>
        <w:t>montarAcaoDocumentoAcessoExternoNegado</w:t>
      </w:r>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72A9F8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15AE5B2" w14:textId="77777777" w:rsidR="00A82183" w:rsidRDefault="00000000">
            <w:pPr>
              <w:spacing w:after="0"/>
              <w:jc w:val="center"/>
            </w:pPr>
            <w:r>
              <w:t>Entrada</w:t>
            </w:r>
          </w:p>
        </w:tc>
      </w:tr>
      <w:tr w:rsidR="00A82183" w14:paraId="5707946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6CAEB" w14:textId="77777777" w:rsidR="00A82183" w:rsidRDefault="00000000">
            <w:pPr>
              <w:spacing w:after="0"/>
            </w:pPr>
            <w:r>
              <w:t>arrDocumentoAPI:</w:t>
            </w:r>
          </w:p>
          <w:p w14:paraId="26138CA6" w14:textId="77777777" w:rsidR="00A82183" w:rsidRDefault="00000000">
            <w:pPr>
              <w:pStyle w:val="PargrafodaLista"/>
              <w:numPr>
                <w:ilvl w:val="0"/>
                <w:numId w:val="90"/>
              </w:numPr>
              <w:spacing w:after="0"/>
            </w:pPr>
            <w:r>
              <w:t>Conjunto de ocorrências de DocumentoAPI preenchidas com: IdDocumento, NumeroProtocolo, IdSerie, IdUnidadeGeradora, Tipo, SinAssinado, SinPublicado e NivelAcesso.</w:t>
            </w:r>
          </w:p>
        </w:tc>
      </w:tr>
      <w:tr w:rsidR="00A82183" w14:paraId="1AEA3D7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8D5BE16" w14:textId="77777777" w:rsidR="00A82183" w:rsidRDefault="00000000">
            <w:pPr>
              <w:spacing w:after="0"/>
              <w:jc w:val="center"/>
            </w:pPr>
            <w:r>
              <w:t>Saída</w:t>
            </w:r>
          </w:p>
        </w:tc>
      </w:tr>
      <w:tr w:rsidR="00A82183" w14:paraId="729B1E6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3DDA9" w14:textId="77777777" w:rsidR="00A82183" w:rsidRDefault="00000000">
            <w:pPr>
              <w:spacing w:after="0"/>
            </w:pPr>
            <w:r>
              <w:t>arrIcones:</w:t>
            </w:r>
          </w:p>
          <w:p w14:paraId="719B6C6A" w14:textId="77777777" w:rsidR="00A82183" w:rsidRDefault="00000000">
            <w:pPr>
              <w:pStyle w:val="PargrafodaLista"/>
              <w:numPr>
                <w:ilvl w:val="0"/>
                <w:numId w:val="90"/>
              </w:numPr>
              <w:spacing w:after="0"/>
            </w:pPr>
            <w:r>
              <w:t>Um array PHP indexado pelos IDs dos documentos onde cada posição contém outro array com o conjunto de ícones para exibição. Documentos que não devem exibir ícones do módulo não precisam estar no array. Para as imagens é recomendado utilizar o formato SVG com tamanho 24x24.</w:t>
            </w:r>
          </w:p>
        </w:tc>
      </w:tr>
    </w:tbl>
    <w:p w14:paraId="43EA7E62" w14:textId="77777777" w:rsidR="00A82183" w:rsidRDefault="00000000">
      <w:pPr>
        <w:pStyle w:val="Standard"/>
        <w:spacing w:after="0"/>
        <w:ind w:left="0"/>
        <w:jc w:val="left"/>
        <w:rPr>
          <w:b/>
          <w:bCs/>
        </w:rPr>
      </w:pPr>
      <w:r>
        <w:rPr>
          <w:b/>
          <w:bCs/>
        </w:rPr>
        <w:t>Exemplo:</w:t>
      </w:r>
    </w:p>
    <w:p w14:paraId="15FF4028" w14:textId="77777777" w:rsidR="00A82183" w:rsidRDefault="00A82183">
      <w:pPr>
        <w:pStyle w:val="Standard"/>
        <w:spacing w:after="0"/>
        <w:ind w:left="0"/>
        <w:jc w:val="left"/>
        <w:rPr>
          <w:b/>
          <w:bCs/>
        </w:rPr>
      </w:pPr>
    </w:p>
    <w:p w14:paraId="7C4D0E1A" w14:textId="77777777" w:rsidR="00A82183" w:rsidRDefault="00000000">
      <w:pPr>
        <w:pStyle w:val="CdigoFonte"/>
        <w:spacing w:after="0"/>
        <w:ind w:left="99"/>
      </w:pPr>
      <w:r>
        <w:rPr>
          <w:color w:val="000080"/>
        </w:rPr>
        <w:t>```php</w:t>
      </w:r>
      <w:r>
        <w:rPr>
          <w:b/>
          <w:bCs/>
          <w:color w:val="000080"/>
        </w:rPr>
        <w:br/>
        <w:t xml:space="preserve">public function </w:t>
      </w:r>
      <w:r>
        <w:t>montarAcaoDocumentoAcessoExternoNegado(</w:t>
      </w:r>
      <w:r>
        <w:rPr>
          <w:color w:val="660000"/>
        </w:rPr>
        <w:t>$arrObjDocumentoAPI</w:t>
      </w:r>
      <w:r>
        <w:t>){</w:t>
      </w:r>
      <w:r>
        <w:br/>
        <w:t xml:space="preserve">  </w:t>
      </w:r>
      <w:r>
        <w:rPr>
          <w:color w:val="660000"/>
        </w:rPr>
        <w:t xml:space="preserve">$arrIcones </w:t>
      </w:r>
      <w:r>
        <w:t xml:space="preserve">= </w:t>
      </w:r>
      <w:r>
        <w:rPr>
          <w:b/>
          <w:bCs/>
          <w:color w:val="000080"/>
        </w:rPr>
        <w:t>array</w:t>
      </w:r>
      <w:r>
        <w:t>();</w:t>
      </w:r>
      <w:r>
        <w:br/>
        <w:t xml:space="preserve">  </w:t>
      </w:r>
      <w:r>
        <w:rPr>
          <w:b/>
          <w:bCs/>
          <w:color w:val="000080"/>
        </w:rPr>
        <w:t>foreach</w:t>
      </w:r>
      <w:r>
        <w:t>(</w:t>
      </w:r>
      <w:r>
        <w:rPr>
          <w:color w:val="660000"/>
        </w:rPr>
        <w:t xml:space="preserve">$arrObjDocumentoAPI </w:t>
      </w:r>
      <w:r>
        <w:rPr>
          <w:b/>
          <w:bCs/>
          <w:color w:val="000080"/>
        </w:rPr>
        <w:t xml:space="preserve">as </w:t>
      </w:r>
      <w:r>
        <w:rPr>
          <w:color w:val="660000"/>
        </w:rPr>
        <w:t>$objDocumentoAPI</w:t>
      </w:r>
      <w:r>
        <w:t>) {</w:t>
      </w:r>
      <w:r>
        <w:br/>
        <w:t xml:space="preserve">    </w:t>
      </w:r>
      <w:r>
        <w:rPr>
          <w:color w:val="660000"/>
        </w:rPr>
        <w:t>$arrIcones</w:t>
      </w:r>
      <w:r>
        <w:t>[</w:t>
      </w:r>
      <w:r>
        <w:rPr>
          <w:color w:val="660000"/>
        </w:rPr>
        <w:t>$objDocumentoAPI</w:t>
      </w:r>
      <w:r>
        <w:t xml:space="preserve">-&gt;getIdDocumento()][] = </w:t>
      </w:r>
      <w:r>
        <w:rPr>
          <w:b/>
          <w:bCs/>
          <w:color w:val="008000"/>
        </w:rPr>
        <w:t>'&lt;a href="javascript:void(0);" '</w:t>
      </w:r>
      <w:r>
        <w:t>.PaginaSEI::</w:t>
      </w:r>
      <w:r>
        <w:rPr>
          <w:i/>
          <w:iCs/>
        </w:rPr>
        <w:t>montarTitleTooltip</w:t>
      </w:r>
      <w:r>
        <w:t>(</w:t>
      </w:r>
      <w:r>
        <w:rPr>
          <w:b/>
          <w:bCs/>
          <w:color w:val="008000"/>
        </w:rPr>
        <w:t>'Ícone Ação Documento Acesso Externo Negado ABC'</w:t>
      </w:r>
      <w:r>
        <w:t>,</w:t>
      </w:r>
      <w:r>
        <w:rPr>
          <w:b/>
          <w:bCs/>
          <w:color w:val="008000"/>
        </w:rPr>
        <w:t>'Módulo ABC'</w:t>
      </w:r>
      <w:r>
        <w:t>).</w:t>
      </w:r>
      <w:r>
        <w:rPr>
          <w:b/>
          <w:bCs/>
          <w:color w:val="008000"/>
        </w:rPr>
        <w:t>'&gt;&lt;img src="modulos/abc/exemplo/svg/exemplo.svg" class="imagemStatus" /&gt;&lt;/a&gt;'</w:t>
      </w:r>
      <w:r>
        <w:t>;</w:t>
      </w:r>
      <w:r>
        <w:br/>
        <w:t xml:space="preserve">  }</w:t>
      </w:r>
      <w:r>
        <w:br/>
        <w:t xml:space="preserve">  </w:t>
      </w:r>
      <w:r>
        <w:rPr>
          <w:b/>
          <w:bCs/>
          <w:color w:val="000080"/>
        </w:rPr>
        <w:t xml:space="preserve">return </w:t>
      </w:r>
      <w:r>
        <w:rPr>
          <w:color w:val="660000"/>
        </w:rPr>
        <w:t>$arrIcones</w:t>
      </w:r>
      <w:r>
        <w:t>;</w:t>
      </w:r>
      <w:r>
        <w:br/>
        <w:t>}</w:t>
      </w:r>
      <w:r>
        <w:br/>
      </w:r>
      <w:r>
        <w:rPr>
          <w:color w:val="000080"/>
        </w:rPr>
        <w:t>```</w:t>
      </w:r>
    </w:p>
    <w:p w14:paraId="3322F7E7" w14:textId="77777777" w:rsidR="00A82183" w:rsidRDefault="00000000">
      <w:pPr>
        <w:spacing w:after="0"/>
      </w:pPr>
      <w:r>
        <w:rPr>
          <w:rFonts w:ascii="Courier New" w:eastAsia="Courier New" w:hAnsi="Courier New" w:cs="Courier New"/>
          <w:color w:val="000000"/>
          <w:sz w:val="18"/>
          <w:szCs w:val="16"/>
          <w:shd w:val="clear" w:color="auto" w:fill="F7FAFF"/>
        </w:rPr>
        <w:object w:dxaOrig="6824" w:dyaOrig="3005" w14:anchorId="0B3C73B3">
          <v:shape id="Picture 5" o:spid="_x0000_i1029" type="#_x0000_t75" style="width:341.25pt;height:150pt;visibility:visible;mso-wrap-style:square" o:ole="">
            <v:imagedata r:id="rId42" o:title=""/>
          </v:shape>
          <o:OLEObject Type="Embed" ProgID="PBrush" ShapeID="Picture 5" DrawAspect="Content" ObjectID="_1842213847" r:id="rId43"/>
        </w:object>
      </w:r>
    </w:p>
    <w:p w14:paraId="5F8D2784" w14:textId="77777777" w:rsidR="00A82183" w:rsidRDefault="00A82183"/>
    <w:p w14:paraId="4531E18C" w14:textId="77777777" w:rsidR="00A82183" w:rsidRDefault="00000000">
      <w:pPr>
        <w:pStyle w:val="Ttulo2"/>
      </w:pPr>
      <w:bookmarkStart w:id="3097" w:name="_Toc171671273"/>
      <w:bookmarkStart w:id="3098" w:name="__RefHeading___Toc28063_2823614150"/>
      <w:bookmarkStart w:id="3099" w:name="_Toc223560224"/>
      <w:bookmarkStart w:id="3100" w:name="_Toc223772330"/>
      <w:bookmarkStart w:id="3101" w:name="_Toc223782418"/>
      <w:bookmarkStart w:id="3102" w:name="_Toc223894900"/>
      <w:bookmarkStart w:id="3103" w:name="_Toc223911245"/>
      <w:bookmarkStart w:id="3104" w:name="_Toc224380067"/>
      <w:bookmarkStart w:id="3105" w:name="_Toc225675853"/>
      <w:bookmarkStart w:id="3106" w:name="_Toc225806815"/>
      <w:bookmarkStart w:id="3107" w:name="_Toc226042292"/>
      <w:bookmarkStart w:id="3108" w:name="_Toc226118121"/>
      <w:bookmarkStart w:id="3109" w:name="_Toc226422706"/>
      <w:bookmarkStart w:id="3110" w:name="_Toc226644529"/>
      <w:bookmarkStart w:id="3111" w:name="_Toc231601212"/>
      <w:r>
        <w:t>montarAcaoProcessoAnexadoAcessoExternoAutorizado</w:t>
      </w:r>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2C5CAF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5A69599" w14:textId="77777777" w:rsidR="00A82183" w:rsidRDefault="00000000">
            <w:pPr>
              <w:spacing w:after="0"/>
              <w:jc w:val="center"/>
            </w:pPr>
            <w:r>
              <w:t>Entrada</w:t>
            </w:r>
          </w:p>
        </w:tc>
      </w:tr>
      <w:tr w:rsidR="00A82183" w14:paraId="127C1D1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89BBA" w14:textId="77777777" w:rsidR="00A82183" w:rsidRDefault="00000000">
            <w:pPr>
              <w:spacing w:after="0"/>
            </w:pPr>
            <w:r>
              <w:t>arrProcedimentoAPI:</w:t>
            </w:r>
          </w:p>
          <w:p w14:paraId="5A4B36A4" w14:textId="77777777" w:rsidR="00A82183" w:rsidRDefault="00000000">
            <w:pPr>
              <w:pStyle w:val="PargrafodaLista"/>
              <w:numPr>
                <w:ilvl w:val="0"/>
                <w:numId w:val="90"/>
              </w:numPr>
              <w:spacing w:after="0"/>
            </w:pPr>
            <w:r>
              <w:t>Conjunto de ocorrências de ProcedimentoAPI preenchidas com: IdProcedimento, NumeroProtocolo, IdTipoProcedimento, NomeTipoProcedimento e NivelAcesso.</w:t>
            </w:r>
          </w:p>
        </w:tc>
      </w:tr>
      <w:tr w:rsidR="00A82183" w14:paraId="3266211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E753B06" w14:textId="77777777" w:rsidR="00A82183" w:rsidRDefault="00000000">
            <w:pPr>
              <w:spacing w:after="0"/>
              <w:jc w:val="center"/>
            </w:pPr>
            <w:r>
              <w:t>Saída</w:t>
            </w:r>
          </w:p>
        </w:tc>
      </w:tr>
      <w:tr w:rsidR="00A82183" w14:paraId="3E94C8F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FFC8C" w14:textId="77777777" w:rsidR="00A82183" w:rsidRDefault="00000000">
            <w:pPr>
              <w:spacing w:after="0"/>
            </w:pPr>
            <w:r>
              <w:t>arrIcones:</w:t>
            </w:r>
          </w:p>
          <w:p w14:paraId="67583922" w14:textId="77777777" w:rsidR="00A82183" w:rsidRDefault="00000000">
            <w:pPr>
              <w:pStyle w:val="PargrafodaLista"/>
              <w:numPr>
                <w:ilvl w:val="0"/>
                <w:numId w:val="90"/>
              </w:numPr>
              <w:spacing w:after="0"/>
              <w:contextualSpacing/>
            </w:pPr>
            <w:r>
              <w:lastRenderedPageBreak/>
              <w:t>Um array PHP indexado pelos IDs dos processos onde cada posição contém outro array com o conjunto de ícones para exibição. Processos que não devem exibir ícones do módulo não precisam estar no array. Para as imagens é recomendado utilizar o formato SVG com tamanho 24x24.</w:t>
            </w:r>
          </w:p>
        </w:tc>
      </w:tr>
    </w:tbl>
    <w:p w14:paraId="6CEF3A25" w14:textId="77777777" w:rsidR="00A82183" w:rsidRDefault="00000000">
      <w:pPr>
        <w:pStyle w:val="Standard"/>
        <w:spacing w:after="0"/>
        <w:ind w:left="0"/>
        <w:jc w:val="left"/>
        <w:rPr>
          <w:b/>
          <w:bCs/>
        </w:rPr>
      </w:pPr>
      <w:r>
        <w:rPr>
          <w:b/>
          <w:bCs/>
        </w:rPr>
        <w:lastRenderedPageBreak/>
        <w:t>Exemplo:</w:t>
      </w:r>
    </w:p>
    <w:p w14:paraId="30968C09" w14:textId="77777777" w:rsidR="00A82183" w:rsidRDefault="00A82183">
      <w:pPr>
        <w:pStyle w:val="Standard"/>
        <w:spacing w:after="0"/>
        <w:ind w:left="0"/>
        <w:jc w:val="left"/>
        <w:rPr>
          <w:b/>
          <w:bCs/>
        </w:rPr>
      </w:pPr>
    </w:p>
    <w:p w14:paraId="1A871302" w14:textId="77777777" w:rsidR="00A82183" w:rsidRDefault="00000000">
      <w:pPr>
        <w:pStyle w:val="CdigoFonte"/>
        <w:spacing w:after="0"/>
        <w:ind w:left="99"/>
      </w:pPr>
      <w:r>
        <w:rPr>
          <w:color w:val="000080"/>
        </w:rPr>
        <w:t>```php</w:t>
      </w:r>
      <w:r>
        <w:rPr>
          <w:b/>
          <w:bCs/>
          <w:color w:val="000080"/>
        </w:rPr>
        <w:br/>
        <w:t xml:space="preserve">public function </w:t>
      </w:r>
      <w:r>
        <w:t>montarAcaoProcessoAnexadoAcessoExternoAutorizado(</w:t>
      </w:r>
      <w:r>
        <w:rPr>
          <w:color w:val="660000"/>
        </w:rPr>
        <w:t>$arrObjProcedimentoAPI</w:t>
      </w:r>
      <w:r>
        <w:t>){</w:t>
      </w:r>
      <w:r>
        <w:br/>
        <w:t xml:space="preserve">  </w:t>
      </w:r>
      <w:r>
        <w:rPr>
          <w:color w:val="660000"/>
        </w:rPr>
        <w:t xml:space="preserve">$arrIcones </w:t>
      </w:r>
      <w:r>
        <w:t xml:space="preserve">= </w:t>
      </w:r>
      <w:r>
        <w:rPr>
          <w:b/>
          <w:bCs/>
          <w:color w:val="000080"/>
        </w:rPr>
        <w:t>array</w:t>
      </w:r>
      <w:r>
        <w:t>();</w:t>
      </w:r>
      <w:r>
        <w:br/>
        <w:t xml:space="preserve">  </w:t>
      </w:r>
      <w:r>
        <w:rPr>
          <w:b/>
          <w:bCs/>
          <w:color w:val="000080"/>
        </w:rPr>
        <w:t>foreach</w:t>
      </w:r>
      <w:r>
        <w:t>(</w:t>
      </w:r>
      <w:r>
        <w:rPr>
          <w:color w:val="660000"/>
        </w:rPr>
        <w:t xml:space="preserve">$arrObjProcedimentoAPI </w:t>
      </w:r>
      <w:r>
        <w:rPr>
          <w:b/>
          <w:bCs/>
          <w:color w:val="000080"/>
        </w:rPr>
        <w:t xml:space="preserve">as </w:t>
      </w:r>
      <w:r>
        <w:rPr>
          <w:color w:val="660000"/>
        </w:rPr>
        <w:t>$objProcedimentoAPI</w:t>
      </w:r>
      <w:r>
        <w:t>) {</w:t>
      </w:r>
      <w:r>
        <w:br/>
        <w:t xml:space="preserve">    </w:t>
      </w:r>
      <w:r>
        <w:rPr>
          <w:color w:val="660000"/>
        </w:rPr>
        <w:t>$arrIcones</w:t>
      </w:r>
      <w:r>
        <w:t>[</w:t>
      </w:r>
      <w:r>
        <w:rPr>
          <w:color w:val="660000"/>
        </w:rPr>
        <w:t>$objProcedimentoAPI</w:t>
      </w:r>
      <w:r>
        <w:t xml:space="preserve">-&gt;getIdProcedimento()][] = </w:t>
      </w:r>
      <w:r>
        <w:rPr>
          <w:b/>
          <w:bCs/>
          <w:color w:val="008000"/>
        </w:rPr>
        <w:t>'&lt;a href="javascript:void(0);" '</w:t>
      </w:r>
      <w:r>
        <w:t>.PaginaSEI::</w:t>
      </w:r>
      <w:r>
        <w:rPr>
          <w:i/>
          <w:iCs/>
        </w:rPr>
        <w:t>montarTitleTooltip</w:t>
      </w:r>
      <w:r>
        <w:t>(</w:t>
      </w:r>
      <w:r>
        <w:rPr>
          <w:b/>
          <w:bCs/>
          <w:color w:val="008000"/>
        </w:rPr>
        <w:t>'Ícone Ação Processo Anexado Acesso Externo Autorizado ABC'</w:t>
      </w:r>
      <w:r>
        <w:t>,</w:t>
      </w:r>
      <w:r>
        <w:rPr>
          <w:b/>
          <w:bCs/>
          <w:color w:val="008000"/>
        </w:rPr>
        <w:t>'Módulo ABC'</w:t>
      </w:r>
      <w:r>
        <w:t>).</w:t>
      </w:r>
      <w:r>
        <w:rPr>
          <w:b/>
          <w:bCs/>
          <w:color w:val="008000"/>
        </w:rPr>
        <w:t>'&gt;&lt;img src="modulos/abc/exemplo/svg/exemplo.svg" class="imagemStatus" /&gt;&lt;/a&gt;'</w:t>
      </w:r>
      <w:r>
        <w:t>;</w:t>
      </w:r>
      <w:r>
        <w:br/>
        <w:t xml:space="preserve">  }</w:t>
      </w:r>
      <w:r>
        <w:br/>
        <w:t xml:space="preserve">  </w:t>
      </w:r>
      <w:r>
        <w:rPr>
          <w:b/>
          <w:bCs/>
          <w:color w:val="000080"/>
        </w:rPr>
        <w:t xml:space="preserve">return </w:t>
      </w:r>
      <w:r>
        <w:rPr>
          <w:color w:val="660000"/>
        </w:rPr>
        <w:t>$arrIcones</w:t>
      </w:r>
      <w:r>
        <w:t>;</w:t>
      </w:r>
      <w:r>
        <w:br/>
        <w:t>}</w:t>
      </w:r>
      <w:r>
        <w:br/>
      </w:r>
      <w:r>
        <w:rPr>
          <w:color w:val="000080"/>
        </w:rPr>
        <w:t>```</w:t>
      </w:r>
    </w:p>
    <w:p w14:paraId="4AF0F01E" w14:textId="77777777" w:rsidR="00A82183" w:rsidRDefault="00000000">
      <w:pPr>
        <w:spacing w:after="0"/>
      </w:pPr>
      <w:r>
        <w:rPr>
          <w:rFonts w:ascii="Courier New" w:eastAsia="Courier New" w:hAnsi="Courier New" w:cs="Courier New"/>
          <w:sz w:val="20"/>
          <w:szCs w:val="20"/>
        </w:rPr>
        <w:object w:dxaOrig="6824" w:dyaOrig="3544" w14:anchorId="292F4629">
          <v:shape id="Picture 6" o:spid="_x0000_i1030" type="#_x0000_t75" style="width:341.25pt;height:177pt;visibility:visible;mso-wrap-style:square" o:ole="">
            <v:imagedata r:id="rId44" o:title=""/>
          </v:shape>
          <o:OLEObject Type="Embed" ProgID="PBrush" ShapeID="Picture 6" DrawAspect="Content" ObjectID="_1842213848" r:id="rId45"/>
        </w:object>
      </w:r>
    </w:p>
    <w:p w14:paraId="1838982D" w14:textId="77777777" w:rsidR="00A82183" w:rsidRDefault="00A82183"/>
    <w:p w14:paraId="4E32B1B1" w14:textId="77777777" w:rsidR="00A82183" w:rsidRDefault="00000000">
      <w:pPr>
        <w:pStyle w:val="Ttulo2"/>
      </w:pPr>
      <w:bookmarkStart w:id="3112" w:name="_Toc171671274"/>
      <w:bookmarkStart w:id="3113" w:name="__RefHeading___Toc28061_2823614150"/>
      <w:bookmarkStart w:id="3114" w:name="_Toc223560225"/>
      <w:bookmarkStart w:id="3115" w:name="_Toc223772331"/>
      <w:bookmarkStart w:id="3116" w:name="_Toc223782419"/>
      <w:bookmarkStart w:id="3117" w:name="_Toc223894901"/>
      <w:bookmarkStart w:id="3118" w:name="_Toc223911246"/>
      <w:bookmarkStart w:id="3119" w:name="_Toc224380068"/>
      <w:bookmarkStart w:id="3120" w:name="_Toc225675854"/>
      <w:bookmarkStart w:id="3121" w:name="_Toc225806816"/>
      <w:bookmarkStart w:id="3122" w:name="_Toc226042293"/>
      <w:bookmarkStart w:id="3123" w:name="_Toc226118122"/>
      <w:bookmarkStart w:id="3124" w:name="_Toc226422707"/>
      <w:bookmarkStart w:id="3125" w:name="_Toc226644530"/>
      <w:bookmarkStart w:id="3126" w:name="_Toc231601213"/>
      <w:r>
        <w:t>montarAcaoProcessoAnexadoAcessoExternoNegado</w:t>
      </w:r>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14B191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9D7A7C0" w14:textId="77777777" w:rsidR="00A82183" w:rsidRDefault="00000000">
            <w:pPr>
              <w:spacing w:after="0"/>
              <w:jc w:val="center"/>
            </w:pPr>
            <w:r>
              <w:t>Entrada</w:t>
            </w:r>
          </w:p>
        </w:tc>
      </w:tr>
      <w:tr w:rsidR="00A82183" w14:paraId="2955928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D4A03" w14:textId="77777777" w:rsidR="00A82183" w:rsidRDefault="00000000">
            <w:pPr>
              <w:spacing w:after="0"/>
            </w:pPr>
            <w:r>
              <w:t>arrProcedimentoAPI:</w:t>
            </w:r>
          </w:p>
          <w:p w14:paraId="7DDD2EB3" w14:textId="77777777" w:rsidR="00A82183" w:rsidRDefault="00000000">
            <w:pPr>
              <w:pStyle w:val="PargrafodaLista"/>
              <w:numPr>
                <w:ilvl w:val="0"/>
                <w:numId w:val="90"/>
              </w:numPr>
              <w:spacing w:after="0"/>
            </w:pPr>
            <w:r>
              <w:t>Conjunto de ocorrências de ProcedimentoAPI preenchidas com: IdProcedimento, NumeroProtocolo, IdTipoProcedimento, NomeTipoProcedimento e NivelAcesso.</w:t>
            </w:r>
          </w:p>
        </w:tc>
      </w:tr>
      <w:tr w:rsidR="00A82183" w14:paraId="6471058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2E2DE25" w14:textId="77777777" w:rsidR="00A82183" w:rsidRDefault="00000000">
            <w:pPr>
              <w:spacing w:after="0"/>
              <w:jc w:val="center"/>
            </w:pPr>
            <w:r>
              <w:t>Saída</w:t>
            </w:r>
          </w:p>
        </w:tc>
      </w:tr>
      <w:tr w:rsidR="00A82183" w14:paraId="4B96946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D44C9" w14:textId="77777777" w:rsidR="00A82183" w:rsidRDefault="00000000">
            <w:pPr>
              <w:spacing w:after="0"/>
            </w:pPr>
            <w:r>
              <w:t>arrIcones:</w:t>
            </w:r>
          </w:p>
          <w:p w14:paraId="4F74B6D3" w14:textId="77777777" w:rsidR="00A82183" w:rsidRDefault="00000000">
            <w:pPr>
              <w:pStyle w:val="PargrafodaLista"/>
              <w:numPr>
                <w:ilvl w:val="0"/>
                <w:numId w:val="90"/>
              </w:numPr>
              <w:spacing w:after="0"/>
              <w:contextualSpacing/>
            </w:pPr>
            <w:r>
              <w:t>Um array PHP indexado pelos IDs dos processos onde cada posição contém outro array com o conjunto de ícones para exibição. Processos que não devem exibir ícones do módulo não precisam estar no array. Para as imagens é recomendado utilizar o formato SVG com tamanho 24x24.</w:t>
            </w:r>
          </w:p>
        </w:tc>
      </w:tr>
    </w:tbl>
    <w:p w14:paraId="6AC7B510" w14:textId="77777777" w:rsidR="00A82183" w:rsidRDefault="00000000">
      <w:pPr>
        <w:pStyle w:val="Standard"/>
        <w:spacing w:after="0"/>
        <w:ind w:left="0"/>
        <w:jc w:val="left"/>
        <w:rPr>
          <w:b/>
          <w:bCs/>
        </w:rPr>
      </w:pPr>
      <w:r>
        <w:rPr>
          <w:b/>
          <w:bCs/>
        </w:rPr>
        <w:t>Exemplo:</w:t>
      </w:r>
    </w:p>
    <w:p w14:paraId="0A7A26DE" w14:textId="77777777" w:rsidR="00A82183" w:rsidRDefault="00A82183">
      <w:pPr>
        <w:pStyle w:val="Standard"/>
        <w:spacing w:after="0"/>
        <w:ind w:left="0"/>
        <w:jc w:val="left"/>
        <w:rPr>
          <w:b/>
          <w:bCs/>
        </w:rPr>
      </w:pPr>
    </w:p>
    <w:p w14:paraId="0B31D676" w14:textId="77777777" w:rsidR="00A82183" w:rsidRDefault="00000000">
      <w:pPr>
        <w:pStyle w:val="CdigoFonte"/>
        <w:spacing w:after="0"/>
        <w:ind w:left="99"/>
      </w:pPr>
      <w:r>
        <w:rPr>
          <w:color w:val="000080"/>
        </w:rPr>
        <w:t>```php</w:t>
      </w:r>
      <w:r>
        <w:rPr>
          <w:b/>
          <w:bCs/>
          <w:color w:val="000080"/>
        </w:rPr>
        <w:br/>
        <w:t xml:space="preserve">public function </w:t>
      </w:r>
      <w:r>
        <w:t>montarAcaoProcessoAnexadoAcessoExternoNegado(</w:t>
      </w:r>
      <w:r>
        <w:rPr>
          <w:color w:val="660000"/>
        </w:rPr>
        <w:t>$arrObjProcedimentoAPI</w:t>
      </w:r>
      <w:r>
        <w:t>){</w:t>
      </w:r>
      <w:r>
        <w:br/>
        <w:t xml:space="preserve">  </w:t>
      </w:r>
      <w:r>
        <w:rPr>
          <w:color w:val="660000"/>
        </w:rPr>
        <w:t xml:space="preserve">$arrIcones </w:t>
      </w:r>
      <w:r>
        <w:t xml:space="preserve">= </w:t>
      </w:r>
      <w:r>
        <w:rPr>
          <w:b/>
          <w:bCs/>
          <w:color w:val="000080"/>
        </w:rPr>
        <w:t>array</w:t>
      </w:r>
      <w:r>
        <w:t>();</w:t>
      </w:r>
      <w:r>
        <w:br/>
        <w:t xml:space="preserve">  </w:t>
      </w:r>
      <w:r>
        <w:rPr>
          <w:b/>
          <w:bCs/>
          <w:color w:val="000080"/>
        </w:rPr>
        <w:t>foreach</w:t>
      </w:r>
      <w:r>
        <w:t>(</w:t>
      </w:r>
      <w:r>
        <w:rPr>
          <w:color w:val="660000"/>
        </w:rPr>
        <w:t xml:space="preserve">$arrObjProcedimentoAPI </w:t>
      </w:r>
      <w:r>
        <w:rPr>
          <w:b/>
          <w:bCs/>
          <w:color w:val="000080"/>
        </w:rPr>
        <w:t xml:space="preserve">as </w:t>
      </w:r>
      <w:r>
        <w:rPr>
          <w:color w:val="660000"/>
        </w:rPr>
        <w:t>$objProcedimentoAPI</w:t>
      </w:r>
      <w:r>
        <w:t>) {</w:t>
      </w:r>
      <w:r>
        <w:br/>
        <w:t xml:space="preserve">    </w:t>
      </w:r>
      <w:r>
        <w:rPr>
          <w:color w:val="660000"/>
        </w:rPr>
        <w:t>$arrIcones</w:t>
      </w:r>
      <w:r>
        <w:t>[</w:t>
      </w:r>
      <w:r>
        <w:rPr>
          <w:color w:val="660000"/>
        </w:rPr>
        <w:t>$objProcedimentoAPI</w:t>
      </w:r>
      <w:r>
        <w:t xml:space="preserve">-&gt;getIdProcedimento()][] = </w:t>
      </w:r>
      <w:r>
        <w:rPr>
          <w:b/>
          <w:bCs/>
          <w:color w:val="008000"/>
        </w:rPr>
        <w:t>'&lt;a href="javascript:void(0);" '</w:t>
      </w:r>
      <w:r>
        <w:t>.PaginaSEI::</w:t>
      </w:r>
      <w:r>
        <w:rPr>
          <w:i/>
          <w:iCs/>
        </w:rPr>
        <w:t>montarTitleTooltip</w:t>
      </w:r>
      <w:r>
        <w:t>(</w:t>
      </w:r>
      <w:r>
        <w:rPr>
          <w:b/>
          <w:bCs/>
          <w:color w:val="008000"/>
        </w:rPr>
        <w:t>'Ícone Ação Processo Anexado Acesso Externo Negado ABC'</w:t>
      </w:r>
      <w:r>
        <w:t>,</w:t>
      </w:r>
      <w:r>
        <w:rPr>
          <w:b/>
          <w:bCs/>
          <w:color w:val="008000"/>
        </w:rPr>
        <w:t>'Módulo ABC'</w:t>
      </w:r>
      <w:r>
        <w:t>).</w:t>
      </w:r>
      <w:r>
        <w:rPr>
          <w:b/>
          <w:bCs/>
          <w:color w:val="008000"/>
        </w:rPr>
        <w:t>'&gt;&lt;img src="modulos/abc/exemplo/svg/exemplo.svg" class="imagemStatus" /&gt;&lt;/a&gt;'</w:t>
      </w:r>
      <w:r>
        <w:t>;</w:t>
      </w:r>
      <w:r>
        <w:br/>
        <w:t xml:space="preserve">  }</w:t>
      </w:r>
      <w:r>
        <w:br/>
        <w:t xml:space="preserve">  </w:t>
      </w:r>
      <w:r>
        <w:rPr>
          <w:b/>
          <w:bCs/>
          <w:color w:val="000080"/>
        </w:rPr>
        <w:t xml:space="preserve">return </w:t>
      </w:r>
      <w:r>
        <w:rPr>
          <w:color w:val="660000"/>
        </w:rPr>
        <w:t>$arrIcones</w:t>
      </w:r>
      <w:r>
        <w:t>;</w:t>
      </w:r>
      <w:r>
        <w:br/>
        <w:t>}</w:t>
      </w:r>
      <w:r>
        <w:br/>
      </w:r>
      <w:r>
        <w:rPr>
          <w:color w:val="000080"/>
        </w:rPr>
        <w:t>```</w:t>
      </w:r>
    </w:p>
    <w:p w14:paraId="11FD2F1B" w14:textId="77777777" w:rsidR="00A82183" w:rsidRDefault="00000000">
      <w:pPr>
        <w:spacing w:after="0"/>
      </w:pPr>
      <w:r>
        <w:rPr>
          <w:rFonts w:ascii="Courier New" w:eastAsia="Courier New" w:hAnsi="Courier New" w:cs="Courier New"/>
          <w:sz w:val="20"/>
          <w:szCs w:val="20"/>
        </w:rPr>
        <w:object w:dxaOrig="7250" w:dyaOrig="3669" w14:anchorId="15A36C36">
          <v:shape id="Picture 7" o:spid="_x0000_i1031" type="#_x0000_t75" style="width:362.25pt;height:183.75pt;visibility:visible;mso-wrap-style:square" o:ole="">
            <v:imagedata r:id="rId46" o:title=""/>
          </v:shape>
          <o:OLEObject Type="Embed" ProgID="PBrush" ShapeID="Picture 7" DrawAspect="Content" ObjectID="_1842213849" r:id="rId47"/>
        </w:object>
      </w:r>
    </w:p>
    <w:p w14:paraId="3904E82A" w14:textId="77777777" w:rsidR="00A82183" w:rsidRDefault="00A82183">
      <w:pPr>
        <w:rPr>
          <w:shd w:val="clear" w:color="auto" w:fill="FFFF00"/>
        </w:rPr>
      </w:pPr>
    </w:p>
    <w:p w14:paraId="0C4B666F" w14:textId="77777777" w:rsidR="00A82183" w:rsidRDefault="00000000">
      <w:pPr>
        <w:pStyle w:val="Ttulo2"/>
      </w:pPr>
      <w:bookmarkStart w:id="3127" w:name="_Toc171671275"/>
      <w:bookmarkStart w:id="3128" w:name="__RefHeading___Toc28059_2823614150"/>
      <w:bookmarkStart w:id="3129" w:name="_Toc223560226"/>
      <w:bookmarkStart w:id="3130" w:name="_Toc223772332"/>
      <w:bookmarkStart w:id="3131" w:name="_Toc223782420"/>
      <w:bookmarkStart w:id="3132" w:name="_Toc223894902"/>
      <w:bookmarkStart w:id="3133" w:name="_Toc223911247"/>
      <w:bookmarkStart w:id="3134" w:name="_Toc224380069"/>
      <w:bookmarkStart w:id="3135" w:name="_Toc225675855"/>
      <w:bookmarkStart w:id="3136" w:name="_Toc225806817"/>
      <w:bookmarkStart w:id="3137" w:name="_Toc226042294"/>
      <w:bookmarkStart w:id="3138" w:name="_Toc226118123"/>
      <w:bookmarkStart w:id="3139" w:name="_Toc226422708"/>
      <w:bookmarkStart w:id="3140" w:name="_Toc226644531"/>
      <w:bookmarkStart w:id="3141" w:name="_Toc231601214"/>
      <w:r>
        <w:t>montarAcaoPublicacao</w:t>
      </w:r>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8C4DA3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3A55544" w14:textId="77777777" w:rsidR="00A82183" w:rsidRDefault="00000000">
            <w:pPr>
              <w:spacing w:after="0"/>
              <w:jc w:val="center"/>
            </w:pPr>
            <w:r>
              <w:t>Entrada</w:t>
            </w:r>
          </w:p>
        </w:tc>
      </w:tr>
      <w:tr w:rsidR="00A82183" w14:paraId="77BF0E9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5030A" w14:textId="77777777" w:rsidR="00A82183" w:rsidRDefault="00000000">
            <w:pPr>
              <w:spacing w:after="0"/>
            </w:pPr>
            <w:r>
              <w:t>arrObjPublicacaoAPI:</w:t>
            </w:r>
          </w:p>
          <w:p w14:paraId="3C828F45" w14:textId="77777777" w:rsidR="00A82183" w:rsidRDefault="00000000">
            <w:pPr>
              <w:pStyle w:val="PargrafodaLista"/>
              <w:numPr>
                <w:ilvl w:val="0"/>
                <w:numId w:val="90"/>
              </w:numPr>
              <w:spacing w:after="0"/>
            </w:pPr>
            <w:r>
              <w:t>Conjunto de ocorrências de PublicacaoAPI preenchidas com: IdPublicacao, IdDocumento e Estado.</w:t>
            </w:r>
          </w:p>
        </w:tc>
      </w:tr>
      <w:tr w:rsidR="00A82183" w14:paraId="74648D3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7A0F1AE" w14:textId="77777777" w:rsidR="00A82183" w:rsidRDefault="00000000">
            <w:pPr>
              <w:spacing w:after="0"/>
              <w:jc w:val="center"/>
            </w:pPr>
            <w:r>
              <w:t>Saída</w:t>
            </w:r>
          </w:p>
        </w:tc>
      </w:tr>
      <w:tr w:rsidR="00A82183" w14:paraId="0ACE438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AF55C" w14:textId="77777777" w:rsidR="00A82183" w:rsidRDefault="00000000">
            <w:pPr>
              <w:spacing w:after="0"/>
            </w:pPr>
            <w:r>
              <w:t>arrIcones:</w:t>
            </w:r>
          </w:p>
          <w:p w14:paraId="7DF3BE08" w14:textId="77777777" w:rsidR="00A82183" w:rsidRDefault="00000000">
            <w:pPr>
              <w:pStyle w:val="PargrafodaLista"/>
              <w:numPr>
                <w:ilvl w:val="0"/>
                <w:numId w:val="90"/>
              </w:numPr>
              <w:spacing w:after="0"/>
              <w:contextualSpacing/>
            </w:pPr>
            <w:r>
              <w:t>Um array PHP indexado pelos IDs das publicações que possuem ações liberadas pelo módulo. Cada posição contém outro array com o conjunto de ícones para exibição. Para as imagens é recomendado utilizar o formato SVG com tamanho 24x24.</w:t>
            </w:r>
          </w:p>
        </w:tc>
      </w:tr>
    </w:tbl>
    <w:p w14:paraId="26014705" w14:textId="77777777" w:rsidR="00A82183" w:rsidRDefault="00000000">
      <w:pPr>
        <w:pStyle w:val="Standard"/>
        <w:spacing w:after="0"/>
        <w:ind w:left="0"/>
        <w:jc w:val="left"/>
        <w:rPr>
          <w:b/>
          <w:bCs/>
        </w:rPr>
      </w:pPr>
      <w:r>
        <w:rPr>
          <w:b/>
          <w:bCs/>
        </w:rPr>
        <w:t>Exemplo:</w:t>
      </w:r>
    </w:p>
    <w:p w14:paraId="1A0E4E68" w14:textId="77777777" w:rsidR="00A82183" w:rsidRDefault="00A82183">
      <w:pPr>
        <w:pStyle w:val="Standard"/>
        <w:spacing w:after="0"/>
        <w:ind w:left="0"/>
        <w:jc w:val="left"/>
        <w:rPr>
          <w:b/>
          <w:bCs/>
        </w:rPr>
      </w:pPr>
    </w:p>
    <w:p w14:paraId="31E2991D" w14:textId="77777777" w:rsidR="00A82183" w:rsidRDefault="00000000">
      <w:pPr>
        <w:pStyle w:val="PreformattedText"/>
        <w:spacing w:after="0"/>
        <w:ind w:left="99"/>
        <w:jc w:val="left"/>
        <w:rPr>
          <w:color w:val="000080"/>
        </w:rPr>
      </w:pPr>
      <w:r>
        <w:rPr>
          <w:color w:val="000080"/>
        </w:rPr>
        <w:t>```php</w:t>
      </w:r>
    </w:p>
    <w:p w14:paraId="5D18C340" w14:textId="77777777" w:rsidR="00A82183" w:rsidRDefault="00000000">
      <w:pPr>
        <w:pStyle w:val="PreformattedText"/>
        <w:spacing w:after="0"/>
        <w:ind w:left="99"/>
        <w:jc w:val="left"/>
      </w:pPr>
      <w:r>
        <w:rPr>
          <w:rFonts w:ascii="Courier New" w:hAnsi="Courier New"/>
          <w:b/>
          <w:color w:val="000080"/>
          <w:sz w:val="18"/>
          <w:szCs w:val="18"/>
          <w:shd w:val="clear" w:color="auto" w:fill="F7FAFF"/>
        </w:rPr>
        <w:t xml:space="preserve">public function </w:t>
      </w:r>
      <w:r>
        <w:rPr>
          <w:rFonts w:ascii="Courier New" w:hAnsi="Courier New"/>
          <w:color w:val="000000"/>
          <w:sz w:val="18"/>
          <w:szCs w:val="18"/>
          <w:shd w:val="clear" w:color="auto" w:fill="F7FAFF"/>
        </w:rPr>
        <w:t>montarAcaoPublicacao(</w:t>
      </w:r>
      <w:r>
        <w:rPr>
          <w:rFonts w:ascii="Courier New" w:hAnsi="Courier New"/>
          <w:color w:val="660000"/>
          <w:sz w:val="18"/>
          <w:szCs w:val="18"/>
          <w:shd w:val="clear" w:color="auto" w:fill="F7FAFF"/>
        </w:rPr>
        <w:t>$arrObjPublicacaoAPI</w:t>
      </w:r>
      <w:r>
        <w:rPr>
          <w:rFonts w:ascii="Courier New" w:hAnsi="Courier New"/>
          <w:color w:val="000000"/>
          <w:sz w:val="18"/>
          <w:szCs w:val="18"/>
          <w:shd w:val="clear" w:color="auto" w:fill="F7FAFF"/>
        </w:rPr>
        <w:t>){</w:t>
      </w:r>
    </w:p>
    <w:p w14:paraId="1A0766AA" w14:textId="77777777" w:rsidR="00A82183" w:rsidRDefault="00A82183">
      <w:pPr>
        <w:pStyle w:val="PreformattedText"/>
        <w:spacing w:after="0"/>
        <w:ind w:left="99"/>
      </w:pPr>
    </w:p>
    <w:p w14:paraId="28FA3744"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$arrIcones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2226E553" w14:textId="77777777" w:rsidR="00A82183" w:rsidRDefault="00A82183">
      <w:pPr>
        <w:pStyle w:val="PreformattedText"/>
        <w:shd w:val="clear" w:color="auto" w:fill="FFFFFF"/>
        <w:spacing w:after="0"/>
      </w:pPr>
    </w:p>
    <w:p w14:paraId="49386EC7"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b/>
          <w:color w:val="000080"/>
          <w:sz w:val="18"/>
          <w:szCs w:val="18"/>
          <w:shd w:val="clear" w:color="auto" w:fill="F7FAFF"/>
        </w:rPr>
        <w:t>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$arrObjPublicacaoAPI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 {</w:t>
      </w:r>
    </w:p>
    <w:p w14:paraId="14FEA907"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color w:val="660000"/>
          <w:sz w:val="18"/>
          <w:szCs w:val="18"/>
          <w:shd w:val="clear" w:color="auto" w:fill="F7FAFF"/>
        </w:rPr>
        <w:t>$arrIcones</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 xml:space="preserve">-&gt;getIdPublicacao()][] = </w:t>
      </w:r>
      <w:r>
        <w:rPr>
          <w:rFonts w:ascii="Courier New" w:hAnsi="Courier New"/>
          <w:b/>
          <w:color w:val="008000"/>
          <w:sz w:val="18"/>
          <w:szCs w:val="18"/>
          <w:shd w:val="clear" w:color="auto" w:fill="F7FAFF"/>
        </w:rPr>
        <w:t>'&lt;a href="javascript:void(0);" '</w:t>
      </w:r>
      <w:r>
        <w:rPr>
          <w:rFonts w:ascii="Courier New" w:hAnsi="Courier New"/>
          <w:color w:val="000000"/>
          <w:sz w:val="18"/>
          <w:szCs w:val="18"/>
          <w:shd w:val="clear" w:color="auto" w:fill="F7FAFF"/>
        </w:rPr>
        <w:t>.PaginaSEI::</w:t>
      </w:r>
      <w:r>
        <w:rPr>
          <w:rFonts w:ascii="Courier New" w:hAnsi="Courier New"/>
          <w:i/>
          <w:color w:val="000000"/>
          <w:sz w:val="18"/>
          <w:szCs w:val="18"/>
          <w:shd w:val="clear" w:color="auto" w:fill="F7FAFF"/>
        </w:rPr>
        <w:t>montarTitleTooltip</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'Ícone Ação Publicação ABC'</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'Módulo ABC'</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'&gt;&lt;img src="modulos/abc/exemplo/svg/exemplo.svg" class="imagemStatus" /&gt;&lt;/a&gt;'</w:t>
      </w:r>
      <w:r>
        <w:rPr>
          <w:rFonts w:ascii="Courier New" w:hAnsi="Courier New"/>
          <w:color w:val="000000"/>
          <w:sz w:val="18"/>
          <w:szCs w:val="18"/>
          <w:shd w:val="clear" w:color="auto" w:fill="F7FAFF"/>
        </w:rPr>
        <w:t>;</w:t>
      </w:r>
    </w:p>
    <w:p w14:paraId="08A73821"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12210183"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$arrIcones</w:t>
      </w:r>
      <w:r>
        <w:rPr>
          <w:rFonts w:ascii="Courier New" w:hAnsi="Courier New"/>
          <w:color w:val="000000"/>
          <w:sz w:val="18"/>
          <w:szCs w:val="18"/>
          <w:shd w:val="clear" w:color="auto" w:fill="F7FAFF"/>
        </w:rPr>
        <w:t>;</w:t>
      </w:r>
    </w:p>
    <w:p w14:paraId="1743C8EC" w14:textId="77777777" w:rsidR="00A82183" w:rsidRDefault="00000000">
      <w:pPr>
        <w:pStyle w:val="PreformattedText"/>
        <w:shd w:val="clear" w:color="auto" w:fill="FFFFFF"/>
        <w:spacing w:after="0"/>
      </w:pP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80"/>
        </w:rPr>
        <w:t>```</w:t>
      </w:r>
    </w:p>
    <w:p w14:paraId="1E7FC068" w14:textId="77777777" w:rsidR="00A82183" w:rsidRDefault="00000000">
      <w:pPr>
        <w:spacing w:after="0"/>
      </w:pPr>
      <w:r>
        <w:rPr>
          <w:rFonts w:ascii="Liberation Mono" w:eastAsia="Liberation Mono" w:hAnsi="Liberation Mono" w:cs="Liberation Mono"/>
          <w:sz w:val="20"/>
          <w:szCs w:val="20"/>
        </w:rPr>
        <w:object w:dxaOrig="8903" w:dyaOrig="1891" w14:anchorId="397B1AE0">
          <v:shape id="Picture 8" o:spid="_x0000_i1032" type="#_x0000_t75" style="width:445.5pt;height:94.5pt;visibility:visible;mso-wrap-style:square" o:ole="">
            <v:imagedata r:id="rId48" o:title=""/>
          </v:shape>
          <o:OLEObject Type="Embed" ProgID="PBrush" ShapeID="Picture 8" DrawAspect="Content" ObjectID="_1842213850" r:id="rId49"/>
        </w:object>
      </w:r>
    </w:p>
    <w:p w14:paraId="260511E0" w14:textId="77777777" w:rsidR="00A82183" w:rsidRDefault="00A82183"/>
    <w:p w14:paraId="2B8B8BC7" w14:textId="77777777" w:rsidR="00A82183" w:rsidRDefault="00000000">
      <w:pPr>
        <w:pStyle w:val="Ttulo2"/>
      </w:pPr>
      <w:bookmarkStart w:id="3142" w:name="_Toc171671276"/>
      <w:bookmarkStart w:id="3143" w:name="__RefHeading___Toc28057_2823614150"/>
      <w:bookmarkStart w:id="3144" w:name="_Toc223560227"/>
      <w:bookmarkStart w:id="3145" w:name="_Toc223772333"/>
      <w:bookmarkStart w:id="3146" w:name="_Toc223782421"/>
      <w:bookmarkStart w:id="3147" w:name="_Toc223894903"/>
      <w:bookmarkStart w:id="3148" w:name="_Toc223911248"/>
      <w:bookmarkStart w:id="3149" w:name="_Toc224380070"/>
      <w:bookmarkStart w:id="3150" w:name="_Toc225675856"/>
      <w:bookmarkStart w:id="3151" w:name="_Toc225806818"/>
      <w:bookmarkStart w:id="3152" w:name="_Toc226042295"/>
      <w:bookmarkStart w:id="3153" w:name="_Toc226118124"/>
      <w:bookmarkStart w:id="3154" w:name="_Toc226422709"/>
      <w:bookmarkStart w:id="3155" w:name="_Toc226644532"/>
      <w:bookmarkStart w:id="3156" w:name="_Toc231601215"/>
      <w:r>
        <w:t>montarAcaoVeiculoPublicacao</w:t>
      </w:r>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830013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37E1D1F" w14:textId="77777777" w:rsidR="00A82183" w:rsidRDefault="00000000">
            <w:pPr>
              <w:spacing w:after="0"/>
              <w:jc w:val="center"/>
            </w:pPr>
            <w:r>
              <w:t>Entrada</w:t>
            </w:r>
          </w:p>
        </w:tc>
      </w:tr>
      <w:tr w:rsidR="00A82183" w14:paraId="2B72E17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B2B04" w14:textId="77777777" w:rsidR="00A82183" w:rsidRDefault="00000000">
            <w:pPr>
              <w:spacing w:after="0"/>
            </w:pPr>
            <w:r>
              <w:t>arrObjVeiculoPublicacaoAPI:</w:t>
            </w:r>
          </w:p>
          <w:p w14:paraId="559E0D59" w14:textId="77777777" w:rsidR="00A82183" w:rsidRDefault="00000000">
            <w:pPr>
              <w:pStyle w:val="PargrafodaLista"/>
              <w:numPr>
                <w:ilvl w:val="0"/>
                <w:numId w:val="90"/>
              </w:numPr>
              <w:spacing w:after="0"/>
            </w:pPr>
            <w:r>
              <w:t>Conjunto de ocorrências de VeiculoPublicacaoAPI preenchidas com: IdVeiculoPublicacao e Nome.</w:t>
            </w:r>
          </w:p>
        </w:tc>
      </w:tr>
      <w:tr w:rsidR="00A82183" w14:paraId="3EB281A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13FFBF9" w14:textId="77777777" w:rsidR="00A82183" w:rsidRDefault="00000000">
            <w:pPr>
              <w:spacing w:after="0"/>
              <w:jc w:val="center"/>
            </w:pPr>
            <w:r>
              <w:t>Saída</w:t>
            </w:r>
          </w:p>
        </w:tc>
      </w:tr>
      <w:tr w:rsidR="00A82183" w14:paraId="5D4A0B2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5E4B9" w14:textId="77777777" w:rsidR="00A82183" w:rsidRDefault="00000000">
            <w:pPr>
              <w:spacing w:after="0"/>
            </w:pPr>
            <w:r>
              <w:t>arrIcones:</w:t>
            </w:r>
          </w:p>
          <w:p w14:paraId="05C4785C" w14:textId="77777777" w:rsidR="00A82183" w:rsidRDefault="00000000">
            <w:pPr>
              <w:pStyle w:val="PargrafodaLista"/>
              <w:numPr>
                <w:ilvl w:val="0"/>
                <w:numId w:val="90"/>
              </w:numPr>
              <w:spacing w:after="0"/>
              <w:contextualSpacing/>
            </w:pPr>
            <w:r>
              <w:t>Um array PHP indexado pelos IDs dos veículos que possuem ações liberadas pelo módulo. Cada posição contém outro array com o conjunto de ícones para exibição. Para as imagens é recomendado utilizar o formato SVG com tamanho 24x24.</w:t>
            </w:r>
          </w:p>
        </w:tc>
      </w:tr>
    </w:tbl>
    <w:p w14:paraId="7C9ADE09" w14:textId="77777777" w:rsidR="00A82183" w:rsidRDefault="00000000">
      <w:pPr>
        <w:pStyle w:val="Standard"/>
        <w:spacing w:after="0"/>
        <w:ind w:left="0"/>
        <w:jc w:val="left"/>
        <w:rPr>
          <w:b/>
          <w:bCs/>
        </w:rPr>
      </w:pPr>
      <w:r>
        <w:rPr>
          <w:b/>
          <w:bCs/>
        </w:rPr>
        <w:lastRenderedPageBreak/>
        <w:t>Exemplo:</w:t>
      </w:r>
    </w:p>
    <w:p w14:paraId="5C44FDAC" w14:textId="77777777" w:rsidR="00A82183" w:rsidRDefault="00A82183">
      <w:pPr>
        <w:pStyle w:val="Standard"/>
        <w:spacing w:after="0"/>
        <w:ind w:left="0"/>
        <w:jc w:val="left"/>
        <w:rPr>
          <w:b/>
          <w:bCs/>
        </w:rPr>
      </w:pPr>
    </w:p>
    <w:p w14:paraId="5DC499CE" w14:textId="77777777" w:rsidR="00A82183" w:rsidRDefault="00000000">
      <w:pPr>
        <w:pStyle w:val="PreformattedText"/>
        <w:spacing w:after="0"/>
        <w:ind w:left="57" w:right="57"/>
        <w:jc w:val="left"/>
      </w:pPr>
      <w:r>
        <w:rPr>
          <w:color w:val="000080"/>
        </w:rPr>
        <w:t>```php</w:t>
      </w:r>
      <w:r>
        <w:rPr>
          <w:rFonts w:ascii="Courier New" w:hAnsi="Courier New"/>
          <w:b/>
          <w:color w:val="000080"/>
          <w:sz w:val="18"/>
          <w:szCs w:val="18"/>
          <w:shd w:val="clear" w:color="auto" w:fill="F7FAFF"/>
        </w:rPr>
        <w:br/>
        <w:t xml:space="preserve">public function </w:t>
      </w:r>
      <w:r>
        <w:rPr>
          <w:rFonts w:ascii="Courier New" w:hAnsi="Courier New"/>
          <w:color w:val="000000"/>
          <w:sz w:val="18"/>
          <w:szCs w:val="18"/>
          <w:shd w:val="clear" w:color="auto" w:fill="F7FAFF"/>
        </w:rPr>
        <w:t>montarAcaoVeiculoPublicacao(</w:t>
      </w:r>
      <w:r>
        <w:rPr>
          <w:rFonts w:ascii="Courier New" w:hAnsi="Courier New"/>
          <w:color w:val="660000"/>
          <w:sz w:val="18"/>
          <w:szCs w:val="18"/>
          <w:shd w:val="clear" w:color="auto" w:fill="F7FAFF"/>
        </w:rPr>
        <w:t>$arrObjVeiculoPublicacaoDTO</w:t>
      </w:r>
      <w:r>
        <w:rPr>
          <w:rFonts w:ascii="Courier New" w:hAnsi="Courier New"/>
          <w:color w:val="000000"/>
          <w:sz w:val="18"/>
          <w:szCs w:val="18"/>
          <w:shd w:val="clear" w:color="auto" w:fill="F7FAFF"/>
        </w:rPr>
        <w:t>){</w:t>
      </w:r>
    </w:p>
    <w:p w14:paraId="5A4D6A5F" w14:textId="77777777" w:rsidR="00A82183" w:rsidRDefault="00000000">
      <w:pPr>
        <w:pStyle w:val="PreformattedText"/>
        <w:shd w:val="clear" w:color="auto" w:fill="FFFFFF"/>
        <w:spacing w:after="0"/>
        <w:ind w:left="57" w:right="57"/>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$arrIcones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66F6A5FC" w14:textId="77777777" w:rsidR="00A82183" w:rsidRDefault="00000000">
      <w:pPr>
        <w:pStyle w:val="PreformattedText"/>
        <w:shd w:val="clear" w:color="auto" w:fill="FFFFFF"/>
        <w:spacing w:after="0"/>
        <w:ind w:left="0" w:right="57"/>
        <w:jc w:val="left"/>
      </w:pPr>
      <w:r>
        <w:rPr>
          <w:rFonts w:ascii="Courier New" w:hAnsi="Courier New"/>
          <w:b/>
          <w:color w:val="000080"/>
          <w:sz w:val="18"/>
          <w:szCs w:val="18"/>
          <w:shd w:val="clear" w:color="auto" w:fill="F7FAFF"/>
        </w:rPr>
        <w:t xml:space="preserve"> 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$arrObjVeiculoPublicacaoDTO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 {</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color w:val="660000"/>
          <w:sz w:val="18"/>
          <w:szCs w:val="18"/>
          <w:shd w:val="clear" w:color="auto" w:fill="F7FAFF"/>
        </w:rPr>
        <w:t>$arrIcones</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 xml:space="preserve">-&gt;getIdVeiculoPublicacao()][] = </w:t>
      </w:r>
      <w:r>
        <w:rPr>
          <w:rFonts w:ascii="Courier New" w:hAnsi="Courier New"/>
          <w:b/>
          <w:color w:val="008000"/>
          <w:sz w:val="18"/>
          <w:szCs w:val="18"/>
          <w:shd w:val="clear" w:color="auto" w:fill="F7FAFF"/>
        </w:rPr>
        <w:t>'&lt;a href="javascript:void(0);" '</w:t>
      </w:r>
      <w:r>
        <w:rPr>
          <w:rFonts w:ascii="Courier New" w:hAnsi="Courier New"/>
          <w:color w:val="000000"/>
          <w:sz w:val="18"/>
          <w:szCs w:val="18"/>
          <w:shd w:val="clear" w:color="auto" w:fill="F7FAFF"/>
        </w:rPr>
        <w:t>.PaginaSEI::</w:t>
      </w:r>
      <w:r>
        <w:rPr>
          <w:rFonts w:ascii="Courier New" w:hAnsi="Courier New"/>
          <w:i/>
          <w:color w:val="000000"/>
          <w:sz w:val="18"/>
          <w:szCs w:val="18"/>
          <w:shd w:val="clear" w:color="auto" w:fill="F7FAFF"/>
        </w:rPr>
        <w:t>montarTitleTooltip</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'Ícone Ação Veículo Publicação ABC'</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'Módulo ABC'</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'&gt;&lt;img src="modulos/abc/exemplo/svg/exemplo.svg" class="imagemStatus" /&gt;&lt;/a&gt;'</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$arrIcones</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t>}</w:t>
      </w:r>
      <w:r>
        <w:rPr>
          <w:rFonts w:ascii="Courier New" w:hAnsi="Courier New"/>
          <w:color w:val="000000"/>
          <w:sz w:val="18"/>
          <w:szCs w:val="18"/>
          <w:shd w:val="clear" w:color="auto" w:fill="F7FAFF"/>
        </w:rPr>
        <w:br/>
      </w:r>
      <w:r>
        <w:rPr>
          <w:color w:val="000080"/>
        </w:rPr>
        <w:t>```</w:t>
      </w:r>
    </w:p>
    <w:p w14:paraId="1F4AAED5" w14:textId="77777777" w:rsidR="00A82183" w:rsidRDefault="00000000">
      <w:pPr>
        <w:spacing w:after="0"/>
      </w:pPr>
      <w:r>
        <w:rPr>
          <w:rFonts w:ascii="Courier New" w:eastAsia="Courier New" w:hAnsi="Courier New" w:cs="Courier New"/>
          <w:sz w:val="20"/>
          <w:szCs w:val="20"/>
        </w:rPr>
        <w:object w:dxaOrig="9717" w:dyaOrig="1991" w14:anchorId="42C2D340">
          <v:shape id="Picture 9" o:spid="_x0000_i1033" type="#_x0000_t75" style="width:486pt;height:99.75pt;visibility:visible;mso-wrap-style:square" o:ole="">
            <v:imagedata r:id="rId50" o:title=""/>
          </v:shape>
          <o:OLEObject Type="Embed" ProgID="PBrush" ShapeID="Picture 9" DrawAspect="Content" ObjectID="_1842213851" r:id="rId51"/>
        </w:object>
      </w:r>
    </w:p>
    <w:p w14:paraId="0F21E5A4" w14:textId="77777777" w:rsidR="00A82183" w:rsidRDefault="00A82183"/>
    <w:p w14:paraId="22738A43" w14:textId="77777777" w:rsidR="00A82183" w:rsidRDefault="00000000">
      <w:pPr>
        <w:pStyle w:val="Ttulo2"/>
      </w:pPr>
      <w:bookmarkStart w:id="3157" w:name="_Toc171671277"/>
      <w:bookmarkStart w:id="3158" w:name="__RefHeading___Toc28055_2823614150"/>
      <w:bookmarkStart w:id="3159" w:name="_Toc223560228"/>
      <w:bookmarkStart w:id="3160" w:name="_Toc223772334"/>
      <w:bookmarkStart w:id="3161" w:name="_Toc223782422"/>
      <w:bookmarkStart w:id="3162" w:name="_Toc223894904"/>
      <w:bookmarkStart w:id="3163" w:name="_Toc223911249"/>
      <w:bookmarkStart w:id="3164" w:name="_Toc224380071"/>
      <w:bookmarkStart w:id="3165" w:name="_Toc225675857"/>
      <w:bookmarkStart w:id="3166" w:name="_Toc225806819"/>
      <w:bookmarkStart w:id="3167" w:name="_Toc226042296"/>
      <w:bookmarkStart w:id="3168" w:name="_Toc226118125"/>
      <w:bookmarkStart w:id="3169" w:name="_Toc226422710"/>
      <w:bookmarkStart w:id="3170" w:name="_Toc226644533"/>
      <w:bookmarkStart w:id="3171" w:name="_Toc231601216"/>
      <w:r>
        <w:t>montarBotaoAcessoExternoAutorizado</w:t>
      </w:r>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768A94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58C0355" w14:textId="77777777" w:rsidR="00A82183" w:rsidRDefault="00000000">
            <w:pPr>
              <w:spacing w:after="0"/>
              <w:jc w:val="center"/>
            </w:pPr>
            <w:r>
              <w:t>Entrada</w:t>
            </w:r>
          </w:p>
        </w:tc>
      </w:tr>
      <w:tr w:rsidR="00A82183" w14:paraId="6F01E46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3A525" w14:textId="77777777" w:rsidR="00A82183" w:rsidRDefault="00000000">
            <w:pPr>
              <w:spacing w:after="0"/>
            </w:pPr>
            <w:r>
              <w:t>objProcedimentoAPI:</w:t>
            </w:r>
          </w:p>
          <w:p w14:paraId="595362CB" w14:textId="77777777" w:rsidR="00A82183" w:rsidRDefault="00000000">
            <w:pPr>
              <w:pStyle w:val="PargrafodaLista"/>
              <w:numPr>
                <w:ilvl w:val="0"/>
                <w:numId w:val="90"/>
              </w:numPr>
              <w:spacing w:after="0"/>
            </w:pPr>
            <w:r>
              <w:t>Ocorrência de ProcedimentoAPI preenchida com: IdProcedimento, NumeroProtocolo, IdTipoProcedimento, NomeTipoProcedimento, IdTipoPrioridade e NivelAcesso.</w:t>
            </w:r>
          </w:p>
        </w:tc>
      </w:tr>
      <w:tr w:rsidR="00A82183" w14:paraId="30E350C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6A346E3" w14:textId="77777777" w:rsidR="00A82183" w:rsidRDefault="00000000">
            <w:pPr>
              <w:spacing w:after="0"/>
              <w:jc w:val="center"/>
            </w:pPr>
            <w:r>
              <w:t>Saída</w:t>
            </w:r>
          </w:p>
        </w:tc>
      </w:tr>
      <w:tr w:rsidR="00A82183" w14:paraId="3067754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F9640" w14:textId="77777777" w:rsidR="00A82183" w:rsidRDefault="00000000">
            <w:pPr>
              <w:spacing w:after="0"/>
            </w:pPr>
            <w:r>
              <w:t>arrBotoes:</w:t>
            </w:r>
          </w:p>
          <w:p w14:paraId="5453DD8E" w14:textId="77777777" w:rsidR="00A82183" w:rsidRDefault="00000000">
            <w:pPr>
              <w:pStyle w:val="PargrafodaLista"/>
              <w:numPr>
                <w:ilvl w:val="0"/>
                <w:numId w:val="90"/>
              </w:numPr>
              <w:spacing w:after="0"/>
              <w:contextualSpacing/>
            </w:pPr>
            <w:r>
              <w:t>Um array PHP onde cada item representa um botão.</w:t>
            </w:r>
          </w:p>
        </w:tc>
      </w:tr>
    </w:tbl>
    <w:p w14:paraId="0C0B7685" w14:textId="77777777" w:rsidR="00A82183" w:rsidRDefault="00000000">
      <w:pPr>
        <w:pStyle w:val="Standard"/>
        <w:spacing w:after="0"/>
        <w:ind w:left="0"/>
        <w:jc w:val="left"/>
        <w:rPr>
          <w:b/>
          <w:bCs/>
        </w:rPr>
      </w:pPr>
      <w:r>
        <w:rPr>
          <w:b/>
          <w:bCs/>
        </w:rPr>
        <w:t>Exemplo:</w:t>
      </w:r>
    </w:p>
    <w:p w14:paraId="2ECE8F9A" w14:textId="77777777" w:rsidR="00A82183" w:rsidRDefault="00A82183">
      <w:pPr>
        <w:pStyle w:val="Standard"/>
        <w:spacing w:after="0"/>
        <w:ind w:left="0"/>
        <w:jc w:val="left"/>
        <w:rPr>
          <w:b/>
          <w:bCs/>
        </w:rPr>
      </w:pPr>
    </w:p>
    <w:p w14:paraId="4567E521" w14:textId="77777777" w:rsidR="00A82183" w:rsidRDefault="00000000">
      <w:pPr>
        <w:pStyle w:val="CdigoFonte"/>
        <w:spacing w:after="0"/>
        <w:ind w:left="0"/>
      </w:pPr>
      <w:r>
        <w:rPr>
          <w:color w:val="000080"/>
        </w:rPr>
        <w:t>```php</w:t>
      </w:r>
      <w:r>
        <w:rPr>
          <w:color w:val="000080"/>
        </w:rPr>
        <w:br/>
        <w:t xml:space="preserve">public function </w:t>
      </w:r>
      <w:r>
        <w:t xml:space="preserve">montarBotaoAcessoExternoAutorizado(ProcedimentoAPI </w:t>
      </w:r>
      <w:r>
        <w:rPr>
          <w:color w:val="660000"/>
        </w:rPr>
        <w:t>$objProcedimentoAPI</w:t>
      </w:r>
      <w:r>
        <w:t>){</w:t>
      </w:r>
      <w:r>
        <w:br/>
        <w:t xml:space="preserve">  </w:t>
      </w:r>
      <w:r>
        <w:rPr>
          <w:color w:val="660000"/>
        </w:rPr>
        <w:t xml:space="preserve">$arrBotoes </w:t>
      </w:r>
      <w:r>
        <w:t xml:space="preserve">= </w:t>
      </w:r>
      <w:r>
        <w:rPr>
          <w:color w:val="000080"/>
        </w:rPr>
        <w:t>array</w:t>
      </w:r>
      <w:r>
        <w:t>();</w:t>
      </w:r>
      <w:r>
        <w:br/>
        <w:t xml:space="preserve">  </w:t>
      </w:r>
      <w:r>
        <w:rPr>
          <w:color w:val="660000"/>
        </w:rPr>
        <w:t>$arrBotoes</w:t>
      </w:r>
      <w:r>
        <w:t xml:space="preserve">[] = </w:t>
      </w:r>
      <w:r>
        <w:rPr>
          <w:color w:val="008000"/>
        </w:rPr>
        <w:t>'&lt;button type="button" id="btnExemploABC1" name="btnExemploABC1" value="ABC 1" class="infraButton"&gt;ABC 1&lt;/button&gt;'</w:t>
      </w:r>
      <w:r>
        <w:t>;</w:t>
      </w:r>
      <w:r>
        <w:br/>
        <w:t xml:space="preserve">  </w:t>
      </w:r>
      <w:r>
        <w:rPr>
          <w:color w:val="660000"/>
        </w:rPr>
        <w:t>$arrBotoes</w:t>
      </w:r>
      <w:r>
        <w:t xml:space="preserve">[] = </w:t>
      </w:r>
      <w:r>
        <w:rPr>
          <w:color w:val="008000"/>
        </w:rPr>
        <w:t>'&lt;button type="button" id="btnExemploABC2" name="btnExemploABC2" value="ABC 2" class="infraButton"&gt;ABC 2&lt;/button&gt;'</w:t>
      </w:r>
      <w:r>
        <w:t>;</w:t>
      </w:r>
      <w:r>
        <w:br/>
        <w:t xml:space="preserve">  </w:t>
      </w:r>
      <w:r>
        <w:rPr>
          <w:color w:val="000080"/>
        </w:rPr>
        <w:t xml:space="preserve">return </w:t>
      </w:r>
      <w:r>
        <w:rPr>
          <w:color w:val="660000"/>
        </w:rPr>
        <w:t>$arrBotoes</w:t>
      </w:r>
      <w:r>
        <w:t>;</w:t>
      </w:r>
      <w:r>
        <w:br/>
        <w:t>}</w:t>
      </w:r>
      <w:r>
        <w:br/>
      </w:r>
      <w:r>
        <w:rPr>
          <w:color w:val="000080"/>
        </w:rPr>
        <w:t>```</w:t>
      </w:r>
    </w:p>
    <w:p w14:paraId="3DCE0931" w14:textId="77777777" w:rsidR="00A82183" w:rsidRDefault="00000000">
      <w:pPr>
        <w:spacing w:after="0"/>
      </w:pPr>
      <w:r>
        <w:rPr>
          <w:rFonts w:ascii="Courier New" w:eastAsia="Courier New" w:hAnsi="Courier New" w:cs="Courier New"/>
          <w:sz w:val="20"/>
          <w:szCs w:val="20"/>
        </w:rPr>
        <w:object w:dxaOrig="9604" w:dyaOrig="3368" w14:anchorId="472F09DA">
          <v:shape id="Picture 10" o:spid="_x0000_i1034" type="#_x0000_t75" style="width:480pt;height:168.75pt;visibility:visible;mso-wrap-style:square" o:ole="">
            <v:imagedata r:id="rId52" o:title=""/>
          </v:shape>
          <o:OLEObject Type="Embed" ProgID="PBrush" ShapeID="Picture 10" DrawAspect="Content" ObjectID="_1842213852" r:id="rId53"/>
        </w:object>
      </w:r>
    </w:p>
    <w:p w14:paraId="24436D5A" w14:textId="77777777" w:rsidR="00A82183" w:rsidRDefault="00A82183"/>
    <w:p w14:paraId="49C6D349" w14:textId="77777777" w:rsidR="00A82183" w:rsidRDefault="00000000">
      <w:pPr>
        <w:pStyle w:val="Ttulo2"/>
      </w:pPr>
      <w:bookmarkStart w:id="3172" w:name="_Toc171671278"/>
      <w:bookmarkStart w:id="3173" w:name="__RefHeading___Toc28053_2823614150"/>
      <w:bookmarkStart w:id="3174" w:name="_Toc223560229"/>
      <w:bookmarkStart w:id="3175" w:name="_Toc223772335"/>
      <w:bookmarkStart w:id="3176" w:name="_Toc223782423"/>
      <w:bookmarkStart w:id="3177" w:name="_Toc223894905"/>
      <w:bookmarkStart w:id="3178" w:name="_Toc223911250"/>
      <w:bookmarkStart w:id="3179" w:name="_Toc224380072"/>
      <w:bookmarkStart w:id="3180" w:name="_Toc225675858"/>
      <w:bookmarkStart w:id="3181" w:name="_Toc225806820"/>
      <w:bookmarkStart w:id="3182" w:name="_Toc226042297"/>
      <w:bookmarkStart w:id="3183" w:name="_Toc226118126"/>
      <w:bookmarkStart w:id="3184" w:name="_Toc226422711"/>
      <w:bookmarkStart w:id="3185" w:name="_Toc226644534"/>
      <w:bookmarkStart w:id="3186" w:name="_Toc231601217"/>
      <w:r>
        <w:t>montarBotaoAssinaturaExterno</w:t>
      </w:r>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063D3A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BA47D32" w14:textId="77777777" w:rsidR="00A82183" w:rsidRDefault="00000000">
            <w:pPr>
              <w:spacing w:after="0"/>
              <w:jc w:val="center"/>
            </w:pPr>
            <w:r>
              <w:t>Entrada</w:t>
            </w:r>
          </w:p>
        </w:tc>
      </w:tr>
      <w:tr w:rsidR="00A82183" w14:paraId="3BF5CB1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BD4D6" w14:textId="77777777" w:rsidR="00A82183" w:rsidRDefault="00000000">
            <w:pPr>
              <w:spacing w:after="0"/>
            </w:pPr>
            <w:r>
              <w:lastRenderedPageBreak/>
              <w:t>objUsuarioAPI:</w:t>
            </w:r>
          </w:p>
          <w:p w14:paraId="30E0D26F" w14:textId="77777777" w:rsidR="00A82183" w:rsidRDefault="00000000">
            <w:pPr>
              <w:pStyle w:val="PargrafodaLista"/>
              <w:numPr>
                <w:ilvl w:val="0"/>
                <w:numId w:val="90"/>
              </w:numPr>
              <w:spacing w:after="0"/>
            </w:pPr>
            <w:r>
              <w:rPr>
                <w:lang w:eastAsia="zh-CN"/>
              </w:rPr>
              <w:t>Ocorrência de UsuarioAPI preenchida com: IdUsuario, Sigla, Nome e StaTipo</w:t>
            </w:r>
            <w:r>
              <w:t>.</w:t>
            </w:r>
          </w:p>
        </w:tc>
      </w:tr>
      <w:tr w:rsidR="00A82183" w14:paraId="769772A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F7DC264" w14:textId="77777777" w:rsidR="00A82183" w:rsidRDefault="00000000">
            <w:pPr>
              <w:spacing w:after="0"/>
              <w:jc w:val="center"/>
            </w:pPr>
            <w:r>
              <w:t>Saída</w:t>
            </w:r>
          </w:p>
        </w:tc>
      </w:tr>
      <w:tr w:rsidR="00A82183" w14:paraId="625A417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597CE" w14:textId="77777777" w:rsidR="00A82183" w:rsidRDefault="00000000">
            <w:pPr>
              <w:spacing w:after="0"/>
            </w:pPr>
            <w:r>
              <w:t>strHtml:</w:t>
            </w:r>
          </w:p>
          <w:p w14:paraId="766D837D" w14:textId="77777777" w:rsidR="00A82183" w:rsidRDefault="00000000">
            <w:pPr>
              <w:pStyle w:val="PargrafodaLista"/>
              <w:numPr>
                <w:ilvl w:val="0"/>
                <w:numId w:val="90"/>
              </w:numPr>
              <w:spacing w:after="0"/>
              <w:contextualSpacing/>
            </w:pPr>
            <w:r>
              <w:t>Código HTML do botão.</w:t>
            </w:r>
          </w:p>
        </w:tc>
      </w:tr>
    </w:tbl>
    <w:p w14:paraId="3B8DE079" w14:textId="77777777" w:rsidR="00A82183" w:rsidRDefault="00000000">
      <w:pPr>
        <w:pStyle w:val="Standard"/>
        <w:spacing w:after="0"/>
        <w:ind w:left="0"/>
        <w:jc w:val="left"/>
        <w:rPr>
          <w:b/>
          <w:bCs/>
        </w:rPr>
      </w:pPr>
      <w:r>
        <w:rPr>
          <w:b/>
          <w:bCs/>
        </w:rPr>
        <w:t>Exemplo:</w:t>
      </w:r>
    </w:p>
    <w:p w14:paraId="4CE959EC" w14:textId="77777777" w:rsidR="00A82183" w:rsidRDefault="00A82183">
      <w:pPr>
        <w:pStyle w:val="Standard"/>
        <w:spacing w:after="0"/>
        <w:ind w:left="0"/>
        <w:jc w:val="left"/>
        <w:rPr>
          <w:b/>
          <w:bCs/>
        </w:rPr>
      </w:pPr>
    </w:p>
    <w:p w14:paraId="2F2B9604" w14:textId="77777777" w:rsidR="00A82183" w:rsidRDefault="00000000">
      <w:pPr>
        <w:pStyle w:val="CdigoFonte"/>
        <w:spacing w:after="0"/>
        <w:ind w:left="0"/>
      </w:pPr>
      <w:r>
        <w:rPr>
          <w:color w:val="000080"/>
        </w:rPr>
        <w:t>```php</w:t>
      </w:r>
      <w:r>
        <w:rPr>
          <w:color w:val="000080"/>
        </w:rPr>
        <w:br/>
      </w:r>
      <w:r>
        <w:rPr>
          <w:rFonts w:ascii="Consolas" w:eastAsia="Consolas" w:hAnsi="Consolas" w:cs="Consolas"/>
          <w:b/>
          <w:bCs/>
          <w:color w:val="000080"/>
          <w:sz w:val="20"/>
          <w:szCs w:val="20"/>
        </w:rPr>
        <w:t xml:space="preserve">public function </w:t>
      </w:r>
      <w:r>
        <w:rPr>
          <w:rFonts w:ascii="Consolas" w:eastAsia="Consolas" w:hAnsi="Consolas" w:cs="Consolas"/>
          <w:sz w:val="20"/>
          <w:szCs w:val="20"/>
        </w:rPr>
        <w:t xml:space="preserve">montarBotaoAssinaturaExterno(UsuarioAPI </w:t>
      </w:r>
      <w:r>
        <w:rPr>
          <w:rFonts w:ascii="Consolas" w:eastAsia="Consolas" w:hAnsi="Consolas" w:cs="Consolas"/>
          <w:color w:val="660000"/>
          <w:sz w:val="20"/>
          <w:szCs w:val="20"/>
        </w:rPr>
        <w:t>$objUsuarioAPI</w:t>
      </w:r>
      <w:r>
        <w:rPr>
          <w:rFonts w:ascii="Consolas" w:eastAsia="Consolas" w:hAnsi="Consolas" w:cs="Consolas"/>
          <w:sz w:val="20"/>
          <w:szCs w:val="20"/>
        </w:rPr>
        <w:t>){</w:t>
      </w:r>
      <w:r>
        <w:rPr>
          <w:rFonts w:ascii="Consolas" w:eastAsia="Consolas" w:hAnsi="Consolas" w:cs="Consolas"/>
          <w:sz w:val="20"/>
          <w:szCs w:val="20"/>
        </w:rPr>
        <w:br/>
        <w:t xml:space="preserve">  </w:t>
      </w:r>
      <w:r>
        <w:rPr>
          <w:rFonts w:ascii="Consolas" w:eastAsia="Consolas" w:hAnsi="Consolas" w:cs="Consolas"/>
          <w:b/>
          <w:bCs/>
          <w:color w:val="000080"/>
          <w:sz w:val="20"/>
          <w:szCs w:val="20"/>
        </w:rPr>
        <w:t xml:space="preserve">return </w:t>
      </w:r>
      <w:r>
        <w:rPr>
          <w:rFonts w:ascii="Consolas" w:eastAsia="Consolas" w:hAnsi="Consolas" w:cs="Consolas"/>
          <w:b/>
          <w:bCs/>
          <w:color w:val="008000"/>
          <w:sz w:val="20"/>
          <w:szCs w:val="20"/>
        </w:rPr>
        <w:t>'&lt;button type="button" id="btnAbc" value="Assinar Externo ABC" class="infraButton"&gt;Assinar Externo ABC&lt;/button&gt;'</w:t>
      </w:r>
      <w:r>
        <w:rPr>
          <w:rFonts w:ascii="Consolas" w:eastAsia="Consolas" w:hAnsi="Consolas" w:cs="Consolas"/>
          <w:sz w:val="20"/>
          <w:szCs w:val="20"/>
        </w:rPr>
        <w:t>;</w:t>
      </w:r>
      <w:r>
        <w:rPr>
          <w:rFonts w:ascii="Consolas" w:eastAsia="Consolas" w:hAnsi="Consolas" w:cs="Consolas"/>
          <w:sz w:val="20"/>
          <w:szCs w:val="20"/>
        </w:rPr>
        <w:br/>
        <w:t>}</w:t>
      </w:r>
      <w:r>
        <w:rPr>
          <w:rFonts w:ascii="Consolas" w:eastAsia="Consolas" w:hAnsi="Consolas" w:cs="Consolas"/>
          <w:sz w:val="20"/>
          <w:szCs w:val="20"/>
        </w:rPr>
        <w:br/>
      </w:r>
      <w:r>
        <w:rPr>
          <w:color w:val="000080"/>
        </w:rPr>
        <w:t>```</w:t>
      </w:r>
    </w:p>
    <w:p w14:paraId="3626E4C8" w14:textId="77777777" w:rsidR="00A82183" w:rsidRDefault="00000000">
      <w:pPr>
        <w:spacing w:after="0"/>
        <w:jc w:val="center"/>
      </w:pPr>
      <w:r>
        <w:rPr>
          <w:szCs w:val="24"/>
        </w:rPr>
        <w:object w:dxaOrig="3907" w:dyaOrig="2417" w14:anchorId="7299D499">
          <v:shape id="Picture 11" o:spid="_x0000_i1035" type="#_x0000_t75" style="width:195pt;height:120.75pt;visibility:visible;mso-wrap-style:square" o:ole="">
            <v:imagedata r:id="rId54" o:title=""/>
          </v:shape>
          <o:OLEObject Type="Embed" ProgID="PBrush" ShapeID="Picture 11" DrawAspect="Content" ObjectID="_1842213853" r:id="rId55"/>
        </w:object>
      </w:r>
    </w:p>
    <w:p w14:paraId="0D239185" w14:textId="77777777" w:rsidR="00A82183" w:rsidRDefault="00A82183"/>
    <w:p w14:paraId="28924C06" w14:textId="77777777" w:rsidR="00A82183" w:rsidRDefault="00000000">
      <w:pPr>
        <w:pStyle w:val="Ttulo2"/>
      </w:pPr>
      <w:bookmarkStart w:id="3187" w:name="_Toc171671279"/>
      <w:bookmarkStart w:id="3188" w:name="__RefHeading___Toc28051_2823614150"/>
      <w:bookmarkStart w:id="3189" w:name="_Toc223560230"/>
      <w:bookmarkStart w:id="3190" w:name="_Toc223772336"/>
      <w:bookmarkStart w:id="3191" w:name="_Toc223782424"/>
      <w:bookmarkStart w:id="3192" w:name="_Toc223894906"/>
      <w:bookmarkStart w:id="3193" w:name="_Toc223911251"/>
      <w:bookmarkStart w:id="3194" w:name="_Toc224380073"/>
      <w:bookmarkStart w:id="3195" w:name="_Toc225675859"/>
      <w:bookmarkStart w:id="3196" w:name="_Toc225806821"/>
      <w:bookmarkStart w:id="3197" w:name="_Toc226042298"/>
      <w:bookmarkStart w:id="3198" w:name="_Toc226118127"/>
      <w:bookmarkStart w:id="3199" w:name="_Toc226422712"/>
      <w:bookmarkStart w:id="3200" w:name="_Toc226644535"/>
      <w:bookmarkStart w:id="3201" w:name="_Toc231601218"/>
      <w:r>
        <w:t>montarBotaoAssinaturaInterno</w:t>
      </w:r>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527FB4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F7B3835" w14:textId="77777777" w:rsidR="00A82183" w:rsidRDefault="00000000">
            <w:pPr>
              <w:spacing w:after="0"/>
              <w:jc w:val="center"/>
            </w:pPr>
            <w:r>
              <w:t>Entrada</w:t>
            </w:r>
          </w:p>
        </w:tc>
      </w:tr>
      <w:tr w:rsidR="00A82183" w14:paraId="00DE4F6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0C60F" w14:textId="77777777" w:rsidR="00A82183" w:rsidRDefault="00000000">
            <w:pPr>
              <w:spacing w:after="0"/>
            </w:pPr>
            <w:r>
              <w:t>objUsuarioAPI:</w:t>
            </w:r>
          </w:p>
          <w:p w14:paraId="6F1B2EC6" w14:textId="77777777" w:rsidR="00A82183" w:rsidRDefault="00000000">
            <w:pPr>
              <w:pStyle w:val="PargrafodaLista"/>
              <w:numPr>
                <w:ilvl w:val="0"/>
                <w:numId w:val="90"/>
              </w:numPr>
              <w:spacing w:after="0"/>
            </w:pPr>
            <w:r>
              <w:rPr>
                <w:lang w:eastAsia="zh-CN"/>
              </w:rPr>
              <w:t>Ocorrência de UsuarioAPI preenchida com: IdUsuario, Sigla, Nome e StaTipo</w:t>
            </w:r>
            <w:r>
              <w:t>.</w:t>
            </w:r>
          </w:p>
        </w:tc>
      </w:tr>
      <w:tr w:rsidR="00A82183" w14:paraId="63802AC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B98E46D" w14:textId="77777777" w:rsidR="00A82183" w:rsidRDefault="00000000">
            <w:pPr>
              <w:spacing w:after="0"/>
              <w:jc w:val="center"/>
            </w:pPr>
            <w:r>
              <w:t>Saída</w:t>
            </w:r>
          </w:p>
        </w:tc>
      </w:tr>
      <w:tr w:rsidR="00A82183" w14:paraId="7988FA6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5D901" w14:textId="77777777" w:rsidR="00A82183" w:rsidRDefault="00000000">
            <w:pPr>
              <w:spacing w:after="0"/>
            </w:pPr>
            <w:r>
              <w:t>strHtml:</w:t>
            </w:r>
          </w:p>
          <w:p w14:paraId="6092C47E" w14:textId="77777777" w:rsidR="00A82183" w:rsidRDefault="00000000">
            <w:pPr>
              <w:pStyle w:val="PargrafodaLista"/>
              <w:numPr>
                <w:ilvl w:val="0"/>
                <w:numId w:val="90"/>
              </w:numPr>
              <w:spacing w:after="0"/>
              <w:contextualSpacing/>
            </w:pPr>
            <w:r>
              <w:t>Código HTML do botão.</w:t>
            </w:r>
          </w:p>
        </w:tc>
      </w:tr>
    </w:tbl>
    <w:p w14:paraId="16FB1916" w14:textId="77777777" w:rsidR="00A82183" w:rsidRDefault="00000000">
      <w:pPr>
        <w:pStyle w:val="Standard"/>
        <w:spacing w:after="0"/>
        <w:ind w:left="0"/>
        <w:jc w:val="left"/>
        <w:rPr>
          <w:b/>
          <w:bCs/>
        </w:rPr>
      </w:pPr>
      <w:r>
        <w:rPr>
          <w:b/>
          <w:bCs/>
        </w:rPr>
        <w:t>Exemplo:</w:t>
      </w:r>
    </w:p>
    <w:p w14:paraId="39FE288D" w14:textId="77777777" w:rsidR="00A82183" w:rsidRDefault="00A82183">
      <w:pPr>
        <w:pStyle w:val="Standard"/>
        <w:spacing w:after="0"/>
        <w:ind w:left="0"/>
        <w:jc w:val="left"/>
        <w:rPr>
          <w:b/>
          <w:bCs/>
        </w:rPr>
      </w:pPr>
    </w:p>
    <w:p w14:paraId="66666E9B"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color w:val="000080"/>
        </w:rPr>
        <w:t>```php</w:t>
      </w:r>
    </w:p>
    <w:p w14:paraId="02AE11CB"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nsolas" w:eastAsia="Consolas" w:hAnsi="Consolas" w:cs="Courier New"/>
          <w:b/>
          <w:bCs/>
          <w:color w:val="000080"/>
          <w:sz w:val="20"/>
          <w:szCs w:val="20"/>
          <w:shd w:val="clear" w:color="auto" w:fill="F7FAFF"/>
        </w:rPr>
        <w:t xml:space="preserve">public function </w:t>
      </w:r>
      <w:r>
        <w:rPr>
          <w:rFonts w:ascii="Consolas" w:eastAsia="Consolas" w:hAnsi="Consolas" w:cs="Courier New"/>
          <w:color w:val="000000"/>
          <w:sz w:val="20"/>
          <w:szCs w:val="20"/>
          <w:shd w:val="clear" w:color="auto" w:fill="F7FAFF"/>
        </w:rPr>
        <w:t xml:space="preserve">montarBotaoAssinaturaInterno(UsuarioAPI </w:t>
      </w:r>
      <w:r>
        <w:rPr>
          <w:rFonts w:ascii="Consolas" w:eastAsia="Consolas" w:hAnsi="Consolas" w:cs="Courier New"/>
          <w:color w:val="660000"/>
          <w:sz w:val="20"/>
          <w:szCs w:val="20"/>
          <w:shd w:val="clear" w:color="auto" w:fill="F7FAFF"/>
        </w:rPr>
        <w:t>$objUsuarioAPI</w:t>
      </w:r>
      <w:r>
        <w:rPr>
          <w:rFonts w:ascii="Consolas" w:eastAsia="Consolas" w:hAnsi="Consolas" w:cs="Courier New"/>
          <w:color w:val="000000"/>
          <w:sz w:val="20"/>
          <w:szCs w:val="20"/>
          <w:shd w:val="clear" w:color="auto" w:fill="F7FAFF"/>
        </w:rPr>
        <w:t>){</w:t>
      </w:r>
      <w:r>
        <w:rPr>
          <w:rFonts w:ascii="Consolas" w:eastAsia="Consolas" w:hAnsi="Consolas" w:cs="Courier New"/>
          <w:color w:val="000000"/>
          <w:sz w:val="20"/>
          <w:szCs w:val="20"/>
          <w:shd w:val="clear" w:color="auto" w:fill="F7FAFF"/>
        </w:rPr>
        <w:br/>
        <w:t xml:space="preserve">  </w:t>
      </w:r>
      <w:r>
        <w:rPr>
          <w:rFonts w:ascii="Consolas" w:eastAsia="Consolas" w:hAnsi="Consolas" w:cs="Courier New"/>
          <w:b/>
          <w:bCs/>
          <w:color w:val="000080"/>
          <w:sz w:val="20"/>
          <w:szCs w:val="20"/>
          <w:shd w:val="clear" w:color="auto" w:fill="F7FAFF"/>
        </w:rPr>
        <w:t xml:space="preserve">return </w:t>
      </w:r>
      <w:r>
        <w:rPr>
          <w:rFonts w:ascii="Consolas" w:eastAsia="Consolas" w:hAnsi="Consolas" w:cs="Courier New"/>
          <w:b/>
          <w:bCs/>
          <w:color w:val="008000"/>
          <w:sz w:val="20"/>
          <w:szCs w:val="20"/>
          <w:shd w:val="clear" w:color="auto" w:fill="F7FAFF"/>
        </w:rPr>
        <w:t>'&lt;button type="button" id="btnAbc" value="Assinar Interno ABC" class="infraButton"&gt;Assinar Interno ABC&lt;/button&gt;'</w:t>
      </w:r>
      <w:r>
        <w:rPr>
          <w:rFonts w:ascii="Consolas" w:eastAsia="Consolas" w:hAnsi="Consolas" w:cs="Courier New"/>
          <w:color w:val="000000"/>
          <w:sz w:val="20"/>
          <w:szCs w:val="20"/>
          <w:shd w:val="clear" w:color="auto" w:fill="F7FAFF"/>
        </w:rPr>
        <w:t>;</w:t>
      </w:r>
      <w:r>
        <w:rPr>
          <w:rFonts w:ascii="Consolas" w:eastAsia="Consolas" w:hAnsi="Consolas" w:cs="Courier New"/>
          <w:color w:val="000000"/>
          <w:sz w:val="20"/>
          <w:szCs w:val="20"/>
          <w:shd w:val="clear" w:color="auto" w:fill="F7FAFF"/>
        </w:rPr>
        <w:br/>
        <w:t>}</w:t>
      </w:r>
      <w:r>
        <w:rPr>
          <w:rFonts w:ascii="Consolas" w:eastAsia="Consolas" w:hAnsi="Consolas" w:cs="Courier New"/>
          <w:color w:val="000000"/>
          <w:sz w:val="20"/>
          <w:szCs w:val="20"/>
          <w:shd w:val="clear" w:color="auto" w:fill="F7FAFF"/>
        </w:rPr>
        <w:br/>
      </w:r>
      <w:r>
        <w:rPr>
          <w:color w:val="000080"/>
        </w:rPr>
        <w:t>```</w:t>
      </w:r>
    </w:p>
    <w:p w14:paraId="6AED5848" w14:textId="77777777" w:rsidR="00A82183" w:rsidRDefault="00000000">
      <w:pPr>
        <w:spacing w:after="0"/>
        <w:jc w:val="center"/>
      </w:pPr>
      <w:r>
        <w:rPr>
          <w:szCs w:val="24"/>
        </w:rPr>
        <w:object w:dxaOrig="4295" w:dyaOrig="2717" w14:anchorId="127DDAB6">
          <v:shape id="Picture 12" o:spid="_x0000_i1036" type="#_x0000_t75" style="width:214.5pt;height:135.75pt;visibility:visible;mso-wrap-style:square" o:ole="">
            <v:imagedata r:id="rId56" o:title=""/>
          </v:shape>
          <o:OLEObject Type="Embed" ProgID="PBrush" ShapeID="Picture 12" DrawAspect="Content" ObjectID="_1842213854" r:id="rId57"/>
        </w:object>
      </w:r>
    </w:p>
    <w:p w14:paraId="2E60C390" w14:textId="77777777" w:rsidR="00A82183" w:rsidRDefault="00A82183"/>
    <w:p w14:paraId="513B2A07" w14:textId="77777777" w:rsidR="00A82183" w:rsidRDefault="00000000">
      <w:pPr>
        <w:pStyle w:val="Ttulo2"/>
      </w:pPr>
      <w:bookmarkStart w:id="3202" w:name="_Toc171671280"/>
      <w:bookmarkStart w:id="3203" w:name="__RefHeading___Toc28049_2823614150"/>
      <w:bookmarkStart w:id="3204" w:name="_Toc223560231"/>
      <w:bookmarkStart w:id="3205" w:name="_Toc223772337"/>
      <w:bookmarkStart w:id="3206" w:name="_Toc223782425"/>
      <w:bookmarkStart w:id="3207" w:name="_Toc223894907"/>
      <w:bookmarkStart w:id="3208" w:name="_Toc223911252"/>
      <w:bookmarkStart w:id="3209" w:name="_Toc224380074"/>
      <w:bookmarkStart w:id="3210" w:name="_Toc225675860"/>
      <w:bookmarkStart w:id="3211" w:name="_Toc225806822"/>
      <w:bookmarkStart w:id="3212" w:name="_Toc226042299"/>
      <w:bookmarkStart w:id="3213" w:name="_Toc226118128"/>
      <w:bookmarkStart w:id="3214" w:name="_Toc226422713"/>
      <w:bookmarkStart w:id="3215" w:name="_Toc226644536"/>
      <w:bookmarkStart w:id="3216" w:name="_Toc231601219"/>
      <w:r>
        <w:t>montarBotaoChatIA</w:t>
      </w:r>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AF2E71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5C829A7" w14:textId="77777777" w:rsidR="00A82183" w:rsidRDefault="00000000">
            <w:pPr>
              <w:spacing w:after="0"/>
              <w:jc w:val="center"/>
            </w:pPr>
            <w:r>
              <w:t>Saída</w:t>
            </w:r>
          </w:p>
        </w:tc>
      </w:tr>
      <w:tr w:rsidR="00A82183" w14:paraId="1EEB01F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7A3F5" w14:textId="77777777" w:rsidR="00A82183" w:rsidRDefault="00000000">
            <w:pPr>
              <w:spacing w:after="0"/>
            </w:pPr>
            <w:r>
              <w:t>strBotao:</w:t>
            </w:r>
          </w:p>
          <w:p w14:paraId="4B79E8F6" w14:textId="77777777" w:rsidR="00A82183" w:rsidRDefault="00000000">
            <w:pPr>
              <w:pStyle w:val="PargrafodaLista"/>
              <w:numPr>
                <w:ilvl w:val="0"/>
                <w:numId w:val="90"/>
              </w:numPr>
              <w:spacing w:after="0"/>
            </w:pPr>
            <w:r>
              <w:t>Texto com o código do botão para inclusão na página.</w:t>
            </w:r>
          </w:p>
        </w:tc>
      </w:tr>
    </w:tbl>
    <w:p w14:paraId="38B7C124" w14:textId="77777777" w:rsidR="00A82183" w:rsidRDefault="00A82183"/>
    <w:p w14:paraId="7C795C70" w14:textId="77777777" w:rsidR="00A82183" w:rsidRDefault="00000000">
      <w:pPr>
        <w:pStyle w:val="Ttulo2"/>
      </w:pPr>
      <w:bookmarkStart w:id="3217" w:name="_Toc171671281"/>
      <w:bookmarkStart w:id="3218" w:name="__RefHeading___Toc28047_2823614150"/>
      <w:bookmarkStart w:id="3219" w:name="_Toc223560232"/>
      <w:bookmarkStart w:id="3220" w:name="_Toc223772338"/>
      <w:bookmarkStart w:id="3221" w:name="_Toc223782426"/>
      <w:bookmarkStart w:id="3222" w:name="_Toc223894908"/>
      <w:bookmarkStart w:id="3223" w:name="_Toc223911253"/>
      <w:bookmarkStart w:id="3224" w:name="_Toc224380075"/>
      <w:bookmarkStart w:id="3225" w:name="_Toc225675861"/>
      <w:bookmarkStart w:id="3226" w:name="_Toc225806823"/>
      <w:bookmarkStart w:id="3227" w:name="_Toc226042300"/>
      <w:bookmarkStart w:id="3228" w:name="_Toc226118129"/>
      <w:bookmarkStart w:id="3229" w:name="_Toc226422714"/>
      <w:bookmarkStart w:id="3230" w:name="_Toc226644537"/>
      <w:bookmarkStart w:id="3231" w:name="_Toc231601220"/>
      <w:r>
        <w:lastRenderedPageBreak/>
        <w:t>montarBotaoControleAcessoExterno</w:t>
      </w:r>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593C1CB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6DC3723" w14:textId="77777777" w:rsidR="00A82183" w:rsidRDefault="00000000">
            <w:pPr>
              <w:spacing w:after="0"/>
              <w:jc w:val="center"/>
            </w:pPr>
            <w:r>
              <w:t>Saída</w:t>
            </w:r>
          </w:p>
        </w:tc>
      </w:tr>
      <w:tr w:rsidR="00A82183" w14:paraId="5C08C62F"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5B07A" w14:textId="77777777" w:rsidR="00A82183" w:rsidRDefault="00000000">
            <w:pPr>
              <w:spacing w:after="0"/>
            </w:pPr>
            <w:r>
              <w:t>arrBotoes:</w:t>
            </w:r>
          </w:p>
          <w:p w14:paraId="2AF03407" w14:textId="77777777" w:rsidR="00A82183" w:rsidRDefault="00000000">
            <w:pPr>
              <w:pStyle w:val="PargrafodaLista"/>
              <w:numPr>
                <w:ilvl w:val="0"/>
                <w:numId w:val="90"/>
              </w:numPr>
              <w:spacing w:after="0"/>
            </w:pPr>
            <w:r>
              <w:t>Um array PHP onde cada item representa um botão.</w:t>
            </w:r>
          </w:p>
        </w:tc>
      </w:tr>
    </w:tbl>
    <w:p w14:paraId="57A7EA84" w14:textId="77777777" w:rsidR="00A82183" w:rsidRDefault="00000000">
      <w:pPr>
        <w:pStyle w:val="Standard"/>
        <w:spacing w:after="0"/>
        <w:ind w:left="0"/>
        <w:jc w:val="left"/>
        <w:rPr>
          <w:b/>
          <w:bCs/>
        </w:rPr>
      </w:pPr>
      <w:r>
        <w:rPr>
          <w:b/>
          <w:bCs/>
        </w:rPr>
        <w:t>Exemplo:</w:t>
      </w:r>
    </w:p>
    <w:p w14:paraId="5FDCA3F1" w14:textId="77777777" w:rsidR="00A82183" w:rsidRDefault="00A82183">
      <w:pPr>
        <w:pStyle w:val="Standard"/>
        <w:spacing w:after="0"/>
        <w:ind w:left="0"/>
        <w:jc w:val="left"/>
        <w:rPr>
          <w:b/>
          <w:bCs/>
        </w:rPr>
      </w:pPr>
    </w:p>
    <w:p w14:paraId="2E8A3429" w14:textId="77777777" w:rsidR="00A82183" w:rsidRDefault="00000000">
      <w:pPr>
        <w:pStyle w:val="CdigoFonte"/>
        <w:spacing w:after="0"/>
        <w:ind w:left="99"/>
      </w:pPr>
      <w:r>
        <w:rPr>
          <w:color w:val="000080"/>
        </w:rPr>
        <w:t>```php</w:t>
      </w:r>
      <w:r>
        <w:rPr>
          <w:color w:val="000080"/>
        </w:rPr>
        <w:br/>
        <w:t xml:space="preserve">public function </w:t>
      </w:r>
      <w:r>
        <w:t>montarBotaoControleAcessoExterno(){</w:t>
      </w:r>
      <w:r>
        <w:br/>
        <w:t xml:space="preserve">  </w:t>
      </w:r>
      <w:r>
        <w:rPr>
          <w:color w:val="660000"/>
        </w:rPr>
        <w:t xml:space="preserve">$arrBotoes </w:t>
      </w:r>
      <w:r>
        <w:t xml:space="preserve">= </w:t>
      </w:r>
      <w:r>
        <w:rPr>
          <w:color w:val="000080"/>
        </w:rPr>
        <w:t>array</w:t>
      </w:r>
      <w:r>
        <w:t>();</w:t>
      </w:r>
      <w:r>
        <w:br/>
        <w:t xml:space="preserve">  </w:t>
      </w:r>
      <w:r>
        <w:rPr>
          <w:color w:val="660000"/>
        </w:rPr>
        <w:t>$arrBotoes</w:t>
      </w:r>
      <w:r>
        <w:t xml:space="preserve">[] = </w:t>
      </w:r>
      <w:r>
        <w:rPr>
          <w:color w:val="008000"/>
        </w:rPr>
        <w:t>'&lt;button type="button" id="btnExemploABC1" name="btnExemploABC1" value="ABC 1" class="infraButton"&gt;ABC 1&lt;/button&gt;'</w:t>
      </w:r>
      <w:r>
        <w:t>;</w:t>
      </w:r>
      <w:r>
        <w:br/>
        <w:t xml:space="preserve">  </w:t>
      </w:r>
      <w:r>
        <w:rPr>
          <w:color w:val="660000"/>
        </w:rPr>
        <w:t>$arrBotoes</w:t>
      </w:r>
      <w:r>
        <w:t xml:space="preserve">[] = </w:t>
      </w:r>
      <w:r>
        <w:rPr>
          <w:color w:val="008000"/>
        </w:rPr>
        <w:t>'&lt;button type="button" id="btnExemploABC2" name="btnExemploABC2" value="ABC 2" class="infraButton"&gt;ABC 2&lt;/button&gt;'</w:t>
      </w:r>
      <w:r>
        <w:t>;</w:t>
      </w:r>
      <w:r>
        <w:br/>
        <w:t xml:space="preserve">  </w:t>
      </w:r>
      <w:r>
        <w:rPr>
          <w:color w:val="000080"/>
        </w:rPr>
        <w:t xml:space="preserve">return </w:t>
      </w:r>
      <w:r>
        <w:rPr>
          <w:color w:val="660000"/>
        </w:rPr>
        <w:t>$arrBotoes</w:t>
      </w:r>
      <w:r>
        <w:t>;</w:t>
      </w:r>
      <w:r>
        <w:br/>
        <w:t>}</w:t>
      </w:r>
      <w:r>
        <w:br/>
      </w:r>
      <w:r>
        <w:rPr>
          <w:color w:val="000080"/>
        </w:rPr>
        <w:t>```</w:t>
      </w:r>
    </w:p>
    <w:p w14:paraId="06FFDA0C" w14:textId="77777777" w:rsidR="00A82183" w:rsidRDefault="00000000">
      <w:pPr>
        <w:spacing w:after="0"/>
      </w:pPr>
      <w:r>
        <w:rPr>
          <w:rFonts w:ascii="Courier New" w:eastAsia="Courier New" w:hAnsi="Courier New" w:cs="Courier New"/>
          <w:color w:val="000000"/>
          <w:sz w:val="18"/>
          <w:szCs w:val="16"/>
          <w:shd w:val="clear" w:color="auto" w:fill="F7FAFF"/>
        </w:rPr>
        <w:object w:dxaOrig="7413" w:dyaOrig="2617" w14:anchorId="013C259A">
          <v:shape id="Picture 13" o:spid="_x0000_i1037" type="#_x0000_t75" style="width:370.5pt;height:130.5pt;visibility:visible;mso-wrap-style:square" o:ole="">
            <v:imagedata r:id="rId58" o:title=""/>
          </v:shape>
          <o:OLEObject Type="Embed" ProgID="PBrush" ShapeID="Picture 13" DrawAspect="Content" ObjectID="_1842213855" r:id="rId59"/>
        </w:object>
      </w:r>
    </w:p>
    <w:p w14:paraId="205CA6F9" w14:textId="77777777" w:rsidR="00A82183" w:rsidRDefault="00A82183"/>
    <w:p w14:paraId="1D7E632B" w14:textId="77777777" w:rsidR="00A82183" w:rsidRDefault="00000000">
      <w:pPr>
        <w:pStyle w:val="Ttulo2"/>
      </w:pPr>
      <w:bookmarkStart w:id="3232" w:name="_Toc171671282"/>
      <w:bookmarkStart w:id="3233" w:name="__RefHeading___Toc28045_2823614150"/>
      <w:bookmarkStart w:id="3234" w:name="_Toc223560233"/>
      <w:bookmarkStart w:id="3235" w:name="_Toc223772339"/>
      <w:bookmarkStart w:id="3236" w:name="_Toc223782427"/>
      <w:bookmarkStart w:id="3237" w:name="_Toc223894909"/>
      <w:bookmarkStart w:id="3238" w:name="_Toc223911254"/>
      <w:bookmarkStart w:id="3239" w:name="_Toc224380076"/>
      <w:bookmarkStart w:id="3240" w:name="_Toc225675862"/>
      <w:bookmarkStart w:id="3241" w:name="_Toc225806824"/>
      <w:bookmarkStart w:id="3242" w:name="_Toc226042301"/>
      <w:bookmarkStart w:id="3243" w:name="_Toc226118130"/>
      <w:bookmarkStart w:id="3244" w:name="_Toc226422715"/>
      <w:bookmarkStart w:id="3245" w:name="_Toc226644538"/>
      <w:bookmarkStart w:id="3246" w:name="_Toc231601221"/>
      <w:r>
        <w:t>montarBotaoControleProcessos</w:t>
      </w:r>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2014776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4AF31C1" w14:textId="77777777" w:rsidR="00A82183" w:rsidRDefault="00000000">
            <w:pPr>
              <w:spacing w:after="0"/>
              <w:jc w:val="center"/>
            </w:pPr>
            <w:r>
              <w:t>Saída</w:t>
            </w:r>
          </w:p>
        </w:tc>
      </w:tr>
      <w:tr w:rsidR="00A82183" w14:paraId="5ACB6FBF"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49BE7" w14:textId="77777777" w:rsidR="00A82183" w:rsidRDefault="00000000">
            <w:pPr>
              <w:spacing w:after="0"/>
            </w:pPr>
            <w:r>
              <w:t>arrBotoes:</w:t>
            </w:r>
          </w:p>
          <w:p w14:paraId="194DDAB1" w14:textId="77777777" w:rsidR="00A82183" w:rsidRDefault="00000000">
            <w:pPr>
              <w:pStyle w:val="PargrafodaLista"/>
              <w:numPr>
                <w:ilvl w:val="0"/>
                <w:numId w:val="90"/>
              </w:numPr>
              <w:spacing w:after="0"/>
            </w:pPr>
            <w:r>
              <w:t>Um array PHP onde cada item representa um botão. Para as imagens é recomendado utilizar o formato SVG com tamanho 24x24.</w:t>
            </w:r>
          </w:p>
        </w:tc>
      </w:tr>
    </w:tbl>
    <w:p w14:paraId="498ADC1C" w14:textId="77777777" w:rsidR="00A82183" w:rsidRDefault="00000000">
      <w:pPr>
        <w:pStyle w:val="Standard"/>
        <w:spacing w:after="0"/>
        <w:ind w:left="0"/>
        <w:jc w:val="left"/>
        <w:rPr>
          <w:b/>
          <w:bCs/>
        </w:rPr>
      </w:pPr>
      <w:r>
        <w:rPr>
          <w:b/>
          <w:bCs/>
        </w:rPr>
        <w:t>Exemplo:</w:t>
      </w:r>
    </w:p>
    <w:p w14:paraId="6F2B0353" w14:textId="77777777" w:rsidR="00A82183" w:rsidRDefault="00A82183">
      <w:pPr>
        <w:pStyle w:val="Standard"/>
        <w:spacing w:after="0"/>
        <w:ind w:left="0"/>
        <w:jc w:val="left"/>
        <w:rPr>
          <w:b/>
          <w:bCs/>
        </w:rPr>
      </w:pPr>
    </w:p>
    <w:p w14:paraId="602B693B" w14:textId="77777777" w:rsidR="00A82183" w:rsidRDefault="00000000">
      <w:pPr>
        <w:pStyle w:val="CdigoFonte"/>
        <w:spacing w:after="0"/>
        <w:ind w:left="0"/>
      </w:pPr>
      <w:r>
        <w:rPr>
          <w:color w:val="000080"/>
        </w:rPr>
        <w:t>```php</w:t>
      </w:r>
      <w:r>
        <w:rPr>
          <w:b/>
          <w:bCs/>
          <w:color w:val="000080"/>
        </w:rPr>
        <w:br/>
        <w:t xml:space="preserve">public function </w:t>
      </w:r>
      <w:r>
        <w:t>montarBotaoControleProcessos(){</w:t>
      </w:r>
      <w:r>
        <w:br/>
      </w:r>
      <w:r>
        <w:br/>
        <w:t xml:space="preserve">  </w:t>
      </w:r>
      <w:r>
        <w:rPr>
          <w:color w:val="660000"/>
        </w:rPr>
        <w:t xml:space="preserve">$arrBotoes </w:t>
      </w:r>
      <w:r>
        <w:t xml:space="preserve">= </w:t>
      </w:r>
      <w:r>
        <w:rPr>
          <w:b/>
          <w:bCs/>
          <w:color w:val="000080"/>
        </w:rPr>
        <w:t>array</w:t>
      </w:r>
      <w:r>
        <w:t>();</w:t>
      </w:r>
      <w:r>
        <w:br/>
        <w:t xml:space="preserve">  </w:t>
      </w:r>
      <w:r>
        <w:rPr>
          <w:color w:val="808080"/>
        </w:rPr>
        <w:t>/* Função javascript disponível na página de Controle de Processos:</w:t>
      </w:r>
      <w:r>
        <w:rPr>
          <w:color w:val="808080"/>
        </w:rPr>
        <w:br/>
        <w:t xml:space="preserve">     acaoControleProcessos(link, requerSelecionado, aceitaSigiloso)</w:t>
      </w:r>
      <w:r>
        <w:rPr>
          <w:color w:val="808080"/>
        </w:rPr>
        <w:br/>
        <w:t xml:space="preserve">     onde:</w:t>
      </w:r>
      <w:r>
        <w:rPr>
          <w:color w:val="808080"/>
        </w:rPr>
        <w:br/>
        <w:t xml:space="preserve">     link - link para a página</w:t>
      </w:r>
      <w:r>
        <w:rPr>
          <w:color w:val="808080"/>
        </w:rPr>
        <w:br/>
        <w:t xml:space="preserve">     requerSelecionado - true/false, indica necessidade ou não de selecionar processos para executar a acao</w:t>
      </w:r>
      <w:r>
        <w:rPr>
          <w:color w:val="808080"/>
        </w:rPr>
        <w:br/>
        <w:t xml:space="preserve">   aceitaSigiloso - true/false, indica se o usuario podera selecionar processos sigilosos</w:t>
      </w:r>
      <w:r>
        <w:rPr>
          <w:color w:val="808080"/>
        </w:rPr>
        <w:br/>
        <w:t xml:space="preserve">  */</w:t>
      </w:r>
      <w:r>
        <w:rPr>
          <w:color w:val="808080"/>
        </w:rPr>
        <w:br/>
      </w:r>
      <w:r>
        <w:rPr>
          <w:color w:val="808080"/>
        </w:rPr>
        <w:br/>
        <w:t xml:space="preserve">  </w:t>
      </w:r>
      <w:r>
        <w:rPr>
          <w:b/>
          <w:bCs/>
          <w:color w:val="000080"/>
        </w:rPr>
        <w:t xml:space="preserve">if </w:t>
      </w:r>
      <w:r>
        <w:t>(SessaoSEI::getInstance()-&gt;verificarPermissao(</w:t>
      </w:r>
      <w:r>
        <w:rPr>
          <w:b/>
          <w:bCs/>
          <w:color w:val="008000"/>
        </w:rPr>
        <w:t>'md_abc_andamento_lancar'</w:t>
      </w:r>
      <w:r>
        <w:t>)) {</w:t>
      </w:r>
    </w:p>
    <w:p w14:paraId="7C70F3CA" w14:textId="77777777" w:rsidR="00A82183" w:rsidRDefault="00000000">
      <w:pPr>
        <w:pStyle w:val="CdigoFonte"/>
        <w:spacing w:after="0"/>
        <w:ind w:left="0"/>
      </w:pPr>
      <w:r>
        <w:rPr>
          <w:lang w:val="en-US"/>
        </w:rPr>
        <w:t xml:space="preserve">    </w:t>
      </w:r>
      <w:r>
        <w:rPr>
          <w:color w:val="660000"/>
          <w:lang w:val="en-US"/>
        </w:rPr>
        <w:t>$arrBotoes</w:t>
      </w:r>
      <w:r>
        <w:rPr>
          <w:lang w:val="en-US"/>
        </w:rPr>
        <w:t xml:space="preserve">[] = </w:t>
      </w:r>
      <w:r>
        <w:rPr>
          <w:b/>
          <w:bCs/>
          <w:color w:val="008000"/>
          <w:lang w:val="en-US"/>
        </w:rPr>
        <w:t>'&lt;a href="#" onclick="return acaoControleProcessos(</w:t>
      </w:r>
      <w:r>
        <w:rPr>
          <w:b/>
          <w:bCs/>
          <w:color w:val="000080"/>
          <w:lang w:val="en-US"/>
        </w:rPr>
        <w:t>\'</w:t>
      </w:r>
      <w:r>
        <w:rPr>
          <w:b/>
          <w:bCs/>
          <w:color w:val="008000"/>
          <w:lang w:val="en-US"/>
        </w:rPr>
        <w:t xml:space="preserve">' </w:t>
      </w:r>
      <w:r>
        <w:rPr>
          <w:lang w:val="en-US"/>
        </w:rPr>
        <w:t xml:space="preserve">. </w:t>
      </w:r>
      <w:r>
        <w:t>SessaoSEI::getInstance()-&gt;assinarLink(</w:t>
      </w:r>
      <w:r>
        <w:rPr>
          <w:b/>
          <w:bCs/>
          <w:color w:val="008000"/>
        </w:rPr>
        <w:t>'controlador.php?acao=md_abc_andamento_lancar&amp;acao_origem=procedimento_controlar&amp;acao_retorno=procedimento_controlar'</w:t>
      </w:r>
      <w:r>
        <w:t xml:space="preserve">) . </w:t>
      </w:r>
      <w:r>
        <w:rPr>
          <w:b/>
          <w:bCs/>
          <w:color w:val="008000"/>
        </w:rPr>
        <w:t>'</w:t>
      </w:r>
      <w:r>
        <w:rPr>
          <w:b/>
          <w:bCs/>
          <w:color w:val="000080"/>
        </w:rPr>
        <w:t>\'</w:t>
      </w:r>
      <w:r>
        <w:rPr>
          <w:b/>
          <w:bCs/>
          <w:color w:val="008000"/>
        </w:rPr>
        <w:t xml:space="preserve">, true, false);" tabindex="' </w:t>
      </w:r>
      <w:r>
        <w:t xml:space="preserve">. PaginaSEI::getInstance()-&gt;getProxTabBarraComandosSuperior() . </w:t>
      </w:r>
      <w:r>
        <w:rPr>
          <w:b/>
          <w:bCs/>
          <w:color w:val="008000"/>
        </w:rPr>
        <w:t>'" class="botaoSEI"&gt;&lt;img class="infraCorBarraSistema" src="modulos/abc/exemplo/svg/exemplo.svg" alt="Botão Controle de Processos ABC" title="Botão Controle de Processos ABC" /&gt;&lt;/a&gt;'</w:t>
      </w:r>
      <w:r>
        <w:t>;</w:t>
      </w:r>
    </w:p>
    <w:p w14:paraId="14459A26" w14:textId="77777777" w:rsidR="00A82183" w:rsidRDefault="00000000">
      <w:pPr>
        <w:pStyle w:val="CdigoFonte"/>
        <w:spacing w:after="0"/>
        <w:ind w:left="0"/>
      </w:pPr>
      <w:r>
        <w:t xml:space="preserve">  }</w:t>
      </w:r>
      <w:r>
        <w:br/>
      </w:r>
      <w:r>
        <w:br/>
        <w:t xml:space="preserve">  </w:t>
      </w:r>
      <w:r>
        <w:rPr>
          <w:b/>
          <w:bCs/>
          <w:color w:val="000080"/>
        </w:rPr>
        <w:t xml:space="preserve">return </w:t>
      </w:r>
      <w:r>
        <w:rPr>
          <w:color w:val="660000"/>
        </w:rPr>
        <w:t>$arrBotoes</w:t>
      </w:r>
      <w:r>
        <w:t>;</w:t>
      </w:r>
      <w:r>
        <w:br/>
        <w:t>}</w:t>
      </w:r>
      <w:r>
        <w:br/>
      </w:r>
      <w:r>
        <w:rPr>
          <w:color w:val="000080"/>
        </w:rPr>
        <w:t>```</w:t>
      </w:r>
    </w:p>
    <w:p w14:paraId="4D3770C1" w14:textId="77777777" w:rsidR="00A82183" w:rsidRDefault="00000000">
      <w:pPr>
        <w:spacing w:after="0"/>
      </w:pPr>
      <w:r>
        <w:rPr>
          <w:rFonts w:ascii="Courier New" w:eastAsia="Courier New" w:hAnsi="Courier New" w:cs="Courier New"/>
          <w:sz w:val="20"/>
          <w:szCs w:val="20"/>
        </w:rPr>
        <w:object w:dxaOrig="7250" w:dyaOrig="1578" w14:anchorId="7B7B423C">
          <v:shape id="Picture 14" o:spid="_x0000_i1038" type="#_x0000_t75" style="width:362.25pt;height:78.75pt;visibility:visible;mso-wrap-style:square" o:ole="">
            <v:imagedata r:id="rId60" o:title=""/>
          </v:shape>
          <o:OLEObject Type="Embed" ProgID="PBrush" ShapeID="Picture 14" DrawAspect="Content" ObjectID="_1842213856" r:id="rId61"/>
        </w:object>
      </w:r>
    </w:p>
    <w:p w14:paraId="62ED8ADB" w14:textId="77777777" w:rsidR="00A82183" w:rsidRDefault="00A82183"/>
    <w:p w14:paraId="4DF4DF3B" w14:textId="77777777" w:rsidR="00A82183" w:rsidRDefault="00000000">
      <w:pPr>
        <w:pStyle w:val="Ttulo2"/>
      </w:pPr>
      <w:bookmarkStart w:id="3247" w:name="_Toc171671283"/>
      <w:bookmarkStart w:id="3248" w:name="__RefHeading___Toc28043_2823614150"/>
      <w:bookmarkStart w:id="3249" w:name="_Toc223560234"/>
      <w:bookmarkStart w:id="3250" w:name="_Toc223772340"/>
      <w:bookmarkStart w:id="3251" w:name="_Toc223782428"/>
      <w:bookmarkStart w:id="3252" w:name="_Toc223894910"/>
      <w:bookmarkStart w:id="3253" w:name="_Toc223911255"/>
      <w:bookmarkStart w:id="3254" w:name="_Toc224380077"/>
      <w:bookmarkStart w:id="3255" w:name="_Toc225675863"/>
      <w:bookmarkStart w:id="3256" w:name="_Toc225806825"/>
      <w:bookmarkStart w:id="3257" w:name="_Toc226042302"/>
      <w:bookmarkStart w:id="3258" w:name="_Toc226118131"/>
      <w:bookmarkStart w:id="3259" w:name="_Toc226422716"/>
      <w:bookmarkStart w:id="3260" w:name="_Toc226644539"/>
      <w:bookmarkStart w:id="3261" w:name="_Toc231601222"/>
      <w:r>
        <w:t>montarBotaoDocumento</w:t>
      </w:r>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93E91F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624B4F2" w14:textId="77777777" w:rsidR="00A82183" w:rsidRDefault="00000000">
            <w:pPr>
              <w:spacing w:after="0"/>
              <w:jc w:val="center"/>
            </w:pPr>
            <w:r>
              <w:t>Entrada</w:t>
            </w:r>
          </w:p>
        </w:tc>
      </w:tr>
      <w:tr w:rsidR="00A82183" w14:paraId="203B382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17EDA" w14:textId="77777777" w:rsidR="00A82183" w:rsidRDefault="00000000">
            <w:pPr>
              <w:spacing w:after="0"/>
            </w:pPr>
            <w:r>
              <w:t>objProcedimentoAPI:</w:t>
            </w:r>
          </w:p>
          <w:p w14:paraId="5D1C42CA" w14:textId="77777777" w:rsidR="00A82183" w:rsidRDefault="00000000">
            <w:pPr>
              <w:pStyle w:val="PargrafodaLista"/>
              <w:numPr>
                <w:ilvl w:val="0"/>
                <w:numId w:val="90"/>
              </w:numPr>
              <w:spacing w:after="0"/>
            </w:pPr>
            <w:r>
              <w:rPr>
                <w:lang w:eastAsia="zh-CN"/>
              </w:rPr>
              <w:t>Ocorrência de ProcedimentoAPI preenchida com: IdProcedimento, NumeroProtocolo, IdTipoProcedimento, NomeTipoProcedimento, IdTipoPrioridade, NivelAcesso, GrauSigilo, IdHipoteseLegal, IdUnidadeGeradora, IdOrgaoUnidadeGeradora, CodigoAcesso e SinAberto</w:t>
            </w:r>
            <w:r>
              <w:t>.</w:t>
            </w:r>
          </w:p>
        </w:tc>
      </w:tr>
      <w:tr w:rsidR="00A82183" w14:paraId="6B21A57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69BF8" w14:textId="77777777" w:rsidR="00A82183" w:rsidRDefault="00000000">
            <w:pPr>
              <w:spacing w:after="0"/>
            </w:pPr>
            <w:r>
              <w:t>$arrObjDocumentoAPI:</w:t>
            </w:r>
          </w:p>
          <w:p w14:paraId="1BFA4479" w14:textId="77777777" w:rsidR="00A82183" w:rsidRDefault="00000000">
            <w:pPr>
              <w:pStyle w:val="PargrafodaLista"/>
              <w:numPr>
                <w:ilvl w:val="0"/>
                <w:numId w:val="90"/>
              </w:numPr>
              <w:spacing w:after="0"/>
            </w:pPr>
            <w:r>
              <w:t>Conjunto de ocorrências de DocumentoAPI preenchidas com: IdDocumento, NumeroProtocolo, IdSerie, NomeSerie, IdUnidadeGeradora, IdOrgaoUnidadeGeradora, SinAssinado, SinPublicado, SinBloqueado, CodigoAcesso, Tipo, SubTipo.</w:t>
            </w:r>
          </w:p>
        </w:tc>
      </w:tr>
      <w:tr w:rsidR="00A82183" w14:paraId="05501B2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4D548A2" w14:textId="77777777" w:rsidR="00A82183" w:rsidRDefault="00000000">
            <w:pPr>
              <w:spacing w:after="0"/>
              <w:jc w:val="center"/>
            </w:pPr>
            <w:r>
              <w:t>Saída</w:t>
            </w:r>
          </w:p>
        </w:tc>
      </w:tr>
      <w:tr w:rsidR="00A82183" w14:paraId="0A2D73D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DCE9A" w14:textId="77777777" w:rsidR="00A82183" w:rsidRDefault="00000000">
            <w:pPr>
              <w:spacing w:after="0"/>
            </w:pPr>
            <w:r>
              <w:t>arrBotoes:</w:t>
            </w:r>
          </w:p>
          <w:p w14:paraId="115BCF54" w14:textId="77777777" w:rsidR="00A82183" w:rsidRDefault="00000000">
            <w:pPr>
              <w:pStyle w:val="PargrafodaLista"/>
              <w:numPr>
                <w:ilvl w:val="0"/>
                <w:numId w:val="90"/>
              </w:numPr>
              <w:spacing w:after="0"/>
              <w:contextualSpacing/>
            </w:pPr>
            <w:r>
              <w:t>Um array PHP indexado pelos IDs dos documentos onde cada posição contém outro array com o conjunto de botões para exibição junto ao documento. Documentos que não devem exibir botões do módulo não precisam estar no array. Para as imagens é recomendado utilizar o formato SVG com tamanho 40x40.</w:t>
            </w:r>
          </w:p>
        </w:tc>
      </w:tr>
    </w:tbl>
    <w:p w14:paraId="0CC23DBA" w14:textId="77777777" w:rsidR="00A82183" w:rsidRDefault="00000000">
      <w:pPr>
        <w:pStyle w:val="Standard"/>
        <w:spacing w:after="0"/>
        <w:ind w:left="0"/>
        <w:jc w:val="left"/>
        <w:rPr>
          <w:b/>
          <w:bCs/>
        </w:rPr>
      </w:pPr>
      <w:r>
        <w:rPr>
          <w:b/>
          <w:bCs/>
        </w:rPr>
        <w:t>Exemplo:</w:t>
      </w:r>
    </w:p>
    <w:p w14:paraId="12C6BFA5" w14:textId="77777777" w:rsidR="00A82183" w:rsidRDefault="00A82183">
      <w:pPr>
        <w:pStyle w:val="Standard"/>
        <w:spacing w:after="0"/>
        <w:ind w:left="0"/>
        <w:jc w:val="left"/>
        <w:rPr>
          <w:b/>
          <w:bCs/>
        </w:rPr>
      </w:pPr>
    </w:p>
    <w:p w14:paraId="6DB2E3D2" w14:textId="77777777" w:rsidR="00A82183" w:rsidRDefault="00000000">
      <w:pPr>
        <w:pStyle w:val="CdigoFonte"/>
        <w:spacing w:after="0"/>
        <w:ind w:left="0"/>
      </w:pPr>
      <w:r>
        <w:rPr>
          <w:color w:val="000080"/>
        </w:rPr>
        <w:t>```php</w:t>
      </w:r>
      <w:r>
        <w:rPr>
          <w:b/>
          <w:bCs/>
          <w:color w:val="000080"/>
        </w:rPr>
        <w:br/>
        <w:t xml:space="preserve">public function </w:t>
      </w:r>
      <w:r>
        <w:t xml:space="preserve">montarBotaoDocumento(ProcedimentoAPI </w:t>
      </w:r>
      <w:r>
        <w:rPr>
          <w:color w:val="660000"/>
        </w:rPr>
        <w:t>$objProcedimentoAPI</w:t>
      </w:r>
      <w:r>
        <w:t xml:space="preserve">, </w:t>
      </w:r>
      <w:r>
        <w:rPr>
          <w:color w:val="660000"/>
        </w:rPr>
        <w:t>$arrObjDocumentoAPI</w:t>
      </w:r>
      <w:r>
        <w:t>){</w:t>
      </w:r>
      <w:r>
        <w:br/>
      </w:r>
      <w:r>
        <w:br/>
        <w:t xml:space="preserve">  </w:t>
      </w:r>
      <w:r>
        <w:rPr>
          <w:color w:val="660000"/>
        </w:rPr>
        <w:t xml:space="preserve">$arrBotoes </w:t>
      </w:r>
      <w:r>
        <w:t xml:space="preserve">= </w:t>
      </w:r>
      <w:r>
        <w:rPr>
          <w:b/>
          <w:bCs/>
          <w:color w:val="000080"/>
        </w:rPr>
        <w:t>array</w:t>
      </w:r>
      <w:r>
        <w:t>();</w:t>
      </w:r>
      <w:r>
        <w:br/>
      </w:r>
      <w:r>
        <w:br/>
        <w:t xml:space="preserve">  </w:t>
      </w:r>
      <w:r>
        <w:rPr>
          <w:b/>
          <w:bCs/>
          <w:color w:val="000080"/>
        </w:rPr>
        <w:t xml:space="preserve">if </w:t>
      </w:r>
      <w:r>
        <w:t>(</w:t>
      </w:r>
      <w:r>
        <w:rPr>
          <w:color w:val="660000"/>
        </w:rPr>
        <w:t>$objProcedimentoAPI</w:t>
      </w:r>
      <w:r>
        <w:t xml:space="preserve">-&gt;getCodigoAcesso() &gt; </w:t>
      </w:r>
      <w:r>
        <w:rPr>
          <w:color w:val="0000FF"/>
        </w:rPr>
        <w:t xml:space="preserve">0 </w:t>
      </w:r>
      <w:r>
        <w:t xml:space="preserve">&amp;&amp; </w:t>
      </w:r>
      <w:r>
        <w:rPr>
          <w:color w:val="660000"/>
        </w:rPr>
        <w:t>$objProcedimentoAPI</w:t>
      </w:r>
      <w:r>
        <w:t>-&gt;getSinAberto()==</w:t>
      </w:r>
      <w:r>
        <w:rPr>
          <w:b/>
          <w:bCs/>
          <w:color w:val="008000"/>
        </w:rPr>
        <w:t>'S'</w:t>
      </w:r>
      <w:r>
        <w:t>){</w:t>
      </w:r>
      <w:r>
        <w:br/>
      </w:r>
      <w:r>
        <w:br/>
        <w:t xml:space="preserve">    </w:t>
      </w:r>
      <w:r>
        <w:rPr>
          <w:color w:val="660000"/>
        </w:rPr>
        <w:t xml:space="preserve">$dblIdProcedimento </w:t>
      </w:r>
      <w:r>
        <w:t xml:space="preserve">= </w:t>
      </w:r>
      <w:r>
        <w:rPr>
          <w:color w:val="660000"/>
        </w:rPr>
        <w:t>$objProcedimentoAPI</w:t>
      </w:r>
      <w:r>
        <w:t>-&gt;getIdProcedimento();</w:t>
      </w:r>
      <w:r>
        <w:br/>
        <w:t xml:space="preserve">    </w:t>
      </w:r>
      <w:r>
        <w:rPr>
          <w:color w:val="660000"/>
        </w:rPr>
        <w:t xml:space="preserve">$bolAcaoAbcDocumentoProcessar </w:t>
      </w:r>
      <w:r>
        <w:t>= SessaoSEI::</w:t>
      </w:r>
      <w:r>
        <w:rPr>
          <w:i/>
          <w:iCs/>
        </w:rPr>
        <w:t>getInstance</w:t>
      </w:r>
      <w:r>
        <w:t>()-&gt;verificarPermissao(</w:t>
      </w:r>
      <w:r>
        <w:rPr>
          <w:b/>
          <w:bCs/>
          <w:color w:val="008000"/>
        </w:rPr>
        <w:t>'md_abc_documento_processar'</w:t>
      </w:r>
      <w:r>
        <w:t>);</w:t>
      </w:r>
      <w:r>
        <w:br/>
        <w:t xml:space="preserve">    </w:t>
      </w:r>
      <w:r>
        <w:rPr>
          <w:i/>
          <w:iCs/>
          <w:color w:val="808080"/>
        </w:rPr>
        <w:t>//$bolAcaoAbcDocumentoProcessar2 = SessaoSEI::getInstance()-&gt;verificarPermissao('md_abc_documento_processar2');</w:t>
      </w:r>
      <w:r>
        <w:rPr>
          <w:i/>
          <w:iCs/>
          <w:color w:val="808080"/>
        </w:rPr>
        <w:br/>
        <w:t xml:space="preserve">    //$bolAcaoAbcDocumentoProcessar3 = SessaoSEI::getInstance()-&gt;verificarPermissao('md_abc_documento_processar3');</w:t>
      </w:r>
      <w:r>
        <w:rPr>
          <w:i/>
          <w:iCs/>
          <w:color w:val="808080"/>
        </w:rPr>
        <w:br/>
        <w:t xml:space="preserve">    //$bolAcaoAbcDocumentoProcessarN = SessaoSEI::getInstance()-&gt;verificarPermissao('md_abc_documento_processarN');</w:t>
      </w:r>
      <w:r>
        <w:rPr>
          <w:i/>
          <w:iCs/>
          <w:color w:val="808080"/>
        </w:rPr>
        <w:br/>
      </w:r>
      <w:r>
        <w:rPr>
          <w:i/>
          <w:iCs/>
          <w:color w:val="808080"/>
        </w:rPr>
        <w:br/>
        <w:t xml:space="preserve">    </w:t>
      </w:r>
      <w:r>
        <w:rPr>
          <w:b/>
          <w:bCs/>
          <w:color w:val="000080"/>
        </w:rPr>
        <w:t xml:space="preserve">foreach </w:t>
      </w:r>
      <w:r>
        <w:t>(</w:t>
      </w:r>
      <w:r>
        <w:rPr>
          <w:color w:val="660000"/>
        </w:rPr>
        <w:t xml:space="preserve">$arrObjDocumentoAPI </w:t>
      </w:r>
      <w:r>
        <w:rPr>
          <w:b/>
          <w:bCs/>
          <w:color w:val="000080"/>
        </w:rPr>
        <w:t xml:space="preserve">as </w:t>
      </w:r>
      <w:r>
        <w:rPr>
          <w:color w:val="660000"/>
        </w:rPr>
        <w:t>$objDocumentoAPI</w:t>
      </w:r>
      <w:r>
        <w:t>) {</w:t>
      </w:r>
      <w:r>
        <w:br/>
        <w:t xml:space="preserve">      </w:t>
      </w:r>
      <w:r>
        <w:rPr>
          <w:b/>
          <w:bCs/>
          <w:color w:val="000080"/>
        </w:rPr>
        <w:t xml:space="preserve">if </w:t>
      </w:r>
      <w:r>
        <w:t>(</w:t>
      </w:r>
      <w:r>
        <w:rPr>
          <w:color w:val="660000"/>
        </w:rPr>
        <w:t>$objDocumentoAPI</w:t>
      </w:r>
      <w:r>
        <w:t xml:space="preserve">-&gt;getCodigoAcesso() &gt; </w:t>
      </w:r>
      <w:r>
        <w:rPr>
          <w:color w:val="0000FF"/>
        </w:rPr>
        <w:t>0</w:t>
      </w:r>
      <w:r>
        <w:t>) {</w:t>
      </w:r>
    </w:p>
    <w:p w14:paraId="02DAE90D" w14:textId="77777777" w:rsidR="00A82183" w:rsidRDefault="00000000">
      <w:pPr>
        <w:pStyle w:val="CdigoFonte"/>
        <w:spacing w:after="0"/>
        <w:ind w:left="0"/>
      </w:pPr>
      <w:r>
        <w:t xml:space="preserve">        </w:t>
      </w:r>
      <w:r>
        <w:rPr>
          <w:color w:val="660000"/>
        </w:rPr>
        <w:t xml:space="preserve">$dblIdDocumento </w:t>
      </w:r>
      <w:r>
        <w:t xml:space="preserve">= </w:t>
      </w:r>
      <w:r>
        <w:rPr>
          <w:color w:val="660000"/>
        </w:rPr>
        <w:t>$objDocumentoAPI</w:t>
      </w:r>
      <w:r>
        <w:t>-&gt;getIdDocumento();</w:t>
      </w:r>
      <w:r>
        <w:br/>
        <w:t xml:space="preserve">        </w:t>
      </w:r>
      <w:r>
        <w:rPr>
          <w:color w:val="660000"/>
        </w:rPr>
        <w:t>$arrBotoes</w:t>
      </w:r>
      <w:r>
        <w:t>[</w:t>
      </w:r>
      <w:r>
        <w:rPr>
          <w:color w:val="660000"/>
        </w:rPr>
        <w:t>$dblIdDocumento</w:t>
      </w:r>
      <w:r>
        <w:t xml:space="preserve">] = </w:t>
      </w:r>
      <w:r>
        <w:rPr>
          <w:b/>
          <w:bCs/>
          <w:color w:val="000080"/>
        </w:rPr>
        <w:t>array</w:t>
      </w:r>
      <w:r>
        <w:t>();</w:t>
      </w:r>
      <w:r>
        <w:br/>
      </w:r>
      <w:r>
        <w:br/>
        <w:t xml:space="preserve">        </w:t>
      </w:r>
      <w:r>
        <w:rPr>
          <w:b/>
          <w:bCs/>
          <w:color w:val="000080"/>
        </w:rPr>
        <w:t xml:space="preserve">if </w:t>
      </w:r>
      <w:r>
        <w:t>(</w:t>
      </w:r>
      <w:r>
        <w:rPr>
          <w:color w:val="660000"/>
        </w:rPr>
        <w:t>$bolAcaoAbcDocumentoProcessar</w:t>
      </w:r>
      <w:r>
        <w:t>) {</w:t>
      </w:r>
    </w:p>
    <w:p w14:paraId="232B51A5" w14:textId="77777777" w:rsidR="00A82183" w:rsidRDefault="00000000">
      <w:pPr>
        <w:pStyle w:val="CdigoFonte"/>
        <w:spacing w:after="0"/>
        <w:ind w:left="0"/>
      </w:pPr>
      <w:r>
        <w:t xml:space="preserve">          </w:t>
      </w:r>
      <w:r>
        <w:rPr>
          <w:color w:val="660000"/>
        </w:rPr>
        <w:t>$arrBotoes</w:t>
      </w:r>
      <w:r>
        <w:t>[</w:t>
      </w:r>
      <w:r>
        <w:rPr>
          <w:color w:val="660000"/>
        </w:rPr>
        <w:t>$dblIdDocumento</w:t>
      </w:r>
      <w:r>
        <w:t xml:space="preserve">][] = </w:t>
      </w:r>
      <w:r>
        <w:rPr>
          <w:b/>
          <w:bCs/>
          <w:color w:val="008000"/>
        </w:rPr>
        <w:t>'&lt;a href="#" onclick="location.href=</w:t>
      </w:r>
      <w:r>
        <w:rPr>
          <w:b/>
          <w:bCs/>
          <w:color w:val="000080"/>
        </w:rPr>
        <w:t>\\\'</w:t>
      </w:r>
      <w:r>
        <w:rPr>
          <w:b/>
          <w:bCs/>
          <w:color w:val="008000"/>
        </w:rPr>
        <w:t xml:space="preserve">' </w:t>
      </w:r>
      <w:r>
        <w:t>. SessaoSEI::</w:t>
      </w:r>
      <w:r>
        <w:rPr>
          <w:i/>
          <w:iCs/>
        </w:rPr>
        <w:t>getInstance</w:t>
      </w:r>
      <w:r>
        <w:t>()-&gt;assinarLink(</w:t>
      </w:r>
      <w:r>
        <w:rPr>
          <w:b/>
          <w:bCs/>
          <w:color w:val="008000"/>
        </w:rPr>
        <w:t xml:space="preserve">'controlador.php?acao=md_abc_documento_processar&amp;id_procedimento=' </w:t>
      </w:r>
      <w:r>
        <w:t xml:space="preserve">. </w:t>
      </w:r>
      <w:r>
        <w:rPr>
          <w:color w:val="660000"/>
        </w:rPr>
        <w:t xml:space="preserve">$dblIdProcedimento </w:t>
      </w:r>
      <w:r>
        <w:t xml:space="preserve">. </w:t>
      </w:r>
      <w:r>
        <w:rPr>
          <w:b/>
          <w:bCs/>
          <w:color w:val="008000"/>
        </w:rPr>
        <w:t xml:space="preserve">'&amp;id_documento=' </w:t>
      </w:r>
      <w:r>
        <w:t xml:space="preserve">. </w:t>
      </w:r>
      <w:r>
        <w:rPr>
          <w:color w:val="660000"/>
        </w:rPr>
        <w:t xml:space="preserve">$dblIdDocumento </w:t>
      </w:r>
      <w:r>
        <w:t xml:space="preserve">. </w:t>
      </w:r>
      <w:r>
        <w:rPr>
          <w:b/>
          <w:bCs/>
          <w:color w:val="008000"/>
        </w:rPr>
        <w:t>'&amp;arvore=1'</w:t>
      </w:r>
      <w:r>
        <w:t xml:space="preserve">) . </w:t>
      </w:r>
      <w:r>
        <w:rPr>
          <w:b/>
          <w:bCs/>
          <w:color w:val="008000"/>
        </w:rPr>
        <w:t>'</w:t>
      </w:r>
      <w:r>
        <w:rPr>
          <w:b/>
          <w:bCs/>
          <w:color w:val="000080"/>
        </w:rPr>
        <w:t>\\\'</w:t>
      </w:r>
      <w:r>
        <w:rPr>
          <w:b/>
          <w:bCs/>
          <w:color w:val="008000"/>
        </w:rPr>
        <w:t xml:space="preserve">;" tabindex="' </w:t>
      </w:r>
      <w:r>
        <w:t>. PaginaSEI::</w:t>
      </w:r>
      <w:r>
        <w:rPr>
          <w:i/>
          <w:iCs/>
        </w:rPr>
        <w:t>getInstance</w:t>
      </w:r>
      <w:r>
        <w:t xml:space="preserve">()-&gt;getProxTabBarraComandosSuperior() . </w:t>
      </w:r>
      <w:r>
        <w:rPr>
          <w:b/>
          <w:bCs/>
          <w:color w:val="008000"/>
        </w:rPr>
        <w:t>'" class="botaoSEI"&gt;&lt;img class="infraCorBarraSistema" src="modulos/abc/exemplo/svg/exemplo.svg" alt="Botão Documento ABC" title="Botão Documento ABC" /&gt;&lt;/a&gt;'</w:t>
      </w:r>
      <w:r>
        <w:t>;</w:t>
      </w:r>
      <w:r>
        <w:br/>
        <w:t xml:space="preserve">        }</w:t>
      </w:r>
    </w:p>
    <w:p w14:paraId="4FE7EA14" w14:textId="77777777" w:rsidR="00A82183" w:rsidRDefault="00000000">
      <w:pPr>
        <w:pStyle w:val="CdigoFonte"/>
        <w:spacing w:after="0"/>
        <w:ind w:left="0"/>
      </w:pPr>
      <w:r>
        <w:t xml:space="preserve">        </w:t>
      </w:r>
      <w:r>
        <w:rPr>
          <w:i/>
          <w:iCs/>
          <w:color w:val="808080"/>
        </w:rPr>
        <w:t>/*</w:t>
      </w:r>
      <w:r>
        <w:rPr>
          <w:i/>
          <w:iCs/>
          <w:color w:val="808080"/>
        </w:rPr>
        <w:br/>
        <w:t xml:space="preserve">        if ($bolAcaoAbcDocumentoProcessar2) {</w:t>
      </w:r>
      <w:r>
        <w:rPr>
          <w:i/>
          <w:iCs/>
          <w:color w:val="808080"/>
        </w:rPr>
        <w:br/>
        <w:t xml:space="preserve">          $arrBotoes[$dblIdDocumento][] = '...';</w:t>
      </w:r>
      <w:r>
        <w:rPr>
          <w:i/>
          <w:iCs/>
          <w:color w:val="808080"/>
        </w:rPr>
        <w:br/>
        <w:t xml:space="preserve">        }</w:t>
      </w:r>
      <w:r>
        <w:rPr>
          <w:i/>
          <w:iCs/>
          <w:color w:val="808080"/>
        </w:rPr>
        <w:br/>
      </w:r>
      <w:r>
        <w:rPr>
          <w:i/>
          <w:iCs/>
          <w:color w:val="808080"/>
        </w:rPr>
        <w:br/>
        <w:t xml:space="preserve">        if ($bolAcaoAbcDocumentoProcessar3) {</w:t>
      </w:r>
      <w:r>
        <w:rPr>
          <w:i/>
          <w:iCs/>
          <w:color w:val="808080"/>
        </w:rPr>
        <w:br/>
        <w:t xml:space="preserve">          $arrBotoes[$dblIdDocumento][] = '...';</w:t>
      </w:r>
      <w:r>
        <w:rPr>
          <w:i/>
          <w:iCs/>
          <w:color w:val="808080"/>
        </w:rPr>
        <w:br/>
      </w:r>
      <w:r>
        <w:rPr>
          <w:i/>
          <w:iCs/>
          <w:color w:val="808080"/>
        </w:rPr>
        <w:lastRenderedPageBreak/>
        <w:t xml:space="preserve">        }</w:t>
      </w:r>
      <w:r>
        <w:rPr>
          <w:i/>
          <w:iCs/>
          <w:color w:val="808080"/>
        </w:rPr>
        <w:br/>
      </w:r>
      <w:r>
        <w:rPr>
          <w:i/>
          <w:iCs/>
          <w:color w:val="808080"/>
        </w:rPr>
        <w:br/>
        <w:t xml:space="preserve">        if ($bolAcaoAbcDocumentoProcessarN) {</w:t>
      </w:r>
      <w:r>
        <w:rPr>
          <w:i/>
          <w:iCs/>
          <w:color w:val="808080"/>
        </w:rPr>
        <w:br/>
        <w:t xml:space="preserve">          $arrBotoes[$dblIdDocumento][] = '...';</w:t>
      </w:r>
      <w:r>
        <w:rPr>
          <w:i/>
          <w:iCs/>
          <w:color w:val="808080"/>
        </w:rPr>
        <w:br/>
        <w:t xml:space="preserve">        }</w:t>
      </w:r>
      <w:r>
        <w:rPr>
          <w:i/>
          <w:iCs/>
          <w:color w:val="808080"/>
        </w:rPr>
        <w:br/>
        <w:t xml:space="preserve">        */</w:t>
      </w:r>
      <w:r>
        <w:rPr>
          <w:i/>
          <w:iCs/>
          <w:color w:val="808080"/>
        </w:rPr>
        <w:br/>
        <w:t xml:space="preserve">      </w:t>
      </w:r>
      <w:r>
        <w:t>}</w:t>
      </w:r>
      <w:r>
        <w:br/>
        <w:t xml:space="preserve">    }</w:t>
      </w:r>
      <w:r>
        <w:br/>
        <w:t xml:space="preserve">  }</w:t>
      </w:r>
      <w:r>
        <w:br/>
        <w:t xml:space="preserve">  </w:t>
      </w:r>
      <w:r>
        <w:rPr>
          <w:b/>
          <w:bCs/>
          <w:color w:val="000080"/>
        </w:rPr>
        <w:t xml:space="preserve">return </w:t>
      </w:r>
      <w:r>
        <w:rPr>
          <w:color w:val="660000"/>
        </w:rPr>
        <w:t>$arrBotoes</w:t>
      </w:r>
      <w:r>
        <w:t>;</w:t>
      </w:r>
      <w:r>
        <w:br/>
        <w:t>}</w:t>
      </w:r>
      <w:r>
        <w:br/>
      </w:r>
      <w:r>
        <w:rPr>
          <w:color w:val="000080"/>
        </w:rPr>
        <w:t>```</w:t>
      </w:r>
    </w:p>
    <w:p w14:paraId="0F0BE885" w14:textId="77777777" w:rsidR="00A82183" w:rsidRDefault="00000000">
      <w:pPr>
        <w:spacing w:after="0"/>
      </w:pPr>
      <w:r>
        <w:rPr>
          <w:szCs w:val="24"/>
        </w:rPr>
        <w:object w:dxaOrig="9604" w:dyaOrig="576" w14:anchorId="42A8E7F7">
          <v:shape id="Picture 15" o:spid="_x0000_i1039" type="#_x0000_t75" style="width:480pt;height:28.5pt;visibility:visible;mso-wrap-style:square" o:ole="">
            <v:imagedata r:id="rId62" o:title=""/>
          </v:shape>
          <o:OLEObject Type="Embed" ProgID="PBrush" ShapeID="Picture 15" DrawAspect="Content" ObjectID="_1842213857" r:id="rId63"/>
        </w:object>
      </w:r>
    </w:p>
    <w:p w14:paraId="56E3F554" w14:textId="77777777" w:rsidR="00A82183" w:rsidRDefault="00A82183"/>
    <w:p w14:paraId="02478E81" w14:textId="77777777" w:rsidR="00A82183" w:rsidRDefault="00000000">
      <w:pPr>
        <w:pStyle w:val="Ttulo2"/>
      </w:pPr>
      <w:bookmarkStart w:id="3262" w:name="_Toc171671284"/>
      <w:bookmarkStart w:id="3263" w:name="__RefHeading___Toc28041_2823614150"/>
      <w:bookmarkStart w:id="3264" w:name="_Toc223560235"/>
      <w:bookmarkStart w:id="3265" w:name="_Toc223772341"/>
      <w:bookmarkStart w:id="3266" w:name="_Toc223782429"/>
      <w:bookmarkStart w:id="3267" w:name="_Toc223894911"/>
      <w:bookmarkStart w:id="3268" w:name="_Toc223911256"/>
      <w:bookmarkStart w:id="3269" w:name="_Toc224380078"/>
      <w:bookmarkStart w:id="3270" w:name="_Toc225675864"/>
      <w:bookmarkStart w:id="3271" w:name="_Toc225806826"/>
      <w:bookmarkStart w:id="3272" w:name="_Toc226042303"/>
      <w:bookmarkStart w:id="3273" w:name="_Toc226118132"/>
      <w:bookmarkStart w:id="3274" w:name="_Toc226422717"/>
      <w:bookmarkStart w:id="3275" w:name="_Toc226644540"/>
      <w:bookmarkStart w:id="3276" w:name="_Toc231601223"/>
      <w:r>
        <w:t>montarBotaoCadastroDocumento</w:t>
      </w:r>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980A3C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E32AF6D" w14:textId="77777777" w:rsidR="00A82183" w:rsidRDefault="00000000">
            <w:pPr>
              <w:spacing w:after="0"/>
              <w:jc w:val="center"/>
            </w:pPr>
            <w:r>
              <w:t>Entrada</w:t>
            </w:r>
          </w:p>
        </w:tc>
      </w:tr>
      <w:tr w:rsidR="00A82183" w14:paraId="596D614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88041" w14:textId="77777777" w:rsidR="00A82183" w:rsidRDefault="00000000">
            <w:pPr>
              <w:spacing w:after="0"/>
            </w:pPr>
            <w:r>
              <w:t>objDocumentoAPI:</w:t>
            </w:r>
          </w:p>
          <w:p w14:paraId="31FD31D4" w14:textId="77777777" w:rsidR="00A82183" w:rsidRDefault="00000000">
            <w:pPr>
              <w:pStyle w:val="PargrafodaLista"/>
              <w:numPr>
                <w:ilvl w:val="0"/>
                <w:numId w:val="90"/>
              </w:numPr>
              <w:spacing w:after="0"/>
            </w:pPr>
            <w:r>
              <w:rPr>
                <w:lang w:eastAsia="zh-CN"/>
              </w:rPr>
              <w:t>Ocorrência de DocumentoAPI preenchida com: IdProcedimento, IdDocumento, IdSerie, Data, IdUnidadeGeradora, Numero, NomeArvore, DinValor, IdPlanoTrabalho e Tipo</w:t>
            </w:r>
            <w:r>
              <w:t>.</w:t>
            </w:r>
          </w:p>
        </w:tc>
      </w:tr>
      <w:tr w:rsidR="00A82183" w14:paraId="57FB983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43A3477" w14:textId="77777777" w:rsidR="00A82183" w:rsidRDefault="00000000">
            <w:pPr>
              <w:spacing w:after="0"/>
              <w:jc w:val="center"/>
            </w:pPr>
            <w:r>
              <w:t>Saída</w:t>
            </w:r>
          </w:p>
        </w:tc>
      </w:tr>
      <w:tr w:rsidR="00A82183" w14:paraId="0C64C8F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C4249" w14:textId="77777777" w:rsidR="00A82183" w:rsidRDefault="00000000">
            <w:pPr>
              <w:spacing w:after="0"/>
            </w:pPr>
            <w:r>
              <w:t>arrBotoes:</w:t>
            </w:r>
          </w:p>
          <w:p w14:paraId="7357DA76" w14:textId="77777777" w:rsidR="00A82183" w:rsidRDefault="00000000">
            <w:pPr>
              <w:pStyle w:val="PargrafodaLista"/>
              <w:numPr>
                <w:ilvl w:val="0"/>
                <w:numId w:val="90"/>
              </w:numPr>
              <w:spacing w:after="0"/>
              <w:contextualSpacing/>
            </w:pPr>
            <w:r>
              <w:t>Um array PHP onde cada item representa um botão.</w:t>
            </w:r>
          </w:p>
        </w:tc>
      </w:tr>
    </w:tbl>
    <w:p w14:paraId="117DAAEF" w14:textId="77777777" w:rsidR="00A82183" w:rsidRDefault="00000000">
      <w:pPr>
        <w:pStyle w:val="Standard"/>
        <w:spacing w:after="0"/>
        <w:ind w:left="0"/>
        <w:jc w:val="left"/>
        <w:rPr>
          <w:b/>
          <w:bCs/>
        </w:rPr>
      </w:pPr>
      <w:r>
        <w:rPr>
          <w:b/>
          <w:bCs/>
        </w:rPr>
        <w:t>Exemplo:</w:t>
      </w:r>
    </w:p>
    <w:p w14:paraId="1D133D16" w14:textId="77777777" w:rsidR="00A82183" w:rsidRDefault="00A82183">
      <w:pPr>
        <w:pStyle w:val="Standard"/>
        <w:spacing w:after="0"/>
        <w:ind w:left="0"/>
        <w:jc w:val="left"/>
        <w:rPr>
          <w:b/>
          <w:bCs/>
        </w:rPr>
      </w:pPr>
    </w:p>
    <w:p w14:paraId="061B398E"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b/>
          <w:bCs/>
          <w:color w:val="000080"/>
          <w:sz w:val="18"/>
          <w:szCs w:val="18"/>
        </w:rPr>
        <w:t>```php</w:t>
      </w:r>
      <w:r>
        <w:rPr>
          <w:rFonts w:ascii="Courier New" w:hAnsi="Courier New" w:cs="Courier New"/>
          <w:b/>
          <w:bCs/>
          <w:color w:val="000080"/>
          <w:sz w:val="18"/>
          <w:szCs w:val="18"/>
        </w:rPr>
        <w:br/>
        <w:t xml:space="preserve">public function </w:t>
      </w:r>
      <w:r>
        <w:rPr>
          <w:rFonts w:ascii="Courier New" w:hAnsi="Courier New" w:cs="Courier New"/>
          <w:color w:val="000000"/>
          <w:sz w:val="18"/>
          <w:szCs w:val="18"/>
        </w:rPr>
        <w:t xml:space="preserve">montarBotaoCadastroDocumento(DocumentoAPI </w:t>
      </w:r>
      <w:r>
        <w:rPr>
          <w:rFonts w:ascii="Courier New" w:hAnsi="Courier New" w:cs="Courier New"/>
          <w:color w:val="660000"/>
          <w:sz w:val="18"/>
          <w:szCs w:val="18"/>
        </w:rPr>
        <w:t>$objDocumentoAPI</w:t>
      </w:r>
      <w:r>
        <w:rPr>
          <w:rFonts w:ascii="Courier New" w:hAnsi="Courier New" w:cs="Courier New"/>
          <w:color w:val="000000"/>
          <w:sz w:val="18"/>
          <w:szCs w:val="18"/>
        </w:rPr>
        <w:t>){</w:t>
      </w:r>
      <w:r>
        <w:rPr>
          <w:rFonts w:ascii="Courier New" w:hAnsi="Courier New" w:cs="Courier New"/>
          <w:color w:val="000000"/>
          <w:sz w:val="18"/>
          <w:szCs w:val="18"/>
        </w:rPr>
        <w:br/>
      </w:r>
      <w:r>
        <w:rPr>
          <w:rFonts w:ascii="Courier New" w:hAnsi="Courier New" w:cs="Courier New"/>
          <w:color w:val="000000"/>
          <w:sz w:val="18"/>
          <w:szCs w:val="18"/>
        </w:rPr>
        <w:br/>
        <w:t xml:space="preserve">  </w:t>
      </w:r>
      <w:r>
        <w:rPr>
          <w:rFonts w:ascii="Courier New" w:hAnsi="Courier New" w:cs="Courier New"/>
          <w:color w:val="660000"/>
          <w:sz w:val="18"/>
          <w:szCs w:val="18"/>
        </w:rPr>
        <w:t xml:space="preserve">$arrBotoes </w:t>
      </w:r>
      <w:r>
        <w:rPr>
          <w:rFonts w:ascii="Courier New" w:hAnsi="Courier New" w:cs="Courier New"/>
          <w:color w:val="000000"/>
          <w:sz w:val="18"/>
          <w:szCs w:val="18"/>
        </w:rPr>
        <w:t xml:space="preserve">= </w:t>
      </w:r>
      <w:r>
        <w:rPr>
          <w:rFonts w:ascii="Courier New" w:hAnsi="Courier New" w:cs="Courier New"/>
          <w:b/>
          <w:bCs/>
          <w:color w:val="000080"/>
          <w:sz w:val="18"/>
          <w:szCs w:val="18"/>
        </w:rPr>
        <w:t>array</w:t>
      </w:r>
      <w:r>
        <w:rPr>
          <w:rFonts w:ascii="Courier New" w:hAnsi="Courier New" w:cs="Courier New"/>
          <w:color w:val="000000"/>
          <w:sz w:val="18"/>
          <w:szCs w:val="18"/>
        </w:rPr>
        <w:t>();</w:t>
      </w:r>
      <w:r>
        <w:rPr>
          <w:rFonts w:ascii="Courier New" w:hAnsi="Courier New" w:cs="Courier New"/>
          <w:color w:val="000000"/>
          <w:sz w:val="18"/>
          <w:szCs w:val="18"/>
        </w:rPr>
        <w:br/>
      </w:r>
    </w:p>
    <w:p w14:paraId="5D7BB7C7" w14:textId="77777777" w:rsidR="00A82183" w:rsidRDefault="00000000">
      <w:pPr>
        <w:pStyle w:val="PreformattedText"/>
        <w:shd w:val="clear" w:color="auto" w:fill="FFFFFF"/>
        <w:spacing w:after="0"/>
      </w:pPr>
      <w:r>
        <w:rPr>
          <w:rFonts w:ascii="Courier New" w:hAnsi="Courier New"/>
          <w:color w:val="660000"/>
          <w:sz w:val="18"/>
          <w:szCs w:val="18"/>
          <w:shd w:val="clear" w:color="auto" w:fill="F7FAFF"/>
        </w:rPr>
        <w:t xml:space="preserve"> $objInfraParametro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InfraParametro(BancoSEI::</w:t>
      </w:r>
      <w:r>
        <w:rPr>
          <w:rFonts w:ascii="Courier New" w:hAnsi="Courier New"/>
          <w:i/>
          <w:color w:val="000000"/>
          <w:sz w:val="18"/>
          <w:szCs w:val="18"/>
          <w:shd w:val="clear" w:color="auto" w:fill="F7FAFF"/>
        </w:rPr>
        <w:t>getInstance</w:t>
      </w:r>
      <w:r>
        <w:rPr>
          <w:rFonts w:ascii="Courier New" w:hAnsi="Courier New"/>
          <w:color w:val="000000"/>
          <w:sz w:val="18"/>
          <w:szCs w:val="18"/>
          <w:shd w:val="clear" w:color="auto" w:fill="F7FAFF"/>
        </w:rPr>
        <w:t>());</w:t>
      </w:r>
    </w:p>
    <w:p w14:paraId="6E463A29" w14:textId="77777777" w:rsidR="00A82183" w:rsidRDefault="00000000">
      <w:pPr>
        <w:pStyle w:val="PreformattedText"/>
        <w:shd w:val="clear" w:color="auto" w:fill="FFFFFF"/>
        <w:spacing w:after="0"/>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$numIdSerieEmpenho </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$objInfraParametro</w:t>
      </w:r>
      <w:r>
        <w:rPr>
          <w:rFonts w:ascii="Courier New" w:hAnsi="Courier New"/>
          <w:color w:val="000000"/>
          <w:sz w:val="18"/>
          <w:szCs w:val="18"/>
          <w:shd w:val="clear" w:color="auto" w:fill="F7FAFF"/>
        </w:rPr>
        <w:t>-&gt;getValor(</w:t>
      </w:r>
      <w:r>
        <w:rPr>
          <w:rFonts w:ascii="Courier New" w:hAnsi="Courier New"/>
          <w:b/>
          <w:color w:val="008000"/>
          <w:sz w:val="18"/>
          <w:szCs w:val="18"/>
          <w:shd w:val="clear" w:color="auto" w:fill="F7FAFF"/>
        </w:rPr>
        <w:t>'MD_ABC_ID_SERIE_EMPENHO'</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false</w:t>
      </w:r>
      <w:r>
        <w:rPr>
          <w:rFonts w:ascii="Courier New" w:hAnsi="Courier New"/>
          <w:color w:val="000000"/>
          <w:sz w:val="18"/>
          <w:szCs w:val="18"/>
          <w:shd w:val="clear" w:color="auto" w:fill="F7FAFF"/>
        </w:rPr>
        <w:t>);</w:t>
      </w:r>
    </w:p>
    <w:p w14:paraId="1732342D" w14:textId="77777777" w:rsidR="00A82183" w:rsidRDefault="00000000">
      <w:pPr>
        <w:spacing w:after="0"/>
      </w:pPr>
      <w:r>
        <w:rPr>
          <w:rFonts w:ascii="Courier New" w:hAnsi="Courier New" w:cs="Courier New"/>
          <w:color w:val="000000"/>
          <w:sz w:val="18"/>
          <w:szCs w:val="18"/>
        </w:rPr>
        <w:t xml:space="preserve">  </w:t>
      </w:r>
      <w:r>
        <w:rPr>
          <w:rFonts w:ascii="Courier New" w:hAnsi="Courier New" w:cs="Courier New"/>
          <w:b/>
          <w:bCs/>
          <w:color w:val="000080"/>
          <w:sz w:val="18"/>
          <w:szCs w:val="18"/>
        </w:rPr>
        <w:t xml:space="preserve">if </w:t>
      </w:r>
      <w:r>
        <w:rPr>
          <w:rFonts w:ascii="Courier New" w:hAnsi="Courier New" w:cs="Courier New"/>
          <w:color w:val="000000"/>
          <w:sz w:val="18"/>
          <w:szCs w:val="18"/>
        </w:rPr>
        <w:t>(</w:t>
      </w:r>
      <w:r>
        <w:rPr>
          <w:rFonts w:ascii="Courier New" w:hAnsi="Courier New" w:cs="Courier New"/>
          <w:color w:val="660000"/>
          <w:sz w:val="18"/>
          <w:szCs w:val="18"/>
        </w:rPr>
        <w:t>$objDocumentoAPI</w:t>
      </w:r>
      <w:r>
        <w:rPr>
          <w:rFonts w:ascii="Courier New" w:hAnsi="Courier New" w:cs="Courier New"/>
          <w:color w:val="000000"/>
          <w:sz w:val="18"/>
          <w:szCs w:val="18"/>
        </w:rPr>
        <w:t>-&gt;getIdSerie()==$</w:t>
      </w:r>
      <w:r>
        <w:rPr>
          <w:rFonts w:ascii="Courier New" w:hAnsi="Courier New"/>
          <w:color w:val="660000"/>
          <w:sz w:val="18"/>
          <w:szCs w:val="18"/>
          <w:shd w:val="clear" w:color="auto" w:fill="F7FAFF"/>
        </w:rPr>
        <w:t>numIdSerieEmpenho</w:t>
      </w:r>
      <w:r>
        <w:rPr>
          <w:rFonts w:ascii="Courier New" w:hAnsi="Courier New" w:cs="Courier New"/>
          <w:color w:val="000000"/>
          <w:sz w:val="18"/>
          <w:szCs w:val="18"/>
        </w:rPr>
        <w:t>) {</w:t>
      </w:r>
      <w:r>
        <w:rPr>
          <w:rFonts w:ascii="Courier New" w:hAnsi="Courier New" w:cs="Courier New"/>
          <w:color w:val="000000"/>
          <w:sz w:val="18"/>
          <w:szCs w:val="18"/>
        </w:rPr>
        <w:br/>
        <w:t xml:space="preserve">    </w:t>
      </w:r>
      <w:r>
        <w:rPr>
          <w:rFonts w:ascii="Courier New" w:hAnsi="Courier New" w:cs="Courier New"/>
          <w:color w:val="660000"/>
          <w:sz w:val="18"/>
          <w:szCs w:val="18"/>
        </w:rPr>
        <w:t>$arrBotoes</w:t>
      </w:r>
      <w:r>
        <w:rPr>
          <w:rFonts w:ascii="Courier New" w:hAnsi="Courier New" w:cs="Courier New"/>
          <w:color w:val="000000"/>
          <w:sz w:val="18"/>
          <w:szCs w:val="18"/>
        </w:rPr>
        <w:t xml:space="preserve">[] = </w:t>
      </w:r>
      <w:r>
        <w:rPr>
          <w:rFonts w:ascii="Courier New" w:hAnsi="Courier New" w:cs="Courier New"/>
          <w:b/>
          <w:bCs/>
          <w:color w:val="008000"/>
          <w:sz w:val="18"/>
          <w:szCs w:val="18"/>
        </w:rPr>
        <w:t>'</w:t>
      </w:r>
      <w:r>
        <w:rPr>
          <w:rFonts w:ascii="Courier New" w:hAnsi="Courier New" w:cs="Courier New"/>
          <w:b/>
          <w:bCs/>
          <w:color w:val="008000"/>
          <w:sz w:val="18"/>
          <w:szCs w:val="18"/>
          <w:shd w:val="clear" w:color="auto" w:fill="EDFCED"/>
        </w:rPr>
        <w:t>&lt;button type="button" id="btnMdAbcImportarDados" onclick="..." class="infraButton"&gt;Importar Dados&lt;/button&gt;</w:t>
      </w:r>
      <w:r>
        <w:rPr>
          <w:rFonts w:ascii="Courier New" w:hAnsi="Courier New" w:cs="Courier New"/>
          <w:b/>
          <w:bCs/>
          <w:color w:val="008000"/>
          <w:sz w:val="18"/>
          <w:szCs w:val="18"/>
        </w:rPr>
        <w:t>'</w:t>
      </w:r>
      <w:r>
        <w:rPr>
          <w:rFonts w:ascii="Courier New" w:hAnsi="Courier New" w:cs="Courier New"/>
          <w:color w:val="000000"/>
          <w:sz w:val="18"/>
          <w:szCs w:val="18"/>
        </w:rPr>
        <w:t>;</w:t>
      </w:r>
      <w:r>
        <w:rPr>
          <w:rFonts w:ascii="Courier New" w:hAnsi="Courier New" w:cs="Courier New"/>
          <w:color w:val="000000"/>
          <w:sz w:val="18"/>
          <w:szCs w:val="18"/>
        </w:rPr>
        <w:br/>
        <w:t xml:space="preserve">  }</w:t>
      </w:r>
      <w:r>
        <w:rPr>
          <w:rFonts w:ascii="Courier New" w:hAnsi="Courier New" w:cs="Courier New"/>
          <w:color w:val="000000"/>
          <w:sz w:val="18"/>
          <w:szCs w:val="18"/>
        </w:rPr>
        <w:br/>
      </w:r>
      <w:r>
        <w:rPr>
          <w:rFonts w:ascii="Courier New" w:hAnsi="Courier New" w:cs="Courier New"/>
          <w:color w:val="000000"/>
          <w:sz w:val="18"/>
          <w:szCs w:val="18"/>
        </w:rPr>
        <w:br/>
        <w:t xml:space="preserve">  </w:t>
      </w:r>
      <w:r>
        <w:rPr>
          <w:rFonts w:ascii="Courier New" w:hAnsi="Courier New" w:cs="Courier New"/>
          <w:b/>
          <w:bCs/>
          <w:color w:val="000080"/>
          <w:sz w:val="18"/>
          <w:szCs w:val="18"/>
        </w:rPr>
        <w:t xml:space="preserve">return </w:t>
      </w:r>
      <w:r>
        <w:rPr>
          <w:rFonts w:ascii="Courier New" w:hAnsi="Courier New" w:cs="Courier New"/>
          <w:color w:val="660000"/>
          <w:sz w:val="18"/>
          <w:szCs w:val="18"/>
        </w:rPr>
        <w:t>$arrBotoes</w:t>
      </w:r>
      <w:r>
        <w:rPr>
          <w:rFonts w:ascii="Courier New" w:hAnsi="Courier New" w:cs="Courier New"/>
          <w:color w:val="000000"/>
          <w:sz w:val="18"/>
          <w:szCs w:val="18"/>
        </w:rPr>
        <w:t>;</w:t>
      </w:r>
      <w:r>
        <w:rPr>
          <w:rFonts w:ascii="Courier New" w:hAnsi="Courier New" w:cs="Courier New"/>
          <w:color w:val="000000"/>
          <w:sz w:val="18"/>
          <w:szCs w:val="18"/>
        </w:rPr>
        <w:br/>
        <w:t>}</w:t>
      </w:r>
      <w:r>
        <w:rPr>
          <w:rFonts w:ascii="Courier New" w:hAnsi="Courier New" w:cs="Courier New"/>
          <w:color w:val="000000"/>
          <w:sz w:val="18"/>
          <w:szCs w:val="18"/>
        </w:rPr>
        <w:br/>
      </w:r>
      <w:r>
        <w:t>```</w:t>
      </w:r>
    </w:p>
    <w:p w14:paraId="7C0870CB" w14:textId="77777777" w:rsidR="00A82183" w:rsidRDefault="00A82183"/>
    <w:p w14:paraId="6ADC22C4" w14:textId="77777777" w:rsidR="00A82183" w:rsidRDefault="00000000">
      <w:pPr>
        <w:pStyle w:val="Ttulo2"/>
      </w:pPr>
      <w:bookmarkStart w:id="3277" w:name="_Toc171671285"/>
      <w:bookmarkStart w:id="3278" w:name="__RefHeading___Toc28039_2823614150"/>
      <w:bookmarkStart w:id="3279" w:name="_Toc223560236"/>
      <w:bookmarkStart w:id="3280" w:name="_Toc223772342"/>
      <w:bookmarkStart w:id="3281" w:name="_Toc223782430"/>
      <w:bookmarkStart w:id="3282" w:name="_Toc223894912"/>
      <w:bookmarkStart w:id="3283" w:name="_Toc223911257"/>
      <w:bookmarkStart w:id="3284" w:name="_Toc224380079"/>
      <w:bookmarkStart w:id="3285" w:name="_Toc225675865"/>
      <w:bookmarkStart w:id="3286" w:name="_Toc225806827"/>
      <w:bookmarkStart w:id="3287" w:name="_Toc226042304"/>
      <w:bookmarkStart w:id="3288" w:name="_Toc226118133"/>
      <w:bookmarkStart w:id="3289" w:name="_Toc226422718"/>
      <w:bookmarkStart w:id="3290" w:name="_Toc226644541"/>
      <w:bookmarkStart w:id="3291" w:name="_Toc231601224"/>
      <w:r>
        <w:t>montarBotaoLoginExterno</w:t>
      </w:r>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09A34989"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A2E9F55" w14:textId="77777777" w:rsidR="00A82183" w:rsidRDefault="00000000">
            <w:pPr>
              <w:spacing w:after="0"/>
              <w:jc w:val="center"/>
            </w:pPr>
            <w:r>
              <w:t>Saída</w:t>
            </w:r>
          </w:p>
        </w:tc>
      </w:tr>
      <w:tr w:rsidR="00A82183" w14:paraId="6EBA1065"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8D573" w14:textId="77777777" w:rsidR="00A82183" w:rsidRDefault="00000000">
            <w:pPr>
              <w:spacing w:after="0"/>
            </w:pPr>
            <w:r>
              <w:t>strHtml:</w:t>
            </w:r>
          </w:p>
          <w:p w14:paraId="7D317DF5" w14:textId="77777777" w:rsidR="00A82183" w:rsidRDefault="00000000">
            <w:pPr>
              <w:pStyle w:val="PargrafodaLista"/>
              <w:numPr>
                <w:ilvl w:val="0"/>
                <w:numId w:val="90"/>
              </w:numPr>
              <w:spacing w:after="0"/>
            </w:pPr>
            <w:r>
              <w:t>Código HTML do botão.</w:t>
            </w:r>
          </w:p>
        </w:tc>
      </w:tr>
    </w:tbl>
    <w:p w14:paraId="7313DE36" w14:textId="77777777" w:rsidR="00A82183" w:rsidRDefault="00000000">
      <w:pPr>
        <w:pStyle w:val="Standard"/>
        <w:spacing w:after="0"/>
        <w:ind w:left="0"/>
        <w:jc w:val="left"/>
        <w:rPr>
          <w:b/>
          <w:bCs/>
        </w:rPr>
      </w:pPr>
      <w:r>
        <w:rPr>
          <w:b/>
          <w:bCs/>
        </w:rPr>
        <w:t>Exemplo:</w:t>
      </w:r>
    </w:p>
    <w:p w14:paraId="5C40B0A1" w14:textId="77777777" w:rsidR="00A82183" w:rsidRDefault="00A82183">
      <w:pPr>
        <w:pStyle w:val="Standard"/>
        <w:spacing w:after="0"/>
        <w:ind w:left="0"/>
        <w:jc w:val="left"/>
        <w:rPr>
          <w:b/>
          <w:bCs/>
        </w:rPr>
      </w:pPr>
    </w:p>
    <w:p w14:paraId="38C509CC"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000080"/>
          <w:sz w:val="18"/>
          <w:szCs w:val="18"/>
          <w:shd w:val="clear" w:color="auto" w:fill="F7FAFF"/>
        </w:rPr>
        <w:br/>
      </w:r>
      <w:r>
        <w:rPr>
          <w:rFonts w:ascii="Courier New" w:hAnsi="Courier New" w:cs="Courier New"/>
          <w:b/>
          <w:bCs/>
          <w:color w:val="000080"/>
          <w:sz w:val="18"/>
          <w:szCs w:val="18"/>
          <w:shd w:val="clear" w:color="auto" w:fill="F7FAFF"/>
        </w:rPr>
        <w:t xml:space="preserve">public function </w:t>
      </w:r>
      <w:r>
        <w:rPr>
          <w:rFonts w:ascii="Courier New" w:hAnsi="Courier New" w:cs="Courier New"/>
          <w:color w:val="000000"/>
          <w:sz w:val="18"/>
          <w:szCs w:val="18"/>
          <w:shd w:val="clear" w:color="auto" w:fill="F7FAFF"/>
        </w:rPr>
        <w:t>montarBotaoLoginExterno()</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b/>
          <w:bCs/>
          <w:color w:val="008000"/>
          <w:sz w:val="18"/>
          <w:szCs w:val="18"/>
          <w:shd w:val="clear" w:color="auto" w:fill="F7FAFF"/>
        </w:rPr>
        <w:t>'&lt;button type="button" id="btnAbc" class="btn text-white infraCorBarraSuperior w-100"&gt;ABC&lt;/button&gt;'</w:t>
      </w:r>
      <w:r>
        <w:rPr>
          <w:rFonts w:ascii="Courier New" w:hAnsi="Courier New" w:cs="Courier New"/>
          <w:color w:val="000000"/>
          <w:sz w:val="18"/>
          <w:szCs w:val="18"/>
          <w:shd w:val="clear" w:color="auto" w:fill="F7FAFF"/>
        </w:rPr>
        <w:t>;</w:t>
      </w:r>
    </w:p>
    <w:p w14:paraId="7A15B3DE"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2DA246E8" w14:textId="77777777" w:rsidR="00A82183" w:rsidRDefault="00000000">
      <w:pPr>
        <w:spacing w:after="0"/>
      </w:pPr>
      <w:r>
        <w:object w:dxaOrig="3368" w:dyaOrig="2667" w14:anchorId="64D7D0F6">
          <v:shape id="Picture 70" o:spid="_x0000_i1040" type="#_x0000_t75" style="width:168.75pt;height:133.5pt;visibility:visible;mso-wrap-style:square" o:ole="">
            <v:imagedata r:id="rId64" o:title=""/>
          </v:shape>
          <o:OLEObject Type="Embed" ProgID="PBrush" ShapeID="Picture 70" DrawAspect="Content" ObjectID="_1842213858" r:id="rId65"/>
        </w:object>
      </w:r>
    </w:p>
    <w:p w14:paraId="4587047A" w14:textId="77777777" w:rsidR="00A82183" w:rsidRDefault="00A82183"/>
    <w:p w14:paraId="67C3A01F" w14:textId="77777777" w:rsidR="00A82183" w:rsidRDefault="00000000">
      <w:pPr>
        <w:pStyle w:val="Ttulo2"/>
      </w:pPr>
      <w:bookmarkStart w:id="3292" w:name="_Toc171671286"/>
      <w:bookmarkStart w:id="3293" w:name="__RefHeading___Toc28037_2823614150"/>
      <w:bookmarkStart w:id="3294" w:name="_Toc223560237"/>
      <w:bookmarkStart w:id="3295" w:name="_Toc223772343"/>
      <w:bookmarkStart w:id="3296" w:name="_Toc223782431"/>
      <w:bookmarkStart w:id="3297" w:name="_Toc223894913"/>
      <w:bookmarkStart w:id="3298" w:name="_Toc223911258"/>
      <w:bookmarkStart w:id="3299" w:name="_Toc224380080"/>
      <w:bookmarkStart w:id="3300" w:name="_Toc225675866"/>
      <w:bookmarkStart w:id="3301" w:name="_Toc225806828"/>
      <w:bookmarkStart w:id="3302" w:name="_Toc226042305"/>
      <w:bookmarkStart w:id="3303" w:name="_Toc226118134"/>
      <w:bookmarkStart w:id="3304" w:name="_Toc226422719"/>
      <w:bookmarkStart w:id="3305" w:name="_Toc226644542"/>
      <w:bookmarkStart w:id="3306" w:name="_Toc231601225"/>
      <w:r>
        <w:t>montarBotaoProcesso</w:t>
      </w:r>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46DBB8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6E2C35D" w14:textId="77777777" w:rsidR="00A82183" w:rsidRDefault="00000000">
            <w:pPr>
              <w:spacing w:after="0"/>
              <w:jc w:val="center"/>
            </w:pPr>
            <w:r>
              <w:t>Entrada</w:t>
            </w:r>
          </w:p>
        </w:tc>
      </w:tr>
      <w:tr w:rsidR="00A82183" w14:paraId="25B2D78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FDD5F" w14:textId="77777777" w:rsidR="00A82183" w:rsidRDefault="00000000">
            <w:pPr>
              <w:spacing w:after="0"/>
            </w:pPr>
            <w:r>
              <w:t>objProcedimentoAPI:</w:t>
            </w:r>
          </w:p>
          <w:p w14:paraId="2B9C4940" w14:textId="77777777" w:rsidR="00A82183" w:rsidRDefault="00000000">
            <w:pPr>
              <w:pStyle w:val="PargrafodaLista"/>
              <w:numPr>
                <w:ilvl w:val="0"/>
                <w:numId w:val="91"/>
              </w:numPr>
              <w:spacing w:after="0"/>
            </w:pPr>
            <w:r>
              <w:t>Ocorrência de ProcedimentoAPI preenchida com: IdProcedimento, NumeroProtocolo, IdTipoProcedimento, NomeTipoProcedimento, IdTipoPrioridade, NivelAcesso, GrauSigilo, IdHipoteseLegal, IdUnidadeGeradora, IdOrgaoUnidadeGeradora, CodigoAcesso e SinAberto.</w:t>
            </w:r>
          </w:p>
        </w:tc>
      </w:tr>
      <w:tr w:rsidR="00A82183" w14:paraId="5CF6FC8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902D6CB" w14:textId="77777777" w:rsidR="00A82183" w:rsidRDefault="00000000">
            <w:pPr>
              <w:spacing w:after="0"/>
              <w:jc w:val="center"/>
            </w:pPr>
            <w:r>
              <w:t>Saída</w:t>
            </w:r>
          </w:p>
        </w:tc>
      </w:tr>
      <w:tr w:rsidR="00A82183" w14:paraId="686A0A7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32F53" w14:textId="77777777" w:rsidR="00A82183" w:rsidRDefault="00000000">
            <w:pPr>
              <w:spacing w:after="0"/>
            </w:pPr>
            <w:r>
              <w:t>arrBotoes:</w:t>
            </w:r>
          </w:p>
          <w:p w14:paraId="4E7B39ED" w14:textId="77777777" w:rsidR="00A82183" w:rsidRDefault="00000000">
            <w:pPr>
              <w:pStyle w:val="PargrafodaLista"/>
              <w:numPr>
                <w:ilvl w:val="0"/>
                <w:numId w:val="91"/>
              </w:numPr>
              <w:spacing w:after="0"/>
              <w:contextualSpacing/>
            </w:pPr>
            <w:r>
              <w:t>Um array PHP onde cada item representa um botão. Para as imagens é recomendado utilizar o formato SVG com tamanho 40x40.</w:t>
            </w:r>
          </w:p>
        </w:tc>
      </w:tr>
    </w:tbl>
    <w:p w14:paraId="47208179" w14:textId="77777777" w:rsidR="00A82183" w:rsidRDefault="00000000">
      <w:pPr>
        <w:pStyle w:val="Standard"/>
        <w:spacing w:after="0"/>
        <w:ind w:left="0"/>
        <w:jc w:val="left"/>
        <w:rPr>
          <w:b/>
          <w:bCs/>
        </w:rPr>
      </w:pPr>
      <w:r>
        <w:rPr>
          <w:b/>
          <w:bCs/>
        </w:rPr>
        <w:t>Exemplo:</w:t>
      </w:r>
    </w:p>
    <w:p w14:paraId="4513DDAB" w14:textId="77777777" w:rsidR="00A82183" w:rsidRDefault="00A82183">
      <w:pPr>
        <w:pStyle w:val="Standard"/>
        <w:spacing w:after="0"/>
        <w:ind w:left="0"/>
        <w:jc w:val="left"/>
        <w:rPr>
          <w:b/>
          <w:bCs/>
        </w:rPr>
      </w:pPr>
    </w:p>
    <w:p w14:paraId="262BB360" w14:textId="77777777" w:rsidR="00A82183" w:rsidRDefault="00000000">
      <w:pPr>
        <w:pStyle w:val="CdigoFonte"/>
        <w:spacing w:after="0"/>
        <w:ind w:left="99"/>
      </w:pPr>
      <w:r>
        <w:rPr>
          <w:color w:val="000080"/>
          <w:szCs w:val="18"/>
        </w:rPr>
        <w:t>```php</w:t>
      </w:r>
      <w:r>
        <w:rPr>
          <w:b/>
          <w:bCs/>
          <w:color w:val="000080"/>
        </w:rPr>
        <w:br/>
        <w:t xml:space="preserve">public function </w:t>
      </w:r>
      <w:r>
        <w:t xml:space="preserve">montarBotaoProcesso(ProcedimentoAPI </w:t>
      </w:r>
      <w:r>
        <w:rPr>
          <w:color w:val="660000"/>
        </w:rPr>
        <w:t>$objProcedimentoAPI</w:t>
      </w:r>
      <w:r>
        <w:t>){</w:t>
      </w:r>
      <w:r>
        <w:br/>
      </w:r>
      <w:r>
        <w:br/>
        <w:t xml:space="preserve">  </w:t>
      </w:r>
      <w:r>
        <w:rPr>
          <w:color w:val="660000"/>
        </w:rPr>
        <w:t xml:space="preserve">$arrBotoes </w:t>
      </w:r>
      <w:r>
        <w:t xml:space="preserve">= </w:t>
      </w:r>
      <w:r>
        <w:rPr>
          <w:b/>
          <w:bCs/>
          <w:color w:val="000080"/>
        </w:rPr>
        <w:t>array</w:t>
      </w:r>
      <w:r>
        <w:t>();</w:t>
      </w:r>
      <w:r>
        <w:br/>
      </w:r>
      <w:r>
        <w:br/>
        <w:t xml:space="preserve">  </w:t>
      </w:r>
      <w:r>
        <w:rPr>
          <w:b/>
          <w:bCs/>
          <w:color w:val="000080"/>
        </w:rPr>
        <w:t xml:space="preserve">if </w:t>
      </w:r>
      <w:r>
        <w:t>(SessaoSEI::</w:t>
      </w:r>
      <w:r>
        <w:rPr>
          <w:i/>
          <w:iCs/>
        </w:rPr>
        <w:t>getInstance</w:t>
      </w:r>
      <w:r>
        <w:t>()-&gt;verificarPermissao(</w:t>
      </w:r>
      <w:r>
        <w:rPr>
          <w:b/>
          <w:bCs/>
          <w:color w:val="008000"/>
        </w:rPr>
        <w:t>'md_abc_processo_processar'</w:t>
      </w:r>
      <w:r>
        <w:t xml:space="preserve">) &amp;&amp; </w:t>
      </w:r>
      <w:r>
        <w:rPr>
          <w:color w:val="660000"/>
        </w:rPr>
        <w:t>$objProcedimentoAPI</w:t>
      </w:r>
      <w:r>
        <w:t>-&gt;getSinAberto()==</w:t>
      </w:r>
      <w:r>
        <w:rPr>
          <w:b/>
          <w:bCs/>
          <w:color w:val="008000"/>
        </w:rPr>
        <w:t xml:space="preserve">'S' </w:t>
      </w:r>
      <w:r>
        <w:t xml:space="preserve">&amp;&amp; </w:t>
      </w:r>
      <w:r>
        <w:rPr>
          <w:color w:val="660000"/>
        </w:rPr>
        <w:t>$objProcedimentoAPI</w:t>
      </w:r>
      <w:r>
        <w:t xml:space="preserve">-&gt;getCodigoAcesso() &gt; </w:t>
      </w:r>
      <w:r>
        <w:rPr>
          <w:color w:val="0000FF"/>
        </w:rPr>
        <w:t>0</w:t>
      </w:r>
      <w:r>
        <w:t>) {</w:t>
      </w:r>
    </w:p>
    <w:p w14:paraId="758D43F0" w14:textId="77777777" w:rsidR="00A82183" w:rsidRDefault="00000000">
      <w:pPr>
        <w:pStyle w:val="CdigoFonte"/>
        <w:spacing w:after="0"/>
        <w:ind w:left="99"/>
      </w:pPr>
      <w:r>
        <w:rPr>
          <w:lang w:val="en-US"/>
        </w:rPr>
        <w:t xml:space="preserve">    </w:t>
      </w:r>
      <w:r>
        <w:rPr>
          <w:color w:val="660000"/>
          <w:lang w:val="en-US"/>
        </w:rPr>
        <w:t>$arrBotoes</w:t>
      </w:r>
      <w:r>
        <w:rPr>
          <w:lang w:val="en-US"/>
        </w:rPr>
        <w:t xml:space="preserve">[] = </w:t>
      </w:r>
      <w:r>
        <w:rPr>
          <w:b/>
          <w:bCs/>
          <w:color w:val="008000"/>
          <w:lang w:val="en-US"/>
        </w:rPr>
        <w:t>'&lt;a href="#" onclick="location.href=</w:t>
      </w:r>
      <w:r>
        <w:rPr>
          <w:b/>
          <w:bCs/>
          <w:color w:val="000080"/>
          <w:lang w:val="en-US"/>
        </w:rPr>
        <w:t>\\\'</w:t>
      </w:r>
      <w:r>
        <w:rPr>
          <w:b/>
          <w:bCs/>
          <w:color w:val="008000"/>
          <w:lang w:val="en-US"/>
        </w:rPr>
        <w:t xml:space="preserve">' </w:t>
      </w:r>
      <w:r>
        <w:rPr>
          <w:lang w:val="en-US"/>
        </w:rPr>
        <w:t xml:space="preserve">. </w:t>
      </w:r>
      <w:r>
        <w:t>SessaoSEI::</w:t>
      </w:r>
      <w:r>
        <w:rPr>
          <w:i/>
          <w:iCs/>
        </w:rPr>
        <w:t>getInstance</w:t>
      </w:r>
      <w:r>
        <w:t>()-&gt;assinarLink(</w:t>
      </w:r>
      <w:r>
        <w:rPr>
          <w:b/>
          <w:bCs/>
          <w:color w:val="008000"/>
        </w:rPr>
        <w:t xml:space="preserve">'controlador.php?acao=md_abc_processo_processar&amp;id_procedimento=' </w:t>
      </w:r>
      <w:r>
        <w:t xml:space="preserve">. </w:t>
      </w:r>
      <w:r>
        <w:rPr>
          <w:color w:val="660000"/>
        </w:rPr>
        <w:t>$objProcedimentoAPI</w:t>
      </w:r>
      <w:r>
        <w:t xml:space="preserve">-&gt;getIdProcedimento() . </w:t>
      </w:r>
      <w:r>
        <w:rPr>
          <w:b/>
          <w:bCs/>
          <w:color w:val="008000"/>
        </w:rPr>
        <w:t>'&amp;arvore=1'</w:t>
      </w:r>
      <w:r>
        <w:t xml:space="preserve">) . </w:t>
      </w:r>
      <w:r>
        <w:rPr>
          <w:b/>
          <w:bCs/>
          <w:color w:val="008000"/>
        </w:rPr>
        <w:t>'</w:t>
      </w:r>
      <w:r>
        <w:rPr>
          <w:b/>
          <w:bCs/>
          <w:color w:val="000080"/>
        </w:rPr>
        <w:t>\\\'</w:t>
      </w:r>
      <w:r>
        <w:rPr>
          <w:b/>
          <w:bCs/>
          <w:color w:val="008000"/>
        </w:rPr>
        <w:t xml:space="preserve">;" tabindex="' </w:t>
      </w:r>
      <w:r>
        <w:t>. PaginaSEI::</w:t>
      </w:r>
      <w:r>
        <w:rPr>
          <w:i/>
          <w:iCs/>
        </w:rPr>
        <w:t>getInstance</w:t>
      </w:r>
      <w:r>
        <w:t xml:space="preserve">()-&gt;getProxTabBarraComandosSuperior() . </w:t>
      </w:r>
      <w:r>
        <w:rPr>
          <w:b/>
          <w:bCs/>
          <w:color w:val="008000"/>
        </w:rPr>
        <w:t>'" class="botaoSEI"&gt;&lt;img class="infraCorBarraSistema" src="modulos/abc/exemplo/svg/exemplo.svg" alt="Botão Processo ABC" title="Botão Processo ABC" /&gt;&lt;/a&gt;'</w:t>
      </w:r>
      <w:r>
        <w:t>;</w:t>
      </w:r>
      <w:r>
        <w:br/>
        <w:t xml:space="preserve">  }</w:t>
      </w:r>
      <w:r>
        <w:br/>
      </w:r>
      <w:r>
        <w:br/>
        <w:t xml:space="preserve">  </w:t>
      </w:r>
      <w:r>
        <w:rPr>
          <w:b/>
          <w:bCs/>
          <w:color w:val="000080"/>
        </w:rPr>
        <w:t xml:space="preserve">return </w:t>
      </w:r>
      <w:r>
        <w:rPr>
          <w:color w:val="660000"/>
        </w:rPr>
        <w:t>$arrBotoes</w:t>
      </w:r>
      <w:r>
        <w:t>;</w:t>
      </w:r>
      <w:r>
        <w:br/>
        <w:t>}</w:t>
      </w:r>
      <w:r>
        <w:br/>
      </w:r>
      <w:r>
        <w:rPr>
          <w:color w:val="000080"/>
          <w:szCs w:val="18"/>
        </w:rPr>
        <w:t>```</w:t>
      </w:r>
    </w:p>
    <w:p w14:paraId="477434C4" w14:textId="77777777" w:rsidR="00A82183" w:rsidRDefault="00000000">
      <w:pPr>
        <w:spacing w:after="0"/>
      </w:pPr>
      <w:r>
        <w:rPr>
          <w:szCs w:val="24"/>
        </w:rPr>
        <w:object w:dxaOrig="9579" w:dyaOrig="889" w14:anchorId="46784C3A">
          <v:shape id="Picture 17" o:spid="_x0000_i1041" type="#_x0000_t75" style="width:479.25pt;height:44.25pt;visibility:visible;mso-wrap-style:square" o:ole="">
            <v:imagedata r:id="rId66" o:title=""/>
          </v:shape>
          <o:OLEObject Type="Embed" ProgID="PBrush" ShapeID="Picture 17" DrawAspect="Content" ObjectID="_1842213859" r:id="rId67"/>
        </w:object>
      </w:r>
    </w:p>
    <w:p w14:paraId="5019104E" w14:textId="77777777" w:rsidR="00A82183" w:rsidRDefault="00A82183">
      <w:pPr>
        <w:rPr>
          <w:shd w:val="clear" w:color="auto" w:fill="FFF200"/>
        </w:rPr>
      </w:pPr>
    </w:p>
    <w:p w14:paraId="6C9356A7" w14:textId="77777777" w:rsidR="00A82183" w:rsidRDefault="00000000">
      <w:pPr>
        <w:pStyle w:val="Ttulo2"/>
      </w:pPr>
      <w:bookmarkStart w:id="3307" w:name="_Toc171671287"/>
      <w:bookmarkStart w:id="3308" w:name="__RefHeading___Toc28035_2823614150"/>
      <w:bookmarkStart w:id="3309" w:name="_Toc223560238"/>
      <w:bookmarkStart w:id="3310" w:name="_Toc223772344"/>
      <w:bookmarkStart w:id="3311" w:name="_Toc223782432"/>
      <w:bookmarkStart w:id="3312" w:name="_Toc223894914"/>
      <w:bookmarkStart w:id="3313" w:name="_Toc223911259"/>
      <w:bookmarkStart w:id="3314" w:name="_Toc224380081"/>
      <w:bookmarkStart w:id="3315" w:name="_Toc225675867"/>
      <w:bookmarkStart w:id="3316" w:name="_Toc225806829"/>
      <w:bookmarkStart w:id="3317" w:name="_Toc226042306"/>
      <w:bookmarkStart w:id="3318" w:name="_Toc226118135"/>
      <w:bookmarkStart w:id="3319" w:name="_Toc226422720"/>
      <w:bookmarkStart w:id="3320" w:name="_Toc226644543"/>
      <w:bookmarkStart w:id="3321" w:name="_Toc231601226"/>
      <w:r>
        <w:t>montarBotaoVeiculoPublicacao</w:t>
      </w:r>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8BF226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B702818" w14:textId="77777777" w:rsidR="00A82183" w:rsidRDefault="00000000">
            <w:pPr>
              <w:spacing w:after="0"/>
              <w:jc w:val="center"/>
            </w:pPr>
            <w:r>
              <w:t>Entrada</w:t>
            </w:r>
          </w:p>
        </w:tc>
      </w:tr>
      <w:tr w:rsidR="00A82183" w14:paraId="7661EE2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84CE4" w14:textId="77777777" w:rsidR="00A82183" w:rsidRDefault="00000000">
            <w:pPr>
              <w:spacing w:after="0"/>
            </w:pPr>
            <w:r>
              <w:t>arrObjVeiculoPublicacaoAPI:</w:t>
            </w:r>
          </w:p>
          <w:p w14:paraId="58CAC7DA" w14:textId="77777777" w:rsidR="00A82183" w:rsidRDefault="00000000">
            <w:pPr>
              <w:pStyle w:val="PargrafodaLista"/>
              <w:numPr>
                <w:ilvl w:val="0"/>
                <w:numId w:val="91"/>
              </w:numPr>
              <w:spacing w:after="0"/>
            </w:pPr>
            <w:r>
              <w:t>Conjunto de ocorrências de VeiculoPublicacaoAPI preenchidas com: IdVeiculoPublicacao e Tipo.</w:t>
            </w:r>
          </w:p>
        </w:tc>
      </w:tr>
      <w:tr w:rsidR="00A82183" w14:paraId="0D80D0F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5FA46F4" w14:textId="77777777" w:rsidR="00A82183" w:rsidRDefault="00000000">
            <w:pPr>
              <w:spacing w:after="0"/>
              <w:jc w:val="center"/>
            </w:pPr>
            <w:r>
              <w:t>Saída</w:t>
            </w:r>
          </w:p>
        </w:tc>
      </w:tr>
      <w:tr w:rsidR="00A82183" w14:paraId="2A6339B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E454A" w14:textId="77777777" w:rsidR="00A82183" w:rsidRDefault="00000000">
            <w:pPr>
              <w:spacing w:after="0"/>
            </w:pPr>
            <w:r>
              <w:t>arrBotoes:</w:t>
            </w:r>
          </w:p>
          <w:p w14:paraId="6714F761" w14:textId="77777777" w:rsidR="00A82183" w:rsidRDefault="00000000">
            <w:pPr>
              <w:pStyle w:val="PargrafodaLista"/>
              <w:numPr>
                <w:ilvl w:val="0"/>
                <w:numId w:val="91"/>
              </w:numPr>
              <w:spacing w:after="0"/>
              <w:contextualSpacing/>
            </w:pPr>
            <w:r>
              <w:t>Um array indexado pelos Ids dos veículos de publicação e pelos identificadores dos botões contendo o código html do botão. É importante que o ID do botão informado no índice do array seja o mesmo da tag `id` do html, pois essa informação será utilizada para controlar a visualização de acordo com o veículo selecionado na tela.</w:t>
            </w:r>
          </w:p>
        </w:tc>
      </w:tr>
    </w:tbl>
    <w:p w14:paraId="3BAA6738" w14:textId="77777777" w:rsidR="00A82183" w:rsidRDefault="00000000">
      <w:pPr>
        <w:pStyle w:val="Standard"/>
        <w:spacing w:after="0"/>
        <w:ind w:left="0"/>
        <w:jc w:val="left"/>
        <w:rPr>
          <w:b/>
          <w:bCs/>
        </w:rPr>
      </w:pPr>
      <w:r>
        <w:rPr>
          <w:b/>
          <w:bCs/>
        </w:rPr>
        <w:t>Exemplo:</w:t>
      </w:r>
    </w:p>
    <w:p w14:paraId="1346903C" w14:textId="77777777" w:rsidR="00A82183" w:rsidRDefault="00A82183">
      <w:pPr>
        <w:pStyle w:val="Standard"/>
        <w:spacing w:after="0"/>
        <w:ind w:left="0"/>
        <w:jc w:val="left"/>
        <w:rPr>
          <w:b/>
          <w:bCs/>
        </w:rPr>
      </w:pPr>
    </w:p>
    <w:p w14:paraId="15180CD1"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lastRenderedPageBreak/>
        <w:t>```php</w:t>
      </w:r>
      <w:r>
        <w:rPr>
          <w:rFonts w:ascii="Courier New" w:hAnsi="Courier New"/>
          <w:b/>
          <w:color w:val="000080"/>
          <w:sz w:val="18"/>
          <w:szCs w:val="18"/>
          <w:shd w:val="clear" w:color="auto" w:fill="F7FAFF"/>
        </w:rPr>
        <w:br/>
        <w:t xml:space="preserve">public function </w:t>
      </w:r>
      <w:r>
        <w:rPr>
          <w:rFonts w:ascii="Courier New" w:hAnsi="Courier New"/>
          <w:b/>
          <w:color w:val="000000"/>
          <w:sz w:val="18"/>
          <w:szCs w:val="18"/>
          <w:shd w:val="clear" w:color="auto" w:fill="F7FAFF"/>
        </w:rPr>
        <w:t>montarBotaoVeiculoPublicacao(</w:t>
      </w:r>
      <w:r>
        <w:rPr>
          <w:rFonts w:ascii="Courier New" w:hAnsi="Courier New"/>
          <w:b/>
          <w:color w:val="660000"/>
          <w:sz w:val="18"/>
          <w:szCs w:val="18"/>
          <w:shd w:val="clear" w:color="auto" w:fill="F7FAFF"/>
        </w:rPr>
        <w:t>$arrObjVeiculoPublicacaoAPI</w:t>
      </w:r>
      <w:r>
        <w:rPr>
          <w:rFonts w:ascii="Courier New" w:hAnsi="Courier New"/>
          <w:b/>
          <w:color w:val="000000"/>
          <w:sz w:val="18"/>
          <w:szCs w:val="18"/>
          <w:shd w:val="clear" w:color="auto" w:fill="F7FAFF"/>
        </w:rPr>
        <w:t>){</w:t>
      </w:r>
    </w:p>
    <w:p w14:paraId="56B0582F"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$arrBotoes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4633EDFF"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$objInfraParametro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InfraParametro(BancoSEI::</w:t>
      </w:r>
      <w:r>
        <w:rPr>
          <w:rFonts w:ascii="Courier New" w:hAnsi="Courier New"/>
          <w:i/>
          <w:color w:val="000000"/>
          <w:sz w:val="18"/>
          <w:szCs w:val="18"/>
          <w:shd w:val="clear" w:color="auto" w:fill="F7FAFF"/>
        </w:rPr>
        <w:t>getInstance</w:t>
      </w:r>
      <w:r>
        <w:rPr>
          <w:rFonts w:ascii="Courier New" w:hAnsi="Courier New"/>
          <w:color w:val="000000"/>
          <w:sz w:val="18"/>
          <w:szCs w:val="18"/>
          <w:shd w:val="clear" w:color="auto" w:fill="F7FAFF"/>
        </w:rPr>
        <w:t>());</w:t>
      </w:r>
    </w:p>
    <w:p w14:paraId="513E3131"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$numIdVeiculoPublicacaoAbc </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$objInfraParametro</w:t>
      </w:r>
      <w:r>
        <w:rPr>
          <w:rFonts w:ascii="Courier New" w:hAnsi="Courier New"/>
          <w:color w:val="000000"/>
          <w:sz w:val="18"/>
          <w:szCs w:val="18"/>
          <w:shd w:val="clear" w:color="auto" w:fill="F7FAFF"/>
        </w:rPr>
        <w:t>-&gt;getValor(</w:t>
      </w:r>
      <w:r>
        <w:rPr>
          <w:rFonts w:ascii="Courier New" w:hAnsi="Courier New"/>
          <w:b/>
          <w:color w:val="008000"/>
          <w:sz w:val="18"/>
          <w:szCs w:val="18"/>
          <w:shd w:val="clear" w:color="auto" w:fill="F7FAFF"/>
        </w:rPr>
        <w:t>'MD_ABC_ID_VEICULO_PUBLICACAO'</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false</w:t>
      </w:r>
      <w:r>
        <w:rPr>
          <w:rFonts w:ascii="Courier New" w:hAnsi="Courier New"/>
          <w:color w:val="000000"/>
          <w:sz w:val="18"/>
          <w:szCs w:val="18"/>
          <w:shd w:val="clear" w:color="auto" w:fill="F7FAFF"/>
        </w:rPr>
        <w:t>);</w:t>
      </w:r>
    </w:p>
    <w:p w14:paraId="59F211AC"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$arrObjVeiculoPublicacaoAPI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 {</w:t>
      </w:r>
    </w:p>
    <w:p w14:paraId="369CCA67" w14:textId="77777777" w:rsidR="00A82183" w:rsidRDefault="00000000">
      <w:pPr>
        <w:pStyle w:val="PreformattedText"/>
        <w:shd w:val="clear" w:color="auto" w:fill="FFFFFF"/>
        <w:spacing w:after="0"/>
        <w:jc w:val="left"/>
      </w:pP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if </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-&gt;getIdVeiculoPublicacao()==</w:t>
      </w:r>
      <w:r>
        <w:rPr>
          <w:rFonts w:ascii="Courier New" w:hAnsi="Courier New"/>
          <w:color w:val="660000"/>
          <w:sz w:val="18"/>
          <w:szCs w:val="18"/>
          <w:shd w:val="clear" w:color="auto" w:fill="F7FAFF"/>
        </w:rPr>
        <w:t>$numIdVeiculoPublicacaoAbc</w:t>
      </w:r>
      <w:r>
        <w:rPr>
          <w:rFonts w:ascii="Courier New" w:hAnsi="Courier New"/>
          <w:color w:val="000000"/>
          <w:sz w:val="18"/>
          <w:szCs w:val="18"/>
          <w:shd w:val="clear" w:color="auto" w:fill="F7FAFF"/>
        </w:rPr>
        <w:t>) {</w:t>
      </w:r>
    </w:p>
    <w:p w14:paraId="380D9FDE" w14:textId="77777777" w:rsidR="00A82183" w:rsidRDefault="00A82183">
      <w:pPr>
        <w:pStyle w:val="PreformattedText"/>
        <w:shd w:val="clear" w:color="auto" w:fill="FFFFFF"/>
        <w:spacing w:after="0"/>
        <w:jc w:val="left"/>
      </w:pPr>
    </w:p>
    <w:p w14:paraId="7DBAE84D"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$arrBotoes</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-&gt;getIdVeiculoPublicacao()][</w:t>
      </w:r>
      <w:r>
        <w:rPr>
          <w:rFonts w:ascii="Courier New" w:hAnsi="Courier New"/>
          <w:b/>
          <w:color w:val="008000"/>
          <w:sz w:val="18"/>
          <w:szCs w:val="18"/>
          <w:shd w:val="clear" w:color="auto" w:fill="F7FAFF"/>
        </w:rPr>
        <w:t>'btnMdABCExemplo1'</w:t>
      </w:r>
      <w:r>
        <w:rPr>
          <w:rFonts w:ascii="Courier New" w:hAnsi="Courier New"/>
          <w:color w:val="000000"/>
          <w:sz w:val="18"/>
          <w:szCs w:val="18"/>
          <w:shd w:val="clear" w:color="auto" w:fill="F7FAFF"/>
        </w:rPr>
        <w:t xml:space="preserve">] = </w:t>
      </w:r>
      <w:r>
        <w:rPr>
          <w:rFonts w:ascii="Courier New" w:hAnsi="Courier New"/>
          <w:b/>
          <w:color w:val="008000"/>
          <w:sz w:val="18"/>
          <w:szCs w:val="18"/>
          <w:shd w:val="clear" w:color="auto" w:fill="F7FAFF"/>
        </w:rPr>
        <w:t>'&lt;button type="button" id="btnMdABCExemplo1" name="btnMdABCExemplo1" onclick="</w:t>
      </w:r>
      <w:r>
        <w:rPr>
          <w:rFonts w:ascii="Courier New" w:hAnsi="Courier New"/>
          <w:i/>
          <w:color w:val="008000"/>
          <w:sz w:val="18"/>
          <w:szCs w:val="18"/>
          <w:shd w:val="clear" w:color="auto" w:fill="F7FAFF"/>
        </w:rPr>
        <w:t>alert</w:t>
      </w:r>
      <w:r>
        <w:rPr>
          <w:rFonts w:ascii="Courier New" w:hAnsi="Courier New"/>
          <w:b/>
          <w:color w:val="008000"/>
          <w:sz w:val="18"/>
          <w:szCs w:val="18"/>
          <w:shd w:val="clear" w:color="auto" w:fill="F7FAFF"/>
        </w:rPr>
        <w:t>(</w:t>
      </w:r>
      <w:r>
        <w:rPr>
          <w:rFonts w:ascii="Courier New" w:hAnsi="Courier New"/>
          <w:b/>
          <w:color w:val="000080"/>
          <w:sz w:val="18"/>
          <w:szCs w:val="18"/>
          <w:shd w:val="clear" w:color="auto" w:fill="F7FAFF"/>
        </w:rPr>
        <w:t>\'</w:t>
      </w:r>
      <w:r>
        <w:rPr>
          <w:rFonts w:ascii="Courier New" w:hAnsi="Courier New"/>
          <w:b/>
          <w:color w:val="008000"/>
          <w:sz w:val="18"/>
          <w:szCs w:val="18"/>
          <w:shd w:val="clear" w:color="auto" w:fill="F7FAFF"/>
        </w:rPr>
        <w:t>Alert ABC 1</w:t>
      </w:r>
      <w:r>
        <w:rPr>
          <w:rFonts w:ascii="Courier New" w:hAnsi="Courier New"/>
          <w:b/>
          <w:color w:val="000080"/>
          <w:sz w:val="18"/>
          <w:szCs w:val="18"/>
          <w:shd w:val="clear" w:color="auto" w:fill="F7FAFF"/>
        </w:rPr>
        <w:t>\'</w:t>
      </w:r>
      <w:r>
        <w:rPr>
          <w:rFonts w:ascii="Courier New" w:hAnsi="Courier New"/>
          <w:b/>
          <w:color w:val="008000"/>
          <w:sz w:val="18"/>
          <w:szCs w:val="18"/>
          <w:shd w:val="clear" w:color="auto" w:fill="F7FAFF"/>
        </w:rPr>
        <w:t>);" value="ABC 1" class="infraButton"&gt;ABC 1&lt;/button&gt;'</w:t>
      </w:r>
      <w:r>
        <w:rPr>
          <w:rFonts w:ascii="Courier New" w:hAnsi="Courier New"/>
          <w:color w:val="000000"/>
          <w:sz w:val="18"/>
          <w:szCs w:val="18"/>
          <w:shd w:val="clear" w:color="auto" w:fill="F7FAFF"/>
        </w:rPr>
        <w:t>;</w:t>
      </w:r>
    </w:p>
    <w:p w14:paraId="066EDE51"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$arrBotoes</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-&gt;getIdVeiculoPublicacao()][</w:t>
      </w:r>
      <w:r>
        <w:rPr>
          <w:rFonts w:ascii="Courier New" w:hAnsi="Courier New"/>
          <w:b/>
          <w:color w:val="008000"/>
          <w:sz w:val="18"/>
          <w:szCs w:val="18"/>
          <w:shd w:val="clear" w:color="auto" w:fill="F7FAFF"/>
        </w:rPr>
        <w:t>'btnMdABCExemplo2'</w:t>
      </w:r>
      <w:r>
        <w:rPr>
          <w:rFonts w:ascii="Courier New" w:hAnsi="Courier New"/>
          <w:color w:val="000000"/>
          <w:sz w:val="18"/>
          <w:szCs w:val="18"/>
          <w:shd w:val="clear" w:color="auto" w:fill="F7FAFF"/>
        </w:rPr>
        <w:t xml:space="preserve">] = </w:t>
      </w:r>
      <w:r>
        <w:rPr>
          <w:rFonts w:ascii="Courier New" w:hAnsi="Courier New"/>
          <w:b/>
          <w:color w:val="008000"/>
          <w:sz w:val="18"/>
          <w:szCs w:val="18"/>
          <w:shd w:val="clear" w:color="auto" w:fill="F7FAFF"/>
        </w:rPr>
        <w:t>'&lt;button type="button" id="btnMdABCExemplo2" name="btnMdABCExemplo2" onclick="if(this.</w:t>
      </w:r>
      <w:r>
        <w:rPr>
          <w:rFonts w:ascii="Courier New" w:hAnsi="Courier New"/>
          <w:b/>
          <w:color w:val="660E7A"/>
          <w:sz w:val="18"/>
          <w:szCs w:val="18"/>
          <w:shd w:val="clear" w:color="auto" w:fill="F7FAFF"/>
        </w:rPr>
        <w:t>form</w:t>
      </w:r>
      <w:r>
        <w:rPr>
          <w:rFonts w:ascii="Courier New" w:hAnsi="Courier New"/>
          <w:b/>
          <w:color w:val="008000"/>
          <w:sz w:val="18"/>
          <w:szCs w:val="18"/>
          <w:shd w:val="clear" w:color="auto" w:fill="F7FAFF"/>
        </w:rPr>
        <w:t>.</w:t>
      </w:r>
      <w:r>
        <w:rPr>
          <w:rFonts w:ascii="Courier New" w:hAnsi="Courier New"/>
          <w:i/>
          <w:color w:val="008000"/>
          <w:sz w:val="18"/>
          <w:szCs w:val="18"/>
          <w:shd w:val="clear" w:color="auto" w:fill="F7FAFF"/>
        </w:rPr>
        <w:t>onsubmit</w:t>
      </w:r>
      <w:r>
        <w:rPr>
          <w:rFonts w:ascii="Courier New" w:hAnsi="Courier New"/>
          <w:b/>
          <w:color w:val="008000"/>
          <w:sz w:val="18"/>
          <w:szCs w:val="18"/>
          <w:shd w:val="clear" w:color="auto" w:fill="F7FAFF"/>
        </w:rPr>
        <w:t>()){this.</w:t>
      </w:r>
      <w:r>
        <w:rPr>
          <w:rFonts w:ascii="Courier New" w:hAnsi="Courier New"/>
          <w:b/>
          <w:color w:val="660E7A"/>
          <w:sz w:val="18"/>
          <w:szCs w:val="18"/>
          <w:shd w:val="clear" w:color="auto" w:fill="F7FAFF"/>
        </w:rPr>
        <w:t>form</w:t>
      </w:r>
      <w:r>
        <w:rPr>
          <w:rFonts w:ascii="Courier New" w:hAnsi="Courier New"/>
          <w:b/>
          <w:color w:val="008000"/>
          <w:sz w:val="18"/>
          <w:szCs w:val="18"/>
          <w:shd w:val="clear" w:color="auto" w:fill="F7FAFF"/>
        </w:rPr>
        <w:t>.</w:t>
      </w:r>
      <w:r>
        <w:rPr>
          <w:rFonts w:ascii="Courier New" w:hAnsi="Courier New"/>
          <w:b/>
          <w:color w:val="660E7A"/>
          <w:sz w:val="18"/>
          <w:szCs w:val="18"/>
          <w:shd w:val="clear" w:color="auto" w:fill="F7FAFF"/>
        </w:rPr>
        <w:t>action</w:t>
      </w:r>
      <w:r>
        <w:rPr>
          <w:rFonts w:ascii="Courier New" w:hAnsi="Courier New"/>
          <w:b/>
          <w:color w:val="008000"/>
          <w:sz w:val="18"/>
          <w:szCs w:val="18"/>
          <w:shd w:val="clear" w:color="auto" w:fill="F7FAFF"/>
        </w:rPr>
        <w:t>=</w:t>
      </w:r>
      <w:r>
        <w:rPr>
          <w:rFonts w:ascii="Courier New" w:hAnsi="Courier New"/>
          <w:b/>
          <w:color w:val="000080"/>
          <w:sz w:val="18"/>
          <w:szCs w:val="18"/>
          <w:shd w:val="clear" w:color="auto" w:fill="F7FAFF"/>
        </w:rPr>
        <w:t>\'</w:t>
      </w:r>
      <w:r>
        <w:rPr>
          <w:rFonts w:ascii="Courier New" w:hAnsi="Courier New"/>
          <w:b/>
          <w:color w:val="008000"/>
          <w:sz w:val="18"/>
          <w:szCs w:val="18"/>
          <w:shd w:val="clear" w:color="auto" w:fill="F7FAFF"/>
        </w:rPr>
        <w:t>'</w:t>
      </w:r>
      <w:r>
        <w:rPr>
          <w:rFonts w:ascii="Courier New" w:hAnsi="Courier New"/>
          <w:color w:val="000000"/>
          <w:sz w:val="18"/>
          <w:szCs w:val="18"/>
          <w:shd w:val="clear" w:color="auto" w:fill="F7FAFF"/>
        </w:rPr>
        <w:t>.SessaoSEI::</w:t>
      </w:r>
      <w:r>
        <w:rPr>
          <w:rFonts w:ascii="Courier New" w:hAnsi="Courier New"/>
          <w:i/>
          <w:color w:val="000000"/>
          <w:sz w:val="18"/>
          <w:szCs w:val="18"/>
          <w:shd w:val="clear" w:color="auto" w:fill="F7FAFF"/>
        </w:rPr>
        <w:t>getInstance</w:t>
      </w:r>
      <w:r>
        <w:rPr>
          <w:rFonts w:ascii="Courier New" w:hAnsi="Courier New"/>
          <w:color w:val="000000"/>
          <w:sz w:val="18"/>
          <w:szCs w:val="18"/>
          <w:shd w:val="clear" w:color="auto" w:fill="F7FAFF"/>
        </w:rPr>
        <w:t>()-&gt;assinarLink(</w:t>
      </w:r>
      <w:r>
        <w:rPr>
          <w:rFonts w:ascii="Courier New" w:hAnsi="Courier New"/>
          <w:b/>
          <w:color w:val="008000"/>
          <w:sz w:val="18"/>
          <w:szCs w:val="18"/>
          <w:shd w:val="clear" w:color="auto" w:fill="F7FAFF"/>
        </w:rPr>
        <w:t>'controlador.php?acao=....'</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w:t>
      </w:r>
      <w:r>
        <w:rPr>
          <w:rFonts w:ascii="Courier New" w:hAnsi="Courier New"/>
          <w:b/>
          <w:color w:val="000080"/>
          <w:sz w:val="18"/>
          <w:szCs w:val="18"/>
          <w:shd w:val="clear" w:color="auto" w:fill="F7FAFF"/>
        </w:rPr>
        <w:t>\'</w:t>
      </w:r>
      <w:r>
        <w:rPr>
          <w:rFonts w:ascii="Courier New" w:hAnsi="Courier New"/>
          <w:b/>
          <w:color w:val="008000"/>
          <w:sz w:val="18"/>
          <w:szCs w:val="18"/>
          <w:shd w:val="clear" w:color="auto" w:fill="F7FAFF"/>
        </w:rPr>
        <w:t>;this.</w:t>
      </w:r>
      <w:r>
        <w:rPr>
          <w:rFonts w:ascii="Courier New" w:hAnsi="Courier New"/>
          <w:b/>
          <w:color w:val="660E7A"/>
          <w:sz w:val="18"/>
          <w:szCs w:val="18"/>
          <w:shd w:val="clear" w:color="auto" w:fill="F7FAFF"/>
        </w:rPr>
        <w:t>form</w:t>
      </w:r>
      <w:r>
        <w:rPr>
          <w:rFonts w:ascii="Courier New" w:hAnsi="Courier New"/>
          <w:b/>
          <w:color w:val="008000"/>
          <w:sz w:val="18"/>
          <w:szCs w:val="18"/>
          <w:shd w:val="clear" w:color="auto" w:fill="F7FAFF"/>
        </w:rPr>
        <w:t>.</w:t>
      </w:r>
      <w:r>
        <w:rPr>
          <w:rFonts w:ascii="Courier New" w:hAnsi="Courier New"/>
          <w:b/>
          <w:color w:val="7A7A43"/>
          <w:sz w:val="18"/>
          <w:szCs w:val="18"/>
          <w:shd w:val="clear" w:color="auto" w:fill="F7FAFF"/>
        </w:rPr>
        <w:t>submit</w:t>
      </w:r>
      <w:r>
        <w:rPr>
          <w:rFonts w:ascii="Courier New" w:hAnsi="Courier New"/>
          <w:b/>
          <w:color w:val="008000"/>
          <w:sz w:val="18"/>
          <w:szCs w:val="18"/>
          <w:shd w:val="clear" w:color="auto" w:fill="F7FAFF"/>
        </w:rPr>
        <w:t>();}" value="ABC 2" class="infraButton"&gt;ABC 2&lt;/button&gt;'</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$arrBotoes</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6538524" w14:textId="77777777" w:rsidR="00A82183" w:rsidRDefault="00000000">
      <w:pPr>
        <w:spacing w:after="0"/>
      </w:pPr>
      <w:r>
        <w:rPr>
          <w:rFonts w:ascii="Liberation Mono" w:eastAsia="Liberation Mono" w:hAnsi="Liberation Mono" w:cs="Liberation Mono"/>
          <w:sz w:val="20"/>
          <w:szCs w:val="20"/>
        </w:rPr>
        <w:object w:dxaOrig="7864" w:dyaOrig="4195" w14:anchorId="10112544">
          <v:shape id="Picture 18" o:spid="_x0000_i1042" type="#_x0000_t75" style="width:393pt;height:210pt;visibility:visible;mso-wrap-style:square" o:ole="">
            <v:imagedata r:id="rId68" o:title=""/>
          </v:shape>
          <o:OLEObject Type="Embed" ProgID="PBrush" ShapeID="Picture 18" DrawAspect="Content" ObjectID="_1842213860" r:id="rId69"/>
        </w:object>
      </w:r>
    </w:p>
    <w:p w14:paraId="2D27AD5E" w14:textId="77777777" w:rsidR="00A82183" w:rsidRDefault="00A82183"/>
    <w:p w14:paraId="6632A937" w14:textId="77777777" w:rsidR="00A82183" w:rsidRDefault="00000000">
      <w:pPr>
        <w:pStyle w:val="Ttulo2"/>
      </w:pPr>
      <w:bookmarkStart w:id="3322" w:name="_Toc171671288"/>
      <w:bookmarkStart w:id="3323" w:name="__RefHeading___Toc28033_2823614150"/>
      <w:bookmarkStart w:id="3324" w:name="_Toc223560239"/>
      <w:bookmarkStart w:id="3325" w:name="_Toc223772345"/>
      <w:bookmarkStart w:id="3326" w:name="_Toc223782433"/>
      <w:bookmarkStart w:id="3327" w:name="_Toc223894915"/>
      <w:bookmarkStart w:id="3328" w:name="_Toc223911260"/>
      <w:bookmarkStart w:id="3329" w:name="_Toc224380082"/>
      <w:bookmarkStart w:id="3330" w:name="_Toc225675868"/>
      <w:bookmarkStart w:id="3331" w:name="_Toc225806830"/>
      <w:bookmarkStart w:id="3332" w:name="_Toc226042307"/>
      <w:bookmarkStart w:id="3333" w:name="_Toc226118136"/>
      <w:bookmarkStart w:id="3334" w:name="_Toc226422721"/>
      <w:bookmarkStart w:id="3335" w:name="_Toc226644544"/>
      <w:bookmarkStart w:id="3336" w:name="_Toc231601227"/>
      <w:r>
        <w:t>montarDadosImprensaNacional</w:t>
      </w:r>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33AC2E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0929A6B" w14:textId="77777777" w:rsidR="00A82183" w:rsidRDefault="00000000">
            <w:pPr>
              <w:spacing w:after="0"/>
              <w:jc w:val="center"/>
            </w:pPr>
            <w:r>
              <w:t>Entrada</w:t>
            </w:r>
          </w:p>
        </w:tc>
      </w:tr>
      <w:tr w:rsidR="00A82183" w14:paraId="359102E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2FA92" w14:textId="77777777" w:rsidR="00A82183" w:rsidRDefault="00000000">
            <w:pPr>
              <w:spacing w:after="0"/>
            </w:pPr>
            <w:r>
              <w:t>objPublicacaoAPI:</w:t>
            </w:r>
          </w:p>
          <w:p w14:paraId="5A637BCB" w14:textId="77777777" w:rsidR="00A82183" w:rsidRDefault="00000000">
            <w:pPr>
              <w:pStyle w:val="PargrafodaLista"/>
              <w:numPr>
                <w:ilvl w:val="0"/>
                <w:numId w:val="91"/>
              </w:numPr>
              <w:spacing w:after="0"/>
            </w:pPr>
            <w:r>
              <w:t>Instância de PublicacaoAPI preenchida com: IdPublicacao, IdVeiculoPublicacao e StaTipoVeiculo.</w:t>
            </w:r>
          </w:p>
        </w:tc>
      </w:tr>
      <w:tr w:rsidR="00A82183" w14:paraId="19AA55C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728F777" w14:textId="77777777" w:rsidR="00A82183" w:rsidRDefault="00000000">
            <w:pPr>
              <w:spacing w:after="0"/>
              <w:jc w:val="center"/>
            </w:pPr>
            <w:r>
              <w:t>Saída</w:t>
            </w:r>
          </w:p>
        </w:tc>
      </w:tr>
      <w:tr w:rsidR="00A82183" w14:paraId="406C770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90942" w14:textId="77777777" w:rsidR="00A82183" w:rsidRDefault="00000000">
            <w:pPr>
              <w:spacing w:after="0"/>
            </w:pPr>
            <w:r>
              <w:t>texto:</w:t>
            </w:r>
          </w:p>
          <w:p w14:paraId="0DD506A4" w14:textId="77777777" w:rsidR="00A82183" w:rsidRDefault="00000000">
            <w:pPr>
              <w:pStyle w:val="PargrafodaLista"/>
              <w:numPr>
                <w:ilvl w:val="0"/>
                <w:numId w:val="91"/>
              </w:numPr>
              <w:spacing w:after="0"/>
              <w:contextualSpacing/>
            </w:pPr>
            <w:r>
              <w:t>Texto da Imprensa Nacional para exibição na tela de publicações do documento, na tela de pesquisa de publicações e no carimbo de publicação do documento.</w:t>
            </w:r>
          </w:p>
        </w:tc>
      </w:tr>
    </w:tbl>
    <w:p w14:paraId="1C1E2866" w14:textId="77777777" w:rsidR="00A82183" w:rsidRDefault="00000000">
      <w:pPr>
        <w:pStyle w:val="Standard"/>
        <w:spacing w:after="0"/>
        <w:ind w:left="0"/>
        <w:jc w:val="left"/>
        <w:rPr>
          <w:b/>
          <w:bCs/>
        </w:rPr>
      </w:pPr>
      <w:r>
        <w:rPr>
          <w:b/>
          <w:bCs/>
        </w:rPr>
        <w:t>Exemplo:</w:t>
      </w:r>
    </w:p>
    <w:p w14:paraId="4C008C06" w14:textId="77777777" w:rsidR="00A82183" w:rsidRDefault="00A82183">
      <w:pPr>
        <w:pStyle w:val="Standard"/>
        <w:spacing w:after="0"/>
        <w:ind w:left="0"/>
        <w:jc w:val="left"/>
        <w:rPr>
          <w:b/>
          <w:bCs/>
        </w:rPr>
      </w:pPr>
    </w:p>
    <w:p w14:paraId="4C089A25"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b/>
          <w:color w:val="000080"/>
          <w:sz w:val="18"/>
          <w:szCs w:val="18"/>
          <w:shd w:val="clear" w:color="auto" w:fill="F7FAFF"/>
        </w:rPr>
        <w:br/>
        <w:t xml:space="preserve">public function </w:t>
      </w:r>
      <w:r>
        <w:rPr>
          <w:rFonts w:ascii="Courier New" w:hAnsi="Courier New"/>
          <w:color w:val="000000"/>
          <w:sz w:val="18"/>
          <w:szCs w:val="18"/>
          <w:shd w:val="clear" w:color="auto" w:fill="F7FAFF"/>
        </w:rPr>
        <w:t xml:space="preserve">montarDadosImprensaNacional(PublicacaoAPI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color w:val="000000"/>
          <w:shd w:val="clear" w:color="auto" w:fill="F7FAFF"/>
        </w:rPr>
        <w:t xml:space="preserve">  </w:t>
      </w:r>
      <w:r>
        <w:rPr>
          <w:rFonts w:ascii="Courier New" w:hAnsi="Courier New"/>
          <w:b/>
          <w:color w:val="000080"/>
          <w:shd w:val="clear" w:color="auto" w:fill="F7FAFF"/>
        </w:rPr>
        <w:t xml:space="preserve">return </w:t>
      </w:r>
      <w:r>
        <w:rPr>
          <w:rFonts w:ascii="Courier New" w:hAnsi="Courier New"/>
          <w:b/>
          <w:color w:val="008000"/>
          <w:shd w:val="clear" w:color="auto" w:fill="F7FAFF"/>
        </w:rPr>
        <w:t>'Texto Imprensa Nacional ABC'</w:t>
      </w:r>
      <w:r>
        <w:rPr>
          <w:rFonts w:ascii="Courier New" w:hAnsi="Courier New"/>
          <w:color w:val="000000"/>
          <w:shd w:val="clear" w:color="auto" w:fill="F7FAFF"/>
        </w:rPr>
        <w:t>;</w:t>
      </w:r>
      <w:r>
        <w:rPr>
          <w:rFonts w:ascii="Courier New" w:hAnsi="Courier New"/>
          <w:color w:val="000000"/>
          <w:shd w:val="clear" w:color="auto" w:fill="F7FAFF"/>
        </w:rPr>
        <w:br/>
        <w:t>}</w:t>
      </w:r>
      <w:r>
        <w:rPr>
          <w:rFonts w:ascii="Courier New" w:hAnsi="Courier New"/>
          <w:color w:val="000000"/>
          <w:shd w:val="clear" w:color="auto" w:fill="F7FAFF"/>
        </w:rPr>
        <w:br/>
      </w:r>
      <w:r>
        <w:rPr>
          <w:rFonts w:ascii="Courier New" w:hAnsi="Courier New" w:cs="Courier New"/>
          <w:color w:val="000080"/>
          <w:sz w:val="18"/>
          <w:szCs w:val="18"/>
          <w:shd w:val="clear" w:color="auto" w:fill="F7FAFF"/>
        </w:rPr>
        <w:t>```</w:t>
      </w:r>
    </w:p>
    <w:p w14:paraId="010E60BA" w14:textId="77777777" w:rsidR="00A82183" w:rsidRDefault="00000000">
      <w:pPr>
        <w:spacing w:after="0"/>
      </w:pPr>
      <w:r>
        <w:rPr>
          <w:rFonts w:ascii="Liberation Mono" w:eastAsia="Liberation Mono" w:hAnsi="Liberation Mono" w:cs="Liberation Mono"/>
          <w:sz w:val="20"/>
          <w:szCs w:val="20"/>
        </w:rPr>
        <w:object w:dxaOrig="9717" w:dyaOrig="1252" w14:anchorId="7CCF4D28">
          <v:shape id="Picture 19" o:spid="_x0000_i1043" type="#_x0000_t75" style="width:486pt;height:62.25pt;visibility:visible;mso-wrap-style:square" o:ole="">
            <v:imagedata r:id="rId70" o:title=""/>
          </v:shape>
          <o:OLEObject Type="Embed" ProgID="PBrush" ShapeID="Picture 19" DrawAspect="Content" ObjectID="_1842213861" r:id="rId71"/>
        </w:object>
      </w:r>
    </w:p>
    <w:p w14:paraId="1FA16689" w14:textId="77777777" w:rsidR="00A82183" w:rsidRDefault="00A82183"/>
    <w:p w14:paraId="0DE75AA2" w14:textId="77777777" w:rsidR="00A82183" w:rsidRDefault="00000000">
      <w:pPr>
        <w:pStyle w:val="Ttulo2"/>
      </w:pPr>
      <w:bookmarkStart w:id="3337" w:name="_Toc171671289"/>
      <w:bookmarkStart w:id="3338" w:name="__RefHeading___Toc28031_2823614150"/>
      <w:bookmarkStart w:id="3339" w:name="_Toc223560240"/>
      <w:bookmarkStart w:id="3340" w:name="_Toc223772346"/>
      <w:bookmarkStart w:id="3341" w:name="_Toc223782434"/>
      <w:bookmarkStart w:id="3342" w:name="_Toc223894916"/>
      <w:bookmarkStart w:id="3343" w:name="_Toc223911261"/>
      <w:bookmarkStart w:id="3344" w:name="_Toc224380083"/>
      <w:bookmarkStart w:id="3345" w:name="_Toc225675869"/>
      <w:bookmarkStart w:id="3346" w:name="_Toc225806831"/>
      <w:bookmarkStart w:id="3347" w:name="_Toc226042308"/>
      <w:bookmarkStart w:id="3348" w:name="_Toc226118137"/>
      <w:bookmarkStart w:id="3349" w:name="_Toc226422722"/>
      <w:bookmarkStart w:id="3350" w:name="_Toc226644545"/>
      <w:bookmarkStart w:id="3351" w:name="_Toc231601228"/>
      <w:r>
        <w:lastRenderedPageBreak/>
        <w:t>montarIconeAcompanhamentoEspecial</w:t>
      </w:r>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40AC51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F8CB50E" w14:textId="77777777" w:rsidR="00A82183" w:rsidRDefault="00000000">
            <w:pPr>
              <w:spacing w:after="0"/>
              <w:jc w:val="center"/>
            </w:pPr>
            <w:r>
              <w:t>Entrada</w:t>
            </w:r>
          </w:p>
        </w:tc>
      </w:tr>
      <w:tr w:rsidR="00A82183" w14:paraId="199E6C9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90F34" w14:textId="77777777" w:rsidR="00A82183" w:rsidRDefault="00000000">
            <w:pPr>
              <w:spacing w:after="0"/>
            </w:pPr>
            <w:r>
              <w:t>arrObjProcedimentoAPI:</w:t>
            </w:r>
          </w:p>
          <w:p w14:paraId="740908AB" w14:textId="77777777" w:rsidR="00A82183" w:rsidRDefault="00000000">
            <w:pPr>
              <w:pStyle w:val="PargrafodaLista"/>
              <w:numPr>
                <w:ilvl w:val="0"/>
                <w:numId w:val="91"/>
              </w:numPr>
              <w:spacing w:after="0"/>
            </w:pPr>
            <w:r>
              <w:t>Conjunto de ocorrências de ProcedimentoAPI preenchidas com: IdProcedimento, NumeroProtocolo, IdTipoProcedimento, NomeTipoProcedimento, IdTipoPrioridade, NivelAcesso, GrauSigilo, IdHipoteseLegal, IdUnidadeGeradora e IdOrgaoUnidadeGeradora.</w:t>
            </w:r>
          </w:p>
        </w:tc>
      </w:tr>
      <w:tr w:rsidR="00A82183" w14:paraId="711DB15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DB919BF" w14:textId="77777777" w:rsidR="00A82183" w:rsidRDefault="00000000">
            <w:pPr>
              <w:spacing w:after="0"/>
              <w:jc w:val="center"/>
            </w:pPr>
            <w:r>
              <w:t>Saída</w:t>
            </w:r>
          </w:p>
        </w:tc>
      </w:tr>
      <w:tr w:rsidR="00A82183" w14:paraId="1F7E21B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A3C17" w14:textId="77777777" w:rsidR="00A82183" w:rsidRDefault="00000000">
            <w:pPr>
              <w:spacing w:after="0"/>
            </w:pPr>
            <w:r>
              <w:t>arrIcones:</w:t>
            </w:r>
          </w:p>
          <w:p w14:paraId="3E500936" w14:textId="77777777" w:rsidR="00A82183" w:rsidRDefault="00000000">
            <w:pPr>
              <w:pStyle w:val="PargrafodaLista"/>
              <w:numPr>
                <w:ilvl w:val="0"/>
                <w:numId w:val="91"/>
              </w:numPr>
              <w:spacing w:after="0"/>
              <w:contextualSpacing/>
            </w:pPr>
            <w:r>
              <w:t>Um array PHP indexado pelos IDs dos processos onde cada posição contém outro array com o conjunto de ícones para exibição junto ao processo. Processos que não devem exibir ícones do módulo não precisam estar no array. Para as imagens é recomendado utilizar o formato SVG com tamanho 24x24.</w:t>
            </w:r>
          </w:p>
        </w:tc>
      </w:tr>
    </w:tbl>
    <w:p w14:paraId="44DFBC00" w14:textId="77777777" w:rsidR="00A82183" w:rsidRDefault="00000000">
      <w:pPr>
        <w:pStyle w:val="Standard"/>
        <w:spacing w:after="0"/>
        <w:ind w:left="0"/>
        <w:jc w:val="left"/>
        <w:rPr>
          <w:b/>
          <w:bCs/>
        </w:rPr>
      </w:pPr>
      <w:r>
        <w:rPr>
          <w:b/>
          <w:bCs/>
        </w:rPr>
        <w:t>Exemplo:</w:t>
      </w:r>
    </w:p>
    <w:p w14:paraId="563C1C06" w14:textId="77777777" w:rsidR="00A82183" w:rsidRDefault="00A82183">
      <w:pPr>
        <w:pStyle w:val="Standard"/>
        <w:spacing w:after="0"/>
        <w:ind w:left="0"/>
        <w:jc w:val="left"/>
        <w:rPr>
          <w:b/>
          <w:bCs/>
        </w:rPr>
      </w:pPr>
    </w:p>
    <w:p w14:paraId="5B0BEBB8" w14:textId="77777777" w:rsidR="00A82183" w:rsidRDefault="00000000">
      <w:pPr>
        <w:pStyle w:val="CdigoFonte"/>
        <w:spacing w:after="0"/>
        <w:ind w:left="99"/>
      </w:pPr>
      <w:r>
        <w:rPr>
          <w:color w:val="000080"/>
          <w:szCs w:val="18"/>
        </w:rPr>
        <w:t>```php</w:t>
      </w:r>
      <w:r>
        <w:rPr>
          <w:b/>
          <w:bCs/>
          <w:color w:val="000080"/>
        </w:rPr>
        <w:br/>
        <w:t xml:space="preserve">public function </w:t>
      </w:r>
      <w:r>
        <w:t>montarIconeAcompanhamentoEspecial(</w:t>
      </w:r>
      <w:r>
        <w:rPr>
          <w:color w:val="660000"/>
        </w:rPr>
        <w:t>$arrObjProcedimentoAPI</w:t>
      </w:r>
      <w:r>
        <w:t>){</w:t>
      </w:r>
      <w:r>
        <w:br/>
      </w:r>
      <w:r>
        <w:br/>
        <w:t xml:space="preserve">  </w:t>
      </w:r>
      <w:r>
        <w:rPr>
          <w:color w:val="660000"/>
        </w:rPr>
        <w:t xml:space="preserve">$arrIcones </w:t>
      </w:r>
      <w:r>
        <w:t xml:space="preserve">= </w:t>
      </w:r>
      <w:r>
        <w:rPr>
          <w:b/>
          <w:bCs/>
          <w:color w:val="000080"/>
        </w:rPr>
        <w:t>array</w:t>
      </w:r>
      <w:r>
        <w:t>();</w:t>
      </w:r>
      <w:r>
        <w:br/>
      </w:r>
      <w:r>
        <w:br/>
        <w:t xml:space="preserve">  </w:t>
      </w:r>
      <w:r>
        <w:rPr>
          <w:b/>
          <w:bCs/>
          <w:color w:val="000080"/>
        </w:rPr>
        <w:t>foreach</w:t>
      </w:r>
      <w:r>
        <w:t>(</w:t>
      </w:r>
      <w:r>
        <w:rPr>
          <w:color w:val="660000"/>
        </w:rPr>
        <w:t xml:space="preserve">$arrObjProcedimentoAPI </w:t>
      </w:r>
      <w:r>
        <w:rPr>
          <w:b/>
          <w:bCs/>
          <w:color w:val="000080"/>
        </w:rPr>
        <w:t xml:space="preserve">as </w:t>
      </w:r>
      <w:r>
        <w:rPr>
          <w:color w:val="660000"/>
        </w:rPr>
        <w:t>$objProcedimentoAPI</w:t>
      </w:r>
      <w:r>
        <w:t>) {</w:t>
      </w:r>
    </w:p>
    <w:p w14:paraId="735ECE01" w14:textId="77777777" w:rsidR="00A82183" w:rsidRDefault="00000000">
      <w:pPr>
        <w:pStyle w:val="CdigoFonte"/>
        <w:spacing w:after="0"/>
        <w:ind w:left="99"/>
      </w:pPr>
      <w:r>
        <w:t xml:space="preserve">    </w:t>
      </w:r>
      <w:r>
        <w:rPr>
          <w:color w:val="660000"/>
        </w:rPr>
        <w:t>$arrIcones</w:t>
      </w:r>
      <w:r>
        <w:t>[</w:t>
      </w:r>
      <w:r>
        <w:rPr>
          <w:color w:val="660000"/>
        </w:rPr>
        <w:t>$objProcedimentoAPI</w:t>
      </w:r>
      <w:r>
        <w:t xml:space="preserve">-&gt;getIdProcedimento()][] = </w:t>
      </w:r>
      <w:r>
        <w:rPr>
          <w:b/>
          <w:bCs/>
          <w:color w:val="008000"/>
        </w:rPr>
        <w:t>'&lt;a href="javascript:void(0);" '</w:t>
      </w:r>
      <w:r>
        <w:t>.PaginaSEI::</w:t>
      </w:r>
      <w:r>
        <w:rPr>
          <w:i/>
          <w:iCs/>
        </w:rPr>
        <w:t>montarTitleTooltip</w:t>
      </w:r>
      <w:r>
        <w:t>(</w:t>
      </w:r>
      <w:r>
        <w:rPr>
          <w:b/>
          <w:bCs/>
          <w:color w:val="008000"/>
        </w:rPr>
        <w:t>'Ícone Acompanhamento Especial ABC'</w:t>
      </w:r>
      <w:r>
        <w:t>,</w:t>
      </w:r>
      <w:r>
        <w:rPr>
          <w:b/>
          <w:bCs/>
          <w:color w:val="008000"/>
        </w:rPr>
        <w:t>'Módulo ABC'</w:t>
      </w:r>
      <w:r>
        <w:t>).</w:t>
      </w:r>
      <w:r>
        <w:rPr>
          <w:b/>
          <w:bCs/>
          <w:color w:val="008000"/>
        </w:rPr>
        <w:t>'&gt;&lt;img src="modulos/abc/exemplo/svg/exemplo.svg" class="imagemStatus" /&gt;&lt;/a&gt;'</w:t>
      </w:r>
      <w:r>
        <w:t>;</w:t>
      </w:r>
    </w:p>
    <w:p w14:paraId="1711E63D" w14:textId="77777777" w:rsidR="00A82183" w:rsidRDefault="00000000">
      <w:pPr>
        <w:pStyle w:val="CdigoFonte"/>
        <w:spacing w:after="0"/>
        <w:ind w:left="99"/>
      </w:pPr>
      <w:r>
        <w:t xml:space="preserve">  }</w:t>
      </w:r>
      <w:r>
        <w:br/>
      </w:r>
      <w:r>
        <w:br/>
        <w:t xml:space="preserve">  </w:t>
      </w:r>
      <w:r>
        <w:rPr>
          <w:b/>
          <w:bCs/>
          <w:color w:val="000080"/>
        </w:rPr>
        <w:t xml:space="preserve">return </w:t>
      </w:r>
      <w:r>
        <w:rPr>
          <w:color w:val="660000"/>
        </w:rPr>
        <w:t>$arrIcones</w:t>
      </w:r>
      <w:r>
        <w:t>;</w:t>
      </w:r>
      <w:r>
        <w:br/>
        <w:t>}</w:t>
      </w:r>
      <w:r>
        <w:br/>
      </w:r>
      <w:r>
        <w:rPr>
          <w:color w:val="000080"/>
          <w:szCs w:val="18"/>
        </w:rPr>
        <w:t>```</w:t>
      </w:r>
    </w:p>
    <w:p w14:paraId="24BA7EF7" w14:textId="77777777" w:rsidR="00A82183" w:rsidRDefault="00000000">
      <w:pPr>
        <w:spacing w:after="0"/>
      </w:pPr>
      <w:r>
        <w:rPr>
          <w:szCs w:val="24"/>
        </w:rPr>
        <w:object w:dxaOrig="8127" w:dyaOrig="2880" w14:anchorId="37D00539">
          <v:shape id="Picture 20" o:spid="_x0000_i1044" type="#_x0000_t75" style="width:406.5pt;height:2in;visibility:visible;mso-wrap-style:square" o:ole="">
            <v:imagedata r:id="rId72" o:title=""/>
          </v:shape>
          <o:OLEObject Type="Embed" ProgID="PBrush" ShapeID="Picture 20" DrawAspect="Content" ObjectID="_1842213862" r:id="rId73"/>
        </w:object>
      </w:r>
    </w:p>
    <w:p w14:paraId="21A5842D" w14:textId="77777777" w:rsidR="00A82183" w:rsidRDefault="00A82183"/>
    <w:p w14:paraId="65CC7FE5" w14:textId="77777777" w:rsidR="00A82183" w:rsidRDefault="00000000">
      <w:pPr>
        <w:pStyle w:val="Ttulo2"/>
      </w:pPr>
      <w:bookmarkStart w:id="3352" w:name="_Toc171671290"/>
      <w:bookmarkStart w:id="3353" w:name="__RefHeading___Toc28029_2823614150"/>
      <w:bookmarkStart w:id="3354" w:name="_Toc223560241"/>
      <w:bookmarkStart w:id="3355" w:name="_Toc223772347"/>
      <w:bookmarkStart w:id="3356" w:name="_Toc223782435"/>
      <w:bookmarkStart w:id="3357" w:name="_Toc223894917"/>
      <w:bookmarkStart w:id="3358" w:name="_Toc223911262"/>
      <w:bookmarkStart w:id="3359" w:name="_Toc224380084"/>
      <w:bookmarkStart w:id="3360" w:name="_Toc225675870"/>
      <w:bookmarkStart w:id="3361" w:name="_Toc225806832"/>
      <w:bookmarkStart w:id="3362" w:name="_Toc226042309"/>
      <w:bookmarkStart w:id="3363" w:name="_Toc226118138"/>
      <w:bookmarkStart w:id="3364" w:name="_Toc226422723"/>
      <w:bookmarkStart w:id="3365" w:name="_Toc226644546"/>
      <w:bookmarkStart w:id="3366" w:name="_Toc231601229"/>
      <w:r>
        <w:t>montarIconeControleProcessos</w:t>
      </w:r>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9A2387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1537451" w14:textId="77777777" w:rsidR="00A82183" w:rsidRDefault="00000000">
            <w:pPr>
              <w:spacing w:after="0"/>
              <w:jc w:val="center"/>
            </w:pPr>
            <w:r>
              <w:t>Entrada</w:t>
            </w:r>
          </w:p>
        </w:tc>
      </w:tr>
      <w:tr w:rsidR="00A82183" w14:paraId="58108AA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E175C" w14:textId="77777777" w:rsidR="00A82183" w:rsidRDefault="00000000">
            <w:pPr>
              <w:spacing w:after="0"/>
            </w:pPr>
            <w:r>
              <w:t>arrObjProcedimentoAPI:</w:t>
            </w:r>
          </w:p>
          <w:p w14:paraId="67B2F93D" w14:textId="77777777" w:rsidR="00A82183" w:rsidRDefault="00000000">
            <w:pPr>
              <w:pStyle w:val="PargrafodaLista"/>
              <w:numPr>
                <w:ilvl w:val="0"/>
                <w:numId w:val="91"/>
              </w:numPr>
              <w:spacing w:after="0"/>
            </w:pPr>
            <w:r>
              <w:t>Conjunto de ocorrências de ProcedimentoAPI preenchidas com: IdProcedimento, NumeroProtocolo, IdTipoProcedimento, NomeTipoProcedimento, NivelAcesso, GrauSigilo, IdHipoteseLegal, IdUnidadeGeradora e IdOrgaoUnidadeGeradora.</w:t>
            </w:r>
          </w:p>
        </w:tc>
      </w:tr>
      <w:tr w:rsidR="00A82183" w14:paraId="0B908D5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DA4EFCF" w14:textId="77777777" w:rsidR="00A82183" w:rsidRDefault="00000000">
            <w:pPr>
              <w:spacing w:after="0"/>
              <w:jc w:val="center"/>
            </w:pPr>
            <w:r>
              <w:t>Saída</w:t>
            </w:r>
          </w:p>
        </w:tc>
      </w:tr>
      <w:tr w:rsidR="00A82183" w14:paraId="0145027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A7AAD" w14:textId="77777777" w:rsidR="00A82183" w:rsidRDefault="00000000">
            <w:pPr>
              <w:spacing w:after="0"/>
            </w:pPr>
            <w:r>
              <w:t>arrIcones:</w:t>
            </w:r>
          </w:p>
          <w:p w14:paraId="32910A4D" w14:textId="77777777" w:rsidR="00A82183" w:rsidRDefault="00000000">
            <w:pPr>
              <w:pStyle w:val="PargrafodaLista"/>
              <w:numPr>
                <w:ilvl w:val="0"/>
                <w:numId w:val="91"/>
              </w:numPr>
              <w:spacing w:after="0"/>
              <w:contextualSpacing/>
            </w:pPr>
            <w:r>
              <w:t>Um array PHP indexado pelos IDs dos processos onde cada posição contém outro array com o conjunto de ícones para exibição junto ao processo. Processos que não devem exibir ícones do módulo não precisam estar no array. Para as imagens é recomendado utilizar o formato SVG com tamanho 24x24.</w:t>
            </w:r>
          </w:p>
        </w:tc>
      </w:tr>
    </w:tbl>
    <w:p w14:paraId="4F7B740E" w14:textId="77777777" w:rsidR="00A82183" w:rsidRDefault="00000000">
      <w:pPr>
        <w:pStyle w:val="Standard"/>
        <w:spacing w:after="0"/>
        <w:ind w:left="0"/>
        <w:jc w:val="left"/>
        <w:rPr>
          <w:b/>
          <w:bCs/>
        </w:rPr>
      </w:pPr>
      <w:r>
        <w:rPr>
          <w:b/>
          <w:bCs/>
        </w:rPr>
        <w:t>Exemplo:</w:t>
      </w:r>
    </w:p>
    <w:p w14:paraId="4E20101B" w14:textId="77777777" w:rsidR="00A82183" w:rsidRDefault="00A82183">
      <w:pPr>
        <w:pStyle w:val="Standard"/>
        <w:spacing w:after="0"/>
        <w:ind w:left="0"/>
        <w:jc w:val="left"/>
        <w:rPr>
          <w:b/>
          <w:bCs/>
        </w:rPr>
      </w:pPr>
    </w:p>
    <w:p w14:paraId="3F16CB01" w14:textId="77777777" w:rsidR="00A82183" w:rsidRDefault="00000000">
      <w:pPr>
        <w:pStyle w:val="CdigoFonte"/>
        <w:spacing w:after="0"/>
        <w:ind w:left="99"/>
      </w:pPr>
      <w:r>
        <w:rPr>
          <w:color w:val="000080"/>
          <w:szCs w:val="18"/>
        </w:rPr>
        <w:t>```php</w:t>
      </w:r>
      <w:r>
        <w:rPr>
          <w:b/>
          <w:bCs/>
          <w:color w:val="000080"/>
        </w:rPr>
        <w:br/>
        <w:t xml:space="preserve">public function </w:t>
      </w:r>
      <w:r>
        <w:t>montarIconeControleProcessos(</w:t>
      </w:r>
      <w:r>
        <w:rPr>
          <w:color w:val="660000"/>
        </w:rPr>
        <w:t>$arrObjProcedimentoAPI</w:t>
      </w:r>
      <w:r>
        <w:t>){</w:t>
      </w:r>
      <w:r>
        <w:br/>
      </w:r>
      <w:r>
        <w:br/>
        <w:t xml:space="preserve">  </w:t>
      </w:r>
      <w:r>
        <w:rPr>
          <w:color w:val="660000"/>
        </w:rPr>
        <w:t xml:space="preserve">$arrIcones </w:t>
      </w:r>
      <w:r>
        <w:t xml:space="preserve">= </w:t>
      </w:r>
      <w:r>
        <w:rPr>
          <w:b/>
          <w:bCs/>
          <w:color w:val="000080"/>
        </w:rPr>
        <w:t>array</w:t>
      </w:r>
      <w:r>
        <w:t>();</w:t>
      </w:r>
      <w:r>
        <w:br/>
      </w:r>
      <w:r>
        <w:br/>
        <w:t xml:space="preserve">  </w:t>
      </w:r>
      <w:r>
        <w:rPr>
          <w:b/>
          <w:bCs/>
          <w:color w:val="000080"/>
        </w:rPr>
        <w:t>foreach</w:t>
      </w:r>
      <w:r>
        <w:t>(</w:t>
      </w:r>
      <w:r>
        <w:rPr>
          <w:color w:val="660000"/>
        </w:rPr>
        <w:t xml:space="preserve">$arrObjProcedimentoAPI </w:t>
      </w:r>
      <w:r>
        <w:rPr>
          <w:b/>
          <w:bCs/>
          <w:color w:val="000080"/>
        </w:rPr>
        <w:t xml:space="preserve">as </w:t>
      </w:r>
      <w:r>
        <w:rPr>
          <w:color w:val="660000"/>
        </w:rPr>
        <w:t>$objProcedimentoAPI</w:t>
      </w:r>
      <w:r>
        <w:t>) {</w:t>
      </w:r>
      <w:r>
        <w:br/>
        <w:t xml:space="preserve">    </w:t>
      </w:r>
      <w:r>
        <w:rPr>
          <w:color w:val="660000"/>
        </w:rPr>
        <w:t>$arrIcones</w:t>
      </w:r>
      <w:r>
        <w:t>[</w:t>
      </w:r>
      <w:r>
        <w:rPr>
          <w:color w:val="660000"/>
        </w:rPr>
        <w:t>$objProcedimentoAPI</w:t>
      </w:r>
      <w:r>
        <w:t xml:space="preserve">-&gt;getIdProcedimento()][] = </w:t>
      </w:r>
      <w:r>
        <w:rPr>
          <w:b/>
          <w:bCs/>
          <w:color w:val="008000"/>
        </w:rPr>
        <w:t xml:space="preserve">'&lt;a href="javascript:void(0);" </w:t>
      </w:r>
      <w:r>
        <w:rPr>
          <w:b/>
          <w:bCs/>
          <w:color w:val="008000"/>
        </w:rPr>
        <w:lastRenderedPageBreak/>
        <w:t>'</w:t>
      </w:r>
      <w:r>
        <w:t>.PaginaSEI::</w:t>
      </w:r>
      <w:r>
        <w:rPr>
          <w:i/>
          <w:iCs/>
        </w:rPr>
        <w:t>montarTitleTooltip</w:t>
      </w:r>
      <w:r>
        <w:t>(</w:t>
      </w:r>
      <w:r>
        <w:rPr>
          <w:b/>
          <w:bCs/>
          <w:color w:val="008000"/>
        </w:rPr>
        <w:t>'Ícone Controle de Processos ABC'</w:t>
      </w:r>
      <w:r>
        <w:t>,</w:t>
      </w:r>
      <w:r>
        <w:rPr>
          <w:b/>
          <w:bCs/>
          <w:color w:val="008000"/>
        </w:rPr>
        <w:t>'Módulo ABC'</w:t>
      </w:r>
      <w:r>
        <w:t>).</w:t>
      </w:r>
      <w:r>
        <w:rPr>
          <w:b/>
          <w:bCs/>
          <w:color w:val="008000"/>
        </w:rPr>
        <w:t>'&gt;&lt;img src="modulos/abc/exemplo/svg/exemplo.svg" class="imagemStatus" /&gt;&lt;/a&gt;'</w:t>
      </w:r>
      <w:r>
        <w:t>;</w:t>
      </w:r>
      <w:r>
        <w:br/>
        <w:t xml:space="preserve">  }</w:t>
      </w:r>
      <w:r>
        <w:br/>
      </w:r>
      <w:r>
        <w:br/>
        <w:t xml:space="preserve">  </w:t>
      </w:r>
      <w:r>
        <w:rPr>
          <w:b/>
          <w:bCs/>
          <w:color w:val="000080"/>
        </w:rPr>
        <w:t xml:space="preserve">return </w:t>
      </w:r>
      <w:r>
        <w:rPr>
          <w:color w:val="660000"/>
        </w:rPr>
        <w:t>$arrIcones</w:t>
      </w:r>
      <w:r>
        <w:t>;</w:t>
      </w:r>
      <w:r>
        <w:br/>
        <w:t>}</w:t>
      </w:r>
      <w:r>
        <w:br/>
      </w:r>
      <w:r>
        <w:rPr>
          <w:color w:val="000080"/>
          <w:szCs w:val="18"/>
        </w:rPr>
        <w:t>```</w:t>
      </w:r>
    </w:p>
    <w:p w14:paraId="6876AE1E" w14:textId="77777777" w:rsidR="00A82183" w:rsidRDefault="00000000">
      <w:pPr>
        <w:spacing w:after="0"/>
      </w:pPr>
      <w:r>
        <w:rPr>
          <w:szCs w:val="24"/>
        </w:rPr>
        <w:object w:dxaOrig="8152" w:dyaOrig="2304" w14:anchorId="426521C4">
          <v:shape id="Picture 21" o:spid="_x0000_i1045" type="#_x0000_t75" style="width:407.25pt;height:115.5pt;visibility:visible;mso-wrap-style:square" o:ole="">
            <v:imagedata r:id="rId74" o:title=""/>
          </v:shape>
          <o:OLEObject Type="Embed" ProgID="PBrush" ShapeID="Picture 21" DrawAspect="Content" ObjectID="_1842213863" r:id="rId75"/>
        </w:object>
      </w:r>
    </w:p>
    <w:p w14:paraId="2C029D0D" w14:textId="77777777" w:rsidR="00A82183" w:rsidRDefault="00A82183"/>
    <w:p w14:paraId="7B4FC1A1" w14:textId="77777777" w:rsidR="00A82183" w:rsidRDefault="00000000">
      <w:pPr>
        <w:pStyle w:val="Ttulo2"/>
      </w:pPr>
      <w:bookmarkStart w:id="3367" w:name="__RefHeading___Toc28027_2823614150"/>
      <w:bookmarkStart w:id="3368" w:name="_Toc171671291"/>
      <w:bookmarkStart w:id="3369" w:name="_Toc223560242"/>
      <w:bookmarkStart w:id="3370" w:name="_Toc223772348"/>
      <w:bookmarkStart w:id="3371" w:name="_Toc223782436"/>
      <w:bookmarkStart w:id="3372" w:name="_Toc223894918"/>
      <w:bookmarkStart w:id="3373" w:name="_Toc223911263"/>
      <w:bookmarkStart w:id="3374" w:name="_Toc224380085"/>
      <w:bookmarkStart w:id="3375" w:name="_Toc225675871"/>
      <w:bookmarkStart w:id="3376" w:name="_Toc225806833"/>
      <w:bookmarkStart w:id="3377" w:name="_Toc226042310"/>
      <w:bookmarkStart w:id="3378" w:name="_Toc226118139"/>
      <w:bookmarkStart w:id="3379" w:name="_Toc226422724"/>
      <w:bookmarkStart w:id="3380" w:name="_Toc226644547"/>
      <w:bookmarkStart w:id="3381" w:name="_Toc231601230"/>
      <w:r>
        <w:t>montarIconeDocumento</w:t>
      </w:r>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974840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DC42963" w14:textId="77777777" w:rsidR="00A82183" w:rsidRDefault="00000000">
            <w:pPr>
              <w:spacing w:after="0"/>
              <w:jc w:val="center"/>
            </w:pPr>
            <w:r>
              <w:t>Entrada</w:t>
            </w:r>
          </w:p>
        </w:tc>
      </w:tr>
      <w:tr w:rsidR="00A82183" w14:paraId="24B8E64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99179" w14:textId="77777777" w:rsidR="00A82183" w:rsidRDefault="00000000">
            <w:pPr>
              <w:spacing w:after="0"/>
            </w:pPr>
            <w:r>
              <w:t>objProcedimentoAPI:</w:t>
            </w:r>
          </w:p>
          <w:p w14:paraId="024ED11D" w14:textId="77777777" w:rsidR="00A82183" w:rsidRDefault="00000000">
            <w:pPr>
              <w:pStyle w:val="PargrafodaLista"/>
              <w:numPr>
                <w:ilvl w:val="0"/>
                <w:numId w:val="91"/>
              </w:numPr>
              <w:spacing w:after="0"/>
            </w:pPr>
            <w:r>
              <w:t>Ocorrência de ProcedimentoAPI preenchida com: IdProcedimento, NumeroProtocolo, IdTipoProcedimento, NomeTipoProcedimento, IdTipoPrioridade, NivelAcesso, GrauSigilo, IdHipoteseLegal, IdUnidadeGeradora, IdOrgaoUnidadeGeradora, CodigoAcesso e SinAberto.</w:t>
            </w:r>
          </w:p>
        </w:tc>
      </w:tr>
      <w:tr w:rsidR="00A82183" w14:paraId="3CB9964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71A18" w14:textId="77777777" w:rsidR="00A82183" w:rsidRDefault="00000000">
            <w:pPr>
              <w:spacing w:after="0"/>
            </w:pPr>
            <w:r>
              <w:t>$arrObjDocumentoAPI:</w:t>
            </w:r>
          </w:p>
          <w:p w14:paraId="6260F591" w14:textId="77777777" w:rsidR="00A82183" w:rsidRDefault="00000000">
            <w:pPr>
              <w:pStyle w:val="PargrafodaLista"/>
              <w:numPr>
                <w:ilvl w:val="0"/>
                <w:numId w:val="91"/>
              </w:numPr>
              <w:spacing w:after="0"/>
            </w:pPr>
            <w:r>
              <w:t>Conjunto de ocorrências de DocumentoAPI preenchidas com: IdDocumento, NumeroProtocolo, IdSerie, NomeSerie, IdUnidadeGeradora, IdOrgaoUnidadeGeradora, SinAssinado, SinPublicado, SinBloqueado, CodigoAcesso, Tipo, SubTipo.</w:t>
            </w:r>
          </w:p>
        </w:tc>
      </w:tr>
      <w:tr w:rsidR="00A82183" w14:paraId="7729886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6C67955" w14:textId="77777777" w:rsidR="00A82183" w:rsidRDefault="00000000">
            <w:pPr>
              <w:spacing w:after="0"/>
              <w:jc w:val="center"/>
            </w:pPr>
            <w:r>
              <w:t>Saída</w:t>
            </w:r>
          </w:p>
        </w:tc>
      </w:tr>
      <w:tr w:rsidR="00A82183" w14:paraId="56B4AD0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36936" w14:textId="77777777" w:rsidR="00A82183" w:rsidRDefault="00000000">
            <w:pPr>
              <w:spacing w:after="0"/>
            </w:pPr>
            <w:r>
              <w:t>arrIcones:</w:t>
            </w:r>
          </w:p>
          <w:p w14:paraId="73C7E54D" w14:textId="77777777" w:rsidR="00A82183" w:rsidRDefault="00000000">
            <w:pPr>
              <w:pStyle w:val="PargrafodaLista"/>
              <w:numPr>
                <w:ilvl w:val="0"/>
                <w:numId w:val="91"/>
              </w:numPr>
              <w:spacing w:after="0"/>
              <w:contextualSpacing/>
            </w:pPr>
            <w:r>
              <w:t>Um array PHP indexado pelos IDs dos documentos onde cada posição contém um array de ocorrências de ArvoreAcaoItemAPI com os ícones para exibição junto ao documento. Documentos que não devem exibir ícones do módulo não precisam estar no array.</w:t>
            </w:r>
          </w:p>
        </w:tc>
      </w:tr>
    </w:tbl>
    <w:p w14:paraId="6C5E379C" w14:textId="77777777" w:rsidR="00A82183" w:rsidRDefault="00000000">
      <w:pPr>
        <w:pStyle w:val="Standard"/>
        <w:spacing w:after="0"/>
        <w:ind w:left="0"/>
        <w:jc w:val="left"/>
        <w:rPr>
          <w:b/>
          <w:bCs/>
        </w:rPr>
      </w:pPr>
      <w:r>
        <w:rPr>
          <w:b/>
          <w:bCs/>
        </w:rPr>
        <w:t>Exemplo:</w:t>
      </w:r>
    </w:p>
    <w:p w14:paraId="75884E9C" w14:textId="77777777" w:rsidR="00A82183" w:rsidRDefault="00A82183">
      <w:pPr>
        <w:pStyle w:val="Standard"/>
        <w:spacing w:after="0"/>
        <w:ind w:left="0"/>
        <w:jc w:val="left"/>
        <w:rPr>
          <w:b/>
          <w:bCs/>
        </w:rPr>
      </w:pPr>
    </w:p>
    <w:p w14:paraId="093CA917" w14:textId="77777777" w:rsidR="00A82183" w:rsidRDefault="00000000">
      <w:pPr>
        <w:pStyle w:val="CdigoFonte"/>
        <w:spacing w:after="0"/>
        <w:ind w:left="99"/>
      </w:pPr>
      <w:r>
        <w:rPr>
          <w:color w:val="000080"/>
          <w:szCs w:val="18"/>
        </w:rPr>
        <w:t>```php</w:t>
      </w:r>
      <w:r>
        <w:rPr>
          <w:b/>
          <w:bCs/>
          <w:color w:val="000080"/>
        </w:rPr>
        <w:br/>
        <w:t xml:space="preserve">public function </w:t>
      </w:r>
      <w:r>
        <w:t xml:space="preserve">montarIconeDocumento(ProcedimentoAPI </w:t>
      </w:r>
      <w:r>
        <w:rPr>
          <w:color w:val="660000"/>
        </w:rPr>
        <w:t>$objProcedimentoAPI</w:t>
      </w:r>
      <w:r>
        <w:t xml:space="preserve">, </w:t>
      </w:r>
      <w:r>
        <w:rPr>
          <w:color w:val="660000"/>
        </w:rPr>
        <w:t>$arrObjDocumentoAPI</w:t>
      </w:r>
      <w:r>
        <w:t>){</w:t>
      </w:r>
      <w:r>
        <w:br/>
      </w:r>
      <w:r>
        <w:br/>
        <w:t xml:space="preserve">  </w:t>
      </w:r>
      <w:r>
        <w:rPr>
          <w:color w:val="660000"/>
        </w:rPr>
        <w:t xml:space="preserve">$arrIcones </w:t>
      </w:r>
      <w:r>
        <w:t xml:space="preserve">= </w:t>
      </w:r>
      <w:r>
        <w:rPr>
          <w:b/>
          <w:bCs/>
          <w:color w:val="000080"/>
        </w:rPr>
        <w:t>array</w:t>
      </w:r>
      <w:r>
        <w:t>();</w:t>
      </w:r>
      <w:r>
        <w:br/>
      </w:r>
      <w:r>
        <w:br/>
        <w:t xml:space="preserve">  </w:t>
      </w:r>
      <w:r>
        <w:rPr>
          <w:b/>
          <w:bCs/>
          <w:color w:val="000080"/>
        </w:rPr>
        <w:t xml:space="preserve">if </w:t>
      </w:r>
      <w:r>
        <w:t>(</w:t>
      </w:r>
      <w:r>
        <w:rPr>
          <w:color w:val="660000"/>
        </w:rPr>
        <w:t>$objProcedimentoAPI</w:t>
      </w:r>
      <w:r>
        <w:t xml:space="preserve">-&gt;getCodigoAcesso() &gt; </w:t>
      </w:r>
      <w:r>
        <w:rPr>
          <w:color w:val="0000FF"/>
        </w:rPr>
        <w:t xml:space="preserve">0 </w:t>
      </w:r>
      <w:r>
        <w:t xml:space="preserve">&amp;&amp; </w:t>
      </w:r>
      <w:r>
        <w:rPr>
          <w:color w:val="660000"/>
        </w:rPr>
        <w:t>$objProcedimentoAPI</w:t>
      </w:r>
      <w:r>
        <w:t>-&gt;getSinAberto()==</w:t>
      </w:r>
      <w:r>
        <w:rPr>
          <w:b/>
          <w:bCs/>
          <w:color w:val="008000"/>
        </w:rPr>
        <w:t>'S'</w:t>
      </w:r>
      <w:r>
        <w:t>) {</w:t>
      </w:r>
      <w:r>
        <w:br/>
        <w:t xml:space="preserve">    </w:t>
      </w:r>
      <w:r>
        <w:rPr>
          <w:color w:val="660000"/>
        </w:rPr>
        <w:t xml:space="preserve">$bolAcaoAbcDocumentoProcessar </w:t>
      </w:r>
      <w:r>
        <w:t>= SessaoSEI::getInstance()-&gt;verificarPermissao('md_abc_documento_processar');</w:t>
      </w:r>
      <w:r>
        <w:br/>
        <w:t xml:space="preserve">    </w:t>
      </w:r>
      <w:r>
        <w:rPr>
          <w:b/>
          <w:bCs/>
          <w:color w:val="000080"/>
        </w:rPr>
        <w:t xml:space="preserve">foreach </w:t>
      </w:r>
      <w:r>
        <w:t>(</w:t>
      </w:r>
      <w:r>
        <w:rPr>
          <w:color w:val="660000"/>
        </w:rPr>
        <w:t xml:space="preserve">$arrObjDocumentoAPI </w:t>
      </w:r>
      <w:r>
        <w:rPr>
          <w:b/>
          <w:bCs/>
          <w:color w:val="000080"/>
        </w:rPr>
        <w:t xml:space="preserve">as </w:t>
      </w:r>
      <w:r>
        <w:rPr>
          <w:color w:val="660000"/>
        </w:rPr>
        <w:t>$objDocumentoAPI</w:t>
      </w:r>
      <w:r>
        <w:t>) {</w:t>
      </w:r>
      <w:r>
        <w:br/>
        <w:t xml:space="preserve">      </w:t>
      </w:r>
      <w:r>
        <w:rPr>
          <w:b/>
          <w:bCs/>
          <w:color w:val="000080"/>
        </w:rPr>
        <w:t xml:space="preserve">if </w:t>
      </w:r>
      <w:r>
        <w:t>(</w:t>
      </w:r>
      <w:r>
        <w:rPr>
          <w:color w:val="660000"/>
        </w:rPr>
        <w:t>$objDocumentoAPI</w:t>
      </w:r>
      <w:r>
        <w:t xml:space="preserve">-&gt;getCodigoAcesso() &gt; </w:t>
      </w:r>
      <w:r>
        <w:rPr>
          <w:color w:val="0000FF"/>
        </w:rPr>
        <w:t>0</w:t>
      </w:r>
      <w:r>
        <w:t>) {</w:t>
      </w:r>
      <w:r>
        <w:br/>
        <w:t xml:space="preserve">        </w:t>
      </w:r>
      <w:r>
        <w:rPr>
          <w:color w:val="660000"/>
        </w:rPr>
        <w:t xml:space="preserve">$dblIdDocumento </w:t>
      </w:r>
      <w:r>
        <w:t xml:space="preserve">= </w:t>
      </w:r>
      <w:r>
        <w:rPr>
          <w:color w:val="660000"/>
        </w:rPr>
        <w:t>$objDocumentoAPI</w:t>
      </w:r>
      <w:r>
        <w:t>-&gt;getIdDocumento();</w:t>
      </w:r>
      <w:r>
        <w:br/>
        <w:t xml:space="preserve">        </w:t>
      </w:r>
      <w:r>
        <w:rPr>
          <w:color w:val="660000"/>
        </w:rPr>
        <w:t>$arrIcones</w:t>
      </w:r>
      <w:r>
        <w:t>[</w:t>
      </w:r>
      <w:r>
        <w:rPr>
          <w:color w:val="660000"/>
        </w:rPr>
        <w:t>$dblIdDocumento</w:t>
      </w:r>
      <w:r>
        <w:t xml:space="preserve">] = </w:t>
      </w:r>
      <w:r>
        <w:rPr>
          <w:b/>
          <w:bCs/>
          <w:color w:val="000080"/>
        </w:rPr>
        <w:t>array</w:t>
      </w:r>
      <w:r>
        <w:t>();</w:t>
      </w:r>
      <w:r>
        <w:br/>
        <w:t xml:space="preserve">        </w:t>
      </w:r>
      <w:r>
        <w:rPr>
          <w:b/>
          <w:bCs/>
          <w:color w:val="000080"/>
        </w:rPr>
        <w:t xml:space="preserve">if </w:t>
      </w:r>
      <w:r>
        <w:t>(</w:t>
      </w:r>
      <w:r>
        <w:rPr>
          <w:color w:val="660000"/>
        </w:rPr>
        <w:t>$bolAcaoAbcDocumentoProcessar</w:t>
      </w:r>
      <w:r>
        <w:t>) {</w:t>
      </w:r>
      <w:r>
        <w:br/>
        <w:t xml:space="preserve">          </w:t>
      </w:r>
      <w:r>
        <w:rPr>
          <w:color w:val="660000"/>
        </w:rPr>
        <w:t xml:space="preserve">$objArvoreAcaoItemAPI </w:t>
      </w:r>
      <w:r>
        <w:t xml:space="preserve">= </w:t>
      </w:r>
      <w:r>
        <w:rPr>
          <w:b/>
          <w:bCs/>
          <w:color w:val="000080"/>
        </w:rPr>
        <w:t xml:space="preserve">new </w:t>
      </w:r>
      <w:r>
        <w:t>ArvoreAcaoItemAPI();</w:t>
      </w:r>
      <w:r>
        <w:br/>
        <w:t xml:space="preserve">          </w:t>
      </w:r>
      <w:r>
        <w:rPr>
          <w:color w:val="660000"/>
        </w:rPr>
        <w:t>$objArvoreAcaoItemAPI</w:t>
      </w:r>
      <w:r>
        <w:t>-&gt;setTipo(</w:t>
      </w:r>
      <w:r>
        <w:rPr>
          <w:b/>
          <w:bCs/>
          <w:color w:val="008000"/>
        </w:rPr>
        <w:t>'MD_ABC_DOCUMENTOS'</w:t>
      </w:r>
      <w:r>
        <w:t>);</w:t>
      </w:r>
      <w:r>
        <w:br/>
        <w:t xml:space="preserve">          </w:t>
      </w:r>
      <w:r>
        <w:rPr>
          <w:color w:val="660000"/>
        </w:rPr>
        <w:t>$objArvoreAcaoItemAPI</w:t>
      </w:r>
      <w:r>
        <w:t>-&gt;setId(</w:t>
      </w:r>
      <w:r>
        <w:rPr>
          <w:b/>
          <w:bCs/>
          <w:color w:val="008000"/>
        </w:rPr>
        <w:t xml:space="preserve">'MD_ABC_DOC_' </w:t>
      </w:r>
      <w:r>
        <w:t xml:space="preserve">. </w:t>
      </w:r>
      <w:r>
        <w:rPr>
          <w:color w:val="660000"/>
        </w:rPr>
        <w:t>$dblIdDocumento</w:t>
      </w:r>
      <w:r>
        <w:t>);</w:t>
      </w:r>
      <w:r>
        <w:br/>
        <w:t xml:space="preserve">          </w:t>
      </w:r>
      <w:r>
        <w:rPr>
          <w:color w:val="660000"/>
        </w:rPr>
        <w:t>$objArvoreAcaoItemAPI</w:t>
      </w:r>
      <w:r>
        <w:t>-&gt;setIdPai(</w:t>
      </w:r>
      <w:r>
        <w:rPr>
          <w:color w:val="660000"/>
        </w:rPr>
        <w:t>$dblIdDocumento</w:t>
      </w:r>
      <w:r>
        <w:t>);</w:t>
      </w:r>
      <w:r>
        <w:br/>
        <w:t xml:space="preserve">          </w:t>
      </w:r>
      <w:r>
        <w:rPr>
          <w:color w:val="660000"/>
        </w:rPr>
        <w:t>$objArvoreAcaoItemAPI</w:t>
      </w:r>
      <w:r>
        <w:t>-&gt;setTitle(</w:t>
      </w:r>
      <w:r>
        <w:rPr>
          <w:b/>
          <w:bCs/>
          <w:color w:val="008000"/>
        </w:rPr>
        <w:t>'Ícone Documento ABC'</w:t>
      </w:r>
      <w:r>
        <w:t>);</w:t>
      </w:r>
      <w:r>
        <w:br/>
        <w:t xml:space="preserve">          </w:t>
      </w:r>
      <w:r>
        <w:rPr>
          <w:color w:val="660000"/>
        </w:rPr>
        <w:t>$objArvoreAcaoItemAPI</w:t>
      </w:r>
      <w:r>
        <w:t>-&gt;setIcone(</w:t>
      </w:r>
      <w:r>
        <w:rPr>
          <w:b/>
          <w:bCs/>
          <w:color w:val="008000"/>
        </w:rPr>
        <w:t>'modulos/abc/exemplo/svg/exemplo.svg'</w:t>
      </w:r>
      <w:r>
        <w:t>);</w:t>
      </w:r>
      <w:r>
        <w:br/>
        <w:t xml:space="preserve">          </w:t>
      </w:r>
      <w:r>
        <w:rPr>
          <w:color w:val="660000"/>
        </w:rPr>
        <w:t>$objArvoreAcaoItemAPI</w:t>
      </w:r>
      <w:r>
        <w:t>-&gt;setTarget(</w:t>
      </w:r>
      <w:r>
        <w:rPr>
          <w:b/>
          <w:bCs/>
          <w:color w:val="000080"/>
        </w:rPr>
        <w:t>null</w:t>
      </w:r>
      <w:r>
        <w:t>);</w:t>
      </w:r>
      <w:r>
        <w:br/>
        <w:t xml:space="preserve">          </w:t>
      </w:r>
      <w:r>
        <w:rPr>
          <w:color w:val="660000"/>
        </w:rPr>
        <w:t>$objArvoreAcaoItemAPI</w:t>
      </w:r>
      <w:r>
        <w:t>-&gt;setHref(</w:t>
      </w:r>
      <w:r>
        <w:rPr>
          <w:b/>
          <w:bCs/>
          <w:color w:val="008000"/>
        </w:rPr>
        <w:t>'javascript:alert(</w:t>
      </w:r>
      <w:r>
        <w:rPr>
          <w:b/>
          <w:bCs/>
          <w:color w:val="000080"/>
        </w:rPr>
        <w:t>\'</w:t>
      </w:r>
      <w:r>
        <w:rPr>
          <w:b/>
          <w:bCs/>
          <w:color w:val="008000"/>
        </w:rPr>
        <w:t>Ícone Documento ABC</w:t>
      </w:r>
      <w:r>
        <w:rPr>
          <w:b/>
          <w:bCs/>
          <w:color w:val="000080"/>
        </w:rPr>
        <w:t>\'</w:t>
      </w:r>
      <w:r>
        <w:rPr>
          <w:b/>
          <w:bCs/>
          <w:color w:val="008000"/>
        </w:rPr>
        <w:t>);'</w:t>
      </w:r>
      <w:r>
        <w:t>);</w:t>
      </w:r>
      <w:r>
        <w:br/>
        <w:t xml:space="preserve">          </w:t>
      </w:r>
      <w:r>
        <w:rPr>
          <w:i/>
          <w:iCs/>
          <w:color w:val="808080"/>
        </w:rPr>
        <w:t>//$objArvoreAcaoItemAPI-&gt;setTarget('_blank');</w:t>
      </w:r>
      <w:r>
        <w:rPr>
          <w:i/>
          <w:iCs/>
          <w:color w:val="808080"/>
        </w:rPr>
        <w:br/>
        <w:t xml:space="preserve">          //$objArvoreAcaoItemAPI-&gt;setTarget('ifrVisualizacao');</w:t>
      </w:r>
      <w:r>
        <w:rPr>
          <w:i/>
          <w:iCs/>
          <w:color w:val="808080"/>
        </w:rPr>
        <w:br/>
        <w:t xml:space="preserve">          //$objArvoreAcaoItemAPI-&gt;setHref(SessaoSEI::getInstance()-&gt;assinarLink('controlador.php?acao=md_abc_documento_processar&amp;id_procedimento=' . $dblIdProcedimento . '&amp;id_documento=' . $dblIdDocumento . '&amp;arvore=1'));</w:t>
      </w:r>
      <w:r>
        <w:rPr>
          <w:i/>
          <w:iCs/>
          <w:color w:val="808080"/>
        </w:rPr>
        <w:br/>
        <w:t xml:space="preserve">          </w:t>
      </w:r>
      <w:r>
        <w:rPr>
          <w:color w:val="660000"/>
        </w:rPr>
        <w:t>$objArvoreAcaoItemAPI</w:t>
      </w:r>
      <w:r>
        <w:t>-&gt;setSinHabilitado(</w:t>
      </w:r>
      <w:r>
        <w:rPr>
          <w:b/>
          <w:bCs/>
          <w:color w:val="008000"/>
        </w:rPr>
        <w:t>'S'</w:t>
      </w:r>
      <w:r>
        <w:t>);</w:t>
      </w:r>
      <w:r>
        <w:br/>
      </w:r>
      <w:r>
        <w:lastRenderedPageBreak/>
        <w:t xml:space="preserve">          </w:t>
      </w:r>
      <w:r>
        <w:rPr>
          <w:color w:val="660000"/>
        </w:rPr>
        <w:t>$arrIcones</w:t>
      </w:r>
      <w:r>
        <w:t>[</w:t>
      </w:r>
      <w:r>
        <w:rPr>
          <w:color w:val="660000"/>
        </w:rPr>
        <w:t>$dblIdDocumento</w:t>
      </w:r>
      <w:r>
        <w:t xml:space="preserve">][] = </w:t>
      </w:r>
      <w:r>
        <w:rPr>
          <w:color w:val="660000"/>
        </w:rPr>
        <w:t>$objArvoreAcaoItemAPI</w:t>
      </w:r>
      <w:r>
        <w:t>;</w:t>
      </w:r>
      <w:r>
        <w:br/>
        <w:t xml:space="preserve">        }</w:t>
      </w:r>
      <w:r>
        <w:br/>
        <w:t xml:space="preserve">      }</w:t>
      </w:r>
      <w:r>
        <w:br/>
        <w:t xml:space="preserve">    }</w:t>
      </w:r>
      <w:r>
        <w:br/>
        <w:t xml:space="preserve">  }</w:t>
      </w:r>
      <w:r>
        <w:br/>
        <w:t xml:space="preserve">  </w:t>
      </w:r>
      <w:r>
        <w:rPr>
          <w:b/>
          <w:bCs/>
          <w:color w:val="000080"/>
        </w:rPr>
        <w:t xml:space="preserve">return </w:t>
      </w:r>
      <w:r>
        <w:rPr>
          <w:color w:val="660000"/>
        </w:rPr>
        <w:t>$arrIcones</w:t>
      </w:r>
      <w:r>
        <w:t>;</w:t>
      </w:r>
      <w:r>
        <w:br/>
        <w:t>}</w:t>
      </w:r>
      <w:r>
        <w:br/>
      </w:r>
      <w:r>
        <w:rPr>
          <w:color w:val="000080"/>
          <w:szCs w:val="18"/>
        </w:rPr>
        <w:t>```</w:t>
      </w:r>
    </w:p>
    <w:p w14:paraId="772F98EA" w14:textId="77777777" w:rsidR="00A82183" w:rsidRDefault="00000000">
      <w:pPr>
        <w:spacing w:after="0"/>
      </w:pPr>
      <w:r>
        <w:rPr>
          <w:szCs w:val="24"/>
        </w:rPr>
        <w:object w:dxaOrig="3869" w:dyaOrig="1390" w14:anchorId="3CCD2FAC">
          <v:shape id="Picture 22" o:spid="_x0000_i1046" type="#_x0000_t75" style="width:193.5pt;height:69.75pt;visibility:visible;mso-wrap-style:square" o:ole="">
            <v:imagedata r:id="rId76" o:title=""/>
          </v:shape>
          <o:OLEObject Type="Embed" ProgID="PBrush" ShapeID="Picture 22" DrawAspect="Content" ObjectID="_1842213864" r:id="rId77"/>
        </w:object>
      </w:r>
    </w:p>
    <w:p w14:paraId="780A46BC" w14:textId="77777777" w:rsidR="00A82183" w:rsidRDefault="00A82183"/>
    <w:p w14:paraId="3D4892B5" w14:textId="77777777" w:rsidR="00A82183" w:rsidRDefault="00000000">
      <w:pPr>
        <w:pStyle w:val="Ttulo2"/>
        <w:tabs>
          <w:tab w:val="left" w:pos="3757"/>
        </w:tabs>
      </w:pPr>
      <w:bookmarkStart w:id="3382" w:name="_Toc171671292_Copia_1"/>
      <w:bookmarkStart w:id="3383" w:name="__RefHeading___Toc28025_2823614150_Copia"/>
      <w:bookmarkStart w:id="3384" w:name="_Toc223560243"/>
      <w:bookmarkStart w:id="3385" w:name="_Toc223772349"/>
      <w:bookmarkStart w:id="3386" w:name="_Toc223782437"/>
      <w:bookmarkStart w:id="3387" w:name="_Toc223894919"/>
      <w:bookmarkStart w:id="3388" w:name="_Toc223911264"/>
      <w:bookmarkStart w:id="3389" w:name="_Toc224380086"/>
      <w:bookmarkStart w:id="3390" w:name="_Toc225675872"/>
      <w:bookmarkStart w:id="3391" w:name="_Toc225806834"/>
      <w:bookmarkStart w:id="3392" w:name="_Toc226042311"/>
      <w:bookmarkStart w:id="3393" w:name="_Toc226118140"/>
      <w:bookmarkStart w:id="3394" w:name="_Toc226422725"/>
      <w:bookmarkStart w:id="3395" w:name="_Toc226644548"/>
      <w:bookmarkStart w:id="3396" w:name="_Toc231601231"/>
      <w:r>
        <w:t>montarIcone</w:t>
      </w:r>
      <w:bookmarkEnd w:id="3382"/>
      <w:r>
        <w:t>OrdenarArvore</w:t>
      </w:r>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6CE369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430FFB3" w14:textId="77777777" w:rsidR="00A82183" w:rsidRDefault="00000000">
            <w:pPr>
              <w:spacing w:after="0"/>
              <w:jc w:val="center"/>
            </w:pPr>
            <w:r>
              <w:t>Entrada</w:t>
            </w:r>
          </w:p>
        </w:tc>
      </w:tr>
      <w:tr w:rsidR="00A82183" w14:paraId="0B1EA69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214E8" w14:textId="77777777" w:rsidR="00A82183" w:rsidRDefault="00000000">
            <w:pPr>
              <w:spacing w:after="0"/>
            </w:pPr>
            <w:r>
              <w:t>objProcedimentoAPI:</w:t>
            </w:r>
          </w:p>
          <w:p w14:paraId="40B8C306" w14:textId="77777777" w:rsidR="00A82183" w:rsidRDefault="00000000">
            <w:pPr>
              <w:pStyle w:val="PargrafodaLista"/>
              <w:numPr>
                <w:ilvl w:val="0"/>
                <w:numId w:val="91"/>
              </w:numPr>
              <w:spacing w:after="0"/>
            </w:pPr>
            <w:r>
              <w:t>Ocorrência de ProcedimentoAPI preenchida com: IdProcedimento.</w:t>
            </w:r>
          </w:p>
        </w:tc>
      </w:tr>
      <w:tr w:rsidR="00A82183" w14:paraId="0548DA1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1EA5197" w14:textId="77777777" w:rsidR="00A82183" w:rsidRDefault="00000000">
            <w:pPr>
              <w:spacing w:after="0"/>
              <w:jc w:val="center"/>
            </w:pPr>
            <w:r>
              <w:t>Saída</w:t>
            </w:r>
          </w:p>
        </w:tc>
      </w:tr>
      <w:tr w:rsidR="00A82183" w14:paraId="5D11CD2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240DF" w14:textId="77777777" w:rsidR="00A82183" w:rsidRDefault="00000000">
            <w:pPr>
              <w:spacing w:after="0"/>
            </w:pPr>
            <w:r>
              <w:t>$strIcone:</w:t>
            </w:r>
          </w:p>
          <w:p w14:paraId="40DF9988" w14:textId="77777777" w:rsidR="00A82183" w:rsidRDefault="00000000">
            <w:pPr>
              <w:pStyle w:val="PargrafodaLista"/>
              <w:numPr>
                <w:ilvl w:val="0"/>
                <w:numId w:val="91"/>
              </w:numPr>
              <w:spacing w:after="0"/>
              <w:contextualSpacing/>
            </w:pPr>
            <w:r>
              <w:t>Ícone para exibição.</w:t>
            </w:r>
          </w:p>
        </w:tc>
      </w:tr>
    </w:tbl>
    <w:p w14:paraId="0EF8F7DD" w14:textId="77777777" w:rsidR="00A82183" w:rsidRDefault="00000000">
      <w:pPr>
        <w:pStyle w:val="Standard"/>
        <w:spacing w:after="0"/>
        <w:ind w:left="0"/>
        <w:jc w:val="left"/>
        <w:rPr>
          <w:b/>
          <w:bCs/>
        </w:rPr>
      </w:pPr>
      <w:r>
        <w:rPr>
          <w:b/>
          <w:bCs/>
        </w:rPr>
        <w:t>Exemplo:</w:t>
      </w:r>
    </w:p>
    <w:p w14:paraId="00499BD3" w14:textId="77777777" w:rsidR="00A82183" w:rsidRDefault="00A82183">
      <w:pPr>
        <w:pStyle w:val="Standard"/>
        <w:spacing w:after="0"/>
        <w:ind w:left="0"/>
        <w:jc w:val="left"/>
        <w:rPr>
          <w:b/>
          <w:bCs/>
        </w:rPr>
      </w:pPr>
    </w:p>
    <w:p w14:paraId="22EBAC85" w14:textId="77777777" w:rsidR="00A82183" w:rsidRDefault="00000000">
      <w:pPr>
        <w:pStyle w:val="CdigoFonte"/>
        <w:spacing w:after="0"/>
        <w:ind w:left="0"/>
      </w:pPr>
      <w:r>
        <w:rPr>
          <w:color w:val="000080"/>
          <w:szCs w:val="18"/>
        </w:rPr>
        <w:t>```php</w:t>
      </w:r>
      <w:r>
        <w:rPr>
          <w:color w:val="000080"/>
          <w:szCs w:val="18"/>
        </w:rPr>
        <w:br/>
      </w:r>
      <w:r>
        <w:rPr>
          <w:b/>
          <w:bCs/>
          <w:color w:val="000080"/>
        </w:rPr>
        <w:t xml:space="preserve">  public function </w:t>
      </w:r>
      <w:r>
        <w:rPr>
          <w:color w:val="000080"/>
        </w:rPr>
        <w:t>montarIconeOrdenarArvore(ProcedimentoAPI $objProcedimentoAPI)</w:t>
      </w:r>
      <w:r>
        <w:rPr>
          <w:b/>
          <w:bCs/>
          <w:color w:val="000080"/>
        </w:rPr>
        <w:t>{</w:t>
      </w:r>
      <w:r>
        <w:rPr>
          <w:b/>
          <w:bCs/>
          <w:color w:val="000080"/>
        </w:rPr>
        <w:br/>
        <w:t xml:space="preserve">    return '</w:t>
      </w:r>
      <w:r>
        <w:rPr>
          <w:color w:val="000080"/>
        </w:rPr>
        <w:t>&lt;a href="#" onclick="alert(\'Ícone Ordenar Árvore ABC\')"&gt;&lt;img id="img" src="modulos/abc/exemplo/svg/exemplo.svg" alt="Ordenar Árvore ABC" title="Ordenar Árvore ABC" class="infraImg" tabindex="'.PaginaSEI::getInstance()-&gt;getProxTabDados().'" /&gt;&lt;/a&gt;</w:t>
      </w:r>
      <w:r>
        <w:rPr>
          <w:b/>
          <w:bCs/>
          <w:color w:val="000080"/>
        </w:rPr>
        <w:t>';</w:t>
      </w:r>
    </w:p>
    <w:p w14:paraId="46462D01" w14:textId="77777777" w:rsidR="00A82183" w:rsidRDefault="00000000">
      <w:pPr>
        <w:pStyle w:val="CdigoFonte"/>
        <w:spacing w:after="0"/>
        <w:ind w:left="0"/>
      </w:pPr>
      <w:r>
        <w:rPr>
          <w:b/>
          <w:bCs/>
          <w:color w:val="000080"/>
        </w:rPr>
        <w:t xml:space="preserve">  }</w:t>
      </w:r>
      <w:r>
        <w:rPr>
          <w:b/>
          <w:bCs/>
          <w:color w:val="000080"/>
        </w:rPr>
        <w:br/>
      </w:r>
      <w:r>
        <w:rPr>
          <w:color w:val="000080"/>
          <w:szCs w:val="18"/>
        </w:rPr>
        <w:t>```</w:t>
      </w:r>
    </w:p>
    <w:p w14:paraId="0D395A8E" w14:textId="77777777" w:rsidR="00A82183" w:rsidRDefault="00000000">
      <w:pPr>
        <w:spacing w:after="0"/>
      </w:pPr>
      <w:r>
        <w:rPr>
          <w:b/>
          <w:bCs/>
          <w:noProof/>
          <w:color w:val="000080"/>
        </w:rPr>
        <w:drawing>
          <wp:inline distT="0" distB="0" distL="0" distR="0" wp14:anchorId="26AAC0AA" wp14:editId="7FADF1CD">
            <wp:extent cx="3034079" cy="1381679"/>
            <wp:effectExtent l="0" t="0" r="0" b="0"/>
            <wp:docPr id="1431769181" name="Figura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lum/>
                      <a:alphaModFix/>
                    </a:blip>
                    <a:srcRect/>
                    <a:stretch>
                      <a:fillRect/>
                    </a:stretch>
                  </pic:blipFill>
                  <pic:spPr>
                    <a:xfrm>
                      <a:off x="0" y="0"/>
                      <a:ext cx="3034079" cy="1381679"/>
                    </a:xfrm>
                    <a:prstGeom prst="rect">
                      <a:avLst/>
                    </a:prstGeom>
                    <a:noFill/>
                    <a:ln>
                      <a:noFill/>
                      <a:prstDash/>
                    </a:ln>
                  </pic:spPr>
                </pic:pic>
              </a:graphicData>
            </a:graphic>
          </wp:inline>
        </w:drawing>
      </w:r>
    </w:p>
    <w:p w14:paraId="6C53AF3B" w14:textId="77777777" w:rsidR="00A82183" w:rsidRDefault="00A82183"/>
    <w:p w14:paraId="61766CBB" w14:textId="77777777" w:rsidR="00A82183" w:rsidRDefault="00000000">
      <w:pPr>
        <w:pStyle w:val="Ttulo2"/>
      </w:pPr>
      <w:bookmarkStart w:id="3397" w:name="_Toc171671292"/>
      <w:bookmarkStart w:id="3398" w:name="__RefHeading___Toc28025_2823614150"/>
      <w:bookmarkStart w:id="3399" w:name="_Toc223560244"/>
      <w:bookmarkStart w:id="3400" w:name="_Toc223772350"/>
      <w:bookmarkStart w:id="3401" w:name="_Toc223782438"/>
      <w:bookmarkStart w:id="3402" w:name="_Toc223894920"/>
      <w:bookmarkStart w:id="3403" w:name="_Toc223911265"/>
      <w:bookmarkStart w:id="3404" w:name="_Toc224380087"/>
      <w:bookmarkStart w:id="3405" w:name="_Toc225675873"/>
      <w:bookmarkStart w:id="3406" w:name="_Toc225806835"/>
      <w:bookmarkStart w:id="3407" w:name="_Toc226042312"/>
      <w:bookmarkStart w:id="3408" w:name="_Toc226118141"/>
      <w:bookmarkStart w:id="3409" w:name="_Toc226422726"/>
      <w:bookmarkStart w:id="3410" w:name="_Toc226644549"/>
      <w:bookmarkStart w:id="3411" w:name="_Toc231601232"/>
      <w:r>
        <w:t>montarIconeProcesso</w:t>
      </w:r>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6DC12A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7363D58" w14:textId="77777777" w:rsidR="00A82183" w:rsidRDefault="00000000">
            <w:pPr>
              <w:spacing w:after="0"/>
              <w:jc w:val="center"/>
            </w:pPr>
            <w:r>
              <w:t>Entrada</w:t>
            </w:r>
          </w:p>
        </w:tc>
      </w:tr>
      <w:tr w:rsidR="00A82183" w14:paraId="5DE68AA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4D85B" w14:textId="77777777" w:rsidR="00A82183" w:rsidRDefault="00000000">
            <w:pPr>
              <w:spacing w:after="0"/>
            </w:pPr>
            <w:r>
              <w:t>objProcedimentoAPI:</w:t>
            </w:r>
          </w:p>
          <w:p w14:paraId="01ACD150" w14:textId="77777777" w:rsidR="00A82183" w:rsidRDefault="00000000">
            <w:pPr>
              <w:pStyle w:val="PargrafodaLista"/>
              <w:numPr>
                <w:ilvl w:val="0"/>
                <w:numId w:val="91"/>
              </w:numPr>
              <w:spacing w:after="0"/>
            </w:pPr>
            <w:r>
              <w:t>Ocorrência de ProcedimentoAPI preenchida com: IdProcedimento, NumeroProtocolo, IdTipoProcedimento, NomeTipoProcedimento, IdTipoPrioridade, NivelAcesso, GrauSigilo, IdHipoteseLegal, IdUnidadeGeradora, IdOrgaoUnidadeGeradora, CodigoAcesso e SinAberto.</w:t>
            </w:r>
          </w:p>
        </w:tc>
      </w:tr>
      <w:tr w:rsidR="00A82183" w14:paraId="00DAFAC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0622965" w14:textId="77777777" w:rsidR="00A82183" w:rsidRDefault="00000000">
            <w:pPr>
              <w:spacing w:after="0"/>
              <w:jc w:val="center"/>
            </w:pPr>
            <w:r>
              <w:t>Saída</w:t>
            </w:r>
          </w:p>
        </w:tc>
      </w:tr>
      <w:tr w:rsidR="00A82183" w14:paraId="7533832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3A47E" w14:textId="77777777" w:rsidR="00A82183" w:rsidRDefault="00000000">
            <w:pPr>
              <w:spacing w:after="0"/>
            </w:pPr>
            <w:r>
              <w:t>arrObjArvoreAcaoItemAPI:</w:t>
            </w:r>
          </w:p>
          <w:p w14:paraId="315A6DD0" w14:textId="77777777" w:rsidR="00A82183" w:rsidRDefault="00000000">
            <w:pPr>
              <w:pStyle w:val="PargrafodaLista"/>
              <w:numPr>
                <w:ilvl w:val="0"/>
                <w:numId w:val="91"/>
              </w:numPr>
              <w:spacing w:after="0"/>
              <w:contextualSpacing/>
            </w:pPr>
            <w:r>
              <w:t>Conjunto de ocorrências da estrutura ArvoreAcaoItemAPI.</w:t>
            </w:r>
          </w:p>
        </w:tc>
      </w:tr>
    </w:tbl>
    <w:p w14:paraId="543A562A" w14:textId="77777777" w:rsidR="00A82183" w:rsidRDefault="00000000">
      <w:pPr>
        <w:pStyle w:val="Standard"/>
        <w:spacing w:after="0"/>
        <w:ind w:left="0"/>
        <w:jc w:val="left"/>
        <w:rPr>
          <w:b/>
          <w:bCs/>
        </w:rPr>
      </w:pPr>
      <w:r>
        <w:rPr>
          <w:b/>
          <w:bCs/>
        </w:rPr>
        <w:t>Exemplo:</w:t>
      </w:r>
    </w:p>
    <w:p w14:paraId="5D0866B1" w14:textId="77777777" w:rsidR="00A82183" w:rsidRDefault="00A82183">
      <w:pPr>
        <w:pStyle w:val="Standard"/>
        <w:spacing w:after="0"/>
        <w:ind w:left="0"/>
        <w:jc w:val="left"/>
        <w:rPr>
          <w:b/>
          <w:bCs/>
        </w:rPr>
      </w:pPr>
    </w:p>
    <w:p w14:paraId="2658818C" w14:textId="77777777" w:rsidR="00A82183" w:rsidRDefault="00000000">
      <w:pPr>
        <w:pStyle w:val="CdigoFonte"/>
        <w:spacing w:after="0"/>
        <w:ind w:left="0"/>
      </w:pPr>
      <w:r>
        <w:rPr>
          <w:color w:val="000080"/>
          <w:szCs w:val="18"/>
        </w:rPr>
        <w:t>```php</w:t>
      </w:r>
      <w:r>
        <w:rPr>
          <w:b/>
          <w:bCs/>
          <w:color w:val="000080"/>
        </w:rPr>
        <w:br/>
        <w:t xml:space="preserve">public function </w:t>
      </w:r>
      <w:r>
        <w:t xml:space="preserve">montarIconeProcesso(ProcedimentoAPI </w:t>
      </w:r>
      <w:r>
        <w:rPr>
          <w:color w:val="660000"/>
        </w:rPr>
        <w:t>$objProcedimentoAPI</w:t>
      </w:r>
      <w:r>
        <w:t>){</w:t>
      </w:r>
      <w:r>
        <w:br/>
        <w:t xml:space="preserve">  </w:t>
      </w:r>
      <w:r>
        <w:rPr>
          <w:color w:val="660000"/>
        </w:rPr>
        <w:t xml:space="preserve">$arrObjArvoreAcaoItemAPI </w:t>
      </w:r>
      <w:r>
        <w:t xml:space="preserve">= </w:t>
      </w:r>
      <w:r>
        <w:rPr>
          <w:b/>
          <w:bCs/>
          <w:color w:val="000080"/>
        </w:rPr>
        <w:t>array</w:t>
      </w:r>
      <w:r>
        <w:t>();</w:t>
      </w:r>
      <w:r>
        <w:br/>
        <w:t xml:space="preserve">  </w:t>
      </w:r>
      <w:r>
        <w:rPr>
          <w:b/>
          <w:bCs/>
          <w:color w:val="000080"/>
        </w:rPr>
        <w:t xml:space="preserve">if </w:t>
      </w:r>
      <w:r>
        <w:t>(SessaoSEI::</w:t>
      </w:r>
      <w:r>
        <w:rPr>
          <w:i/>
          <w:iCs/>
        </w:rPr>
        <w:t>getInstance</w:t>
      </w:r>
      <w:r>
        <w:t>()-&gt;verificarPermissao(</w:t>
      </w:r>
      <w:r>
        <w:rPr>
          <w:b/>
          <w:bCs/>
          <w:color w:val="008000"/>
        </w:rPr>
        <w:t>'md_abc_processo_processar'</w:t>
      </w:r>
      <w:r>
        <w:t xml:space="preserve">) &amp;&amp; </w:t>
      </w:r>
      <w:r>
        <w:rPr>
          <w:color w:val="660000"/>
        </w:rPr>
        <w:t>$objProcedimentoAPI</w:t>
      </w:r>
      <w:r>
        <w:t xml:space="preserve">-&gt;getCodigoAcesso() &gt; </w:t>
      </w:r>
      <w:r>
        <w:rPr>
          <w:color w:val="0000FF"/>
        </w:rPr>
        <w:t xml:space="preserve">0 </w:t>
      </w:r>
      <w:r>
        <w:t xml:space="preserve">&amp;&amp; </w:t>
      </w:r>
      <w:r>
        <w:rPr>
          <w:color w:val="660000"/>
        </w:rPr>
        <w:t>$objProcedimentoAPI</w:t>
      </w:r>
      <w:r>
        <w:t>-&gt;getSinAberto()==</w:t>
      </w:r>
      <w:r>
        <w:rPr>
          <w:b/>
          <w:bCs/>
          <w:color w:val="008000"/>
        </w:rPr>
        <w:t>'S'</w:t>
      </w:r>
      <w:r>
        <w:t>) {</w:t>
      </w:r>
      <w:r>
        <w:br/>
      </w:r>
      <w:r>
        <w:br/>
        <w:t xml:space="preserve">    </w:t>
      </w:r>
      <w:r>
        <w:rPr>
          <w:color w:val="660000"/>
        </w:rPr>
        <w:t xml:space="preserve">$dblIdProcedimento </w:t>
      </w:r>
      <w:r>
        <w:t xml:space="preserve">= </w:t>
      </w:r>
      <w:r>
        <w:rPr>
          <w:color w:val="660000"/>
        </w:rPr>
        <w:t>$objProcedimentoAPI</w:t>
      </w:r>
      <w:r>
        <w:t>-&gt;getIdProcedimento();</w:t>
      </w:r>
      <w:r>
        <w:br/>
        <w:t xml:space="preserve">    </w:t>
      </w:r>
      <w:r>
        <w:rPr>
          <w:color w:val="660000"/>
        </w:rPr>
        <w:t xml:space="preserve">$objArvoreAcaoItemAPI </w:t>
      </w:r>
      <w:r>
        <w:t xml:space="preserve">= </w:t>
      </w:r>
      <w:r>
        <w:rPr>
          <w:b/>
          <w:bCs/>
          <w:color w:val="000080"/>
        </w:rPr>
        <w:t xml:space="preserve">new </w:t>
      </w:r>
      <w:r>
        <w:t>ArvoreAcaoItemAPI();</w:t>
      </w:r>
      <w:r>
        <w:br/>
      </w:r>
      <w:r>
        <w:lastRenderedPageBreak/>
        <w:t xml:space="preserve">    </w:t>
      </w:r>
      <w:r>
        <w:rPr>
          <w:color w:val="660000"/>
        </w:rPr>
        <w:t>$objArvoreAcaoItemAPI</w:t>
      </w:r>
      <w:r>
        <w:t>-&gt;setTipo(</w:t>
      </w:r>
      <w:r>
        <w:rPr>
          <w:b/>
          <w:bCs/>
          <w:color w:val="008000"/>
        </w:rPr>
        <w:t>'MD_ABC_PROCESSO'</w:t>
      </w:r>
      <w:r>
        <w:t>);</w:t>
      </w:r>
      <w:r>
        <w:br/>
        <w:t xml:space="preserve">    </w:t>
      </w:r>
      <w:r>
        <w:rPr>
          <w:color w:val="660000"/>
        </w:rPr>
        <w:t>$objArvoreAcaoItemAPI</w:t>
      </w:r>
      <w:r>
        <w:t>-&gt;setId(</w:t>
      </w:r>
      <w:r>
        <w:rPr>
          <w:b/>
          <w:bCs/>
          <w:color w:val="008000"/>
        </w:rPr>
        <w:t xml:space="preserve">'MD_ABC_PROC_' </w:t>
      </w:r>
      <w:r>
        <w:t xml:space="preserve">. </w:t>
      </w:r>
      <w:r>
        <w:rPr>
          <w:color w:val="660000"/>
        </w:rPr>
        <w:t>$dblIdProcedimento</w:t>
      </w:r>
      <w:r>
        <w:t>);</w:t>
      </w:r>
      <w:r>
        <w:br/>
        <w:t xml:space="preserve">    </w:t>
      </w:r>
      <w:r>
        <w:rPr>
          <w:color w:val="660000"/>
        </w:rPr>
        <w:t>$objArvoreAcaoItemAPI</w:t>
      </w:r>
      <w:r>
        <w:t>-&gt;setIdPai(</w:t>
      </w:r>
      <w:r>
        <w:rPr>
          <w:color w:val="660000"/>
        </w:rPr>
        <w:t>$dblIdProcedimento</w:t>
      </w:r>
      <w:r>
        <w:t>);</w:t>
      </w:r>
      <w:r>
        <w:br/>
        <w:t xml:space="preserve">    </w:t>
      </w:r>
      <w:r>
        <w:rPr>
          <w:color w:val="660000"/>
        </w:rPr>
        <w:t>$objArvoreAcaoItemAPI</w:t>
      </w:r>
      <w:r>
        <w:t>-&gt;setTitle(</w:t>
      </w:r>
      <w:r>
        <w:rPr>
          <w:b/>
          <w:bCs/>
          <w:color w:val="008000"/>
        </w:rPr>
        <w:t>'Ícone Processo ABC'</w:t>
      </w:r>
      <w:r>
        <w:t>);</w:t>
      </w:r>
      <w:r>
        <w:br/>
        <w:t xml:space="preserve">    </w:t>
      </w:r>
      <w:r>
        <w:rPr>
          <w:color w:val="660000"/>
        </w:rPr>
        <w:t>$objArvoreAcaoItemAPI</w:t>
      </w:r>
      <w:r>
        <w:t>-&gt;setIcone(</w:t>
      </w:r>
      <w:r>
        <w:rPr>
          <w:b/>
          <w:bCs/>
          <w:color w:val="008000"/>
        </w:rPr>
        <w:t>'modulos/abc/exemplo/svg/exemplo.svg'</w:t>
      </w:r>
      <w:r>
        <w:t>);</w:t>
      </w:r>
      <w:r>
        <w:br/>
        <w:t xml:space="preserve">    </w:t>
      </w:r>
      <w:r>
        <w:rPr>
          <w:color w:val="660000"/>
        </w:rPr>
        <w:t>$objArvoreAcaoItemAPI</w:t>
      </w:r>
      <w:r>
        <w:t>-&gt;setTarget(</w:t>
      </w:r>
      <w:r>
        <w:rPr>
          <w:b/>
          <w:bCs/>
          <w:color w:val="000080"/>
        </w:rPr>
        <w:t>null</w:t>
      </w:r>
      <w:r>
        <w:t>);</w:t>
      </w:r>
      <w:r>
        <w:br/>
        <w:t xml:space="preserve">    </w:t>
      </w:r>
      <w:r>
        <w:rPr>
          <w:color w:val="660000"/>
        </w:rPr>
        <w:t>$objArvoreAcaoItemAPI</w:t>
      </w:r>
      <w:r>
        <w:t>-&gt;setHref(</w:t>
      </w:r>
      <w:r>
        <w:rPr>
          <w:b/>
          <w:bCs/>
          <w:color w:val="008000"/>
        </w:rPr>
        <w:t>'javascript:alert(</w:t>
      </w:r>
      <w:r>
        <w:rPr>
          <w:b/>
          <w:bCs/>
          <w:color w:val="000080"/>
        </w:rPr>
        <w:t>\'</w:t>
      </w:r>
      <w:r>
        <w:rPr>
          <w:b/>
          <w:bCs/>
          <w:color w:val="008000"/>
        </w:rPr>
        <w:t>Ícone Processo ABC</w:t>
      </w:r>
      <w:r>
        <w:rPr>
          <w:b/>
          <w:bCs/>
          <w:color w:val="000080"/>
        </w:rPr>
        <w:t>\'</w:t>
      </w:r>
      <w:r>
        <w:rPr>
          <w:b/>
          <w:bCs/>
          <w:color w:val="008000"/>
        </w:rPr>
        <w:t>);'</w:t>
      </w:r>
      <w:r>
        <w:t>);</w:t>
      </w:r>
      <w:r>
        <w:br/>
        <w:t xml:space="preserve">    </w:t>
      </w:r>
      <w:r>
        <w:rPr>
          <w:i/>
          <w:iCs/>
          <w:color w:val="808080"/>
        </w:rPr>
        <w:t>//$objArvoreAcaoItemAPI-&gt;setTarget('_blank');</w:t>
      </w:r>
      <w:r>
        <w:rPr>
          <w:i/>
          <w:iCs/>
          <w:color w:val="808080"/>
        </w:rPr>
        <w:br/>
        <w:t xml:space="preserve">    //$objArvoreAcaoItemAPI-&gt;setTarget('ifrVisualizacao');</w:t>
      </w:r>
      <w:r>
        <w:rPr>
          <w:i/>
          <w:iCs/>
          <w:color w:val="808080"/>
        </w:rPr>
        <w:br/>
        <w:t xml:space="preserve">    //$objArvoreAcaoItemAPI-&gt;setHref(SessaoSEI::getInstance()-&gt;assinarLink('controlador.php?acao=md_abc_processo_processar&amp;id_procedimento=' . $dblIdProcedimento . '&amp;arvore=1'));</w:t>
      </w:r>
      <w:r>
        <w:rPr>
          <w:i/>
          <w:iCs/>
          <w:color w:val="808080"/>
        </w:rPr>
        <w:br/>
        <w:t xml:space="preserve">    </w:t>
      </w:r>
      <w:r>
        <w:rPr>
          <w:color w:val="660000"/>
        </w:rPr>
        <w:t>$objArvoreAcaoItemAPI</w:t>
      </w:r>
      <w:r>
        <w:t>-&gt;setSinHabilitado(</w:t>
      </w:r>
      <w:r>
        <w:rPr>
          <w:b/>
          <w:bCs/>
          <w:color w:val="008000"/>
        </w:rPr>
        <w:t>'S'</w:t>
      </w:r>
      <w:r>
        <w:t>);</w:t>
      </w:r>
      <w:r>
        <w:br/>
        <w:t xml:space="preserve">    </w:t>
      </w:r>
      <w:r>
        <w:rPr>
          <w:color w:val="660000"/>
        </w:rPr>
        <w:t>$arrObjArvoreAcaoItemAPI</w:t>
      </w:r>
      <w:r>
        <w:t xml:space="preserve">[] = </w:t>
      </w:r>
      <w:r>
        <w:rPr>
          <w:color w:val="660000"/>
        </w:rPr>
        <w:t>$objArvoreAcaoItemAPI</w:t>
      </w:r>
      <w:r>
        <w:t>;</w:t>
      </w:r>
      <w:r>
        <w:br/>
        <w:t xml:space="preserve">  }</w:t>
      </w:r>
      <w:r>
        <w:br/>
      </w:r>
      <w:r>
        <w:br/>
        <w:t xml:space="preserve">  </w:t>
      </w:r>
      <w:r>
        <w:rPr>
          <w:b/>
          <w:bCs/>
          <w:color w:val="000080"/>
        </w:rPr>
        <w:t xml:space="preserve">return </w:t>
      </w:r>
      <w:r>
        <w:rPr>
          <w:color w:val="660000"/>
        </w:rPr>
        <w:t>$arrObjArvoreAcaoItemAPI</w:t>
      </w:r>
      <w:r>
        <w:t>;</w:t>
      </w:r>
      <w:r>
        <w:br/>
        <w:t>}</w:t>
      </w:r>
      <w:r>
        <w:br/>
      </w:r>
      <w:r>
        <w:rPr>
          <w:color w:val="000080"/>
          <w:szCs w:val="18"/>
        </w:rPr>
        <w:t>```</w:t>
      </w:r>
    </w:p>
    <w:p w14:paraId="2C6EAB42" w14:textId="77777777" w:rsidR="00A82183" w:rsidRDefault="00000000">
      <w:pPr>
        <w:spacing w:after="0"/>
      </w:pPr>
      <w:r>
        <w:rPr>
          <w:szCs w:val="24"/>
        </w:rPr>
        <w:object w:dxaOrig="3769" w:dyaOrig="1528" w14:anchorId="4F224094">
          <v:shape id="Picture 23" o:spid="_x0000_i1047" type="#_x0000_t75" style="width:188.25pt;height:76.5pt;visibility:visible;mso-wrap-style:square" o:ole="">
            <v:imagedata r:id="rId79" o:title=""/>
          </v:shape>
          <o:OLEObject Type="Embed" ProgID="PBrush" ShapeID="Picture 23" DrawAspect="Content" ObjectID="_1842213865" r:id="rId80"/>
        </w:object>
      </w:r>
    </w:p>
    <w:p w14:paraId="2CACBCD3" w14:textId="77777777" w:rsidR="00A82183" w:rsidRDefault="00A82183"/>
    <w:p w14:paraId="79D4A6D1" w14:textId="77777777" w:rsidR="00A82183" w:rsidRDefault="00000000">
      <w:pPr>
        <w:pStyle w:val="Ttulo2"/>
      </w:pPr>
      <w:bookmarkStart w:id="3412" w:name="_Toc171671293"/>
      <w:bookmarkStart w:id="3413" w:name="__RefHeading___Toc28023_2823614150"/>
      <w:bookmarkStart w:id="3414" w:name="_Toc223560245"/>
      <w:bookmarkStart w:id="3415" w:name="_Toc223772351"/>
      <w:bookmarkStart w:id="3416" w:name="_Toc223782439"/>
      <w:bookmarkStart w:id="3417" w:name="_Toc223894921"/>
      <w:bookmarkStart w:id="3418" w:name="_Toc223911266"/>
      <w:bookmarkStart w:id="3419" w:name="_Toc224380088"/>
      <w:bookmarkStart w:id="3420" w:name="_Toc225675874"/>
      <w:bookmarkStart w:id="3421" w:name="_Toc225806836"/>
      <w:bookmarkStart w:id="3422" w:name="_Toc226042313"/>
      <w:bookmarkStart w:id="3423" w:name="_Toc226118142"/>
      <w:bookmarkStart w:id="3424" w:name="_Toc226422727"/>
      <w:bookmarkStart w:id="3425" w:name="_Toc226644550"/>
      <w:bookmarkStart w:id="3426" w:name="_Toc231601233"/>
      <w:r>
        <w:t>montarIconeSistema</w:t>
      </w:r>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0E0A0D41"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E109AA8" w14:textId="77777777" w:rsidR="00A82183" w:rsidRDefault="00000000">
            <w:pPr>
              <w:spacing w:after="0"/>
              <w:jc w:val="center"/>
            </w:pPr>
            <w:r>
              <w:t>Saída</w:t>
            </w:r>
          </w:p>
        </w:tc>
      </w:tr>
      <w:tr w:rsidR="00A82183" w14:paraId="69F5F0FF"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B3195" w14:textId="77777777" w:rsidR="00A82183" w:rsidRDefault="00000000">
            <w:pPr>
              <w:spacing w:after="0"/>
            </w:pPr>
            <w:r>
              <w:t>arrIcones:</w:t>
            </w:r>
          </w:p>
          <w:p w14:paraId="6C99F918" w14:textId="77777777" w:rsidR="00A82183" w:rsidRDefault="00000000">
            <w:pPr>
              <w:pStyle w:val="PargrafodaLista"/>
              <w:numPr>
                <w:ilvl w:val="0"/>
                <w:numId w:val="91"/>
              </w:numPr>
              <w:spacing w:after="0"/>
            </w:pPr>
            <w:r>
              <w:t>Um array PHP com o conjunto de ícones para exibição na barra superior. Para as imagens é recomendado utilizar o formato SVG com tamanho 24x24.</w:t>
            </w:r>
          </w:p>
        </w:tc>
      </w:tr>
    </w:tbl>
    <w:p w14:paraId="1B2B5A67" w14:textId="77777777" w:rsidR="00A82183" w:rsidRDefault="00000000">
      <w:pPr>
        <w:pStyle w:val="Standard"/>
        <w:spacing w:after="0"/>
        <w:ind w:left="0"/>
        <w:jc w:val="left"/>
        <w:rPr>
          <w:b/>
          <w:bCs/>
        </w:rPr>
      </w:pPr>
      <w:r>
        <w:rPr>
          <w:b/>
          <w:bCs/>
        </w:rPr>
        <w:t>Exemplo:</w:t>
      </w:r>
    </w:p>
    <w:p w14:paraId="6937ED3E" w14:textId="77777777" w:rsidR="00A82183" w:rsidRDefault="00A82183">
      <w:pPr>
        <w:pStyle w:val="Standard"/>
        <w:spacing w:after="0"/>
        <w:ind w:left="0"/>
        <w:jc w:val="left"/>
        <w:rPr>
          <w:b/>
          <w:bCs/>
        </w:rPr>
      </w:pPr>
    </w:p>
    <w:p w14:paraId="21955CD6"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montarIconeSistema(){</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$arrIcones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array</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if </w:t>
      </w:r>
      <w:r>
        <w:rPr>
          <w:rFonts w:ascii="Courier New" w:hAnsi="Courier New" w:cs="Courier New"/>
          <w:color w:val="000000"/>
          <w:sz w:val="18"/>
          <w:szCs w:val="18"/>
          <w:shd w:val="clear" w:color="auto" w:fill="F7FAFF"/>
        </w:rPr>
        <w:t>(SessaoSEI::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()-&gt;verificarPermissao(</w:t>
      </w:r>
      <w:r>
        <w:rPr>
          <w:rFonts w:ascii="Courier New" w:hAnsi="Courier New" w:cs="Courier New"/>
          <w:b/>
          <w:bCs/>
          <w:color w:val="008000"/>
          <w:sz w:val="18"/>
          <w:szCs w:val="18"/>
          <w:shd w:val="clear" w:color="auto" w:fill="F7FAFF"/>
        </w:rPr>
        <w:t>'md_abc_processo_processar'</w:t>
      </w:r>
      <w:r>
        <w:rPr>
          <w:rFonts w:ascii="Courier New" w:hAnsi="Courier New" w:cs="Courier New"/>
          <w:color w:val="000000"/>
          <w:sz w:val="18"/>
          <w:szCs w:val="18"/>
          <w:shd w:val="clear" w:color="auto" w:fill="F7FAFF"/>
        </w:rPr>
        <w:t>)) {</w:t>
      </w:r>
    </w:p>
    <w:p w14:paraId="7A173423" w14:textId="77777777" w:rsidR="00A82183" w:rsidRDefault="00A82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67381DF8"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$arrIcones</w:t>
      </w:r>
      <w:r>
        <w:rPr>
          <w:rFonts w:ascii="Courier New" w:hAnsi="Courier New" w:cs="Courier New"/>
          <w:color w:val="000000"/>
          <w:sz w:val="18"/>
          <w:szCs w:val="18"/>
          <w:shd w:val="clear" w:color="auto" w:fill="F7FAFF"/>
        </w:rPr>
        <w:t xml:space="preserve">[] = </w:t>
      </w:r>
      <w:r>
        <w:rPr>
          <w:rFonts w:ascii="Courier New" w:hAnsi="Courier New" w:cs="Courier New"/>
          <w:b/>
          <w:bCs/>
          <w:color w:val="008000"/>
          <w:sz w:val="18"/>
          <w:szCs w:val="18"/>
          <w:shd w:val="clear" w:color="auto" w:fill="F7FAFF"/>
        </w:rPr>
        <w:t>'&lt;a class="align-self-center d-none d-md-block" href="'</w:t>
      </w:r>
      <w:r>
        <w:rPr>
          <w:rFonts w:ascii="Courier New" w:hAnsi="Courier New" w:cs="Courier New"/>
          <w:color w:val="000000"/>
          <w:sz w:val="18"/>
          <w:szCs w:val="18"/>
          <w:shd w:val="clear" w:color="auto" w:fill="F7FAFF"/>
        </w:rPr>
        <w:t>.SessaoSEI::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()-&gt;assinarLink(</w:t>
      </w:r>
      <w:r>
        <w:rPr>
          <w:rFonts w:ascii="Courier New" w:hAnsi="Courier New" w:cs="Courier New"/>
          <w:b/>
          <w:bCs/>
          <w:color w:val="008000"/>
          <w:sz w:val="18"/>
          <w:szCs w:val="18"/>
          <w:shd w:val="clear" w:color="auto" w:fill="F7FAFF"/>
        </w:rPr>
        <w:t>'controlador.php?acao=md_abc_processo_processar'</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 title="Botão Sistema Padrão ABC" tabindex="'</w:t>
      </w:r>
      <w:r>
        <w:rPr>
          <w:rFonts w:ascii="Courier New" w:hAnsi="Courier New" w:cs="Courier New"/>
          <w:color w:val="000000"/>
          <w:sz w:val="18"/>
          <w:szCs w:val="18"/>
          <w:shd w:val="clear" w:color="auto" w:fill="F7FAFF"/>
        </w:rPr>
        <w:t>.PaginaSEI::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()-&gt;getProxTabBarraSistema().</w:t>
      </w:r>
      <w:r>
        <w:rPr>
          <w:rFonts w:ascii="Courier New" w:hAnsi="Courier New" w:cs="Courier New"/>
          <w:b/>
          <w:bCs/>
          <w:color w:val="008000"/>
          <w:sz w:val="18"/>
          <w:szCs w:val="18"/>
          <w:shd w:val="clear" w:color="auto" w:fill="F7FAFF"/>
        </w:rPr>
        <w:t>'"&gt;</w:t>
      </w:r>
      <w:r>
        <w:rPr>
          <w:rFonts w:ascii="Courier New" w:hAnsi="Courier New" w:cs="Courier New"/>
          <w:b/>
          <w:bCs/>
          <w:color w:val="008000"/>
          <w:sz w:val="18"/>
          <w:szCs w:val="18"/>
          <w:shd w:val="clear" w:color="auto" w:fill="F7FAFF"/>
        </w:rPr>
        <w:br/>
        <w:t xml:space="preserve">              &lt;img src="modulos/abc/exemplo/svg/sistema.svg" class="infraImg" title="Botão Sistema Padrão ABC" /&gt;</w:t>
      </w:r>
      <w:r>
        <w:rPr>
          <w:rFonts w:ascii="Courier New" w:hAnsi="Courier New" w:cs="Courier New"/>
          <w:b/>
          <w:bCs/>
          <w:color w:val="008000"/>
          <w:sz w:val="18"/>
          <w:szCs w:val="18"/>
          <w:shd w:val="clear" w:color="auto" w:fill="F7FAFF"/>
        </w:rPr>
        <w:br/>
        <w:t xml:space="preserve">              &lt;/a&gt;</w:t>
      </w:r>
    </w:p>
    <w:p w14:paraId="6EE2ABA7"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b/>
          <w:bCs/>
          <w:color w:val="008000"/>
          <w:sz w:val="18"/>
          <w:szCs w:val="18"/>
          <w:shd w:val="clear" w:color="auto" w:fill="F7FAFF"/>
        </w:rPr>
        <w:br/>
        <w:t xml:space="preserve">              &lt;span title="Controle de Processos" class="nav-link d-flex d-md-none" &gt;</w:t>
      </w:r>
      <w:r>
        <w:rPr>
          <w:rFonts w:ascii="Courier New" w:hAnsi="Courier New" w:cs="Courier New"/>
          <w:b/>
          <w:bCs/>
          <w:color w:val="008000"/>
          <w:sz w:val="18"/>
          <w:szCs w:val="18"/>
          <w:shd w:val="clear" w:color="auto" w:fill="F7FAFF"/>
        </w:rPr>
        <w:br/>
        <w:t xml:space="preserve">               &lt;img src="modulos/abc/exemplo/svg/sistema.svg" class="infraImg" title="Botão Sistema Móvel ABC" /&gt;</w:t>
      </w:r>
      <w:r>
        <w:rPr>
          <w:rFonts w:ascii="Courier New" w:hAnsi="Courier New" w:cs="Courier New"/>
          <w:b/>
          <w:bCs/>
          <w:color w:val="008000"/>
          <w:sz w:val="18"/>
          <w:szCs w:val="18"/>
          <w:shd w:val="clear" w:color="auto" w:fill="F7FAFF"/>
        </w:rPr>
        <w:br/>
        <w:t xml:space="preserve">               &lt;a class="align-self-center text-white pl-1" href="'</w:t>
      </w:r>
      <w:r>
        <w:rPr>
          <w:rFonts w:ascii="Courier New" w:hAnsi="Courier New" w:cs="Courier New"/>
          <w:color w:val="000000"/>
          <w:sz w:val="18"/>
          <w:szCs w:val="18"/>
          <w:shd w:val="clear" w:color="auto" w:fill="F7FAFF"/>
        </w:rPr>
        <w:t>.SessaoSEI::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()-&gt;assinarLink(</w:t>
      </w:r>
      <w:r>
        <w:rPr>
          <w:rFonts w:ascii="Courier New" w:hAnsi="Courier New" w:cs="Courier New"/>
          <w:b/>
          <w:bCs/>
          <w:color w:val="008000"/>
          <w:sz w:val="18"/>
          <w:szCs w:val="18"/>
          <w:shd w:val="clear" w:color="auto" w:fill="F7FAFF"/>
        </w:rPr>
        <w:t>'controlador.php?acao=md_abc_processo_processar'</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 xml:space="preserve">'" title="Botão Sistema Móvel ABC" tabindex="' </w:t>
      </w:r>
      <w:r>
        <w:rPr>
          <w:rFonts w:ascii="Courier New" w:hAnsi="Courier New" w:cs="Courier New"/>
          <w:color w:val="000000"/>
          <w:sz w:val="18"/>
          <w:szCs w:val="18"/>
          <w:shd w:val="clear" w:color="auto" w:fill="F7FAFF"/>
        </w:rPr>
        <w:t>. PaginaSEI::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 xml:space="preserve">()-&gt;getProxTabBarraSistema() . </w:t>
      </w:r>
      <w:r>
        <w:rPr>
          <w:rFonts w:ascii="Courier New" w:hAnsi="Courier New" w:cs="Courier New"/>
          <w:b/>
          <w:bCs/>
          <w:color w:val="008000"/>
          <w:sz w:val="18"/>
          <w:szCs w:val="18"/>
          <w:shd w:val="clear" w:color="auto" w:fill="F7FAFF"/>
        </w:rPr>
        <w:t>'" &gt;</w:t>
      </w:r>
      <w:r>
        <w:rPr>
          <w:rFonts w:ascii="Courier New" w:hAnsi="Courier New" w:cs="Courier New"/>
          <w:b/>
          <w:bCs/>
          <w:color w:val="008000"/>
          <w:sz w:val="18"/>
          <w:szCs w:val="18"/>
          <w:shd w:val="clear" w:color="auto" w:fill="F7FAFF"/>
        </w:rPr>
        <w:br/>
        <w:t xml:space="preserve">                Botão Sistema Móvel ABC</w:t>
      </w:r>
      <w:r>
        <w:rPr>
          <w:rFonts w:ascii="Courier New" w:hAnsi="Courier New" w:cs="Courier New"/>
          <w:b/>
          <w:bCs/>
          <w:color w:val="008000"/>
          <w:sz w:val="18"/>
          <w:szCs w:val="18"/>
          <w:shd w:val="clear" w:color="auto" w:fill="F7FAFF"/>
        </w:rPr>
        <w:br/>
        <w:t xml:space="preserve">               &lt;/a&gt;</w:t>
      </w:r>
      <w:r>
        <w:rPr>
          <w:rFonts w:ascii="Courier New" w:hAnsi="Courier New" w:cs="Courier New"/>
          <w:b/>
          <w:bCs/>
          <w:color w:val="008000"/>
          <w:sz w:val="18"/>
          <w:szCs w:val="18"/>
          <w:shd w:val="clear" w:color="auto" w:fill="F7FAFF"/>
        </w:rPr>
        <w:br/>
        <w:t xml:space="preserve">             &lt;/span&gt;'</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color w:val="660000"/>
          <w:sz w:val="18"/>
          <w:szCs w:val="18"/>
          <w:shd w:val="clear" w:color="auto" w:fill="F7FAFF"/>
        </w:rPr>
        <w:t>$arrIcones</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08E0097A" w14:textId="77777777" w:rsidR="00A82183" w:rsidRDefault="00000000">
      <w:pPr>
        <w:pStyle w:val="Standard"/>
        <w:spacing w:after="0"/>
        <w:ind w:left="0"/>
      </w:pPr>
      <w:r>
        <w:object w:dxaOrig="8966" w:dyaOrig="651" w14:anchorId="70145863">
          <v:shape id="Picture 24" o:spid="_x0000_i1048" type="#_x0000_t75" style="width:448.5pt;height:32.25pt;visibility:visible;mso-wrap-style:square" o:ole="">
            <v:imagedata r:id="rId81" o:title=""/>
          </v:shape>
          <o:OLEObject Type="Embed" ProgID="PBrush" ShapeID="Picture 24" DrawAspect="Content" ObjectID="_1842213866" r:id="rId82"/>
        </w:object>
      </w:r>
    </w:p>
    <w:p w14:paraId="15D83EB3" w14:textId="77777777" w:rsidR="00A82183" w:rsidRDefault="00000000">
      <w:pPr>
        <w:spacing w:after="0"/>
      </w:pPr>
      <w:r>
        <w:rPr>
          <w:szCs w:val="24"/>
        </w:rPr>
        <w:object w:dxaOrig="3431" w:dyaOrig="1590" w14:anchorId="578FBA03">
          <v:shape id="Picture 25" o:spid="_x0000_i1049" type="#_x0000_t75" style="width:171.75pt;height:79.5pt;visibility:visible;mso-wrap-style:square" o:ole="">
            <v:imagedata r:id="rId83" o:title=""/>
          </v:shape>
          <o:OLEObject Type="Embed" ProgID="PBrush" ShapeID="Picture 25" DrawAspect="Content" ObjectID="_1842213867" r:id="rId84"/>
        </w:object>
      </w:r>
    </w:p>
    <w:p w14:paraId="23EA2768" w14:textId="77777777" w:rsidR="00A82183" w:rsidRDefault="00A82183"/>
    <w:p w14:paraId="68F6741B" w14:textId="77777777" w:rsidR="00A82183" w:rsidRDefault="00000000">
      <w:pPr>
        <w:pStyle w:val="Ttulo2"/>
      </w:pPr>
      <w:bookmarkStart w:id="3427" w:name="_Toc171671294"/>
      <w:bookmarkStart w:id="3428" w:name="__RefHeading___Toc28021_2823614150"/>
      <w:bookmarkStart w:id="3429" w:name="_Toc223560246"/>
      <w:bookmarkStart w:id="3430" w:name="_Toc223772352"/>
      <w:bookmarkStart w:id="3431" w:name="_Toc223782440"/>
      <w:bookmarkStart w:id="3432" w:name="_Toc223894922"/>
      <w:bookmarkStart w:id="3433" w:name="_Toc223911267"/>
      <w:bookmarkStart w:id="3434" w:name="_Toc224380089"/>
      <w:bookmarkStart w:id="3435" w:name="_Toc225675875"/>
      <w:bookmarkStart w:id="3436" w:name="_Toc225806837"/>
      <w:bookmarkStart w:id="3437" w:name="_Toc226042314"/>
      <w:bookmarkStart w:id="3438" w:name="_Toc226118143"/>
      <w:bookmarkStart w:id="3439" w:name="_Toc226422728"/>
      <w:bookmarkStart w:id="3440" w:name="_Toc226644551"/>
      <w:bookmarkStart w:id="3441" w:name="_Toc231601234"/>
      <w:r>
        <w:t>montarMensagemProcesso</w:t>
      </w:r>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DDBBAE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1D119E8" w14:textId="77777777" w:rsidR="00A82183" w:rsidRDefault="00000000">
            <w:pPr>
              <w:spacing w:after="0"/>
              <w:jc w:val="center"/>
            </w:pPr>
            <w:r>
              <w:t>Entrada</w:t>
            </w:r>
          </w:p>
        </w:tc>
      </w:tr>
      <w:tr w:rsidR="00A82183" w14:paraId="3CF5884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E707C" w14:textId="77777777" w:rsidR="00A82183" w:rsidRDefault="00000000">
            <w:pPr>
              <w:spacing w:after="0"/>
            </w:pPr>
            <w:r>
              <w:t>objProcedimentoAPI:</w:t>
            </w:r>
          </w:p>
          <w:p w14:paraId="464E17D8" w14:textId="77777777" w:rsidR="00A82183" w:rsidRDefault="00000000">
            <w:pPr>
              <w:pStyle w:val="PargrafodaLista"/>
              <w:numPr>
                <w:ilvl w:val="0"/>
                <w:numId w:val="91"/>
              </w:numPr>
              <w:spacing w:after="0"/>
            </w:pPr>
            <w:r>
              <w:t>Ocorrência de ProcedimentoAPI preenchida com: IdProcedimento, NumeroProtocolo, IdTipoProcedimento, NomeTipoProcedimento, IdTipoPrioridade, NivelAcesso, GrauSigilo, IdHipoteseLegal, IdUnidadeGeradora, IdOrgaoUnidadeGeradora, CodigoAcesso e SinAberto.</w:t>
            </w:r>
          </w:p>
        </w:tc>
      </w:tr>
      <w:tr w:rsidR="00A82183" w14:paraId="20E8BAF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27A8262" w14:textId="77777777" w:rsidR="00A82183" w:rsidRDefault="00000000">
            <w:pPr>
              <w:spacing w:after="0"/>
              <w:jc w:val="center"/>
            </w:pPr>
            <w:r>
              <w:t>Saída</w:t>
            </w:r>
          </w:p>
        </w:tc>
      </w:tr>
      <w:tr w:rsidR="00A82183" w14:paraId="40DCEDE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9C657" w14:textId="77777777" w:rsidR="00A82183" w:rsidRDefault="00000000">
            <w:pPr>
              <w:spacing w:after="0"/>
            </w:pPr>
            <w:r>
              <w:t>strMsg:</w:t>
            </w:r>
          </w:p>
          <w:p w14:paraId="5E1AAFF3" w14:textId="77777777" w:rsidR="00A82183" w:rsidRDefault="00000000">
            <w:pPr>
              <w:pStyle w:val="PargrafodaLista"/>
              <w:numPr>
                <w:ilvl w:val="0"/>
                <w:numId w:val="91"/>
              </w:numPr>
              <w:spacing w:after="0"/>
              <w:contextualSpacing/>
            </w:pPr>
            <w:r>
              <w:t>Texto da mensagem.</w:t>
            </w:r>
          </w:p>
        </w:tc>
      </w:tr>
    </w:tbl>
    <w:p w14:paraId="769F4441" w14:textId="77777777" w:rsidR="00A82183" w:rsidRDefault="00000000">
      <w:pPr>
        <w:pStyle w:val="Standard"/>
        <w:spacing w:after="0"/>
        <w:ind w:left="0"/>
        <w:jc w:val="left"/>
        <w:rPr>
          <w:b/>
          <w:bCs/>
        </w:rPr>
      </w:pPr>
      <w:r>
        <w:rPr>
          <w:b/>
          <w:bCs/>
        </w:rPr>
        <w:t>Exemplo:</w:t>
      </w:r>
    </w:p>
    <w:p w14:paraId="570A5830" w14:textId="77777777" w:rsidR="00A82183" w:rsidRDefault="00A82183">
      <w:pPr>
        <w:pStyle w:val="Standard"/>
        <w:spacing w:after="0"/>
        <w:ind w:left="0"/>
        <w:jc w:val="left"/>
        <w:rPr>
          <w:b/>
          <w:bCs/>
        </w:rPr>
      </w:pPr>
    </w:p>
    <w:p w14:paraId="42E61CE7"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80"/>
          <w:sz w:val="18"/>
          <w:szCs w:val="18"/>
          <w:shd w:val="clear" w:color="auto" w:fill="F7FAFF"/>
        </w:rPr>
        <w:t>```php</w:t>
      </w:r>
      <w:r>
        <w:rPr>
          <w:rFonts w:ascii="Courier New" w:hAnsi="Courier New" w:cs="Courier New"/>
          <w:b/>
          <w:bCs/>
          <w:color w:val="000080"/>
          <w:sz w:val="20"/>
          <w:szCs w:val="20"/>
          <w:shd w:val="clear" w:color="auto" w:fill="F7FAFF"/>
        </w:rPr>
        <w:br/>
        <w:t xml:space="preserve">public function </w:t>
      </w:r>
      <w:r>
        <w:rPr>
          <w:rFonts w:ascii="Courier New" w:hAnsi="Courier New" w:cs="Courier New"/>
          <w:color w:val="000000"/>
          <w:sz w:val="20"/>
          <w:szCs w:val="20"/>
          <w:shd w:val="clear" w:color="auto" w:fill="F7FAFF"/>
        </w:rPr>
        <w:t xml:space="preserve">montarMensagemProcesso(ProcedimentoAPI </w:t>
      </w:r>
      <w:r>
        <w:rPr>
          <w:rFonts w:ascii="Courier New" w:hAnsi="Courier New" w:cs="Courier New"/>
          <w:color w:val="660000"/>
          <w:sz w:val="20"/>
          <w:szCs w:val="20"/>
          <w:shd w:val="clear" w:color="auto" w:fill="F7FAFF"/>
        </w:rPr>
        <w:t>$objProcedimentoAPI</w:t>
      </w:r>
      <w:r>
        <w:rPr>
          <w:rFonts w:ascii="Courier New" w:hAnsi="Courier New" w:cs="Courier New"/>
          <w:color w:val="000000"/>
          <w:sz w:val="20"/>
          <w:szCs w:val="20"/>
          <w:shd w:val="clear" w:color="auto" w:fill="F7FAFF"/>
        </w:rPr>
        <w:t>){</w:t>
      </w:r>
      <w:r>
        <w:rPr>
          <w:rFonts w:ascii="Courier New" w:hAnsi="Courier New" w:cs="Courier New"/>
          <w:color w:val="000000"/>
          <w:sz w:val="20"/>
          <w:szCs w:val="20"/>
          <w:shd w:val="clear" w:color="auto" w:fill="F7FAFF"/>
        </w:rPr>
        <w:br/>
        <w:t xml:space="preserve">  </w:t>
      </w:r>
      <w:r>
        <w:rPr>
          <w:rFonts w:ascii="Courier New" w:hAnsi="Courier New" w:cs="Courier New"/>
          <w:color w:val="660000"/>
          <w:sz w:val="20"/>
          <w:szCs w:val="20"/>
          <w:shd w:val="clear" w:color="auto" w:fill="F7FAFF"/>
        </w:rPr>
        <w:t xml:space="preserve">$strMsg </w:t>
      </w:r>
      <w:r>
        <w:rPr>
          <w:rFonts w:ascii="Courier New" w:hAnsi="Courier New" w:cs="Courier New"/>
          <w:color w:val="000000"/>
          <w:sz w:val="20"/>
          <w:szCs w:val="20"/>
          <w:shd w:val="clear" w:color="auto" w:fill="F7FAFF"/>
        </w:rPr>
        <w:t xml:space="preserve">= </w:t>
      </w:r>
      <w:r>
        <w:rPr>
          <w:rFonts w:ascii="Courier New" w:hAnsi="Courier New" w:cs="Courier New"/>
          <w:b/>
          <w:bCs/>
          <w:color w:val="000080"/>
          <w:sz w:val="20"/>
          <w:szCs w:val="20"/>
          <w:shd w:val="clear" w:color="auto" w:fill="F7FAFF"/>
        </w:rPr>
        <w:t>null</w:t>
      </w:r>
      <w:r>
        <w:rPr>
          <w:rFonts w:ascii="Courier New" w:hAnsi="Courier New" w:cs="Courier New"/>
          <w:color w:val="000000"/>
          <w:sz w:val="20"/>
          <w:szCs w:val="20"/>
          <w:shd w:val="clear" w:color="auto" w:fill="F7FAFF"/>
        </w:rPr>
        <w:t>;</w:t>
      </w:r>
    </w:p>
    <w:p w14:paraId="10EFA03D"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20"/>
          <w:szCs w:val="20"/>
          <w:shd w:val="clear" w:color="auto" w:fill="F7FAFF"/>
        </w:rPr>
        <w:t xml:space="preserve">  </w:t>
      </w:r>
      <w:r>
        <w:rPr>
          <w:rFonts w:ascii="Courier New" w:hAnsi="Courier New" w:cs="Courier New"/>
          <w:color w:val="660000"/>
          <w:sz w:val="20"/>
          <w:szCs w:val="20"/>
          <w:shd w:val="clear" w:color="auto" w:fill="F7FAFF"/>
        </w:rPr>
        <w:t xml:space="preserve">$objInfraParametro </w:t>
      </w:r>
      <w:r>
        <w:rPr>
          <w:rFonts w:ascii="Courier New" w:hAnsi="Courier New" w:cs="Courier New"/>
          <w:color w:val="000000"/>
          <w:sz w:val="20"/>
          <w:szCs w:val="20"/>
          <w:shd w:val="clear" w:color="auto" w:fill="F7FAFF"/>
        </w:rPr>
        <w:t xml:space="preserve">= </w:t>
      </w:r>
      <w:r>
        <w:rPr>
          <w:rFonts w:ascii="Courier New" w:hAnsi="Courier New" w:cs="Courier New"/>
          <w:b/>
          <w:bCs/>
          <w:color w:val="000080"/>
          <w:sz w:val="20"/>
          <w:szCs w:val="20"/>
          <w:shd w:val="clear" w:color="auto" w:fill="F7FAFF"/>
        </w:rPr>
        <w:t xml:space="preserve">new </w:t>
      </w:r>
      <w:r>
        <w:rPr>
          <w:rFonts w:ascii="Courier New" w:hAnsi="Courier New" w:cs="Courier New"/>
          <w:color w:val="000000"/>
          <w:sz w:val="20"/>
          <w:szCs w:val="20"/>
          <w:shd w:val="clear" w:color="auto" w:fill="F7FAFF"/>
        </w:rPr>
        <w:t>InfraParametro(BancoSEI::</w:t>
      </w:r>
      <w:r>
        <w:rPr>
          <w:rFonts w:ascii="Courier New" w:hAnsi="Courier New" w:cs="Courier New"/>
          <w:i/>
          <w:iCs/>
          <w:color w:val="000000"/>
          <w:sz w:val="20"/>
          <w:szCs w:val="20"/>
          <w:shd w:val="clear" w:color="auto" w:fill="F7FAFF"/>
        </w:rPr>
        <w:t>getInstance</w:t>
      </w:r>
      <w:r>
        <w:rPr>
          <w:rFonts w:ascii="Courier New" w:hAnsi="Courier New" w:cs="Courier New"/>
          <w:color w:val="000000"/>
          <w:sz w:val="20"/>
          <w:szCs w:val="20"/>
          <w:shd w:val="clear" w:color="auto" w:fill="F7FAFF"/>
        </w:rPr>
        <w:t>());</w:t>
      </w:r>
      <w:r>
        <w:rPr>
          <w:rFonts w:ascii="Courier New" w:hAnsi="Courier New" w:cs="Courier New"/>
          <w:color w:val="000000"/>
          <w:sz w:val="20"/>
          <w:szCs w:val="20"/>
          <w:shd w:val="clear" w:color="auto" w:fill="F7FAFF"/>
        </w:rPr>
        <w:br/>
        <w:t xml:space="preserve">  </w:t>
      </w:r>
      <w:r>
        <w:rPr>
          <w:rFonts w:ascii="Courier New" w:hAnsi="Courier New" w:cs="Courier New"/>
          <w:color w:val="660000"/>
          <w:sz w:val="20"/>
          <w:szCs w:val="20"/>
          <w:shd w:val="clear" w:color="auto" w:fill="F7FAFF"/>
        </w:rPr>
        <w:t xml:space="preserve">$numIdTipoProcAbc </w:t>
      </w:r>
      <w:r>
        <w:rPr>
          <w:rFonts w:ascii="Courier New" w:hAnsi="Courier New" w:cs="Courier New"/>
          <w:color w:val="000000"/>
          <w:sz w:val="20"/>
          <w:szCs w:val="20"/>
          <w:shd w:val="clear" w:color="auto" w:fill="F7FAFF"/>
        </w:rPr>
        <w:t xml:space="preserve">= </w:t>
      </w:r>
      <w:r>
        <w:rPr>
          <w:rFonts w:ascii="Courier New" w:hAnsi="Courier New" w:cs="Courier New"/>
          <w:color w:val="660000"/>
          <w:sz w:val="20"/>
          <w:szCs w:val="20"/>
          <w:shd w:val="clear" w:color="auto" w:fill="F7FAFF"/>
        </w:rPr>
        <w:t>$objInfraParametro</w:t>
      </w:r>
      <w:r>
        <w:rPr>
          <w:rFonts w:ascii="Courier New" w:hAnsi="Courier New" w:cs="Courier New"/>
          <w:color w:val="000000"/>
          <w:sz w:val="20"/>
          <w:szCs w:val="20"/>
          <w:shd w:val="clear" w:color="auto" w:fill="F7FAFF"/>
        </w:rPr>
        <w:t>-&gt;getValor(</w:t>
      </w:r>
      <w:r>
        <w:rPr>
          <w:rFonts w:ascii="Courier New" w:hAnsi="Courier New" w:cs="Courier New"/>
          <w:b/>
          <w:bCs/>
          <w:color w:val="008000"/>
          <w:sz w:val="20"/>
          <w:szCs w:val="20"/>
          <w:shd w:val="clear" w:color="auto" w:fill="F7FAFF"/>
        </w:rPr>
        <w:t>'MD_ABC_ID_TIPO_PROCEDIM ENTO_TESTE'</w:t>
      </w:r>
      <w:r>
        <w:rPr>
          <w:rFonts w:ascii="Courier New" w:hAnsi="Courier New" w:cs="Courier New"/>
          <w:color w:val="000000"/>
          <w:sz w:val="20"/>
          <w:szCs w:val="20"/>
          <w:shd w:val="clear" w:color="auto" w:fill="F7FAFF"/>
        </w:rPr>
        <w:t xml:space="preserve">, </w:t>
      </w:r>
      <w:r>
        <w:rPr>
          <w:rFonts w:ascii="Courier New" w:hAnsi="Courier New" w:cs="Courier New"/>
          <w:b/>
          <w:bCs/>
          <w:color w:val="000080"/>
          <w:sz w:val="20"/>
          <w:szCs w:val="20"/>
          <w:shd w:val="clear" w:color="auto" w:fill="F7FAFF"/>
        </w:rPr>
        <w:t>false</w:t>
      </w:r>
      <w:r>
        <w:rPr>
          <w:rFonts w:ascii="Courier New" w:hAnsi="Courier New" w:cs="Courier New"/>
          <w:color w:val="000000"/>
          <w:sz w:val="20"/>
          <w:szCs w:val="20"/>
          <w:shd w:val="clear" w:color="auto" w:fill="F7FAFF"/>
        </w:rPr>
        <w:t>);</w:t>
      </w:r>
      <w:r>
        <w:rPr>
          <w:rFonts w:ascii="Courier New" w:hAnsi="Courier New" w:cs="Courier New"/>
          <w:color w:val="000000"/>
          <w:sz w:val="20"/>
          <w:szCs w:val="20"/>
          <w:shd w:val="clear" w:color="auto" w:fill="F7FAFF"/>
        </w:rPr>
        <w:br/>
      </w:r>
      <w:r>
        <w:rPr>
          <w:rFonts w:ascii="Courier New" w:hAnsi="Courier New" w:cs="Courier New"/>
          <w:color w:val="000000"/>
          <w:sz w:val="20"/>
          <w:szCs w:val="20"/>
          <w:shd w:val="clear" w:color="auto" w:fill="F7FAFF"/>
        </w:rPr>
        <w:br/>
        <w:t xml:space="preserve">  </w:t>
      </w:r>
      <w:r>
        <w:rPr>
          <w:rFonts w:ascii="Courier New" w:hAnsi="Courier New" w:cs="Courier New"/>
          <w:b/>
          <w:bCs/>
          <w:color w:val="000080"/>
          <w:sz w:val="20"/>
          <w:szCs w:val="20"/>
          <w:shd w:val="clear" w:color="auto" w:fill="F7FAFF"/>
        </w:rPr>
        <w:t xml:space="preserve">if </w:t>
      </w:r>
      <w:r>
        <w:rPr>
          <w:rFonts w:ascii="Courier New" w:hAnsi="Courier New" w:cs="Courier New"/>
          <w:color w:val="000000"/>
          <w:sz w:val="20"/>
          <w:szCs w:val="20"/>
          <w:shd w:val="clear" w:color="auto" w:fill="F7FAFF"/>
        </w:rPr>
        <w:t>(</w:t>
      </w:r>
      <w:r>
        <w:rPr>
          <w:rFonts w:ascii="Courier New" w:hAnsi="Courier New" w:cs="Courier New"/>
          <w:color w:val="660000"/>
          <w:sz w:val="20"/>
          <w:szCs w:val="20"/>
          <w:shd w:val="clear" w:color="auto" w:fill="F7FAFF"/>
        </w:rPr>
        <w:t>$objProcedimentoAPI</w:t>
      </w:r>
      <w:r>
        <w:rPr>
          <w:rFonts w:ascii="Courier New" w:hAnsi="Courier New" w:cs="Courier New"/>
          <w:color w:val="000000"/>
          <w:sz w:val="20"/>
          <w:szCs w:val="20"/>
          <w:shd w:val="clear" w:color="auto" w:fill="F7FAFF"/>
        </w:rPr>
        <w:t>-&gt;getSinAberto()==</w:t>
      </w:r>
      <w:r>
        <w:rPr>
          <w:rFonts w:ascii="Courier New" w:hAnsi="Courier New" w:cs="Courier New"/>
          <w:b/>
          <w:bCs/>
          <w:color w:val="008000"/>
          <w:sz w:val="20"/>
          <w:szCs w:val="20"/>
          <w:shd w:val="clear" w:color="auto" w:fill="F7FAFF"/>
        </w:rPr>
        <w:t xml:space="preserve">'S' </w:t>
      </w:r>
      <w:r>
        <w:rPr>
          <w:rFonts w:ascii="Courier New" w:hAnsi="Courier New" w:cs="Courier New"/>
          <w:color w:val="000000"/>
          <w:sz w:val="20"/>
          <w:szCs w:val="20"/>
          <w:shd w:val="clear" w:color="auto" w:fill="F7FAFF"/>
        </w:rPr>
        <w:t>&amp;&amp;</w:t>
      </w:r>
    </w:p>
    <w:p w14:paraId="53E3013A"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20"/>
          <w:szCs w:val="20"/>
          <w:shd w:val="clear" w:color="auto" w:fill="F7FAFF"/>
        </w:rPr>
        <w:t xml:space="preserve">      </w:t>
      </w:r>
      <w:r>
        <w:rPr>
          <w:rFonts w:ascii="Courier New" w:hAnsi="Courier New" w:cs="Courier New"/>
          <w:color w:val="660000"/>
          <w:sz w:val="20"/>
          <w:szCs w:val="20"/>
          <w:shd w:val="clear" w:color="auto" w:fill="F7FAFF"/>
        </w:rPr>
        <w:t>$objProcedimentoAPI</w:t>
      </w:r>
      <w:r>
        <w:rPr>
          <w:rFonts w:ascii="Courier New" w:hAnsi="Courier New" w:cs="Courier New"/>
          <w:color w:val="000000"/>
          <w:sz w:val="20"/>
          <w:szCs w:val="20"/>
          <w:shd w:val="clear" w:color="auto" w:fill="F7FAFF"/>
        </w:rPr>
        <w:t>-&gt;getIdTipoProcedimento()==</w:t>
      </w:r>
      <w:r>
        <w:rPr>
          <w:rFonts w:ascii="Courier New" w:hAnsi="Courier New" w:cs="Courier New"/>
          <w:color w:val="660000"/>
          <w:sz w:val="20"/>
          <w:szCs w:val="20"/>
          <w:shd w:val="clear" w:color="auto" w:fill="F7FAFF"/>
        </w:rPr>
        <w:t>$numIdTipoProcAbc</w:t>
      </w:r>
      <w:r>
        <w:rPr>
          <w:rFonts w:ascii="Courier New" w:hAnsi="Courier New" w:cs="Courier New"/>
          <w:color w:val="000000"/>
          <w:sz w:val="20"/>
          <w:szCs w:val="20"/>
          <w:shd w:val="clear" w:color="auto" w:fill="F7FAFF"/>
        </w:rPr>
        <w:t>) {</w:t>
      </w:r>
      <w:r>
        <w:rPr>
          <w:rFonts w:ascii="Courier New" w:hAnsi="Courier New" w:cs="Courier New"/>
          <w:color w:val="000000"/>
          <w:sz w:val="20"/>
          <w:szCs w:val="20"/>
          <w:shd w:val="clear" w:color="auto" w:fill="F7FAFF"/>
        </w:rPr>
        <w:br/>
        <w:t xml:space="preserve">    </w:t>
      </w:r>
      <w:r>
        <w:rPr>
          <w:rFonts w:ascii="Courier New" w:hAnsi="Courier New" w:cs="Courier New"/>
          <w:color w:val="660000"/>
          <w:sz w:val="20"/>
          <w:szCs w:val="20"/>
          <w:shd w:val="clear" w:color="auto" w:fill="F7FAFF"/>
        </w:rPr>
        <w:t xml:space="preserve">$strMsg </w:t>
      </w:r>
      <w:r>
        <w:rPr>
          <w:rFonts w:ascii="Courier New" w:hAnsi="Courier New" w:cs="Courier New"/>
          <w:color w:val="000000"/>
          <w:sz w:val="20"/>
          <w:szCs w:val="20"/>
          <w:shd w:val="clear" w:color="auto" w:fill="F7FAFF"/>
        </w:rPr>
        <w:t xml:space="preserve">= </w:t>
      </w:r>
      <w:r>
        <w:rPr>
          <w:rFonts w:ascii="Courier New" w:hAnsi="Courier New" w:cs="Courier New"/>
          <w:b/>
          <w:bCs/>
          <w:color w:val="008000"/>
          <w:sz w:val="20"/>
          <w:szCs w:val="20"/>
          <w:shd w:val="clear" w:color="auto" w:fill="F7FAFF"/>
        </w:rPr>
        <w:t>'Mensagem do módulo ABC...'</w:t>
      </w:r>
      <w:r>
        <w:rPr>
          <w:rFonts w:ascii="Courier New" w:hAnsi="Courier New" w:cs="Courier New"/>
          <w:color w:val="000000"/>
          <w:sz w:val="20"/>
          <w:szCs w:val="20"/>
          <w:shd w:val="clear" w:color="auto" w:fill="F7FAFF"/>
        </w:rPr>
        <w:t>;</w:t>
      </w:r>
      <w:r>
        <w:rPr>
          <w:rFonts w:ascii="Courier New" w:hAnsi="Courier New" w:cs="Courier New"/>
          <w:color w:val="000000"/>
          <w:sz w:val="20"/>
          <w:szCs w:val="20"/>
          <w:shd w:val="clear" w:color="auto" w:fill="F7FAFF"/>
        </w:rPr>
        <w:br/>
        <w:t xml:space="preserve">  }</w:t>
      </w:r>
      <w:r>
        <w:rPr>
          <w:rFonts w:ascii="Courier New" w:hAnsi="Courier New" w:cs="Courier New"/>
          <w:color w:val="000000"/>
          <w:sz w:val="20"/>
          <w:szCs w:val="20"/>
          <w:shd w:val="clear" w:color="auto" w:fill="F7FAFF"/>
        </w:rPr>
        <w:br/>
        <w:t xml:space="preserve">  </w:t>
      </w:r>
      <w:r>
        <w:rPr>
          <w:rFonts w:ascii="Courier New" w:hAnsi="Courier New" w:cs="Courier New"/>
          <w:b/>
          <w:bCs/>
          <w:color w:val="000080"/>
          <w:sz w:val="20"/>
          <w:szCs w:val="20"/>
          <w:shd w:val="clear" w:color="auto" w:fill="F7FAFF"/>
        </w:rPr>
        <w:t xml:space="preserve">return </w:t>
      </w:r>
      <w:r>
        <w:rPr>
          <w:rFonts w:ascii="Courier New" w:hAnsi="Courier New" w:cs="Courier New"/>
          <w:color w:val="660000"/>
          <w:sz w:val="20"/>
          <w:szCs w:val="20"/>
          <w:shd w:val="clear" w:color="auto" w:fill="F7FAFF"/>
        </w:rPr>
        <w:t>$strMsg</w:t>
      </w:r>
      <w:r>
        <w:rPr>
          <w:rFonts w:ascii="Courier New" w:hAnsi="Courier New" w:cs="Courier New"/>
          <w:color w:val="000000"/>
          <w:sz w:val="20"/>
          <w:szCs w:val="20"/>
          <w:shd w:val="clear" w:color="auto" w:fill="F7FAFF"/>
        </w:rPr>
        <w:t>;</w:t>
      </w:r>
      <w:r>
        <w:rPr>
          <w:rFonts w:ascii="Courier New" w:hAnsi="Courier New" w:cs="Courier New"/>
          <w:color w:val="000000"/>
          <w:sz w:val="20"/>
          <w:szCs w:val="20"/>
          <w:shd w:val="clear" w:color="auto" w:fill="F7FAFF"/>
        </w:rPr>
        <w:br/>
        <w:t>}</w:t>
      </w:r>
      <w:r>
        <w:rPr>
          <w:rFonts w:ascii="Courier New" w:hAnsi="Courier New" w:cs="Courier New"/>
          <w:color w:val="000000"/>
          <w:sz w:val="20"/>
          <w:szCs w:val="20"/>
          <w:shd w:val="clear" w:color="auto" w:fill="F7FAFF"/>
        </w:rPr>
        <w:br/>
      </w:r>
      <w:r>
        <w:rPr>
          <w:rFonts w:ascii="Courier New" w:hAnsi="Courier New" w:cs="Courier New"/>
          <w:color w:val="000080"/>
          <w:sz w:val="18"/>
          <w:szCs w:val="18"/>
          <w:shd w:val="clear" w:color="auto" w:fill="F7FAFF"/>
        </w:rPr>
        <w:t>```</w:t>
      </w:r>
    </w:p>
    <w:p w14:paraId="46B2E955" w14:textId="77777777" w:rsidR="00A82183" w:rsidRDefault="00000000">
      <w:pPr>
        <w:spacing w:after="0"/>
      </w:pPr>
      <w:r>
        <w:rPr>
          <w:szCs w:val="24"/>
        </w:rPr>
        <w:object w:dxaOrig="9504" w:dyaOrig="2116" w14:anchorId="3FDFDC3B">
          <v:shape id="Picture 26" o:spid="_x0000_i1050" type="#_x0000_t75" style="width:475.5pt;height:105.75pt;visibility:visible;mso-wrap-style:square" o:ole="">
            <v:imagedata r:id="rId85" o:title=""/>
          </v:shape>
          <o:OLEObject Type="Embed" ProgID="PBrush" ShapeID="Picture 26" DrawAspect="Content" ObjectID="_1842213868" r:id="rId86"/>
        </w:object>
      </w:r>
    </w:p>
    <w:p w14:paraId="58AE44DC" w14:textId="77777777" w:rsidR="00A82183" w:rsidRDefault="00A82183"/>
    <w:p w14:paraId="309483BD" w14:textId="77777777" w:rsidR="00A82183" w:rsidRDefault="00000000">
      <w:pPr>
        <w:pStyle w:val="Ttulo2"/>
      </w:pPr>
      <w:bookmarkStart w:id="3442" w:name="_Toc171671295"/>
      <w:bookmarkStart w:id="3443" w:name="__RefHeading___Toc28019_2823614150"/>
      <w:bookmarkStart w:id="3444" w:name="_Toc223560247"/>
      <w:bookmarkStart w:id="3445" w:name="_Toc223772353"/>
      <w:bookmarkStart w:id="3446" w:name="_Toc223782441"/>
      <w:bookmarkStart w:id="3447" w:name="_Toc223894923"/>
      <w:bookmarkStart w:id="3448" w:name="_Toc223911268"/>
      <w:bookmarkStart w:id="3449" w:name="_Toc224380090"/>
      <w:bookmarkStart w:id="3450" w:name="_Toc225675876"/>
      <w:bookmarkStart w:id="3451" w:name="_Toc225806838"/>
      <w:bookmarkStart w:id="3452" w:name="_Toc226042315"/>
      <w:bookmarkStart w:id="3453" w:name="_Toc226118144"/>
      <w:bookmarkStart w:id="3454" w:name="_Toc226422729"/>
      <w:bookmarkStart w:id="3455" w:name="_Toc226644552"/>
      <w:bookmarkStart w:id="3456" w:name="_Toc231601235"/>
      <w:r>
        <w:t>montarMenuConsultaProcessual</w:t>
      </w:r>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B425EE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C8EBF01" w14:textId="77777777" w:rsidR="00A82183" w:rsidRDefault="00000000">
            <w:pPr>
              <w:spacing w:after="0"/>
              <w:jc w:val="center"/>
            </w:pPr>
            <w:r>
              <w:t>Saída</w:t>
            </w:r>
          </w:p>
        </w:tc>
      </w:tr>
      <w:tr w:rsidR="00A82183" w14:paraId="584E2F9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0BAEF" w14:textId="77777777" w:rsidR="00A82183" w:rsidRDefault="00000000">
            <w:pPr>
              <w:spacing w:after="0"/>
            </w:pPr>
            <w:r>
              <w:t>$arrItens:</w:t>
            </w:r>
          </w:p>
          <w:p w14:paraId="3A5040EF" w14:textId="77777777" w:rsidR="00A82183" w:rsidRDefault="00000000">
            <w:pPr>
              <w:pStyle w:val="PargrafodaLista"/>
              <w:numPr>
                <w:ilvl w:val="0"/>
                <w:numId w:val="91"/>
              </w:numPr>
              <w:spacing w:after="0"/>
            </w:pPr>
            <w:r>
              <w:t>Um array de itens montados com a estrutura:</w:t>
            </w:r>
          </w:p>
          <w:p w14:paraId="33D7F00F" w14:textId="77777777" w:rsidR="00A82183" w:rsidRDefault="00000000">
            <w:pPr>
              <w:pStyle w:val="PargrafodaLista"/>
              <w:spacing w:after="0"/>
            </w:pPr>
            <w:r>
              <w:rPr>
                <w:rFonts w:ascii="Courier New" w:hAnsi="Courier New" w:cs="Courier New"/>
                <w:sz w:val="20"/>
                <w:szCs w:val="20"/>
              </w:rPr>
              <w:t>[nível]^[url]^[título]^[rótulo]^[target (opcional)]</w:t>
            </w:r>
          </w:p>
          <w:p w14:paraId="7E21441D" w14:textId="77777777" w:rsidR="00A82183" w:rsidRDefault="00A82183">
            <w:pPr>
              <w:pStyle w:val="PargrafodaLista"/>
              <w:spacing w:after="0"/>
            </w:pPr>
          </w:p>
          <w:p w14:paraId="5D3F167A" w14:textId="77777777" w:rsidR="00A82183" w:rsidRDefault="00000000">
            <w:pPr>
              <w:pStyle w:val="PargrafodaLista"/>
              <w:numPr>
                <w:ilvl w:val="0"/>
                <w:numId w:val="91"/>
              </w:numPr>
              <w:spacing w:after="0"/>
            </w:pPr>
            <w:r>
              <w:t>Onde o nível é representado pelo número de "hífens" informados.</w:t>
            </w:r>
          </w:p>
        </w:tc>
      </w:tr>
    </w:tbl>
    <w:p w14:paraId="4A84BBED" w14:textId="77777777" w:rsidR="00A82183" w:rsidRDefault="00A82183"/>
    <w:p w14:paraId="612A478A" w14:textId="77777777" w:rsidR="00A82183" w:rsidRDefault="00000000">
      <w:pPr>
        <w:pStyle w:val="Ttulo2"/>
      </w:pPr>
      <w:bookmarkStart w:id="3457" w:name="_Toc171671296"/>
      <w:bookmarkStart w:id="3458" w:name="__RefHeading___Toc28017_2823614150"/>
      <w:bookmarkStart w:id="3459" w:name="_Toc223560248"/>
      <w:bookmarkStart w:id="3460" w:name="_Toc223772354"/>
      <w:bookmarkStart w:id="3461" w:name="_Toc223782442"/>
      <w:bookmarkStart w:id="3462" w:name="_Toc223894924"/>
      <w:bookmarkStart w:id="3463" w:name="_Toc223911269"/>
      <w:bookmarkStart w:id="3464" w:name="_Toc224380091"/>
      <w:bookmarkStart w:id="3465" w:name="_Toc225675877"/>
      <w:bookmarkStart w:id="3466" w:name="_Toc225806839"/>
      <w:bookmarkStart w:id="3467" w:name="_Toc226042316"/>
      <w:bookmarkStart w:id="3468" w:name="_Toc226118145"/>
      <w:bookmarkStart w:id="3469" w:name="_Toc226422730"/>
      <w:bookmarkStart w:id="3470" w:name="_Toc226644553"/>
      <w:bookmarkStart w:id="3471" w:name="_Toc231601236"/>
      <w:r>
        <w:t>montarMenuPublicacoes</w:t>
      </w:r>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6E1A5D2E"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E076E2C" w14:textId="77777777" w:rsidR="00A82183" w:rsidRDefault="00000000">
            <w:pPr>
              <w:spacing w:after="0"/>
              <w:jc w:val="center"/>
            </w:pPr>
            <w:r>
              <w:t>Saída</w:t>
            </w:r>
          </w:p>
        </w:tc>
      </w:tr>
      <w:tr w:rsidR="00A82183" w14:paraId="2FDF05EB"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5ADB1" w14:textId="77777777" w:rsidR="00A82183" w:rsidRDefault="00000000">
            <w:pPr>
              <w:spacing w:after="0"/>
            </w:pPr>
            <w:r>
              <w:t>$arrItens:</w:t>
            </w:r>
          </w:p>
          <w:p w14:paraId="31951C12" w14:textId="77777777" w:rsidR="00A82183" w:rsidRDefault="00000000">
            <w:pPr>
              <w:pStyle w:val="PargrafodaLista"/>
              <w:numPr>
                <w:ilvl w:val="0"/>
                <w:numId w:val="91"/>
              </w:numPr>
              <w:spacing w:after="0"/>
            </w:pPr>
            <w:r>
              <w:t>Um array de itens montados com a estrutura:</w:t>
            </w:r>
          </w:p>
          <w:p w14:paraId="40629DEE" w14:textId="77777777" w:rsidR="00A82183" w:rsidRDefault="00000000">
            <w:pPr>
              <w:pStyle w:val="PargrafodaLista"/>
              <w:spacing w:after="0"/>
            </w:pPr>
            <w:r>
              <w:rPr>
                <w:rFonts w:ascii="Courier New" w:hAnsi="Courier New" w:cs="Courier New"/>
                <w:sz w:val="20"/>
                <w:szCs w:val="20"/>
              </w:rPr>
              <w:t>[nível]^[url]^[título]^[rótulo]^[target (opcional)]</w:t>
            </w:r>
          </w:p>
          <w:p w14:paraId="22518090" w14:textId="77777777" w:rsidR="00A82183" w:rsidRDefault="00A82183">
            <w:pPr>
              <w:pStyle w:val="PargrafodaLista"/>
              <w:spacing w:after="0"/>
            </w:pPr>
          </w:p>
          <w:p w14:paraId="2BBDEAA2" w14:textId="77777777" w:rsidR="00A82183" w:rsidRDefault="00000000">
            <w:pPr>
              <w:pStyle w:val="PargrafodaLista"/>
              <w:numPr>
                <w:ilvl w:val="0"/>
                <w:numId w:val="91"/>
              </w:numPr>
              <w:spacing w:after="0"/>
            </w:pPr>
            <w:r>
              <w:lastRenderedPageBreak/>
              <w:t>Onde o nível é representado pelo número de `hífens` informados.</w:t>
            </w:r>
          </w:p>
        </w:tc>
      </w:tr>
    </w:tbl>
    <w:p w14:paraId="19F2E3A3" w14:textId="77777777" w:rsidR="00A82183" w:rsidRDefault="00000000">
      <w:pPr>
        <w:pStyle w:val="Standard"/>
        <w:spacing w:after="0"/>
        <w:ind w:left="0"/>
        <w:jc w:val="left"/>
        <w:rPr>
          <w:b/>
          <w:bCs/>
        </w:rPr>
      </w:pPr>
      <w:r>
        <w:rPr>
          <w:b/>
          <w:bCs/>
        </w:rPr>
        <w:lastRenderedPageBreak/>
        <w:t>Exemplo:</w:t>
      </w:r>
    </w:p>
    <w:p w14:paraId="1613A0D6" w14:textId="77777777" w:rsidR="00A82183" w:rsidRDefault="00A82183">
      <w:pPr>
        <w:pStyle w:val="Standard"/>
        <w:spacing w:after="0"/>
        <w:ind w:left="0"/>
        <w:jc w:val="left"/>
        <w:rPr>
          <w:b/>
          <w:bCs/>
        </w:rPr>
      </w:pPr>
    </w:p>
    <w:p w14:paraId="0A0DE333" w14:textId="77777777" w:rsidR="00A82183" w:rsidRDefault="00000000">
      <w:pPr>
        <w:pStyle w:val="CdigoFonte"/>
        <w:spacing w:after="0"/>
        <w:ind w:left="99"/>
      </w:pPr>
      <w:r>
        <w:rPr>
          <w:color w:val="000080"/>
          <w:szCs w:val="18"/>
        </w:rPr>
        <w:t>```php</w:t>
      </w:r>
      <w:r>
        <w:rPr>
          <w:color w:val="000080"/>
        </w:rPr>
        <w:br/>
        <w:t xml:space="preserve">public function </w:t>
      </w:r>
      <w:r>
        <w:t>montarMenuPublicacoes(){</w:t>
      </w:r>
      <w:r>
        <w:br/>
        <w:t xml:space="preserve">  </w:t>
      </w:r>
      <w:r>
        <w:rPr>
          <w:color w:val="660000"/>
        </w:rPr>
        <w:t xml:space="preserve">$strURL </w:t>
      </w:r>
      <w:r>
        <w:t>= ConfiguracaoSEI::</w:t>
      </w:r>
      <w:r>
        <w:rPr>
          <w:i/>
          <w:iCs/>
        </w:rPr>
        <w:t>getInstance</w:t>
      </w:r>
      <w:r>
        <w:t>()-&gt;getValor(</w:t>
      </w:r>
      <w:r>
        <w:rPr>
          <w:color w:val="008000"/>
        </w:rPr>
        <w:t>'SEI'</w:t>
      </w:r>
      <w:r>
        <w:t>,</w:t>
      </w:r>
      <w:r>
        <w:rPr>
          <w:color w:val="008000"/>
        </w:rPr>
        <w:t>'URL'</w:t>
      </w:r>
      <w:r>
        <w:t>);</w:t>
      </w:r>
      <w:r>
        <w:br/>
      </w:r>
      <w:r>
        <w:br/>
        <w:t xml:space="preserve">  </w:t>
      </w:r>
      <w:r>
        <w:rPr>
          <w:color w:val="660000"/>
        </w:rPr>
        <w:t xml:space="preserve">$arrMenu </w:t>
      </w:r>
      <w:r>
        <w:t xml:space="preserve">= </w:t>
      </w:r>
      <w:r>
        <w:rPr>
          <w:color w:val="000080"/>
        </w:rPr>
        <w:t>array</w:t>
      </w:r>
      <w:r>
        <w:t>();</w:t>
      </w:r>
      <w:r>
        <w:br/>
        <w:t xml:space="preserve">  </w:t>
      </w:r>
      <w:r>
        <w:rPr>
          <w:color w:val="660000"/>
        </w:rPr>
        <w:t>$arrMenu</w:t>
      </w:r>
      <w:r>
        <w:t xml:space="preserve">[] = </w:t>
      </w:r>
      <w:r>
        <w:rPr>
          <w:color w:val="008000"/>
        </w:rPr>
        <w:t>'-^'</w:t>
      </w:r>
      <w:r>
        <w:t>.</w:t>
      </w:r>
      <w:r>
        <w:rPr>
          <w:color w:val="660000"/>
        </w:rPr>
        <w:t>$strURL</w:t>
      </w:r>
      <w:r>
        <w:t>.</w:t>
      </w:r>
      <w:r>
        <w:rPr>
          <w:color w:val="008000"/>
        </w:rPr>
        <w:t>'/publicacoes/controlador_publicacoes.php?acao=md_abc_publicacao_exemplo^Formulário Exemplo ABC - Publicações^Publicação ABC</w:t>
      </w:r>
    </w:p>
    <w:p w14:paraId="51D1CA82" w14:textId="77777777" w:rsidR="00A82183" w:rsidRDefault="00000000">
      <w:pPr>
        <w:pStyle w:val="CdigoFonte"/>
        <w:spacing w:after="0"/>
        <w:ind w:left="99"/>
      </w:pPr>
      <w:r>
        <w:rPr>
          <w:color w:val="008000"/>
        </w:rPr>
        <w:t>'</w:t>
      </w:r>
      <w:r>
        <w:t>;</w:t>
      </w:r>
      <w:r>
        <w:br/>
        <w:t xml:space="preserve">  </w:t>
      </w:r>
      <w:r>
        <w:rPr>
          <w:color w:val="660000"/>
        </w:rPr>
        <w:t>$arrMenu</w:t>
      </w:r>
      <w:r>
        <w:t xml:space="preserve">[] = </w:t>
      </w:r>
      <w:r>
        <w:rPr>
          <w:color w:val="008000"/>
        </w:rPr>
        <w:t>'-^#^Sites de busca sugeridos^Sites de Busca'</w:t>
      </w:r>
      <w:r>
        <w:t>;</w:t>
      </w:r>
      <w:r>
        <w:br/>
        <w:t xml:space="preserve">  </w:t>
      </w:r>
      <w:r>
        <w:rPr>
          <w:color w:val="660000"/>
        </w:rPr>
        <w:t>$arrMenu</w:t>
      </w:r>
      <w:r>
        <w:t xml:space="preserve">[] = </w:t>
      </w:r>
      <w:r>
        <w:rPr>
          <w:color w:val="008000"/>
        </w:rPr>
        <w:t>'--^http://www.google.com^Página do Google^Google^_blank'</w:t>
      </w:r>
      <w:r>
        <w:t>;</w:t>
      </w:r>
      <w:r>
        <w:br/>
        <w:t xml:space="preserve">  </w:t>
      </w:r>
      <w:r>
        <w:rPr>
          <w:color w:val="660000"/>
        </w:rPr>
        <w:t>$arrMenu</w:t>
      </w:r>
      <w:r>
        <w:t xml:space="preserve">[] = </w:t>
      </w:r>
      <w:r>
        <w:rPr>
          <w:color w:val="008000"/>
        </w:rPr>
        <w:t>'--^http://br.search.yahoo.com^Página do Yahoo!^Yahoo!^_blank'</w:t>
      </w:r>
      <w:r>
        <w:t>;</w:t>
      </w:r>
      <w:r>
        <w:br/>
        <w:t xml:space="preserve">  </w:t>
      </w:r>
      <w:r>
        <w:rPr>
          <w:color w:val="000080"/>
        </w:rPr>
        <w:t xml:space="preserve">return </w:t>
      </w:r>
      <w:r>
        <w:rPr>
          <w:color w:val="660000"/>
        </w:rPr>
        <w:t>$arrMenu</w:t>
      </w:r>
      <w:r>
        <w:t>;</w:t>
      </w:r>
      <w:r>
        <w:br/>
        <w:t>}</w:t>
      </w:r>
      <w:r>
        <w:br/>
      </w:r>
      <w:r>
        <w:rPr>
          <w:color w:val="000080"/>
          <w:szCs w:val="18"/>
        </w:rPr>
        <w:t>```</w:t>
      </w:r>
    </w:p>
    <w:p w14:paraId="7852B2CB" w14:textId="77777777" w:rsidR="00A82183" w:rsidRDefault="00000000">
      <w:pPr>
        <w:spacing w:after="0"/>
      </w:pPr>
      <w:r>
        <w:rPr>
          <w:rFonts w:ascii="Courier New" w:eastAsia="Courier New" w:hAnsi="Courier New" w:cs="Courier New"/>
          <w:color w:val="000000"/>
          <w:sz w:val="18"/>
          <w:szCs w:val="16"/>
          <w:shd w:val="clear" w:color="auto" w:fill="F7FAFF"/>
        </w:rPr>
        <w:object w:dxaOrig="3894" w:dyaOrig="1903" w14:anchorId="0A10A6CB">
          <v:shape id="Picture 27" o:spid="_x0000_i1051" type="#_x0000_t75" style="width:195pt;height:95.25pt;visibility:visible;mso-wrap-style:square" o:ole="">
            <v:imagedata r:id="rId87" o:title=""/>
          </v:shape>
          <o:OLEObject Type="Embed" ProgID="PBrush" ShapeID="Picture 27" DrawAspect="Content" ObjectID="_1842213869" r:id="rId88"/>
        </w:object>
      </w:r>
    </w:p>
    <w:p w14:paraId="17A20039" w14:textId="77777777" w:rsidR="00A82183" w:rsidRDefault="00A82183"/>
    <w:p w14:paraId="3CEF4287" w14:textId="77777777" w:rsidR="00A82183" w:rsidRDefault="00000000">
      <w:pPr>
        <w:pStyle w:val="Ttulo2"/>
      </w:pPr>
      <w:bookmarkStart w:id="3472" w:name="_Toc171671297"/>
      <w:bookmarkStart w:id="3473" w:name="__RefHeading___Toc28015_2823614150"/>
      <w:bookmarkStart w:id="3474" w:name="_Toc223560249"/>
      <w:bookmarkStart w:id="3475" w:name="_Toc223772355"/>
      <w:bookmarkStart w:id="3476" w:name="_Toc223782443"/>
      <w:bookmarkStart w:id="3477" w:name="_Toc223894925"/>
      <w:bookmarkStart w:id="3478" w:name="_Toc223911270"/>
      <w:bookmarkStart w:id="3479" w:name="_Toc224380092"/>
      <w:bookmarkStart w:id="3480" w:name="_Toc225675878"/>
      <w:bookmarkStart w:id="3481" w:name="_Toc225806840"/>
      <w:bookmarkStart w:id="3482" w:name="_Toc226042317"/>
      <w:bookmarkStart w:id="3483" w:name="_Toc226118146"/>
      <w:bookmarkStart w:id="3484" w:name="_Toc226422731"/>
      <w:bookmarkStart w:id="3485" w:name="_Toc226644554"/>
      <w:bookmarkStart w:id="3486" w:name="_Toc231601237"/>
      <w:r>
        <w:t>montarMenuUsuarioExterno</w:t>
      </w:r>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1A9A1070"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1D81B3F" w14:textId="77777777" w:rsidR="00A82183" w:rsidRDefault="00000000">
            <w:pPr>
              <w:spacing w:after="0"/>
              <w:jc w:val="center"/>
            </w:pPr>
            <w:r>
              <w:t>Saída</w:t>
            </w:r>
          </w:p>
        </w:tc>
      </w:tr>
      <w:tr w:rsidR="00A82183" w14:paraId="715B9841"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55648" w14:textId="77777777" w:rsidR="00A82183" w:rsidRDefault="00000000">
            <w:pPr>
              <w:spacing w:after="0"/>
            </w:pPr>
            <w:r>
              <w:t>$arrItens:</w:t>
            </w:r>
          </w:p>
          <w:p w14:paraId="677BC778" w14:textId="77777777" w:rsidR="00A82183" w:rsidRDefault="00000000">
            <w:pPr>
              <w:pStyle w:val="PargrafodaLista"/>
              <w:numPr>
                <w:ilvl w:val="0"/>
                <w:numId w:val="92"/>
              </w:numPr>
              <w:spacing w:after="0"/>
            </w:pPr>
            <w:r>
              <w:t>Um array de itens montados com a estrutura:</w:t>
            </w:r>
          </w:p>
          <w:p w14:paraId="12A03318" w14:textId="77777777" w:rsidR="00A82183" w:rsidRDefault="00000000">
            <w:pPr>
              <w:pStyle w:val="PargrafodaLista"/>
              <w:spacing w:after="0"/>
            </w:pPr>
            <w:r>
              <w:rPr>
                <w:rFonts w:ascii="Courier New" w:hAnsi="Courier New" w:cs="Courier New"/>
                <w:sz w:val="20"/>
                <w:szCs w:val="20"/>
              </w:rPr>
              <w:t>[nível]^[url]^[título]^[rótulo]^[target (opcional)]</w:t>
            </w:r>
          </w:p>
          <w:p w14:paraId="26D4D3CC" w14:textId="77777777" w:rsidR="00A82183" w:rsidRDefault="00A82183">
            <w:pPr>
              <w:pStyle w:val="PargrafodaLista"/>
              <w:spacing w:after="0"/>
            </w:pPr>
          </w:p>
          <w:p w14:paraId="4DCDF5CD" w14:textId="77777777" w:rsidR="00A82183" w:rsidRDefault="00000000">
            <w:pPr>
              <w:pStyle w:val="PargrafodaLista"/>
              <w:numPr>
                <w:ilvl w:val="0"/>
                <w:numId w:val="92"/>
              </w:numPr>
              <w:spacing w:after="0"/>
            </w:pPr>
            <w:r>
              <w:t>Onde o nível é representado pelo número de `hífens` informados.</w:t>
            </w:r>
          </w:p>
        </w:tc>
      </w:tr>
    </w:tbl>
    <w:p w14:paraId="61ECED32" w14:textId="77777777" w:rsidR="00A82183" w:rsidRDefault="00000000">
      <w:pPr>
        <w:pStyle w:val="Standard"/>
        <w:spacing w:after="0"/>
        <w:ind w:left="0"/>
        <w:jc w:val="left"/>
        <w:rPr>
          <w:b/>
          <w:bCs/>
        </w:rPr>
      </w:pPr>
      <w:r>
        <w:rPr>
          <w:b/>
          <w:bCs/>
        </w:rPr>
        <w:t>Exemplo:</w:t>
      </w:r>
    </w:p>
    <w:p w14:paraId="59549378" w14:textId="77777777" w:rsidR="00A82183" w:rsidRDefault="00A82183">
      <w:pPr>
        <w:pStyle w:val="Standard"/>
        <w:spacing w:after="0"/>
        <w:ind w:left="0"/>
        <w:jc w:val="left"/>
        <w:rPr>
          <w:b/>
          <w:bCs/>
        </w:rPr>
      </w:pPr>
    </w:p>
    <w:p w14:paraId="1CAA498C" w14:textId="77777777" w:rsidR="00A82183" w:rsidRDefault="00000000">
      <w:pPr>
        <w:pStyle w:val="CdigoFonte"/>
        <w:spacing w:after="0"/>
        <w:ind w:left="99"/>
      </w:pPr>
      <w:r>
        <w:rPr>
          <w:color w:val="000080"/>
          <w:szCs w:val="18"/>
        </w:rPr>
        <w:t>```php</w:t>
      </w:r>
      <w:r>
        <w:rPr>
          <w:b/>
          <w:bCs/>
          <w:color w:val="000080"/>
        </w:rPr>
        <w:br/>
        <w:t xml:space="preserve">public function </w:t>
      </w:r>
      <w:r>
        <w:t>montarMenuUsuarioExterno(){</w:t>
      </w:r>
      <w:r>
        <w:br/>
      </w:r>
      <w:r>
        <w:br/>
        <w:t xml:space="preserve">  </w:t>
      </w:r>
      <w:r>
        <w:rPr>
          <w:color w:val="660000"/>
        </w:rPr>
        <w:t xml:space="preserve">$strURL </w:t>
      </w:r>
      <w:r>
        <w:t>= ConfiguracaoSEI::</w:t>
      </w:r>
      <w:r>
        <w:rPr>
          <w:i/>
          <w:iCs/>
        </w:rPr>
        <w:t>getInstance</w:t>
      </w:r>
      <w:r>
        <w:t>()-&gt;getValor(</w:t>
      </w:r>
      <w:r>
        <w:rPr>
          <w:b/>
          <w:bCs/>
          <w:color w:val="008000"/>
        </w:rPr>
        <w:t>'SEI'</w:t>
      </w:r>
      <w:r>
        <w:t>,</w:t>
      </w:r>
      <w:r>
        <w:rPr>
          <w:b/>
          <w:bCs/>
          <w:color w:val="008000"/>
        </w:rPr>
        <w:t>'URL'</w:t>
      </w:r>
      <w:r>
        <w:t>);</w:t>
      </w:r>
      <w:r>
        <w:br/>
      </w:r>
      <w:r>
        <w:br/>
        <w:t xml:space="preserve">  </w:t>
      </w:r>
      <w:r>
        <w:rPr>
          <w:color w:val="660000"/>
        </w:rPr>
        <w:t xml:space="preserve">$arrMenu </w:t>
      </w:r>
      <w:r>
        <w:t xml:space="preserve">= </w:t>
      </w:r>
      <w:r>
        <w:rPr>
          <w:b/>
          <w:bCs/>
          <w:color w:val="000080"/>
        </w:rPr>
        <w:t>array</w:t>
      </w:r>
      <w:r>
        <w:t>();</w:t>
      </w:r>
      <w:r>
        <w:br/>
        <w:t xml:space="preserve">  </w:t>
      </w:r>
      <w:r>
        <w:rPr>
          <w:color w:val="660000"/>
        </w:rPr>
        <w:t>$arrMenu</w:t>
      </w:r>
      <w:r>
        <w:t xml:space="preserve">[] = </w:t>
      </w:r>
      <w:r>
        <w:rPr>
          <w:b/>
          <w:bCs/>
          <w:color w:val="008000"/>
        </w:rPr>
        <w:t>'-^'</w:t>
      </w:r>
      <w:r>
        <w:t>.</w:t>
      </w:r>
      <w:r>
        <w:rPr>
          <w:color w:val="660000"/>
        </w:rPr>
        <w:t>$strURL</w:t>
      </w:r>
      <w:r>
        <w:t>.</w:t>
      </w:r>
      <w:r>
        <w:rPr>
          <w:b/>
          <w:bCs/>
          <w:color w:val="008000"/>
        </w:rPr>
        <w:t>'/controlador_externo.php?acao=md_abc_usuario_externo _exemplo^Formulário Exemplo ABC - Usuário Externo^Usuário Externo ABC'</w:t>
      </w:r>
      <w:r>
        <w:t>;</w:t>
      </w:r>
      <w:r>
        <w:br/>
        <w:t xml:space="preserve">  </w:t>
      </w:r>
      <w:r>
        <w:rPr>
          <w:color w:val="660000"/>
        </w:rPr>
        <w:t>$arrMenu</w:t>
      </w:r>
      <w:r>
        <w:t xml:space="preserve">[] = </w:t>
      </w:r>
      <w:r>
        <w:rPr>
          <w:b/>
          <w:bCs/>
          <w:color w:val="008000"/>
        </w:rPr>
        <w:t>'-^#^Sites de busca sugeridos^Sites de Busca'</w:t>
      </w:r>
      <w:r>
        <w:t>;</w:t>
      </w:r>
      <w:r>
        <w:br/>
        <w:t xml:space="preserve">  </w:t>
      </w:r>
      <w:r>
        <w:rPr>
          <w:color w:val="660000"/>
        </w:rPr>
        <w:t>$arrMenu</w:t>
      </w:r>
      <w:r>
        <w:t xml:space="preserve">[] = </w:t>
      </w:r>
      <w:r>
        <w:rPr>
          <w:b/>
          <w:bCs/>
          <w:color w:val="008000"/>
        </w:rPr>
        <w:t>'--^http://www.google.com^Página do Google^Google^_blank'</w:t>
      </w:r>
      <w:r>
        <w:t>;</w:t>
      </w:r>
      <w:r>
        <w:br/>
        <w:t xml:space="preserve">  </w:t>
      </w:r>
      <w:r>
        <w:rPr>
          <w:color w:val="660000"/>
        </w:rPr>
        <w:t>$arrMenu</w:t>
      </w:r>
      <w:r>
        <w:t xml:space="preserve">[] = </w:t>
      </w:r>
      <w:r>
        <w:rPr>
          <w:b/>
          <w:bCs/>
          <w:color w:val="008000"/>
        </w:rPr>
        <w:t>'--^http://br.search.yahoo.com^Página do Yahoo!^Yahoo!^_blank'</w:t>
      </w:r>
      <w:r>
        <w:t>;</w:t>
      </w:r>
      <w:r>
        <w:br/>
        <w:t xml:space="preserve">  </w:t>
      </w:r>
      <w:r>
        <w:rPr>
          <w:b/>
          <w:bCs/>
          <w:color w:val="000080"/>
        </w:rPr>
        <w:t xml:space="preserve">return </w:t>
      </w:r>
      <w:r>
        <w:rPr>
          <w:color w:val="660000"/>
        </w:rPr>
        <w:t>$arrMenu</w:t>
      </w:r>
      <w:r>
        <w:t>;</w:t>
      </w:r>
      <w:r>
        <w:br/>
        <w:t>}</w:t>
      </w:r>
      <w:r>
        <w:br/>
      </w:r>
      <w:r>
        <w:rPr>
          <w:color w:val="000080"/>
          <w:szCs w:val="18"/>
        </w:rPr>
        <w:t>```</w:t>
      </w:r>
    </w:p>
    <w:p w14:paraId="4BD4495D" w14:textId="77777777" w:rsidR="00A82183" w:rsidRDefault="00000000">
      <w:pPr>
        <w:spacing w:after="0"/>
      </w:pPr>
      <w:r>
        <w:rPr>
          <w:szCs w:val="24"/>
        </w:rPr>
        <w:object w:dxaOrig="3982" w:dyaOrig="2141" w14:anchorId="3BDB67AD">
          <v:shape id="Picture 28" o:spid="_x0000_i1052" type="#_x0000_t75" style="width:198.75pt;height:107.25pt;visibility:visible;mso-wrap-style:square" o:ole="">
            <v:imagedata r:id="rId89" o:title=""/>
          </v:shape>
          <o:OLEObject Type="Embed" ProgID="PBrush" ShapeID="Picture 28" DrawAspect="Content" ObjectID="_1842213870" r:id="rId90"/>
        </w:object>
      </w:r>
    </w:p>
    <w:p w14:paraId="2A0F55E5" w14:textId="77777777" w:rsidR="00A82183" w:rsidRDefault="00A82183">
      <w:pPr>
        <w:rPr>
          <w:shd w:val="clear" w:color="auto" w:fill="FFF200"/>
        </w:rPr>
      </w:pPr>
    </w:p>
    <w:p w14:paraId="295EF541" w14:textId="77777777" w:rsidR="00A82183" w:rsidRDefault="00000000">
      <w:pPr>
        <w:pStyle w:val="Ttulo2"/>
      </w:pPr>
      <w:bookmarkStart w:id="3487" w:name="_Toc171671298"/>
      <w:bookmarkStart w:id="3488" w:name="__RefHeading___Toc28013_2823614150"/>
      <w:bookmarkStart w:id="3489" w:name="_Toc223560250"/>
      <w:bookmarkStart w:id="3490" w:name="_Toc223772356"/>
      <w:bookmarkStart w:id="3491" w:name="_Toc223782444"/>
      <w:bookmarkStart w:id="3492" w:name="_Toc223894926"/>
      <w:bookmarkStart w:id="3493" w:name="_Toc223911271"/>
      <w:bookmarkStart w:id="3494" w:name="_Toc224380093"/>
      <w:bookmarkStart w:id="3495" w:name="_Toc225675879"/>
      <w:bookmarkStart w:id="3496" w:name="_Toc225806841"/>
      <w:bookmarkStart w:id="3497" w:name="_Toc226042318"/>
      <w:bookmarkStart w:id="3498" w:name="_Toc226118147"/>
      <w:bookmarkStart w:id="3499" w:name="_Toc226422732"/>
      <w:bookmarkStart w:id="3500" w:name="_Toc226644555"/>
      <w:bookmarkStart w:id="3501" w:name="_Toc231601238"/>
      <w:r>
        <w:t>montarTextoInformativoPublicacao</w:t>
      </w:r>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BB1286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AF387E5" w14:textId="77777777" w:rsidR="00A82183" w:rsidRDefault="00000000">
            <w:pPr>
              <w:spacing w:after="0"/>
              <w:jc w:val="center"/>
            </w:pPr>
            <w:r>
              <w:t>Entrada</w:t>
            </w:r>
          </w:p>
        </w:tc>
      </w:tr>
      <w:tr w:rsidR="00A82183" w14:paraId="333084D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77A1E" w14:textId="77777777" w:rsidR="00A82183" w:rsidRDefault="00000000">
            <w:pPr>
              <w:spacing w:after="0"/>
            </w:pPr>
            <w:r>
              <w:lastRenderedPageBreak/>
              <w:t>objPublicacaoAPI:</w:t>
            </w:r>
          </w:p>
          <w:p w14:paraId="0AC4990F" w14:textId="77777777" w:rsidR="00A82183" w:rsidRDefault="00000000">
            <w:pPr>
              <w:pStyle w:val="PargrafodaLista"/>
              <w:numPr>
                <w:ilvl w:val="0"/>
                <w:numId w:val="92"/>
              </w:numPr>
              <w:spacing w:after="0"/>
            </w:pPr>
            <w:r>
              <w:t>Instância de PublicacaoAPI preenchida com: IdPublicacao, IdVeiculoPublicacao, StaTipoVeiculo e IdDocumento.</w:t>
            </w:r>
          </w:p>
        </w:tc>
      </w:tr>
      <w:tr w:rsidR="00A82183" w14:paraId="3CD5497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7658612" w14:textId="77777777" w:rsidR="00A82183" w:rsidRDefault="00000000">
            <w:pPr>
              <w:spacing w:after="0"/>
              <w:jc w:val="center"/>
            </w:pPr>
            <w:r>
              <w:t>Saída</w:t>
            </w:r>
          </w:p>
        </w:tc>
      </w:tr>
      <w:tr w:rsidR="00A82183" w14:paraId="5CD1204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F32EA" w14:textId="77777777" w:rsidR="00A82183" w:rsidRDefault="00000000">
            <w:pPr>
              <w:spacing w:after="0"/>
            </w:pPr>
            <w:r>
              <w:t>texto:</w:t>
            </w:r>
          </w:p>
          <w:p w14:paraId="0E012410" w14:textId="77777777" w:rsidR="00A82183" w:rsidRDefault="00000000">
            <w:pPr>
              <w:pStyle w:val="PargrafodaLista"/>
              <w:numPr>
                <w:ilvl w:val="0"/>
                <w:numId w:val="92"/>
              </w:numPr>
              <w:spacing w:after="0"/>
              <w:contextualSpacing/>
            </w:pPr>
            <w:r>
              <w:t>Texto para exibição junto ao documento após a publicação.</w:t>
            </w:r>
          </w:p>
        </w:tc>
      </w:tr>
    </w:tbl>
    <w:p w14:paraId="5DCF180E" w14:textId="77777777" w:rsidR="00A82183" w:rsidRDefault="00000000">
      <w:pPr>
        <w:pStyle w:val="Standard"/>
        <w:spacing w:after="0"/>
        <w:ind w:left="0"/>
        <w:jc w:val="left"/>
        <w:rPr>
          <w:b/>
          <w:bCs/>
        </w:rPr>
      </w:pPr>
      <w:r>
        <w:rPr>
          <w:b/>
          <w:bCs/>
        </w:rPr>
        <w:t>Exemplo:</w:t>
      </w:r>
    </w:p>
    <w:p w14:paraId="6CDAC4FF" w14:textId="77777777" w:rsidR="00A82183" w:rsidRDefault="00A82183">
      <w:pPr>
        <w:pStyle w:val="Standard"/>
        <w:spacing w:after="0"/>
        <w:ind w:left="0"/>
        <w:jc w:val="left"/>
        <w:rPr>
          <w:b/>
          <w:bCs/>
        </w:rPr>
      </w:pPr>
    </w:p>
    <w:p w14:paraId="1FC46AC4"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b/>
          <w:color w:val="000080"/>
          <w:sz w:val="18"/>
          <w:szCs w:val="18"/>
          <w:shd w:val="clear" w:color="auto" w:fill="F7FAFF"/>
        </w:rPr>
        <w:br/>
        <w:t xml:space="preserve">public function </w:t>
      </w:r>
      <w:r>
        <w:rPr>
          <w:rFonts w:ascii="Courier New" w:hAnsi="Courier New"/>
          <w:color w:val="000000"/>
          <w:sz w:val="18"/>
          <w:szCs w:val="18"/>
          <w:shd w:val="clear" w:color="auto" w:fill="F7FAFF"/>
        </w:rPr>
        <w:t xml:space="preserve">montarTextoInformativoPublicacao(PublicacaoAPI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w:t>
      </w:r>
    </w:p>
    <w:p w14:paraId="4D40AC0E"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b/>
          <w:color w:val="008000"/>
          <w:sz w:val="18"/>
          <w:szCs w:val="18"/>
          <w:shd w:val="clear" w:color="auto" w:fill="F7FAFF"/>
        </w:rPr>
        <w:t>'Texto Informativo Publicação ABC'</w:t>
      </w:r>
      <w:r>
        <w:rPr>
          <w:rFonts w:ascii="Courier New" w:hAnsi="Courier New"/>
          <w:color w:val="000000"/>
          <w:sz w:val="18"/>
          <w:szCs w:val="18"/>
          <w:shd w:val="clear" w:color="auto" w:fill="F7FAFF"/>
        </w:rPr>
        <w:t>;</w:t>
      </w:r>
    </w:p>
    <w:p w14:paraId="45158088" w14:textId="77777777" w:rsidR="00A82183" w:rsidRDefault="00000000">
      <w:pPr>
        <w:pStyle w:val="PreformattedText"/>
        <w:shd w:val="clear" w:color="auto" w:fill="FFFFFF"/>
        <w:spacing w:after="283"/>
        <w:jc w:val="left"/>
      </w:pP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4F0CD60" w14:textId="77777777" w:rsidR="00A82183" w:rsidRDefault="00000000">
      <w:pPr>
        <w:spacing w:after="0"/>
      </w:pPr>
      <w:r>
        <w:rPr>
          <w:rFonts w:ascii="Liberation Mono" w:eastAsia="Liberation Mono" w:hAnsi="Liberation Mono" w:cs="Liberation Mono"/>
          <w:sz w:val="20"/>
          <w:szCs w:val="20"/>
        </w:rPr>
        <w:object w:dxaOrig="8966" w:dyaOrig="1352" w14:anchorId="6B253EF2">
          <v:shape id="Picture 29" o:spid="_x0000_i1053" type="#_x0000_t75" style="width:448.5pt;height:67.5pt;visibility:visible;mso-wrap-style:square" o:ole="">
            <v:imagedata r:id="rId91" o:title=""/>
          </v:shape>
          <o:OLEObject Type="Embed" ProgID="PBrush" ShapeID="Picture 29" DrawAspect="Content" ObjectID="_1842213871" r:id="rId92"/>
        </w:object>
      </w:r>
    </w:p>
    <w:p w14:paraId="0503D244" w14:textId="77777777" w:rsidR="00A82183" w:rsidRDefault="00A82183"/>
    <w:p w14:paraId="7EA62DE0" w14:textId="77777777" w:rsidR="00A82183" w:rsidRDefault="00000000">
      <w:pPr>
        <w:pStyle w:val="Ttulo2"/>
      </w:pPr>
      <w:bookmarkStart w:id="3502" w:name="_Toc171671299"/>
      <w:bookmarkStart w:id="3503" w:name="__RefHeading___Toc28011_2823614150"/>
      <w:bookmarkStart w:id="3504" w:name="_Toc223560251"/>
      <w:bookmarkStart w:id="3505" w:name="_Toc223772357"/>
      <w:bookmarkStart w:id="3506" w:name="_Toc223782445"/>
      <w:bookmarkStart w:id="3507" w:name="_Toc223894927"/>
      <w:bookmarkStart w:id="3508" w:name="_Toc223911272"/>
      <w:bookmarkStart w:id="3509" w:name="_Toc224380094"/>
      <w:bookmarkStart w:id="3510" w:name="_Toc225675880"/>
      <w:bookmarkStart w:id="3511" w:name="_Toc225806842"/>
      <w:bookmarkStart w:id="3512" w:name="_Toc226042319"/>
      <w:bookmarkStart w:id="3513" w:name="_Toc226118148"/>
      <w:bookmarkStart w:id="3514" w:name="_Toc226422733"/>
      <w:bookmarkStart w:id="3515" w:name="_Toc226644556"/>
      <w:bookmarkStart w:id="3516" w:name="_Toc231601239"/>
      <w:r>
        <w:t>moverDocumento</w:t>
      </w:r>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79F1D9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83AECE6" w14:textId="77777777" w:rsidR="00A82183" w:rsidRDefault="00000000">
            <w:pPr>
              <w:spacing w:after="0"/>
              <w:jc w:val="center"/>
            </w:pPr>
            <w:r>
              <w:t>Entrada</w:t>
            </w:r>
          </w:p>
        </w:tc>
      </w:tr>
      <w:tr w:rsidR="00A82183" w14:paraId="1D62125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E916E" w14:textId="77777777" w:rsidR="00A82183" w:rsidRDefault="00000000">
            <w:pPr>
              <w:spacing w:after="0"/>
            </w:pPr>
            <w:r>
              <w:t>$objDocumentoAPI:</w:t>
            </w:r>
          </w:p>
          <w:p w14:paraId="515DFA8F" w14:textId="77777777" w:rsidR="00A82183" w:rsidRDefault="00000000">
            <w:pPr>
              <w:pStyle w:val="PargrafodaLista"/>
              <w:numPr>
                <w:ilvl w:val="0"/>
                <w:numId w:val="92"/>
              </w:numPr>
              <w:spacing w:after="0"/>
            </w:pPr>
            <w:r>
              <w:t>Instância preenchida com IdDocumento e NumeroProtocolo.</w:t>
            </w:r>
          </w:p>
        </w:tc>
      </w:tr>
      <w:tr w:rsidR="00A82183" w14:paraId="0038887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798DB" w14:textId="77777777" w:rsidR="00A82183" w:rsidRDefault="00000000">
            <w:pPr>
              <w:spacing w:after="0"/>
            </w:pPr>
            <w:r>
              <w:t>$objProcedimentoAPIOrigem:</w:t>
            </w:r>
          </w:p>
          <w:p w14:paraId="5F5FFB4C" w14:textId="77777777" w:rsidR="00A82183" w:rsidRDefault="00000000">
            <w:pPr>
              <w:pStyle w:val="PargrafodaLista"/>
              <w:numPr>
                <w:ilvl w:val="0"/>
                <w:numId w:val="92"/>
              </w:numPr>
              <w:spacing w:after="0"/>
            </w:pPr>
            <w:r>
              <w:t>Instância preenchida com IdProcedimento e NumeroProtocolo.</w:t>
            </w:r>
          </w:p>
        </w:tc>
      </w:tr>
      <w:tr w:rsidR="00A82183" w14:paraId="04476C0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85916" w14:textId="77777777" w:rsidR="00A82183" w:rsidRDefault="00000000">
            <w:pPr>
              <w:spacing w:after="0"/>
            </w:pPr>
            <w:r>
              <w:t>$objProcedimentoAPIDestino:</w:t>
            </w:r>
          </w:p>
          <w:p w14:paraId="6DDE4D46" w14:textId="77777777" w:rsidR="00A82183" w:rsidRDefault="00000000">
            <w:pPr>
              <w:pStyle w:val="PargrafodaLista"/>
              <w:numPr>
                <w:ilvl w:val="0"/>
                <w:numId w:val="92"/>
              </w:numPr>
              <w:spacing w:after="0"/>
            </w:pPr>
            <w:r>
              <w:t>Instância preenchida com IdProcedimento e NumeroProtocolo.</w:t>
            </w:r>
          </w:p>
        </w:tc>
      </w:tr>
    </w:tbl>
    <w:p w14:paraId="4308F0E2" w14:textId="77777777" w:rsidR="00A82183" w:rsidRDefault="00A82183">
      <w:pPr>
        <w:rPr>
          <w:shd w:val="clear" w:color="auto" w:fill="FFFF00"/>
        </w:rPr>
      </w:pPr>
    </w:p>
    <w:p w14:paraId="490DF6DA" w14:textId="77777777" w:rsidR="00A82183" w:rsidRDefault="00000000">
      <w:pPr>
        <w:pStyle w:val="Ttulo2"/>
      </w:pPr>
      <w:bookmarkStart w:id="3517" w:name="_Toc171671300"/>
      <w:bookmarkStart w:id="3518" w:name="__RefHeading___Toc28009_2823614150"/>
      <w:bookmarkStart w:id="3519" w:name="_Toc223560252"/>
      <w:bookmarkStart w:id="3520" w:name="_Toc223772358"/>
      <w:bookmarkStart w:id="3521" w:name="_Toc223782446"/>
      <w:bookmarkStart w:id="3522" w:name="_Toc223894928"/>
      <w:bookmarkStart w:id="3523" w:name="_Toc223911273"/>
      <w:bookmarkStart w:id="3524" w:name="_Toc224380095"/>
      <w:bookmarkStart w:id="3525" w:name="_Toc225675881"/>
      <w:bookmarkStart w:id="3526" w:name="_Toc225806843"/>
      <w:bookmarkStart w:id="3527" w:name="_Toc226042320"/>
      <w:bookmarkStart w:id="3528" w:name="_Toc226118149"/>
      <w:bookmarkStart w:id="3529" w:name="_Toc226422734"/>
      <w:bookmarkStart w:id="3530" w:name="_Toc226644557"/>
      <w:bookmarkStart w:id="3531" w:name="_Toc231601240"/>
      <w:r>
        <w:t>obterAcoesAjaxExternasSemLogin</w:t>
      </w:r>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087E65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7C3E07D" w14:textId="77777777" w:rsidR="00A82183" w:rsidRDefault="00000000">
            <w:pPr>
              <w:spacing w:after="0"/>
              <w:jc w:val="center"/>
            </w:pPr>
            <w:r>
              <w:t>Saída</w:t>
            </w:r>
          </w:p>
        </w:tc>
      </w:tr>
      <w:tr w:rsidR="00A82183" w14:paraId="53DF8D5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C63A9" w14:textId="77777777" w:rsidR="00A82183" w:rsidRDefault="00000000">
            <w:pPr>
              <w:spacing w:after="0"/>
            </w:pPr>
            <w:r>
              <w:t>$arrAcoes:</w:t>
            </w:r>
          </w:p>
          <w:p w14:paraId="12A80BF6" w14:textId="77777777" w:rsidR="00A82183" w:rsidRDefault="00000000">
            <w:pPr>
              <w:pStyle w:val="PargrafodaLista"/>
              <w:numPr>
                <w:ilvl w:val="0"/>
                <w:numId w:val="92"/>
              </w:numPr>
              <w:spacing w:after="0"/>
            </w:pPr>
            <w:r>
              <w:t>Conjunto de ações.</w:t>
            </w:r>
          </w:p>
        </w:tc>
      </w:tr>
      <w:tr w:rsidR="00A82183" w14:paraId="10A34F1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23F4769" w14:textId="77777777" w:rsidR="00A82183" w:rsidRDefault="00000000">
            <w:pPr>
              <w:spacing w:after="0"/>
              <w:jc w:val="center"/>
            </w:pPr>
            <w:r>
              <w:t>Observações</w:t>
            </w:r>
          </w:p>
        </w:tc>
      </w:tr>
      <w:tr w:rsidR="00A82183" w14:paraId="58FCE2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D7420" w14:textId="77777777" w:rsidR="00A82183" w:rsidRDefault="00000000">
            <w:pPr>
              <w:spacing w:after="0"/>
            </w:pPr>
            <w:r>
              <w:t>Possibilita a chamada de eventos ajax em telas onde não é necessário que exista um usuário logado (como no formulário de Ouvidoria e de Conferência de Autenticidade de Documentos).</w:t>
            </w:r>
          </w:p>
        </w:tc>
      </w:tr>
    </w:tbl>
    <w:p w14:paraId="7898200F" w14:textId="77777777" w:rsidR="00A82183" w:rsidRDefault="00000000">
      <w:pPr>
        <w:pStyle w:val="Standard"/>
        <w:spacing w:after="0"/>
        <w:ind w:left="0"/>
        <w:jc w:val="left"/>
        <w:rPr>
          <w:b/>
          <w:bCs/>
        </w:rPr>
      </w:pPr>
      <w:r>
        <w:rPr>
          <w:b/>
          <w:bCs/>
        </w:rPr>
        <w:t>Exemplo:</w:t>
      </w:r>
    </w:p>
    <w:p w14:paraId="7F12CF3D" w14:textId="77777777" w:rsidR="00A82183" w:rsidRDefault="00A82183">
      <w:pPr>
        <w:pStyle w:val="Standard"/>
        <w:spacing w:after="0"/>
        <w:ind w:left="0"/>
        <w:jc w:val="left"/>
        <w:rPr>
          <w:b/>
          <w:bCs/>
        </w:rPr>
      </w:pPr>
    </w:p>
    <w:p w14:paraId="0FA557AA"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obterAcoesAjaxExternasSemLogin(){</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return array</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'cidade_montar_combo'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5520DC03" w14:textId="77777777" w:rsidR="00A82183" w:rsidRDefault="00A82183">
      <w:pPr>
        <w:rPr>
          <w:shd w:val="clear" w:color="auto" w:fill="FFFF00"/>
        </w:rPr>
      </w:pPr>
    </w:p>
    <w:p w14:paraId="68A55553" w14:textId="77777777" w:rsidR="00A82183" w:rsidRDefault="00000000">
      <w:pPr>
        <w:pStyle w:val="Ttulo2"/>
      </w:pPr>
      <w:bookmarkStart w:id="3532" w:name="_Toc171671301"/>
      <w:bookmarkStart w:id="3533" w:name="__RefHeading___Toc28007_2823614150"/>
      <w:bookmarkStart w:id="3534" w:name="_Toc223560253"/>
      <w:bookmarkStart w:id="3535" w:name="_Toc223772359"/>
      <w:bookmarkStart w:id="3536" w:name="_Toc223782447"/>
      <w:bookmarkStart w:id="3537" w:name="_Toc223894929"/>
      <w:bookmarkStart w:id="3538" w:name="_Toc223911274"/>
      <w:bookmarkStart w:id="3539" w:name="_Toc224380096"/>
      <w:bookmarkStart w:id="3540" w:name="_Toc225675882"/>
      <w:bookmarkStart w:id="3541" w:name="_Toc225806844"/>
      <w:bookmarkStart w:id="3542" w:name="_Toc226042321"/>
      <w:bookmarkStart w:id="3543" w:name="_Toc226118150"/>
      <w:bookmarkStart w:id="3544" w:name="_Toc226422735"/>
      <w:bookmarkStart w:id="3545" w:name="_Toc226644558"/>
      <w:bookmarkStart w:id="3546" w:name="_Toc231601241"/>
      <w:r>
        <w:t>obterAcoesExternasSemLogin</w:t>
      </w:r>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C66BA4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9C7431F" w14:textId="77777777" w:rsidR="00A82183" w:rsidRDefault="00000000">
            <w:pPr>
              <w:spacing w:after="0"/>
              <w:jc w:val="center"/>
            </w:pPr>
            <w:r>
              <w:t>Saída</w:t>
            </w:r>
          </w:p>
        </w:tc>
      </w:tr>
      <w:tr w:rsidR="00A82183" w14:paraId="63497F0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60518" w14:textId="77777777" w:rsidR="00A82183" w:rsidRDefault="00000000">
            <w:pPr>
              <w:spacing w:after="0"/>
            </w:pPr>
            <w:r>
              <w:t>$arrAcoes:</w:t>
            </w:r>
          </w:p>
          <w:p w14:paraId="3DFE63DA" w14:textId="77777777" w:rsidR="00A82183" w:rsidRDefault="00000000">
            <w:pPr>
              <w:pStyle w:val="PargrafodaLista"/>
              <w:numPr>
                <w:ilvl w:val="0"/>
                <w:numId w:val="92"/>
              </w:numPr>
              <w:spacing w:after="0"/>
            </w:pPr>
            <w:r>
              <w:t>Conjunto de ações.</w:t>
            </w:r>
          </w:p>
        </w:tc>
      </w:tr>
      <w:tr w:rsidR="00A82183" w14:paraId="7DD1209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59B31C5" w14:textId="77777777" w:rsidR="00A82183" w:rsidRDefault="00000000">
            <w:pPr>
              <w:spacing w:after="0"/>
              <w:jc w:val="center"/>
            </w:pPr>
            <w:r>
              <w:t>Observações</w:t>
            </w:r>
          </w:p>
        </w:tc>
      </w:tr>
      <w:tr w:rsidR="00A82183" w14:paraId="26FBD7C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B37E3" w14:textId="77777777" w:rsidR="00A82183" w:rsidRDefault="00000000">
            <w:pPr>
              <w:spacing w:after="0"/>
            </w:pPr>
            <w:r>
              <w:t>Possibilita a implementação de telas onde não é necessário que exista um usuário logado (como no formulário de Ouvidoria e de Conferência de Autenticidade de Documentos).</w:t>
            </w:r>
          </w:p>
        </w:tc>
      </w:tr>
    </w:tbl>
    <w:p w14:paraId="2692D999" w14:textId="77777777" w:rsidR="00A82183" w:rsidRDefault="00000000">
      <w:pPr>
        <w:pStyle w:val="Standard"/>
        <w:spacing w:after="0"/>
        <w:ind w:left="0"/>
        <w:jc w:val="left"/>
        <w:rPr>
          <w:b/>
          <w:bCs/>
        </w:rPr>
      </w:pPr>
      <w:r>
        <w:rPr>
          <w:b/>
          <w:bCs/>
        </w:rPr>
        <w:t>Exemplo:</w:t>
      </w:r>
    </w:p>
    <w:p w14:paraId="6AB27B4D" w14:textId="77777777" w:rsidR="00A82183" w:rsidRDefault="00A82183">
      <w:pPr>
        <w:pStyle w:val="Standard"/>
        <w:spacing w:after="0"/>
        <w:ind w:left="0"/>
        <w:jc w:val="left"/>
        <w:rPr>
          <w:b/>
          <w:bCs/>
        </w:rPr>
      </w:pPr>
    </w:p>
    <w:p w14:paraId="5C312611" w14:textId="77777777" w:rsidR="00A82183" w:rsidRDefault="00000000">
      <w:pPr>
        <w:spacing w:after="0"/>
      </w:pPr>
      <w:r>
        <w:rPr>
          <w:rFonts w:ascii="Courier New" w:hAnsi="Courier New" w:cs="Courier New"/>
          <w:color w:val="000080"/>
          <w:sz w:val="18"/>
          <w:szCs w:val="18"/>
          <w:shd w:val="clear" w:color="auto" w:fill="F7FAFF"/>
        </w:rPr>
        <w:lastRenderedPageBreak/>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obterAcoesExternasSemLogin(){</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return array</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'treinamento_gerencial_avaliar'</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48E45FF" w14:textId="77777777" w:rsidR="00A82183" w:rsidRDefault="00A82183"/>
    <w:p w14:paraId="41203016" w14:textId="77777777" w:rsidR="00A82183" w:rsidRDefault="00000000">
      <w:pPr>
        <w:pStyle w:val="Ttulo2"/>
      </w:pPr>
      <w:bookmarkStart w:id="3547" w:name="_Toc171671302"/>
      <w:bookmarkStart w:id="3548" w:name="__RefHeading___Toc28005_2823614150"/>
      <w:bookmarkStart w:id="3549" w:name="_Toc223560254"/>
      <w:bookmarkStart w:id="3550" w:name="_Toc223772360"/>
      <w:bookmarkStart w:id="3551" w:name="_Toc223782448"/>
      <w:bookmarkStart w:id="3552" w:name="_Toc223894930"/>
      <w:bookmarkStart w:id="3553" w:name="_Toc223911275"/>
      <w:bookmarkStart w:id="3554" w:name="_Toc224380097"/>
      <w:bookmarkStart w:id="3555" w:name="_Toc225675883"/>
      <w:bookmarkStart w:id="3556" w:name="_Toc225806845"/>
      <w:bookmarkStart w:id="3557" w:name="_Toc226042322"/>
      <w:bookmarkStart w:id="3558" w:name="_Toc226118151"/>
      <w:bookmarkStart w:id="3559" w:name="_Toc226422736"/>
      <w:bookmarkStart w:id="3560" w:name="_Toc226644559"/>
      <w:bookmarkStart w:id="3561" w:name="_Toc231601242"/>
      <w:r>
        <w:t>obterConfiguracoesAssinatura</w:t>
      </w:r>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C6E905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AE19DC7" w14:textId="77777777" w:rsidR="00A82183" w:rsidRDefault="00000000">
            <w:pPr>
              <w:spacing w:after="0"/>
              <w:jc w:val="center"/>
            </w:pPr>
            <w:r>
              <w:t>Entrada</w:t>
            </w:r>
          </w:p>
        </w:tc>
      </w:tr>
      <w:tr w:rsidR="00A82183" w14:paraId="218181B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44A87" w14:textId="77777777" w:rsidR="00A82183" w:rsidRDefault="00000000">
            <w:pPr>
              <w:spacing w:after="0"/>
            </w:pPr>
            <w:r>
              <w:t>objConfiguracoesAssinaturaAPI:</w:t>
            </w:r>
          </w:p>
          <w:p w14:paraId="21CBC641" w14:textId="77777777" w:rsidR="00A82183" w:rsidRDefault="00000000">
            <w:pPr>
              <w:pStyle w:val="PargrafodaLista"/>
              <w:numPr>
                <w:ilvl w:val="0"/>
                <w:numId w:val="92"/>
              </w:numPr>
              <w:spacing w:after="0"/>
            </w:pPr>
            <w:r>
              <w:t>Instância de ConfiguracoesAssinaturaAPI preenchida com NomeModulo.</w:t>
            </w:r>
          </w:p>
        </w:tc>
      </w:tr>
      <w:tr w:rsidR="00A82183" w14:paraId="0FD84A6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059CB48" w14:textId="77777777" w:rsidR="00A82183" w:rsidRDefault="00000000">
            <w:pPr>
              <w:spacing w:after="0"/>
              <w:jc w:val="center"/>
            </w:pPr>
            <w:r>
              <w:t>Saída</w:t>
            </w:r>
          </w:p>
        </w:tc>
      </w:tr>
      <w:tr w:rsidR="00A82183" w14:paraId="074BCF4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BCCBA" w14:textId="77777777" w:rsidR="00A82183" w:rsidRDefault="00000000">
            <w:pPr>
              <w:spacing w:after="0"/>
            </w:pPr>
            <w:r>
              <w:t>$objConfiguracoesAssinaturaAPI:</w:t>
            </w:r>
          </w:p>
          <w:p w14:paraId="14D9EC52" w14:textId="77777777" w:rsidR="00A82183" w:rsidRDefault="00000000">
            <w:pPr>
              <w:pStyle w:val="PargrafodaLista"/>
              <w:numPr>
                <w:ilvl w:val="0"/>
                <w:numId w:val="92"/>
              </w:numPr>
              <w:spacing w:after="0"/>
              <w:contextualSpacing/>
            </w:pPr>
            <w:r>
              <w:t>Instância com as configurações do módulo.</w:t>
            </w:r>
          </w:p>
        </w:tc>
      </w:tr>
    </w:tbl>
    <w:p w14:paraId="025C515B" w14:textId="77777777" w:rsidR="00A82183" w:rsidRDefault="00A82183"/>
    <w:p w14:paraId="2AA9D31F" w14:textId="77777777" w:rsidR="00A82183" w:rsidRDefault="00000000">
      <w:pPr>
        <w:pStyle w:val="Ttulo2"/>
      </w:pPr>
      <w:bookmarkStart w:id="3562" w:name="_Toc171671303"/>
      <w:bookmarkStart w:id="3563" w:name="__RefHeading___Toc28003_2823614150"/>
      <w:bookmarkStart w:id="3564" w:name="_Toc223560255"/>
      <w:bookmarkStart w:id="3565" w:name="_Toc223772361"/>
      <w:bookmarkStart w:id="3566" w:name="_Toc223782449"/>
      <w:bookmarkStart w:id="3567" w:name="_Toc223894931"/>
      <w:bookmarkStart w:id="3568" w:name="_Toc223911276"/>
      <w:bookmarkStart w:id="3569" w:name="_Toc224380098"/>
      <w:bookmarkStart w:id="3570" w:name="_Toc225675884"/>
      <w:bookmarkStart w:id="3571" w:name="_Toc225806846"/>
      <w:bookmarkStart w:id="3572" w:name="_Toc226042323"/>
      <w:bookmarkStart w:id="3573" w:name="_Toc226118152"/>
      <w:bookmarkStart w:id="3574" w:name="_Toc226422737"/>
      <w:bookmarkStart w:id="3575" w:name="_Toc226644560"/>
      <w:bookmarkStart w:id="3576" w:name="_Toc231601243"/>
      <w:r>
        <w:t>obterDiretorioIconesMenu</w:t>
      </w:r>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3E858B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015158B" w14:textId="77777777" w:rsidR="00A82183" w:rsidRDefault="00000000">
            <w:pPr>
              <w:spacing w:after="0"/>
              <w:jc w:val="center"/>
            </w:pPr>
            <w:r>
              <w:t>Saída</w:t>
            </w:r>
          </w:p>
        </w:tc>
      </w:tr>
      <w:tr w:rsidR="00A82183" w14:paraId="7FD7219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FB7C0" w14:textId="77777777" w:rsidR="00A82183" w:rsidRDefault="00000000">
            <w:pPr>
              <w:spacing w:after="0"/>
            </w:pPr>
            <w:r>
              <w:t>$strDiretorio:</w:t>
            </w:r>
          </w:p>
          <w:p w14:paraId="715909BA" w14:textId="77777777" w:rsidR="00A82183" w:rsidRDefault="00000000">
            <w:pPr>
              <w:pStyle w:val="PargrafodaLista"/>
              <w:numPr>
                <w:ilvl w:val="0"/>
                <w:numId w:val="92"/>
              </w:numPr>
              <w:spacing w:after="0"/>
            </w:pPr>
            <w:r>
              <w:t>Caminho do diretório que contém as imagens associadas com itens de menu.</w:t>
            </w:r>
          </w:p>
        </w:tc>
      </w:tr>
      <w:tr w:rsidR="00A82183" w14:paraId="42161AD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B31D71B" w14:textId="77777777" w:rsidR="00A82183" w:rsidRDefault="00000000">
            <w:pPr>
              <w:spacing w:after="0"/>
              <w:jc w:val="center"/>
            </w:pPr>
            <w:r>
              <w:t>Observações</w:t>
            </w:r>
          </w:p>
        </w:tc>
      </w:tr>
      <w:tr w:rsidR="00A82183" w14:paraId="75B742C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1C4C9" w14:textId="77777777" w:rsidR="00A82183" w:rsidRDefault="00000000">
            <w:pPr>
              <w:spacing w:after="0"/>
            </w:pPr>
            <w:r>
              <w:t>As imagens são referenciadas no cadastro do Item de Menu no SIP e o nome deve possuir o prefixo do módulo para evitar conflitos (exemplo: md_abc_item.svg).</w:t>
            </w:r>
          </w:p>
        </w:tc>
      </w:tr>
    </w:tbl>
    <w:p w14:paraId="128AFFB4" w14:textId="77777777" w:rsidR="00A82183" w:rsidRDefault="00000000">
      <w:pPr>
        <w:pStyle w:val="Standard"/>
        <w:spacing w:after="0"/>
        <w:ind w:left="0"/>
        <w:jc w:val="left"/>
        <w:rPr>
          <w:b/>
          <w:bCs/>
        </w:rPr>
      </w:pPr>
      <w:r>
        <w:rPr>
          <w:b/>
          <w:bCs/>
        </w:rPr>
        <w:t>Exemplo:</w:t>
      </w:r>
    </w:p>
    <w:p w14:paraId="798063A5" w14:textId="77777777" w:rsidR="00A82183" w:rsidRDefault="00A82183">
      <w:pPr>
        <w:pStyle w:val="Standard"/>
        <w:spacing w:after="0"/>
        <w:ind w:left="0"/>
        <w:jc w:val="left"/>
        <w:rPr>
          <w:b/>
          <w:bCs/>
        </w:rPr>
      </w:pPr>
    </w:p>
    <w:p w14:paraId="4D7BA72E"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color w:val="000080"/>
          <w:sz w:val="18"/>
          <w:szCs w:val="18"/>
          <w:shd w:val="clear" w:color="auto" w:fill="F7FAFF"/>
        </w:rPr>
        <w:br/>
      </w:r>
      <w:r>
        <w:rPr>
          <w:rFonts w:ascii="Courier New" w:hAnsi="Courier New" w:cs="Courier New"/>
          <w:b/>
          <w:bCs/>
          <w:color w:val="000080"/>
          <w:sz w:val="18"/>
          <w:szCs w:val="18"/>
          <w:shd w:val="clear" w:color="auto" w:fill="F7FAFF"/>
        </w:rPr>
        <w:t xml:space="preserve">public function </w:t>
      </w:r>
      <w:r>
        <w:rPr>
          <w:rFonts w:ascii="Courier New" w:hAnsi="Courier New" w:cs="Courier New"/>
          <w:color w:val="000000"/>
          <w:sz w:val="18"/>
          <w:szCs w:val="18"/>
          <w:shd w:val="clear" w:color="auto" w:fill="F7FAFF"/>
        </w:rPr>
        <w:t>obterDiretorioIconesMenu(){</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b/>
          <w:bCs/>
          <w:color w:val="008000"/>
          <w:sz w:val="18"/>
          <w:szCs w:val="18"/>
          <w:shd w:val="clear" w:color="auto" w:fill="F7FAFF"/>
        </w:rPr>
        <w:t>'modulos/instituicao/abc/menu'</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1BC95B77" w14:textId="77777777" w:rsidR="00A82183" w:rsidRDefault="00A82183">
      <w:pPr>
        <w:rPr>
          <w:shd w:val="clear" w:color="auto" w:fill="FFF200"/>
        </w:rPr>
      </w:pPr>
    </w:p>
    <w:p w14:paraId="16C6B036" w14:textId="77777777" w:rsidR="00A82183" w:rsidRDefault="00000000">
      <w:pPr>
        <w:pStyle w:val="Ttulo2"/>
      </w:pPr>
      <w:bookmarkStart w:id="3577" w:name="_Toc171671304"/>
      <w:bookmarkStart w:id="3578" w:name="__RefHeading___Toc28001_2823614150"/>
      <w:bookmarkStart w:id="3579" w:name="_Toc223560256"/>
      <w:bookmarkStart w:id="3580" w:name="_Toc223772362"/>
      <w:bookmarkStart w:id="3581" w:name="_Toc223782450"/>
      <w:bookmarkStart w:id="3582" w:name="_Toc223894932"/>
      <w:bookmarkStart w:id="3583" w:name="_Toc223911277"/>
      <w:bookmarkStart w:id="3584" w:name="_Toc224380099"/>
      <w:bookmarkStart w:id="3585" w:name="_Toc225675885"/>
      <w:bookmarkStart w:id="3586" w:name="_Toc225806847"/>
      <w:bookmarkStart w:id="3587" w:name="_Toc226042324"/>
      <w:bookmarkStart w:id="3588" w:name="_Toc226118153"/>
      <w:bookmarkStart w:id="3589" w:name="_Toc226422738"/>
      <w:bookmarkStart w:id="3590" w:name="_Toc226644561"/>
      <w:bookmarkStart w:id="3591" w:name="_Toc231601244"/>
      <w:r>
        <w:t>obterProximaDataPublicacao</w:t>
      </w:r>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ABE8D3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F62C222" w14:textId="77777777" w:rsidR="00A82183" w:rsidRDefault="00000000">
            <w:pPr>
              <w:spacing w:after="0"/>
              <w:jc w:val="center"/>
            </w:pPr>
            <w:r>
              <w:t>Entrada</w:t>
            </w:r>
          </w:p>
        </w:tc>
      </w:tr>
      <w:tr w:rsidR="00A82183" w14:paraId="5744C9F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D0C71" w14:textId="77777777" w:rsidR="00A82183" w:rsidRDefault="00000000">
            <w:pPr>
              <w:spacing w:after="0"/>
            </w:pPr>
            <w:r>
              <w:t>objPublicacaoAPI:</w:t>
            </w:r>
          </w:p>
          <w:p w14:paraId="60131621" w14:textId="77777777" w:rsidR="00A82183" w:rsidRDefault="00000000">
            <w:pPr>
              <w:pStyle w:val="PargrafodaLista"/>
              <w:numPr>
                <w:ilvl w:val="0"/>
                <w:numId w:val="92"/>
              </w:numPr>
              <w:spacing w:after="0"/>
            </w:pPr>
            <w:r>
              <w:t>Instância de PublicacaoAPI preenchida com: IdVeiculoPublicacao e StaTipoVeiculo.</w:t>
            </w:r>
          </w:p>
        </w:tc>
      </w:tr>
      <w:tr w:rsidR="00A82183" w14:paraId="39915C1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5055B6F" w14:textId="77777777" w:rsidR="00A82183" w:rsidRDefault="00000000">
            <w:pPr>
              <w:spacing w:after="0"/>
              <w:jc w:val="center"/>
            </w:pPr>
            <w:r>
              <w:t>Saída</w:t>
            </w:r>
          </w:p>
        </w:tc>
      </w:tr>
      <w:tr w:rsidR="00A82183" w14:paraId="3F27041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76D26" w14:textId="77777777" w:rsidR="00A82183" w:rsidRDefault="00000000">
            <w:pPr>
              <w:spacing w:after="0"/>
            </w:pPr>
            <w:r>
              <w:t>data:</w:t>
            </w:r>
          </w:p>
          <w:p w14:paraId="1E730F84" w14:textId="77777777" w:rsidR="00A82183" w:rsidRDefault="00000000">
            <w:pPr>
              <w:pStyle w:val="PargrafodaLista"/>
              <w:numPr>
                <w:ilvl w:val="0"/>
                <w:numId w:val="92"/>
              </w:numPr>
              <w:spacing w:after="0"/>
              <w:contextualSpacing/>
            </w:pPr>
            <w:r>
              <w:t>Próxima data disponível para o veículo no formato dd/mm/aaaa.</w:t>
            </w:r>
          </w:p>
        </w:tc>
      </w:tr>
    </w:tbl>
    <w:p w14:paraId="56D47E42" w14:textId="77777777" w:rsidR="00A82183" w:rsidRDefault="00000000">
      <w:pPr>
        <w:pStyle w:val="Standard"/>
        <w:spacing w:after="0"/>
        <w:ind w:left="0"/>
        <w:jc w:val="left"/>
        <w:rPr>
          <w:b/>
          <w:bCs/>
        </w:rPr>
      </w:pPr>
      <w:r>
        <w:rPr>
          <w:b/>
          <w:bCs/>
        </w:rPr>
        <w:t>Exemplo:</w:t>
      </w:r>
    </w:p>
    <w:p w14:paraId="30FC81A5" w14:textId="77777777" w:rsidR="00A82183" w:rsidRDefault="00A82183">
      <w:pPr>
        <w:pStyle w:val="Standard"/>
        <w:spacing w:after="0"/>
        <w:ind w:left="0"/>
        <w:jc w:val="left"/>
        <w:rPr>
          <w:b/>
          <w:bCs/>
        </w:rPr>
      </w:pPr>
    </w:p>
    <w:p w14:paraId="62065E59"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b/>
          <w:color w:val="000080"/>
          <w:sz w:val="18"/>
          <w:szCs w:val="18"/>
          <w:shd w:val="clear" w:color="auto" w:fill="F7FAFF"/>
        </w:rPr>
        <w:br/>
        <w:t xml:space="preserve">public function </w:t>
      </w:r>
      <w:r>
        <w:rPr>
          <w:rFonts w:ascii="Courier New" w:hAnsi="Courier New"/>
          <w:color w:val="000000"/>
          <w:sz w:val="18"/>
          <w:szCs w:val="18"/>
          <w:shd w:val="clear" w:color="auto" w:fill="F7FAFF"/>
        </w:rPr>
        <w:t xml:space="preserve">obterProximaDataPublicacao(PublicacaoAPI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w:t>
      </w:r>
    </w:p>
    <w:p w14:paraId="295E5A25" w14:textId="77777777" w:rsidR="00A82183" w:rsidRDefault="00A82183">
      <w:pPr>
        <w:pStyle w:val="PreformattedText"/>
        <w:spacing w:after="0"/>
        <w:ind w:left="99"/>
        <w:jc w:val="left"/>
      </w:pPr>
    </w:p>
    <w:p w14:paraId="23B500CE"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71EC9DA0" w14:textId="77777777" w:rsidR="00A82183" w:rsidRDefault="00A82183">
      <w:pPr>
        <w:pStyle w:val="PreformattedText"/>
        <w:shd w:val="clear" w:color="auto" w:fill="FFFFFF"/>
        <w:spacing w:after="0"/>
        <w:jc w:val="left"/>
      </w:pPr>
    </w:p>
    <w:p w14:paraId="1D67E535"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$objInfraParametro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InfraParametro(BancoSEI::</w:t>
      </w:r>
      <w:r>
        <w:rPr>
          <w:rFonts w:ascii="Courier New" w:hAnsi="Courier New"/>
          <w:i/>
          <w:color w:val="000000"/>
          <w:sz w:val="18"/>
          <w:szCs w:val="18"/>
          <w:shd w:val="clear" w:color="auto" w:fill="F7FAFF"/>
        </w:rPr>
        <w:t>getInstance</w:t>
      </w:r>
      <w:r>
        <w:rPr>
          <w:rFonts w:ascii="Courier New" w:hAnsi="Courier New"/>
          <w:color w:val="000000"/>
          <w:sz w:val="18"/>
          <w:szCs w:val="18"/>
          <w:shd w:val="clear" w:color="auto" w:fill="F7FAFF"/>
        </w:rPr>
        <w:t>());</w:t>
      </w:r>
    </w:p>
    <w:p w14:paraId="35D0F341"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$numIdVeiculoPublicacaoAbc </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$objInfraParametro</w:t>
      </w:r>
      <w:r>
        <w:rPr>
          <w:rFonts w:ascii="Courier New" w:hAnsi="Courier New"/>
          <w:color w:val="000000"/>
          <w:sz w:val="18"/>
          <w:szCs w:val="18"/>
          <w:shd w:val="clear" w:color="auto" w:fill="F7FAFF"/>
        </w:rPr>
        <w:t>-&gt;getValor(</w:t>
      </w:r>
      <w:r>
        <w:rPr>
          <w:rFonts w:ascii="Courier New" w:hAnsi="Courier New"/>
          <w:b/>
          <w:color w:val="008000"/>
          <w:sz w:val="18"/>
          <w:szCs w:val="18"/>
          <w:shd w:val="clear" w:color="auto" w:fill="F7FAFF"/>
        </w:rPr>
        <w:t>'MD_ABC_ID_VEICULO_PUBLICACAO'</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false</w:t>
      </w:r>
      <w:r>
        <w:rPr>
          <w:rFonts w:ascii="Courier New" w:hAnsi="Courier New"/>
          <w:color w:val="000000"/>
          <w:sz w:val="18"/>
          <w:szCs w:val="18"/>
          <w:shd w:val="clear" w:color="auto" w:fill="F7FAFF"/>
        </w:rPr>
        <w:t>);</w:t>
      </w:r>
    </w:p>
    <w:p w14:paraId="2C10C5A7"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if </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-&gt;getIdVeiculoPublicacao()==</w:t>
      </w:r>
      <w:r>
        <w:rPr>
          <w:rFonts w:ascii="Courier New" w:hAnsi="Courier New"/>
          <w:color w:val="660000"/>
          <w:sz w:val="18"/>
          <w:szCs w:val="18"/>
          <w:shd w:val="clear" w:color="auto" w:fill="F7FAFF"/>
        </w:rPr>
        <w:t>$numIdVeiculoPublicacaoAbc</w:t>
      </w:r>
      <w:r>
        <w:rPr>
          <w:rFonts w:ascii="Courier New" w:hAnsi="Courier New"/>
          <w:color w:val="000000"/>
          <w:sz w:val="18"/>
          <w:szCs w:val="18"/>
          <w:shd w:val="clear" w:color="auto" w:fill="F7FAFF"/>
        </w:rPr>
        <w:t>) {</w:t>
      </w:r>
    </w:p>
    <w:p w14:paraId="1A7B649F"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i/>
          <w:color w:val="808080"/>
          <w:sz w:val="18"/>
          <w:szCs w:val="18"/>
          <w:shd w:val="clear" w:color="auto" w:fill="F7FAFF"/>
        </w:rPr>
        <w:t>//busca proximo dia que nao seja fim de semana</w:t>
      </w:r>
    </w:p>
    <w:p w14:paraId="0ACFF025" w14:textId="77777777" w:rsidR="00A82183" w:rsidRDefault="00A82183">
      <w:pPr>
        <w:pStyle w:val="PreformattedText"/>
        <w:shd w:val="clear" w:color="auto" w:fill="FFFFFF"/>
        <w:spacing w:after="0"/>
        <w:jc w:val="left"/>
      </w:pPr>
    </w:p>
    <w:p w14:paraId="663C80C0" w14:textId="77777777" w:rsidR="00A82183" w:rsidRDefault="00A82183">
      <w:pPr>
        <w:pStyle w:val="PreformattedText"/>
        <w:shd w:val="clear" w:color="auto" w:fill="FFFFFF"/>
        <w:spacing w:after="0"/>
        <w:jc w:val="left"/>
      </w:pPr>
    </w:p>
    <w:p w14:paraId="3A242044" w14:textId="77777777" w:rsidR="00A82183" w:rsidRDefault="00000000">
      <w:pPr>
        <w:pStyle w:val="PreformattedText"/>
        <w:shd w:val="clear" w:color="auto" w:fill="FFFFFF"/>
        <w:spacing w:after="0"/>
        <w:jc w:val="left"/>
      </w:pPr>
      <w:r>
        <w:rPr>
          <w:color w:val="80808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InfraData::</w:t>
      </w:r>
      <w:r>
        <w:rPr>
          <w:rFonts w:ascii="Courier New" w:hAnsi="Courier New"/>
          <w:i/>
          <w:color w:val="000000"/>
          <w:sz w:val="18"/>
          <w:szCs w:val="18"/>
          <w:shd w:val="clear" w:color="auto" w:fill="F7FAFF"/>
        </w:rPr>
        <w:t>calcularData</w:t>
      </w:r>
      <w:r>
        <w:rPr>
          <w:rFonts w:ascii="Courier New" w:hAnsi="Courier New"/>
          <w:color w:val="000000"/>
          <w:sz w:val="18"/>
          <w:szCs w:val="18"/>
          <w:shd w:val="clear" w:color="auto" w:fill="F7FAFF"/>
        </w:rPr>
        <w:t>(</w:t>
      </w:r>
      <w:r>
        <w:rPr>
          <w:rFonts w:ascii="Courier New" w:hAnsi="Courier New"/>
          <w:color w:val="0000FF"/>
          <w:sz w:val="18"/>
          <w:szCs w:val="18"/>
          <w:shd w:val="clear" w:color="auto" w:fill="F7FAFF"/>
        </w:rPr>
        <w:t>1</w:t>
      </w:r>
      <w:r>
        <w:rPr>
          <w:rFonts w:ascii="Courier New" w:hAnsi="Courier New"/>
          <w:color w:val="000000"/>
          <w:sz w:val="18"/>
          <w:szCs w:val="18"/>
          <w:shd w:val="clear" w:color="auto" w:fill="F7FAFF"/>
        </w:rPr>
        <w:t>, InfraData::</w:t>
      </w:r>
      <w:r>
        <w:rPr>
          <w:rFonts w:ascii="Courier New" w:hAnsi="Courier New"/>
          <w:i/>
          <w:color w:val="660E7A"/>
          <w:sz w:val="18"/>
          <w:szCs w:val="18"/>
          <w:shd w:val="clear" w:color="auto" w:fill="F7FAFF"/>
        </w:rPr>
        <w:t>$UNIDADE_DIAS</w:t>
      </w:r>
      <w:r>
        <w:rPr>
          <w:rFonts w:ascii="Courier New" w:hAnsi="Courier New"/>
          <w:color w:val="000000"/>
          <w:sz w:val="18"/>
          <w:szCs w:val="18"/>
          <w:shd w:val="clear" w:color="auto" w:fill="F7FAFF"/>
        </w:rPr>
        <w:t>, InfraData::</w:t>
      </w:r>
      <w:r>
        <w:rPr>
          <w:rFonts w:ascii="Courier New" w:hAnsi="Courier New"/>
          <w:i/>
          <w:color w:val="660E7A"/>
          <w:sz w:val="18"/>
          <w:szCs w:val="18"/>
          <w:shd w:val="clear" w:color="auto" w:fill="F7FAFF"/>
        </w:rPr>
        <w:t>$SENTIDO_ADIANTE</w:t>
      </w:r>
      <w:r>
        <w:rPr>
          <w:rFonts w:ascii="Courier New" w:hAnsi="Courier New"/>
          <w:color w:val="000000"/>
          <w:sz w:val="18"/>
          <w:szCs w:val="18"/>
          <w:shd w:val="clear" w:color="auto" w:fill="F7FAFF"/>
        </w:rPr>
        <w:t>, InfraData::</w:t>
      </w:r>
      <w:r>
        <w:rPr>
          <w:rFonts w:ascii="Courier New" w:hAnsi="Courier New"/>
          <w:i/>
          <w:color w:val="000000"/>
          <w:sz w:val="18"/>
          <w:szCs w:val="18"/>
          <w:shd w:val="clear" w:color="auto" w:fill="F7FAFF"/>
        </w:rPr>
        <w:t>getStrDataAtual</w:t>
      </w:r>
      <w:r>
        <w:rPr>
          <w:rFonts w:ascii="Courier New" w:hAnsi="Courier New"/>
          <w:color w:val="000000"/>
          <w:sz w:val="18"/>
          <w:szCs w:val="18"/>
          <w:shd w:val="clear" w:color="auto" w:fill="F7FAFF"/>
        </w:rPr>
        <w:t>());</w:t>
      </w:r>
    </w:p>
    <w:p w14:paraId="16F6945E"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while</w:t>
      </w:r>
      <w:r>
        <w:rPr>
          <w:rFonts w:ascii="Courier New" w:hAnsi="Courier New"/>
          <w:color w:val="000000"/>
          <w:sz w:val="18"/>
          <w:szCs w:val="18"/>
          <w:shd w:val="clear" w:color="auto" w:fill="F7FAFF"/>
        </w:rPr>
        <w:t>(InfraData::</w:t>
      </w:r>
      <w:r>
        <w:rPr>
          <w:rFonts w:ascii="Courier New" w:hAnsi="Courier New"/>
          <w:i/>
          <w:color w:val="000000"/>
          <w:sz w:val="18"/>
          <w:szCs w:val="18"/>
          <w:shd w:val="clear" w:color="auto" w:fill="F7FAFF"/>
        </w:rPr>
        <w:t>obterDescricaoDiaSemana</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 xml:space="preserve">'sábado' </w:t>
      </w:r>
      <w:r>
        <w:rPr>
          <w:rFonts w:ascii="Courier New" w:hAnsi="Courier New"/>
          <w:color w:val="000000"/>
          <w:sz w:val="18"/>
          <w:szCs w:val="18"/>
          <w:shd w:val="clear" w:color="auto" w:fill="F7FAFF"/>
        </w:rPr>
        <w:t>|| InfraData::</w:t>
      </w:r>
      <w:r>
        <w:rPr>
          <w:rFonts w:ascii="Courier New" w:hAnsi="Courier New"/>
          <w:i/>
          <w:color w:val="000000"/>
          <w:sz w:val="18"/>
          <w:szCs w:val="18"/>
          <w:shd w:val="clear" w:color="auto" w:fill="F7FAFF"/>
        </w:rPr>
        <w:t>obterDescricaoDiaSemana</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r>
        <w:rPr>
          <w:rFonts w:ascii="Courier New" w:hAnsi="Courier New"/>
          <w:b/>
          <w:color w:val="008000"/>
          <w:sz w:val="18"/>
          <w:szCs w:val="18"/>
          <w:shd w:val="clear" w:color="auto" w:fill="F7FAFF"/>
        </w:rPr>
        <w:t>'domingo'</w:t>
      </w:r>
      <w:r>
        <w:rPr>
          <w:rFonts w:ascii="Courier New" w:hAnsi="Courier New"/>
          <w:color w:val="000000"/>
          <w:sz w:val="18"/>
          <w:szCs w:val="18"/>
          <w:shd w:val="clear" w:color="auto" w:fill="F7FAFF"/>
        </w:rPr>
        <w:t>){</w:t>
      </w:r>
    </w:p>
    <w:p w14:paraId="0CA68E74"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InfraData::</w:t>
      </w:r>
      <w:r>
        <w:rPr>
          <w:rFonts w:ascii="Courier New" w:hAnsi="Courier New"/>
          <w:i/>
          <w:color w:val="000000"/>
          <w:sz w:val="18"/>
          <w:szCs w:val="18"/>
          <w:shd w:val="clear" w:color="auto" w:fill="F7FAFF"/>
        </w:rPr>
        <w:t>calcularData</w:t>
      </w:r>
      <w:r>
        <w:rPr>
          <w:rFonts w:ascii="Courier New" w:hAnsi="Courier New"/>
          <w:color w:val="000000"/>
          <w:sz w:val="18"/>
          <w:szCs w:val="18"/>
          <w:shd w:val="clear" w:color="auto" w:fill="F7FAFF"/>
        </w:rPr>
        <w:t>(</w:t>
      </w:r>
      <w:r>
        <w:rPr>
          <w:rFonts w:ascii="Courier New" w:hAnsi="Courier New"/>
          <w:color w:val="0000FF"/>
          <w:sz w:val="18"/>
          <w:szCs w:val="18"/>
          <w:shd w:val="clear" w:color="auto" w:fill="F7FAFF"/>
        </w:rPr>
        <w:t>1</w:t>
      </w:r>
      <w:r>
        <w:rPr>
          <w:rFonts w:ascii="Courier New" w:hAnsi="Courier New"/>
          <w:color w:val="000000"/>
          <w:sz w:val="18"/>
          <w:szCs w:val="18"/>
          <w:shd w:val="clear" w:color="auto" w:fill="F7FAFF"/>
        </w:rPr>
        <w:t>, InfraData::</w:t>
      </w:r>
      <w:r>
        <w:rPr>
          <w:rFonts w:ascii="Courier New" w:hAnsi="Courier New"/>
          <w:i/>
          <w:color w:val="660E7A"/>
          <w:sz w:val="18"/>
          <w:szCs w:val="18"/>
          <w:shd w:val="clear" w:color="auto" w:fill="F7FAFF"/>
        </w:rPr>
        <w:t>$UNIDADE_DIAS</w:t>
      </w:r>
      <w:r>
        <w:rPr>
          <w:rFonts w:ascii="Courier New" w:hAnsi="Courier New"/>
          <w:color w:val="000000"/>
          <w:sz w:val="18"/>
          <w:szCs w:val="18"/>
          <w:shd w:val="clear" w:color="auto" w:fill="F7FAFF"/>
        </w:rPr>
        <w:t>, InfraData::</w:t>
      </w:r>
      <w:r>
        <w:rPr>
          <w:rFonts w:ascii="Courier New" w:hAnsi="Courier New"/>
          <w:i/>
          <w:color w:val="660E7A"/>
          <w:sz w:val="18"/>
          <w:szCs w:val="18"/>
          <w:shd w:val="clear" w:color="auto" w:fill="F7FAFF"/>
        </w:rPr>
        <w:t>$SENTIDO_ADIANTE</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p>
    <w:p w14:paraId="6CB3A35F" w14:textId="77777777" w:rsidR="00A82183" w:rsidRDefault="00A82183">
      <w:pPr>
        <w:pStyle w:val="PreformattedText"/>
        <w:shd w:val="clear" w:color="auto" w:fill="FFFFFF"/>
        <w:spacing w:after="0"/>
        <w:jc w:val="left"/>
      </w:pPr>
    </w:p>
    <w:p w14:paraId="428F6C4C"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133A71F5"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44328F62" w14:textId="77777777" w:rsidR="00A82183" w:rsidRDefault="00000000">
      <w:pPr>
        <w:pStyle w:val="PreformattedText"/>
        <w:shd w:val="clear" w:color="auto" w:fill="FFFFFF"/>
        <w:spacing w:after="0"/>
        <w:jc w:val="left"/>
      </w:pPr>
      <w:r>
        <w:rPr>
          <w:color w:val="000000"/>
          <w:sz w:val="18"/>
          <w:szCs w:val="18"/>
          <w:shd w:val="clear" w:color="auto" w:fill="F7FAFF"/>
        </w:rPr>
        <w:lastRenderedPageBreak/>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p>
    <w:p w14:paraId="62B37219" w14:textId="77777777" w:rsidR="00A82183" w:rsidRDefault="00000000">
      <w:pPr>
        <w:pStyle w:val="PreformattedText"/>
        <w:shd w:val="clear" w:color="auto" w:fill="FFFFFF"/>
        <w:spacing w:after="0"/>
        <w:jc w:val="left"/>
      </w:pP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192D1E93" w14:textId="77777777" w:rsidR="00A82183" w:rsidRDefault="00000000">
      <w:pPr>
        <w:spacing w:after="0"/>
      </w:pPr>
      <w:r>
        <w:rPr>
          <w:rFonts w:ascii="Liberation Mono" w:eastAsia="Liberation Mono" w:hAnsi="Liberation Mono" w:cs="Liberation Mono"/>
          <w:sz w:val="20"/>
          <w:szCs w:val="20"/>
        </w:rPr>
        <w:object w:dxaOrig="6887" w:dyaOrig="4408" w14:anchorId="0EECC7B9">
          <v:shape id="Picture 30" o:spid="_x0000_i1054" type="#_x0000_t75" style="width:344.25pt;height:220.5pt;visibility:visible;mso-wrap-style:square" o:ole="">
            <v:imagedata r:id="rId93" o:title=""/>
          </v:shape>
          <o:OLEObject Type="Embed" ProgID="PBrush" ShapeID="Picture 30" DrawAspect="Content" ObjectID="_1842213872" r:id="rId94"/>
        </w:object>
      </w:r>
    </w:p>
    <w:p w14:paraId="72FA99AF" w14:textId="77777777" w:rsidR="00A82183" w:rsidRDefault="00A82183"/>
    <w:p w14:paraId="12E6B5D4" w14:textId="77777777" w:rsidR="00A82183" w:rsidRDefault="00000000">
      <w:pPr>
        <w:pStyle w:val="Ttulo2"/>
      </w:pPr>
      <w:bookmarkStart w:id="3592" w:name="_Toc171671305"/>
      <w:bookmarkStart w:id="3593" w:name="__RefHeading___Toc27999_2823614150"/>
      <w:bookmarkStart w:id="3594" w:name="_Toc223560257"/>
      <w:bookmarkStart w:id="3595" w:name="_Toc223772363"/>
      <w:bookmarkStart w:id="3596" w:name="_Toc223782451"/>
      <w:bookmarkStart w:id="3597" w:name="_Toc223894933"/>
      <w:bookmarkStart w:id="3598" w:name="_Toc223911278"/>
      <w:bookmarkStart w:id="3599" w:name="_Toc224380100"/>
      <w:bookmarkStart w:id="3600" w:name="_Toc225675886"/>
      <w:bookmarkStart w:id="3601" w:name="_Toc225806848"/>
      <w:bookmarkStart w:id="3602" w:name="_Toc226042325"/>
      <w:bookmarkStart w:id="3603" w:name="_Toc226118154"/>
      <w:bookmarkStart w:id="3604" w:name="_Toc226422739"/>
      <w:bookmarkStart w:id="3605" w:name="_Toc226644562"/>
      <w:bookmarkStart w:id="3606" w:name="_Toc231601245"/>
      <w:r>
        <w:t>obterRelacaoVariaveisEditor</w:t>
      </w:r>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B9CD44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7DA452E" w14:textId="77777777" w:rsidR="00A82183" w:rsidRDefault="00000000">
            <w:pPr>
              <w:spacing w:after="0"/>
              <w:jc w:val="center"/>
            </w:pPr>
            <w:r>
              <w:t>Saída</w:t>
            </w:r>
          </w:p>
        </w:tc>
      </w:tr>
      <w:tr w:rsidR="00A82183" w14:paraId="4F622E2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83DBF" w14:textId="77777777" w:rsidR="00A82183" w:rsidRDefault="00000000">
            <w:pPr>
              <w:spacing w:after="0"/>
            </w:pPr>
            <w:r>
              <w:t>$arrVariaveis:</w:t>
            </w:r>
          </w:p>
          <w:p w14:paraId="37B5AAB2" w14:textId="77777777" w:rsidR="00A82183" w:rsidRDefault="00000000">
            <w:pPr>
              <w:pStyle w:val="PargrafodaLista"/>
              <w:numPr>
                <w:ilvl w:val="0"/>
                <w:numId w:val="92"/>
              </w:numPr>
              <w:spacing w:after="0"/>
            </w:pPr>
            <w:r>
              <w:t>Conjunto onde a chave é o nome da variável e o valor é sua descrição.</w:t>
            </w:r>
          </w:p>
        </w:tc>
      </w:tr>
      <w:tr w:rsidR="00A82183" w14:paraId="35F41DA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4907C10" w14:textId="77777777" w:rsidR="00A82183" w:rsidRDefault="00000000">
            <w:pPr>
              <w:spacing w:after="0"/>
              <w:jc w:val="center"/>
            </w:pPr>
            <w:r>
              <w:t>Observações</w:t>
            </w:r>
          </w:p>
        </w:tc>
      </w:tr>
      <w:tr w:rsidR="00A82183" w14:paraId="4635452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226BE" w14:textId="77777777" w:rsidR="00A82183" w:rsidRDefault="00000000">
            <w:pPr>
              <w:spacing w:after="0"/>
            </w:pPr>
            <w:r>
              <w:t>O nome das variáveis deve começar por md_&lt;instituição/módulo&gt; e pode conter apenas letras minúsculas sem acentuação e números. Os valores retornados serão exibidos na tela de ajuda `Variáveis Disponíveis na Seção` e também serão validados pelo método processarVariaveisEditor.</w:t>
            </w:r>
          </w:p>
        </w:tc>
      </w:tr>
    </w:tbl>
    <w:p w14:paraId="04A9D171" w14:textId="77777777" w:rsidR="00A82183" w:rsidRDefault="00000000">
      <w:pPr>
        <w:pStyle w:val="Standard"/>
        <w:spacing w:after="0"/>
        <w:ind w:left="0"/>
        <w:jc w:val="left"/>
        <w:rPr>
          <w:b/>
          <w:bCs/>
        </w:rPr>
      </w:pPr>
      <w:r>
        <w:rPr>
          <w:b/>
          <w:bCs/>
        </w:rPr>
        <w:t>Exemplo:</w:t>
      </w:r>
    </w:p>
    <w:p w14:paraId="01D49659" w14:textId="77777777" w:rsidR="00A82183" w:rsidRDefault="00A82183">
      <w:pPr>
        <w:pStyle w:val="Standard"/>
        <w:spacing w:after="0"/>
        <w:ind w:left="0"/>
        <w:jc w:val="left"/>
        <w:rPr>
          <w:b/>
          <w:bCs/>
        </w:rPr>
      </w:pPr>
    </w:p>
    <w:p w14:paraId="539893F2"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obterRelacaoVariaveisEditor() {</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$arrVariaveis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array</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$arrVariaveis</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'md_julgar_sigla_colegiado'</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'Sigla do Colegiado'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$arrVariaveis</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'md_julgar_nome_colegiado'</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'Nome do Colegiado'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color w:val="660000"/>
          <w:sz w:val="18"/>
          <w:szCs w:val="18"/>
          <w:shd w:val="clear" w:color="auto" w:fill="F7FAFF"/>
        </w:rPr>
        <w:t>$arrVariaveis</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1F708CED" w14:textId="77777777" w:rsidR="00A82183" w:rsidRDefault="00A82183">
      <w:pPr>
        <w:rPr>
          <w:shd w:val="clear" w:color="auto" w:fill="FFFF00"/>
        </w:rPr>
      </w:pPr>
    </w:p>
    <w:p w14:paraId="3BDB1AB1" w14:textId="77777777" w:rsidR="00A82183" w:rsidRDefault="00000000">
      <w:pPr>
        <w:pStyle w:val="Ttulo2"/>
      </w:pPr>
      <w:bookmarkStart w:id="3607" w:name="_Toc171671306"/>
      <w:bookmarkStart w:id="3608" w:name="__RefHeading___Toc27997_2823614150"/>
      <w:bookmarkStart w:id="3609" w:name="_Toc223560258"/>
      <w:bookmarkStart w:id="3610" w:name="_Toc223772364"/>
      <w:bookmarkStart w:id="3611" w:name="_Toc223782452"/>
      <w:bookmarkStart w:id="3612" w:name="_Toc223894934"/>
      <w:bookmarkStart w:id="3613" w:name="_Toc223911279"/>
      <w:bookmarkStart w:id="3614" w:name="_Toc224380101"/>
      <w:bookmarkStart w:id="3615" w:name="_Toc225675887"/>
      <w:bookmarkStart w:id="3616" w:name="_Toc225806849"/>
      <w:bookmarkStart w:id="3617" w:name="_Toc226042326"/>
      <w:bookmarkStart w:id="3618" w:name="_Toc226118155"/>
      <w:bookmarkStart w:id="3619" w:name="_Toc226422740"/>
      <w:bookmarkStart w:id="3620" w:name="_Toc226644563"/>
      <w:bookmarkStart w:id="3621" w:name="_Toc231601246"/>
      <w:r>
        <w:t>ocultarAcaoAlterarPublicacao</w:t>
      </w:r>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818BDE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F9BD3C9" w14:textId="77777777" w:rsidR="00A82183" w:rsidRDefault="00000000">
            <w:pPr>
              <w:spacing w:after="0"/>
              <w:jc w:val="center"/>
            </w:pPr>
            <w:r>
              <w:t>Entrada</w:t>
            </w:r>
          </w:p>
        </w:tc>
      </w:tr>
      <w:tr w:rsidR="00A82183" w14:paraId="286CBC1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A38BB" w14:textId="77777777" w:rsidR="00A82183" w:rsidRDefault="00000000">
            <w:pPr>
              <w:spacing w:after="0"/>
            </w:pPr>
            <w:r>
              <w:t>arrObjPublicacaoAPI:</w:t>
            </w:r>
          </w:p>
          <w:p w14:paraId="1C9F5AD7" w14:textId="77777777" w:rsidR="00A82183" w:rsidRDefault="00000000">
            <w:pPr>
              <w:pStyle w:val="PargrafodaLista"/>
              <w:numPr>
                <w:ilvl w:val="0"/>
                <w:numId w:val="92"/>
              </w:numPr>
              <w:spacing w:after="0"/>
            </w:pPr>
            <w:r>
              <w:t>Conjunto de ocorrências de PublicacaoAPI preenchidas com: IdPublicacao, IdDocumento e Estado.</w:t>
            </w:r>
          </w:p>
        </w:tc>
      </w:tr>
      <w:tr w:rsidR="00A82183" w14:paraId="1090A15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E781A2A" w14:textId="77777777" w:rsidR="00A82183" w:rsidRDefault="00000000">
            <w:pPr>
              <w:spacing w:after="0"/>
              <w:jc w:val="center"/>
            </w:pPr>
            <w:r>
              <w:t>Saída</w:t>
            </w:r>
          </w:p>
        </w:tc>
      </w:tr>
      <w:tr w:rsidR="00A82183" w14:paraId="187DA2D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B3A0A" w14:textId="77777777" w:rsidR="00A82183" w:rsidRDefault="00000000">
            <w:pPr>
              <w:spacing w:after="0"/>
            </w:pPr>
            <w:r>
              <w:t>arrIdPublicacao:</w:t>
            </w:r>
          </w:p>
          <w:p w14:paraId="533E4F86" w14:textId="77777777" w:rsidR="00A82183" w:rsidRDefault="00000000">
            <w:pPr>
              <w:pStyle w:val="PargrafodaLista"/>
              <w:numPr>
                <w:ilvl w:val="0"/>
                <w:numId w:val="92"/>
              </w:numPr>
              <w:spacing w:after="0"/>
              <w:contextualSpacing/>
            </w:pPr>
            <w:r>
              <w:t>Um array com os Ids das publicações que não devem exibir o ícone padrão de alteração.</w:t>
            </w:r>
          </w:p>
        </w:tc>
      </w:tr>
    </w:tbl>
    <w:p w14:paraId="26DDFAAA" w14:textId="77777777" w:rsidR="00A82183" w:rsidRDefault="00000000">
      <w:pPr>
        <w:pStyle w:val="Standard"/>
        <w:spacing w:after="0"/>
        <w:ind w:left="0"/>
        <w:jc w:val="left"/>
        <w:rPr>
          <w:b/>
          <w:bCs/>
        </w:rPr>
      </w:pPr>
      <w:r>
        <w:rPr>
          <w:b/>
          <w:bCs/>
        </w:rPr>
        <w:t>Exemplo:</w:t>
      </w:r>
    </w:p>
    <w:p w14:paraId="2CE60155" w14:textId="77777777" w:rsidR="00A82183" w:rsidRDefault="00A82183">
      <w:pPr>
        <w:pStyle w:val="Standard"/>
        <w:spacing w:after="0"/>
        <w:ind w:left="0"/>
        <w:jc w:val="left"/>
        <w:rPr>
          <w:b/>
          <w:bCs/>
        </w:rPr>
      </w:pPr>
    </w:p>
    <w:p w14:paraId="0ECDEEDA"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p>
    <w:p w14:paraId="0D50D3ED" w14:textId="77777777" w:rsidR="00A82183" w:rsidRDefault="00000000">
      <w:pPr>
        <w:pStyle w:val="PreformattedText"/>
        <w:spacing w:after="0"/>
        <w:ind w:left="99"/>
        <w:jc w:val="left"/>
      </w:pPr>
      <w:r>
        <w:rPr>
          <w:rFonts w:ascii="Courier New" w:hAnsi="Courier New"/>
          <w:b/>
          <w:color w:val="000080"/>
          <w:sz w:val="18"/>
          <w:szCs w:val="18"/>
          <w:shd w:val="clear" w:color="auto" w:fill="F7FAFF"/>
        </w:rPr>
        <w:t xml:space="preserve">public function </w:t>
      </w:r>
      <w:r>
        <w:rPr>
          <w:rFonts w:ascii="Courier New" w:hAnsi="Courier New"/>
          <w:b/>
          <w:color w:val="000000"/>
          <w:sz w:val="18"/>
          <w:szCs w:val="18"/>
          <w:shd w:val="clear" w:color="auto" w:fill="F7FAFF"/>
        </w:rPr>
        <w:t>ocultarAcaoAlterarPublicacao(</w:t>
      </w:r>
      <w:r>
        <w:rPr>
          <w:rFonts w:ascii="Courier New" w:hAnsi="Courier New"/>
          <w:b/>
          <w:color w:val="660000"/>
          <w:sz w:val="18"/>
          <w:szCs w:val="18"/>
          <w:shd w:val="clear" w:color="auto" w:fill="F7FAFF"/>
        </w:rPr>
        <w:t>$arrObjPublicacaoAPI</w:t>
      </w:r>
      <w:r>
        <w:rPr>
          <w:rFonts w:ascii="Courier New" w:hAnsi="Courier New"/>
          <w:b/>
          <w:color w:val="000000"/>
          <w:sz w:val="18"/>
          <w:szCs w:val="18"/>
          <w:shd w:val="clear" w:color="auto" w:fill="F7FAFF"/>
        </w:rPr>
        <w:t>){</w:t>
      </w:r>
    </w:p>
    <w:p w14:paraId="70DEDD72"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30E26104"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$arrObjPublicacaoAPI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 {</w:t>
      </w:r>
    </w:p>
    <w:p w14:paraId="77B0A101"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$objPublicacaoAPI</w:t>
      </w:r>
      <w:r>
        <w:rPr>
          <w:rFonts w:ascii="Courier New" w:hAnsi="Courier New"/>
          <w:color w:val="000000"/>
          <w:sz w:val="18"/>
          <w:szCs w:val="18"/>
          <w:shd w:val="clear" w:color="auto" w:fill="F7FAFF"/>
        </w:rPr>
        <w:t>-&gt;getIdPublicacao();</w:t>
      </w:r>
    </w:p>
    <w:p w14:paraId="4E1D994D"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608EF537"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p>
    <w:p w14:paraId="67621B71" w14:textId="77777777" w:rsidR="00A82183" w:rsidRDefault="00000000">
      <w:pPr>
        <w:spacing w:after="0"/>
      </w:pP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39C39D6F" w14:textId="77777777" w:rsidR="00A82183" w:rsidRDefault="00A82183">
      <w:pPr>
        <w:rPr>
          <w:shd w:val="clear" w:color="auto" w:fill="FFFF00"/>
        </w:rPr>
      </w:pPr>
    </w:p>
    <w:p w14:paraId="207B8DEF" w14:textId="77777777" w:rsidR="00A82183" w:rsidRDefault="00000000">
      <w:pPr>
        <w:pStyle w:val="Ttulo2"/>
      </w:pPr>
      <w:bookmarkStart w:id="3622" w:name="_Toc171671307"/>
      <w:bookmarkStart w:id="3623" w:name="__RefHeading___Toc27995_2823614150"/>
      <w:bookmarkStart w:id="3624" w:name="_Toc223560259"/>
      <w:bookmarkStart w:id="3625" w:name="_Toc223772365"/>
      <w:bookmarkStart w:id="3626" w:name="_Toc223782453"/>
      <w:bookmarkStart w:id="3627" w:name="_Toc223894935"/>
      <w:bookmarkStart w:id="3628" w:name="_Toc223911280"/>
      <w:bookmarkStart w:id="3629" w:name="_Toc224380102"/>
      <w:bookmarkStart w:id="3630" w:name="_Toc225675888"/>
      <w:bookmarkStart w:id="3631" w:name="_Toc225806850"/>
      <w:bookmarkStart w:id="3632" w:name="_Toc226042327"/>
      <w:bookmarkStart w:id="3633" w:name="_Toc226118156"/>
      <w:bookmarkStart w:id="3634" w:name="_Toc226422741"/>
      <w:bookmarkStart w:id="3635" w:name="_Toc226644564"/>
      <w:bookmarkStart w:id="3636" w:name="_Toc231601247"/>
      <w:r>
        <w:t>ocultarAcaoCancelarAgendamentoPublicacao</w:t>
      </w:r>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AA4821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F00BECD" w14:textId="77777777" w:rsidR="00A82183" w:rsidRDefault="00000000">
            <w:pPr>
              <w:spacing w:after="0"/>
              <w:jc w:val="center"/>
            </w:pPr>
            <w:r>
              <w:t>Entrada</w:t>
            </w:r>
          </w:p>
        </w:tc>
      </w:tr>
      <w:tr w:rsidR="00A82183" w14:paraId="68C9A8F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E4D25" w14:textId="77777777" w:rsidR="00A82183" w:rsidRDefault="00000000">
            <w:pPr>
              <w:spacing w:after="0"/>
            </w:pPr>
            <w:r>
              <w:t>arrObjPublicacaoAPI:</w:t>
            </w:r>
          </w:p>
          <w:p w14:paraId="09825A2A" w14:textId="77777777" w:rsidR="00A82183" w:rsidRDefault="00000000">
            <w:pPr>
              <w:pStyle w:val="PargrafodaLista"/>
              <w:numPr>
                <w:ilvl w:val="0"/>
                <w:numId w:val="92"/>
              </w:numPr>
              <w:spacing w:after="0"/>
            </w:pPr>
            <w:r>
              <w:t>Conjunto de ocorrências de PublicacaoAPI preenchidas com: IdPublicacao, IdDocumento e Estado.</w:t>
            </w:r>
          </w:p>
        </w:tc>
      </w:tr>
      <w:tr w:rsidR="00A82183" w14:paraId="3F5417D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B62FB6C" w14:textId="77777777" w:rsidR="00A82183" w:rsidRDefault="00000000">
            <w:pPr>
              <w:spacing w:after="0"/>
              <w:jc w:val="center"/>
            </w:pPr>
            <w:r>
              <w:t>Saída</w:t>
            </w:r>
          </w:p>
        </w:tc>
      </w:tr>
      <w:tr w:rsidR="00A82183" w14:paraId="701B74C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3FA30" w14:textId="77777777" w:rsidR="00A82183" w:rsidRDefault="00000000">
            <w:pPr>
              <w:spacing w:after="0"/>
            </w:pPr>
            <w:r>
              <w:t>arrIdPublicacao:</w:t>
            </w:r>
          </w:p>
          <w:p w14:paraId="3741BDCF" w14:textId="77777777" w:rsidR="00A82183" w:rsidRDefault="00000000">
            <w:pPr>
              <w:pStyle w:val="PargrafodaLista"/>
              <w:numPr>
                <w:ilvl w:val="0"/>
                <w:numId w:val="92"/>
              </w:numPr>
              <w:spacing w:after="0"/>
              <w:contextualSpacing/>
            </w:pPr>
            <w:r>
              <w:t>Um array com os Ids das publicações que não devem exibir o ícone padrão `Cancelar Agendamento`. Esse ícone é exibido quando o documento está no Estado `A` (Agendado).</w:t>
            </w:r>
          </w:p>
        </w:tc>
      </w:tr>
    </w:tbl>
    <w:p w14:paraId="685BFA8A" w14:textId="77777777" w:rsidR="00A82183" w:rsidRDefault="00000000">
      <w:pPr>
        <w:pStyle w:val="Standard"/>
        <w:spacing w:after="0"/>
        <w:ind w:left="0"/>
        <w:jc w:val="left"/>
        <w:rPr>
          <w:b/>
          <w:bCs/>
        </w:rPr>
      </w:pPr>
      <w:r>
        <w:rPr>
          <w:b/>
          <w:bCs/>
        </w:rPr>
        <w:t>Exemplo:</w:t>
      </w:r>
    </w:p>
    <w:p w14:paraId="2BA770E7" w14:textId="77777777" w:rsidR="00A82183" w:rsidRDefault="00A82183">
      <w:pPr>
        <w:pStyle w:val="Standard"/>
        <w:spacing w:after="0"/>
        <w:ind w:left="0"/>
        <w:jc w:val="left"/>
        <w:rPr>
          <w:b/>
          <w:bCs/>
        </w:rPr>
      </w:pPr>
    </w:p>
    <w:p w14:paraId="51A30F8E"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p>
    <w:p w14:paraId="779898EB" w14:textId="77777777" w:rsidR="00A82183" w:rsidRDefault="00000000">
      <w:pPr>
        <w:pStyle w:val="PreformattedText"/>
        <w:spacing w:after="0"/>
        <w:ind w:left="99"/>
        <w:jc w:val="left"/>
      </w:pPr>
      <w:r>
        <w:rPr>
          <w:rFonts w:ascii="Courier New" w:hAnsi="Courier New"/>
          <w:b/>
          <w:color w:val="000080"/>
          <w:sz w:val="18"/>
          <w:szCs w:val="18"/>
          <w:shd w:val="clear" w:color="auto" w:fill="F7FAFF"/>
        </w:rPr>
        <w:t>public function ocultarAcaoCancelarAgendamentoPublicacao(</w:t>
      </w:r>
      <w:r>
        <w:rPr>
          <w:rFonts w:ascii="Courier New" w:hAnsi="Courier New"/>
          <w:b/>
          <w:color w:val="660000"/>
          <w:sz w:val="18"/>
          <w:szCs w:val="18"/>
          <w:shd w:val="clear" w:color="auto" w:fill="F7FAFF"/>
        </w:rPr>
        <w:t>$arrObjPublicacaoAPI</w:t>
      </w:r>
      <w:r>
        <w:rPr>
          <w:rFonts w:ascii="Courier New" w:hAnsi="Courier New"/>
          <w:b/>
          <w:color w:val="000080"/>
          <w:sz w:val="18"/>
          <w:szCs w:val="18"/>
          <w:shd w:val="clear" w:color="auto" w:fill="F7FAFF"/>
        </w:rPr>
        <w:t>){</w:t>
      </w:r>
    </w:p>
    <w:p w14:paraId="342F6383" w14:textId="77777777" w:rsidR="00A82183" w:rsidRDefault="00000000">
      <w:pPr>
        <w:pStyle w:val="PreformattedText"/>
        <w:shd w:val="clear" w:color="auto" w:fill="FFFFFF"/>
        <w:spacing w:after="0"/>
        <w:jc w:val="left"/>
      </w:pPr>
      <w:r>
        <w:rPr>
          <w:color w:val="000000"/>
          <w:shd w:val="clear" w:color="auto" w:fill="F7FAFF"/>
        </w:rPr>
        <w:t xml:space="preserve">  </w:t>
      </w:r>
      <w:r>
        <w:rPr>
          <w:rFonts w:ascii="Courier New" w:hAnsi="Courier New"/>
          <w:color w:val="660000"/>
          <w:shd w:val="clear" w:color="auto" w:fill="F7FAFF"/>
        </w:rPr>
        <w:t xml:space="preserve">$ret </w:t>
      </w:r>
      <w:r>
        <w:rPr>
          <w:rFonts w:ascii="Courier New" w:hAnsi="Courier New"/>
          <w:color w:val="000000"/>
          <w:shd w:val="clear" w:color="auto" w:fill="F7FAFF"/>
        </w:rPr>
        <w:t xml:space="preserve">= </w:t>
      </w:r>
      <w:r>
        <w:rPr>
          <w:rFonts w:ascii="Courier New" w:hAnsi="Courier New"/>
          <w:b/>
          <w:color w:val="000080"/>
          <w:shd w:val="clear" w:color="auto" w:fill="F7FAFF"/>
        </w:rPr>
        <w:t>array</w:t>
      </w:r>
      <w:r>
        <w:rPr>
          <w:rFonts w:ascii="Courier New" w:hAnsi="Courier New"/>
          <w:color w:val="000000"/>
          <w:shd w:val="clear" w:color="auto" w:fill="F7FAFF"/>
        </w:rPr>
        <w:t>();</w:t>
      </w:r>
    </w:p>
    <w:p w14:paraId="1909610C" w14:textId="77777777" w:rsidR="00A82183" w:rsidRDefault="00000000">
      <w:pPr>
        <w:pStyle w:val="PreformattedText"/>
        <w:shd w:val="clear" w:color="auto" w:fill="FFFFFF"/>
        <w:spacing w:after="0"/>
        <w:jc w:val="left"/>
      </w:pPr>
      <w:r>
        <w:rPr>
          <w:color w:val="000000"/>
          <w:shd w:val="clear" w:color="auto" w:fill="F7FAFF"/>
        </w:rPr>
        <w:t xml:space="preserve">  </w:t>
      </w:r>
      <w:r>
        <w:rPr>
          <w:rFonts w:ascii="Courier New" w:hAnsi="Courier New"/>
          <w:b/>
          <w:color w:val="000080"/>
          <w:shd w:val="clear" w:color="auto" w:fill="F7FAFF"/>
        </w:rPr>
        <w:t>foreach</w:t>
      </w:r>
      <w:r>
        <w:rPr>
          <w:rFonts w:ascii="Courier New" w:hAnsi="Courier New"/>
          <w:color w:val="000000"/>
          <w:shd w:val="clear" w:color="auto" w:fill="F7FAFF"/>
        </w:rPr>
        <w:t>(</w:t>
      </w:r>
      <w:r>
        <w:rPr>
          <w:rFonts w:ascii="Courier New" w:hAnsi="Courier New"/>
          <w:color w:val="660000"/>
          <w:shd w:val="clear" w:color="auto" w:fill="F7FAFF"/>
        </w:rPr>
        <w:t xml:space="preserve">$arrObjPublicacaoAPI </w:t>
      </w:r>
      <w:r>
        <w:rPr>
          <w:rFonts w:ascii="Courier New" w:hAnsi="Courier New"/>
          <w:b/>
          <w:color w:val="000080"/>
          <w:shd w:val="clear" w:color="auto" w:fill="F7FAFF"/>
        </w:rPr>
        <w:t xml:space="preserve">as </w:t>
      </w:r>
      <w:r>
        <w:rPr>
          <w:rFonts w:ascii="Courier New" w:hAnsi="Courier New"/>
          <w:color w:val="660000"/>
          <w:shd w:val="clear" w:color="auto" w:fill="F7FAFF"/>
        </w:rPr>
        <w:t>$objPublicacaoAPI</w:t>
      </w:r>
      <w:r>
        <w:rPr>
          <w:rFonts w:ascii="Courier New" w:hAnsi="Courier New"/>
          <w:color w:val="000000"/>
          <w:shd w:val="clear" w:color="auto" w:fill="F7FAFF"/>
        </w:rPr>
        <w:t>) {</w:t>
      </w:r>
    </w:p>
    <w:p w14:paraId="17DCD5A4" w14:textId="77777777" w:rsidR="00A82183" w:rsidRDefault="00000000">
      <w:pPr>
        <w:pStyle w:val="PreformattedText"/>
        <w:shd w:val="clear" w:color="auto" w:fill="FFFFFF"/>
        <w:spacing w:after="0"/>
        <w:jc w:val="left"/>
      </w:pPr>
      <w:r>
        <w:rPr>
          <w:color w:val="000000"/>
          <w:shd w:val="clear" w:color="auto" w:fill="F7FAFF"/>
        </w:rPr>
        <w:t xml:space="preserve">    </w:t>
      </w:r>
      <w:r>
        <w:rPr>
          <w:rFonts w:ascii="Courier New" w:hAnsi="Courier New"/>
          <w:color w:val="660000"/>
          <w:shd w:val="clear" w:color="auto" w:fill="F7FAFF"/>
        </w:rPr>
        <w:t>$ret</w:t>
      </w:r>
      <w:r>
        <w:rPr>
          <w:rFonts w:ascii="Courier New" w:hAnsi="Courier New"/>
          <w:color w:val="000000"/>
          <w:shd w:val="clear" w:color="auto" w:fill="F7FAFF"/>
        </w:rPr>
        <w:t xml:space="preserve">[] = </w:t>
      </w:r>
      <w:r>
        <w:rPr>
          <w:rFonts w:ascii="Courier New" w:hAnsi="Courier New"/>
          <w:color w:val="660000"/>
          <w:shd w:val="clear" w:color="auto" w:fill="F7FAFF"/>
        </w:rPr>
        <w:t>$objPublicacaoAPI</w:t>
      </w:r>
      <w:r>
        <w:rPr>
          <w:rFonts w:ascii="Courier New" w:hAnsi="Courier New"/>
          <w:color w:val="000000"/>
          <w:shd w:val="clear" w:color="auto" w:fill="F7FAFF"/>
        </w:rPr>
        <w:t>-&gt;getIdPublicacao();</w:t>
      </w:r>
    </w:p>
    <w:p w14:paraId="0DFCA49C" w14:textId="77777777" w:rsidR="00A82183" w:rsidRDefault="00000000">
      <w:pPr>
        <w:pStyle w:val="PreformattedText"/>
        <w:shd w:val="clear" w:color="auto" w:fill="FFFFFF"/>
        <w:spacing w:after="0"/>
        <w:jc w:val="left"/>
      </w:pPr>
      <w:r>
        <w:rPr>
          <w:color w:val="000000"/>
          <w:shd w:val="clear" w:color="auto" w:fill="F7FAFF"/>
        </w:rPr>
        <w:t xml:space="preserve">  </w:t>
      </w:r>
      <w:r>
        <w:rPr>
          <w:rFonts w:ascii="Courier New" w:hAnsi="Courier New"/>
          <w:color w:val="000000"/>
          <w:shd w:val="clear" w:color="auto" w:fill="F7FAFF"/>
        </w:rPr>
        <w:t>}</w:t>
      </w:r>
    </w:p>
    <w:p w14:paraId="3043B8B5" w14:textId="77777777" w:rsidR="00A82183" w:rsidRDefault="00000000">
      <w:pPr>
        <w:pStyle w:val="PreformattedText"/>
        <w:shd w:val="clear" w:color="auto" w:fill="FFFFFF"/>
        <w:spacing w:after="0"/>
        <w:jc w:val="left"/>
      </w:pPr>
      <w:r>
        <w:rPr>
          <w:color w:val="000000"/>
          <w:shd w:val="clear" w:color="auto" w:fill="F7FAFF"/>
        </w:rPr>
        <w:t xml:space="preserve">  </w:t>
      </w:r>
      <w:r>
        <w:rPr>
          <w:rFonts w:ascii="Courier New" w:hAnsi="Courier New"/>
          <w:b/>
          <w:color w:val="000080"/>
          <w:shd w:val="clear" w:color="auto" w:fill="F7FAFF"/>
        </w:rPr>
        <w:t xml:space="preserve">return </w:t>
      </w:r>
      <w:r>
        <w:rPr>
          <w:rFonts w:ascii="Courier New" w:hAnsi="Courier New"/>
          <w:color w:val="660000"/>
          <w:shd w:val="clear" w:color="auto" w:fill="F7FAFF"/>
        </w:rPr>
        <w:t>$ret</w:t>
      </w:r>
      <w:r>
        <w:rPr>
          <w:rFonts w:ascii="Courier New" w:hAnsi="Courier New"/>
          <w:color w:val="000000"/>
          <w:shd w:val="clear" w:color="auto" w:fill="F7FAFF"/>
        </w:rPr>
        <w:t>;</w:t>
      </w:r>
    </w:p>
    <w:p w14:paraId="3111CEE6" w14:textId="77777777" w:rsidR="00A82183" w:rsidRDefault="00000000">
      <w:pPr>
        <w:spacing w:after="0"/>
      </w:pPr>
      <w:r>
        <w:rPr>
          <w:rFonts w:ascii="Courier New" w:hAnsi="Courier New"/>
          <w:color w:val="000000"/>
          <w:shd w:val="clear" w:color="auto" w:fill="F7FAFF"/>
        </w:rPr>
        <w:t>}</w:t>
      </w:r>
      <w:r>
        <w:rPr>
          <w:rFonts w:ascii="Courier New" w:hAnsi="Courier New"/>
          <w:color w:val="000000"/>
          <w:shd w:val="clear" w:color="auto" w:fill="F7FAFF"/>
        </w:rPr>
        <w:br/>
      </w:r>
      <w:r>
        <w:rPr>
          <w:rFonts w:ascii="Courier New" w:hAnsi="Courier New" w:cs="Courier New"/>
          <w:color w:val="000080"/>
          <w:sz w:val="18"/>
          <w:szCs w:val="18"/>
          <w:shd w:val="clear" w:color="auto" w:fill="F7FAFF"/>
        </w:rPr>
        <w:t>```</w:t>
      </w:r>
    </w:p>
    <w:p w14:paraId="133B0A8D" w14:textId="77777777" w:rsidR="00A82183" w:rsidRDefault="00A82183">
      <w:pPr>
        <w:rPr>
          <w:shd w:val="clear" w:color="auto" w:fill="FFFF00"/>
        </w:rPr>
      </w:pPr>
    </w:p>
    <w:p w14:paraId="5B107127" w14:textId="77777777" w:rsidR="00A82183" w:rsidRDefault="00000000">
      <w:pPr>
        <w:pStyle w:val="Ttulo2"/>
      </w:pPr>
      <w:bookmarkStart w:id="3637" w:name="_Toc171671308"/>
      <w:bookmarkStart w:id="3638" w:name="__RefHeading___Toc27993_2823614150"/>
      <w:bookmarkStart w:id="3639" w:name="_Toc223560260"/>
      <w:bookmarkStart w:id="3640" w:name="_Toc223772366"/>
      <w:bookmarkStart w:id="3641" w:name="_Toc223782454"/>
      <w:bookmarkStart w:id="3642" w:name="_Toc223894936"/>
      <w:bookmarkStart w:id="3643" w:name="_Toc223911281"/>
      <w:bookmarkStart w:id="3644" w:name="_Toc224380103"/>
      <w:bookmarkStart w:id="3645" w:name="_Toc225675889"/>
      <w:bookmarkStart w:id="3646" w:name="_Toc225806851"/>
      <w:bookmarkStart w:id="3647" w:name="_Toc226042328"/>
      <w:bookmarkStart w:id="3648" w:name="_Toc226118157"/>
      <w:bookmarkStart w:id="3649" w:name="_Toc226422742"/>
      <w:bookmarkStart w:id="3650" w:name="_Toc226644565"/>
      <w:bookmarkStart w:id="3651" w:name="_Toc231601248"/>
      <w:r>
        <w:t>ocultarBotaoSalvarPublicacao</w:t>
      </w:r>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B964A8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0D1CC46" w14:textId="77777777" w:rsidR="00A82183" w:rsidRDefault="00000000">
            <w:pPr>
              <w:spacing w:after="0"/>
              <w:jc w:val="center"/>
            </w:pPr>
            <w:r>
              <w:t>Entrada</w:t>
            </w:r>
          </w:p>
        </w:tc>
      </w:tr>
      <w:tr w:rsidR="00A82183" w14:paraId="75DFF5A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53618" w14:textId="77777777" w:rsidR="00A82183" w:rsidRDefault="00000000">
            <w:pPr>
              <w:spacing w:after="0"/>
            </w:pPr>
            <w:r>
              <w:t>arrObjVeiculoPublicacaoAPI:</w:t>
            </w:r>
          </w:p>
          <w:p w14:paraId="25E8FA88" w14:textId="77777777" w:rsidR="00A82183" w:rsidRDefault="00000000">
            <w:pPr>
              <w:pStyle w:val="PargrafodaLista"/>
              <w:numPr>
                <w:ilvl w:val="0"/>
                <w:numId w:val="93"/>
              </w:numPr>
              <w:spacing w:after="0"/>
            </w:pPr>
            <w:r>
              <w:t>Conjunto de ocorrências de VeiculoPublicacaoAPI preenchidas com: IdVeiculoPublicacao e Tipo.</w:t>
            </w:r>
          </w:p>
        </w:tc>
      </w:tr>
      <w:tr w:rsidR="00A82183" w14:paraId="38E32AD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BDF844C" w14:textId="77777777" w:rsidR="00A82183" w:rsidRDefault="00000000">
            <w:pPr>
              <w:spacing w:after="0"/>
              <w:jc w:val="center"/>
            </w:pPr>
            <w:r>
              <w:t>Saída</w:t>
            </w:r>
          </w:p>
        </w:tc>
      </w:tr>
      <w:tr w:rsidR="00A82183" w14:paraId="74CC791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FE5D4" w14:textId="77777777" w:rsidR="00A82183" w:rsidRDefault="00000000">
            <w:pPr>
              <w:spacing w:after="0"/>
            </w:pPr>
            <w:r>
              <w:t>arrIdVeiculoPublicacao:</w:t>
            </w:r>
          </w:p>
          <w:p w14:paraId="7750E0C9" w14:textId="77777777" w:rsidR="00A82183" w:rsidRDefault="00000000">
            <w:pPr>
              <w:pStyle w:val="PargrafodaLista"/>
              <w:numPr>
                <w:ilvl w:val="0"/>
                <w:numId w:val="93"/>
              </w:numPr>
              <w:spacing w:after="0"/>
              <w:contextualSpacing/>
            </w:pPr>
            <w:r>
              <w:t>Um array com os Ids dos veículos de publicação que não devem exibir o botão padrão `Salvar`.</w:t>
            </w:r>
          </w:p>
        </w:tc>
      </w:tr>
    </w:tbl>
    <w:p w14:paraId="634DCA0F" w14:textId="77777777" w:rsidR="00A82183" w:rsidRDefault="00000000">
      <w:pPr>
        <w:pStyle w:val="Standard"/>
        <w:spacing w:after="0"/>
        <w:ind w:left="0"/>
        <w:jc w:val="left"/>
        <w:rPr>
          <w:b/>
          <w:bCs/>
        </w:rPr>
      </w:pPr>
      <w:r>
        <w:rPr>
          <w:b/>
          <w:bCs/>
        </w:rPr>
        <w:t>Exemplo:</w:t>
      </w:r>
    </w:p>
    <w:p w14:paraId="3A4D7A8A" w14:textId="77777777" w:rsidR="00A82183" w:rsidRDefault="00A82183">
      <w:pPr>
        <w:pStyle w:val="Standard"/>
        <w:spacing w:after="0"/>
        <w:ind w:left="0"/>
        <w:jc w:val="left"/>
        <w:rPr>
          <w:b/>
          <w:bCs/>
        </w:rPr>
      </w:pPr>
    </w:p>
    <w:p w14:paraId="4962D8D9"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p>
    <w:p w14:paraId="7025D911" w14:textId="77777777" w:rsidR="00A82183" w:rsidRDefault="00000000">
      <w:pPr>
        <w:pStyle w:val="PreformattedText"/>
        <w:spacing w:after="0"/>
        <w:ind w:left="99"/>
        <w:jc w:val="left"/>
      </w:pPr>
      <w:r>
        <w:rPr>
          <w:rFonts w:ascii="Courier New" w:hAnsi="Courier New"/>
          <w:b/>
          <w:color w:val="000080"/>
          <w:sz w:val="18"/>
          <w:szCs w:val="18"/>
          <w:shd w:val="clear" w:color="auto" w:fill="F7FAFF"/>
        </w:rPr>
        <w:t xml:space="preserve">public function </w:t>
      </w:r>
      <w:r>
        <w:rPr>
          <w:rFonts w:ascii="Courier New" w:hAnsi="Courier New"/>
          <w:b/>
          <w:color w:val="000000"/>
          <w:sz w:val="18"/>
          <w:szCs w:val="18"/>
          <w:shd w:val="clear" w:color="auto" w:fill="F7FAFF"/>
        </w:rPr>
        <w:t>ocultarBotaoSalvarPublicacao(</w:t>
      </w:r>
      <w:r>
        <w:rPr>
          <w:rFonts w:ascii="Courier New" w:hAnsi="Courier New"/>
          <w:b/>
          <w:color w:val="660000"/>
          <w:sz w:val="18"/>
          <w:szCs w:val="18"/>
          <w:shd w:val="clear" w:color="auto" w:fill="F7FAFF"/>
        </w:rPr>
        <w:t>$arrObjVeiculoPublicacaoAPI</w:t>
      </w:r>
      <w:r>
        <w:rPr>
          <w:rFonts w:ascii="Courier New" w:hAnsi="Courier New"/>
          <w:b/>
          <w:color w:val="000000"/>
          <w:sz w:val="18"/>
          <w:szCs w:val="18"/>
          <w:shd w:val="clear" w:color="auto" w:fill="F7FAFF"/>
        </w:rPr>
        <w:t>){</w:t>
      </w:r>
    </w:p>
    <w:p w14:paraId="77055204"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22285293"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$arrObjVeiculoPublicacaoAPI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 {</w:t>
      </w:r>
    </w:p>
    <w:p w14:paraId="7FF49343"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-&gt;getIdVeiculoPublicacao();</w:t>
      </w:r>
    </w:p>
    <w:p w14:paraId="64C26494"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109969B2"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p>
    <w:p w14:paraId="687882AA" w14:textId="77777777" w:rsidR="00A82183" w:rsidRDefault="00000000">
      <w:pPr>
        <w:spacing w:after="0"/>
      </w:pP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7239AC04" w14:textId="77777777" w:rsidR="00A82183" w:rsidRDefault="00A82183">
      <w:pPr>
        <w:rPr>
          <w:shd w:val="clear" w:color="auto" w:fill="FFFF00"/>
        </w:rPr>
      </w:pPr>
    </w:p>
    <w:p w14:paraId="298903C0" w14:textId="77777777" w:rsidR="00A82183" w:rsidRDefault="00000000">
      <w:pPr>
        <w:pStyle w:val="Ttulo2"/>
      </w:pPr>
      <w:bookmarkStart w:id="3652" w:name="_Toc171671309"/>
      <w:bookmarkStart w:id="3653" w:name="__RefHeading___Toc27991_2823614150"/>
      <w:bookmarkStart w:id="3654" w:name="_Toc223560261"/>
      <w:bookmarkStart w:id="3655" w:name="_Toc223772367"/>
      <w:bookmarkStart w:id="3656" w:name="_Toc223782455"/>
      <w:bookmarkStart w:id="3657" w:name="_Toc223894937"/>
      <w:bookmarkStart w:id="3658" w:name="_Toc223911282"/>
      <w:bookmarkStart w:id="3659" w:name="_Toc224380104"/>
      <w:bookmarkStart w:id="3660" w:name="_Toc225675890"/>
      <w:bookmarkStart w:id="3661" w:name="_Toc225806852"/>
      <w:bookmarkStart w:id="3662" w:name="_Toc226042329"/>
      <w:bookmarkStart w:id="3663" w:name="_Toc226118158"/>
      <w:bookmarkStart w:id="3664" w:name="_Toc226422743"/>
      <w:bookmarkStart w:id="3665" w:name="_Toc226644566"/>
      <w:bookmarkStart w:id="3666" w:name="_Toc231601249"/>
      <w:r>
        <w:t>ocultarDadosImprensaNacionalPublicacao</w:t>
      </w:r>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40EB9E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8619E9E" w14:textId="77777777" w:rsidR="00A82183" w:rsidRDefault="00000000">
            <w:pPr>
              <w:spacing w:after="0"/>
              <w:jc w:val="center"/>
            </w:pPr>
            <w:r>
              <w:t>Entrada</w:t>
            </w:r>
          </w:p>
        </w:tc>
      </w:tr>
      <w:tr w:rsidR="00A82183" w14:paraId="45E3EAE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F076B" w14:textId="77777777" w:rsidR="00A82183" w:rsidRDefault="00000000">
            <w:pPr>
              <w:spacing w:after="0"/>
            </w:pPr>
            <w:r>
              <w:t>arrObjVeiculoPublicacaoAPI:</w:t>
            </w:r>
          </w:p>
          <w:p w14:paraId="49CC83AA" w14:textId="77777777" w:rsidR="00A82183" w:rsidRDefault="00000000">
            <w:pPr>
              <w:pStyle w:val="PargrafodaLista"/>
              <w:numPr>
                <w:ilvl w:val="0"/>
                <w:numId w:val="93"/>
              </w:numPr>
              <w:spacing w:after="0"/>
            </w:pPr>
            <w:r>
              <w:t>Conjunto de ocorrências de VeiculoPublicacaoAPI preenchidas com: IdVeiculoPublicacao e Tipo.</w:t>
            </w:r>
          </w:p>
        </w:tc>
      </w:tr>
      <w:tr w:rsidR="00A82183" w14:paraId="383B5B9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3B740BC" w14:textId="77777777" w:rsidR="00A82183" w:rsidRDefault="00000000">
            <w:pPr>
              <w:spacing w:after="0"/>
              <w:jc w:val="center"/>
            </w:pPr>
            <w:r>
              <w:t>Saída</w:t>
            </w:r>
          </w:p>
        </w:tc>
      </w:tr>
      <w:tr w:rsidR="00A82183" w14:paraId="603B8C4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49966" w14:textId="77777777" w:rsidR="00A82183" w:rsidRDefault="00000000">
            <w:pPr>
              <w:spacing w:after="0"/>
            </w:pPr>
            <w:r>
              <w:t>arrIdVeiculoPublicacao:</w:t>
            </w:r>
          </w:p>
          <w:p w14:paraId="74EDC215" w14:textId="77777777" w:rsidR="00A82183" w:rsidRDefault="00000000">
            <w:pPr>
              <w:pStyle w:val="PargrafodaLista"/>
              <w:numPr>
                <w:ilvl w:val="0"/>
                <w:numId w:val="93"/>
              </w:numPr>
              <w:spacing w:after="0"/>
              <w:contextualSpacing/>
            </w:pPr>
            <w:r>
              <w:t>Um array com os Ids dos veículos de publicação que não devem exibir os campos para preenchimento dos dados da Imprensa Nacional.</w:t>
            </w:r>
          </w:p>
        </w:tc>
      </w:tr>
    </w:tbl>
    <w:p w14:paraId="678141F4" w14:textId="77777777" w:rsidR="00A82183" w:rsidRDefault="00000000">
      <w:pPr>
        <w:pStyle w:val="Standard"/>
        <w:spacing w:after="0"/>
        <w:ind w:left="0"/>
        <w:jc w:val="left"/>
        <w:rPr>
          <w:b/>
          <w:bCs/>
        </w:rPr>
      </w:pPr>
      <w:r>
        <w:rPr>
          <w:b/>
          <w:bCs/>
        </w:rPr>
        <w:t>Exemplo:</w:t>
      </w:r>
    </w:p>
    <w:p w14:paraId="64CC1663" w14:textId="77777777" w:rsidR="00A82183" w:rsidRDefault="00A82183">
      <w:pPr>
        <w:pStyle w:val="Standard"/>
        <w:spacing w:after="0"/>
        <w:ind w:left="0"/>
        <w:jc w:val="left"/>
        <w:rPr>
          <w:b/>
          <w:bCs/>
        </w:rPr>
      </w:pPr>
    </w:p>
    <w:p w14:paraId="0483D1A0"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b/>
          <w:color w:val="000080"/>
          <w:sz w:val="18"/>
          <w:szCs w:val="18"/>
          <w:shd w:val="clear" w:color="auto" w:fill="F7FAFF"/>
        </w:rPr>
        <w:br/>
        <w:t xml:space="preserve">public function </w:t>
      </w:r>
      <w:r>
        <w:rPr>
          <w:rFonts w:ascii="Courier New" w:hAnsi="Courier New"/>
          <w:b/>
          <w:color w:val="000000"/>
          <w:sz w:val="18"/>
          <w:szCs w:val="18"/>
          <w:shd w:val="clear" w:color="auto" w:fill="F7FAFF"/>
        </w:rPr>
        <w:t>ocultarDadosImprensaNacionalPublicacao(</w:t>
      </w:r>
      <w:r>
        <w:rPr>
          <w:rFonts w:ascii="Courier New" w:hAnsi="Courier New"/>
          <w:b/>
          <w:color w:val="660000"/>
          <w:sz w:val="18"/>
          <w:szCs w:val="18"/>
          <w:shd w:val="clear" w:color="auto" w:fill="F7FAFF"/>
        </w:rPr>
        <w:t>$arrObjVeiculoPublicacaoAPI</w:t>
      </w:r>
      <w:r>
        <w:rPr>
          <w:rFonts w:ascii="Courier New" w:hAnsi="Courier New"/>
          <w:b/>
          <w:color w:val="000000"/>
          <w:sz w:val="18"/>
          <w:szCs w:val="18"/>
          <w:shd w:val="clear" w:color="auto" w:fill="F7FAFF"/>
        </w:rPr>
        <w:t>){</w:t>
      </w:r>
    </w:p>
    <w:p w14:paraId="500D8BB0"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 xml:space="preserve">$ret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32B4D15B"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foreach</w:t>
      </w:r>
      <w:r>
        <w:rPr>
          <w:rFonts w:ascii="Courier New" w:hAnsi="Courier New"/>
          <w:color w:val="000000"/>
          <w:sz w:val="18"/>
          <w:szCs w:val="18"/>
          <w:shd w:val="clear" w:color="auto" w:fill="F7FAFF"/>
        </w:rPr>
        <w:t>(</w:t>
      </w:r>
      <w:r>
        <w:rPr>
          <w:rFonts w:ascii="Courier New" w:hAnsi="Courier New"/>
          <w:color w:val="660000"/>
          <w:sz w:val="18"/>
          <w:szCs w:val="18"/>
          <w:shd w:val="clear" w:color="auto" w:fill="F7FAFF"/>
        </w:rPr>
        <w:t xml:space="preserve">$arrObjVeiculoPublicacaoAPI </w:t>
      </w:r>
      <w:r>
        <w:rPr>
          <w:rFonts w:ascii="Courier New" w:hAnsi="Courier New"/>
          <w:b/>
          <w:color w:val="000080"/>
          <w:sz w:val="18"/>
          <w:szCs w:val="18"/>
          <w:shd w:val="clear" w:color="auto" w:fill="F7FAFF"/>
        </w:rPr>
        <w:t xml:space="preserve">as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 {</w:t>
      </w:r>
    </w:p>
    <w:p w14:paraId="5DD0518B"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$objVeiculoPublicacaoAPI</w:t>
      </w:r>
      <w:r>
        <w:rPr>
          <w:rFonts w:ascii="Courier New" w:hAnsi="Courier New"/>
          <w:color w:val="000000"/>
          <w:sz w:val="18"/>
          <w:szCs w:val="18"/>
          <w:shd w:val="clear" w:color="auto" w:fill="F7FAFF"/>
        </w:rPr>
        <w:t>-&gt;getIdVeiculoPublicacao();</w:t>
      </w:r>
    </w:p>
    <w:p w14:paraId="1BD53843"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color w:val="000000"/>
          <w:sz w:val="18"/>
          <w:szCs w:val="18"/>
          <w:shd w:val="clear" w:color="auto" w:fill="F7FAFF"/>
        </w:rPr>
        <w:t>}</w:t>
      </w:r>
    </w:p>
    <w:p w14:paraId="5DDC11FE" w14:textId="77777777" w:rsidR="00A82183" w:rsidRDefault="00000000">
      <w:pPr>
        <w:pStyle w:val="PreformattedText"/>
        <w:shd w:val="clear" w:color="auto" w:fill="FFFFFF"/>
        <w:spacing w:after="0"/>
        <w:jc w:val="left"/>
      </w:pPr>
      <w:r>
        <w:rPr>
          <w:color w:val="000000"/>
          <w:sz w:val="18"/>
          <w:szCs w:val="18"/>
          <w:shd w:val="clear" w:color="auto" w:fill="F7FAFF"/>
        </w:rPr>
        <w:t xml:space="preserve">  </w:t>
      </w:r>
      <w:r>
        <w:rPr>
          <w:rFonts w:ascii="Courier New" w:hAnsi="Courier New"/>
          <w:b/>
          <w:color w:val="000080"/>
          <w:sz w:val="18"/>
          <w:szCs w:val="18"/>
          <w:shd w:val="clear" w:color="auto" w:fill="F7FAFF"/>
        </w:rPr>
        <w:t xml:space="preserve">return </w:t>
      </w:r>
      <w:r>
        <w:rPr>
          <w:rFonts w:ascii="Courier New" w:hAnsi="Courier New"/>
          <w:color w:val="660000"/>
          <w:sz w:val="18"/>
          <w:szCs w:val="18"/>
          <w:shd w:val="clear" w:color="auto" w:fill="F7FAFF"/>
        </w:rPr>
        <w:t>$ret</w:t>
      </w:r>
      <w:r>
        <w:rPr>
          <w:rFonts w:ascii="Courier New" w:hAnsi="Courier New"/>
          <w:color w:val="000000"/>
          <w:sz w:val="18"/>
          <w:szCs w:val="18"/>
          <w:shd w:val="clear" w:color="auto" w:fill="F7FAFF"/>
        </w:rPr>
        <w:t>;</w:t>
      </w:r>
    </w:p>
    <w:p w14:paraId="5EAB2B31" w14:textId="77777777" w:rsidR="00A82183" w:rsidRDefault="00000000">
      <w:pPr>
        <w:spacing w:after="0"/>
      </w:pPr>
      <w:r>
        <w:rPr>
          <w:rFonts w:ascii="Courier New" w:hAnsi="Courier New"/>
          <w:color w:val="000000"/>
          <w:sz w:val="18"/>
          <w:szCs w:val="18"/>
          <w:shd w:val="clear" w:color="auto" w:fill="F7FAFF"/>
        </w:rPr>
        <w:lastRenderedPageBreak/>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7A4E28C" w14:textId="77777777" w:rsidR="00A82183" w:rsidRDefault="00A82183">
      <w:pPr>
        <w:rPr>
          <w:shd w:val="clear" w:color="auto" w:fill="FFFF00"/>
        </w:rPr>
      </w:pPr>
    </w:p>
    <w:p w14:paraId="3B93F657" w14:textId="77777777" w:rsidR="00A82183" w:rsidRDefault="00000000">
      <w:pPr>
        <w:pStyle w:val="Ttulo2"/>
      </w:pPr>
      <w:bookmarkStart w:id="3667" w:name="_Toc171671310"/>
      <w:bookmarkStart w:id="3668" w:name="__RefHeading___Toc27989_2823614150"/>
      <w:bookmarkStart w:id="3669" w:name="_Toc223560262"/>
      <w:bookmarkStart w:id="3670" w:name="_Toc223772368"/>
      <w:bookmarkStart w:id="3671" w:name="_Toc223782456"/>
      <w:bookmarkStart w:id="3672" w:name="_Toc223894938"/>
      <w:bookmarkStart w:id="3673" w:name="_Toc223911283"/>
      <w:bookmarkStart w:id="3674" w:name="_Toc224380105"/>
      <w:bookmarkStart w:id="3675" w:name="_Toc225675891"/>
      <w:bookmarkStart w:id="3676" w:name="_Toc225806853"/>
      <w:bookmarkStart w:id="3677" w:name="_Toc226042330"/>
      <w:bookmarkStart w:id="3678" w:name="_Toc226118159"/>
      <w:bookmarkStart w:id="3679" w:name="_Toc226422744"/>
      <w:bookmarkStart w:id="3680" w:name="_Toc226644567"/>
      <w:bookmarkStart w:id="3681" w:name="_Toc231601250"/>
      <w:r>
        <w:t>permitirAndamentoConcluido</w:t>
      </w:r>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AD04F4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65E4D82" w14:textId="77777777" w:rsidR="00A82183" w:rsidRDefault="00000000">
            <w:pPr>
              <w:spacing w:after="0"/>
              <w:jc w:val="center"/>
            </w:pPr>
            <w:r>
              <w:t>Entrada</w:t>
            </w:r>
          </w:p>
        </w:tc>
      </w:tr>
      <w:tr w:rsidR="00A82183" w14:paraId="32040D2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B1C8" w14:textId="77777777" w:rsidR="00A82183" w:rsidRDefault="00000000">
            <w:pPr>
              <w:spacing w:after="0"/>
            </w:pPr>
            <w:r>
              <w:t>$objAndamentoAPI:</w:t>
            </w:r>
          </w:p>
          <w:p w14:paraId="651A0378" w14:textId="77777777" w:rsidR="00A82183" w:rsidRDefault="00000000">
            <w:pPr>
              <w:pStyle w:val="PargrafodaLista"/>
              <w:numPr>
                <w:ilvl w:val="0"/>
                <w:numId w:val="93"/>
              </w:numPr>
              <w:spacing w:after="0"/>
            </w:pPr>
            <w:r>
              <w:t>Instância preenchida com IdProtocolo e IdTarefa.</w:t>
            </w:r>
          </w:p>
        </w:tc>
      </w:tr>
      <w:tr w:rsidR="00A82183" w14:paraId="507AE53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07A577B" w14:textId="77777777" w:rsidR="00A82183" w:rsidRDefault="00000000">
            <w:pPr>
              <w:spacing w:after="0"/>
              <w:jc w:val="center"/>
            </w:pPr>
            <w:r>
              <w:t>Saída</w:t>
            </w:r>
          </w:p>
        </w:tc>
      </w:tr>
      <w:tr w:rsidR="00A82183" w14:paraId="05A191E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97A61" w14:textId="77777777" w:rsidR="00A82183" w:rsidRDefault="00000000">
            <w:pPr>
              <w:spacing w:after="0"/>
            </w:pPr>
            <w:r>
              <w:t>$bolPermitir:</w:t>
            </w:r>
          </w:p>
          <w:p w14:paraId="0798A293" w14:textId="77777777" w:rsidR="00A82183" w:rsidRDefault="00000000">
            <w:pPr>
              <w:pStyle w:val="PargrafodaLista"/>
              <w:numPr>
                <w:ilvl w:val="0"/>
                <w:numId w:val="93"/>
              </w:numPr>
              <w:spacing w:after="0"/>
              <w:contextualSpacing/>
            </w:pPr>
            <w:r>
              <w:t>Retornar true para permitir lançar o andamento concluído.</w:t>
            </w:r>
          </w:p>
        </w:tc>
      </w:tr>
      <w:tr w:rsidR="00A82183" w14:paraId="4A7B02E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2665296" w14:textId="77777777" w:rsidR="00A82183" w:rsidRDefault="00000000">
            <w:pPr>
              <w:spacing w:after="0"/>
              <w:jc w:val="center"/>
            </w:pPr>
            <w:r>
              <w:t>Observações</w:t>
            </w:r>
          </w:p>
        </w:tc>
      </w:tr>
      <w:tr w:rsidR="00A82183" w14:paraId="57A3BAA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B63E2" w14:textId="77777777" w:rsidR="00A82183" w:rsidRDefault="00000000">
            <w:pPr>
              <w:spacing w:after="0"/>
            </w:pPr>
            <w:r>
              <w:t>Permite ignorar a configuração padrão de um andamento (ver seção Andamentos).</w:t>
            </w:r>
          </w:p>
        </w:tc>
      </w:tr>
    </w:tbl>
    <w:p w14:paraId="3F3B9120" w14:textId="77777777" w:rsidR="00A82183" w:rsidRDefault="00A82183"/>
    <w:p w14:paraId="6B3B3BE9" w14:textId="77777777" w:rsidR="00A82183" w:rsidRDefault="00000000">
      <w:pPr>
        <w:pStyle w:val="Ttulo2"/>
      </w:pPr>
      <w:bookmarkStart w:id="3682" w:name="_Toc171671311"/>
      <w:bookmarkStart w:id="3683" w:name="__RefHeading___Toc27987_2823614150"/>
      <w:bookmarkStart w:id="3684" w:name="_Toc223560263"/>
      <w:bookmarkStart w:id="3685" w:name="_Toc223772369"/>
      <w:bookmarkStart w:id="3686" w:name="_Toc223782457"/>
      <w:bookmarkStart w:id="3687" w:name="_Toc223894939"/>
      <w:bookmarkStart w:id="3688" w:name="_Toc223911284"/>
      <w:bookmarkStart w:id="3689" w:name="_Toc224380106"/>
      <w:bookmarkStart w:id="3690" w:name="_Toc225675892"/>
      <w:bookmarkStart w:id="3691" w:name="_Toc225806854"/>
      <w:bookmarkStart w:id="3692" w:name="_Toc226042331"/>
      <w:bookmarkStart w:id="3693" w:name="_Toc226118160"/>
      <w:bookmarkStart w:id="3694" w:name="_Toc226422745"/>
      <w:bookmarkStart w:id="3695" w:name="_Toc226644568"/>
      <w:bookmarkStart w:id="3696" w:name="_Toc231601251"/>
      <w:r>
        <w:t>prepararAssinaturaDocumento</w:t>
      </w:r>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0448A64C"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A7637D4" w14:textId="77777777" w:rsidR="00A82183" w:rsidRDefault="00000000">
            <w:pPr>
              <w:spacing w:after="0"/>
              <w:jc w:val="center"/>
            </w:pPr>
            <w:r>
              <w:t>Entrada</w:t>
            </w:r>
          </w:p>
        </w:tc>
      </w:tr>
      <w:tr w:rsidR="00A82183" w14:paraId="5AC8569C"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062C2" w14:textId="77777777" w:rsidR="00A82183" w:rsidRDefault="00000000">
            <w:pPr>
              <w:spacing w:after="0"/>
            </w:pPr>
            <w:r>
              <w:t>$objAssinaturaAPI:</w:t>
            </w:r>
          </w:p>
          <w:p w14:paraId="5F79B2AC" w14:textId="77777777" w:rsidR="00A82183" w:rsidRDefault="00000000">
            <w:pPr>
              <w:pStyle w:val="PargrafodaLista"/>
              <w:numPr>
                <w:ilvl w:val="0"/>
                <w:numId w:val="93"/>
              </w:numPr>
              <w:spacing w:after="0"/>
            </w:pPr>
            <w:r>
              <w:t>Instância preenchida com IdUsuario, Sigla, Nome, CargoFuncao, Cpf, StaFormaAutenticacao e Agrupador.</w:t>
            </w:r>
          </w:p>
        </w:tc>
      </w:tr>
      <w:tr w:rsidR="00A82183" w14:paraId="33FF051D"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2AF8E9D" w14:textId="77777777" w:rsidR="00A82183" w:rsidRDefault="00000000">
            <w:pPr>
              <w:spacing w:after="0"/>
              <w:jc w:val="center"/>
            </w:pPr>
            <w:r>
              <w:t>Observações</w:t>
            </w:r>
          </w:p>
        </w:tc>
      </w:tr>
      <w:tr w:rsidR="00A82183" w14:paraId="4EAA59F9"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3E879" w14:textId="77777777" w:rsidR="00A82183" w:rsidRDefault="00000000">
            <w:pPr>
              <w:spacing w:after="0"/>
            </w:pPr>
            <w:r>
              <w:t>Permite processamento adicional em assinaturas por Certificado Digital ou Módulo.</w:t>
            </w:r>
          </w:p>
        </w:tc>
      </w:tr>
    </w:tbl>
    <w:p w14:paraId="784A947F" w14:textId="77777777" w:rsidR="00A82183" w:rsidRDefault="00A82183"/>
    <w:p w14:paraId="602FD3AE" w14:textId="77777777" w:rsidR="00A82183" w:rsidRDefault="00000000">
      <w:pPr>
        <w:pStyle w:val="Ttulo2"/>
      </w:pPr>
      <w:bookmarkStart w:id="3697" w:name="_Toc171671312"/>
      <w:bookmarkStart w:id="3698" w:name="__RefHeading___Toc27985_2823614150"/>
      <w:bookmarkStart w:id="3699" w:name="_Toc223560264"/>
      <w:bookmarkStart w:id="3700" w:name="_Toc223772370"/>
      <w:bookmarkStart w:id="3701" w:name="_Toc223782458"/>
      <w:bookmarkStart w:id="3702" w:name="_Toc223894940"/>
      <w:bookmarkStart w:id="3703" w:name="_Toc223911285"/>
      <w:bookmarkStart w:id="3704" w:name="_Toc224380107"/>
      <w:bookmarkStart w:id="3705" w:name="_Toc225675893"/>
      <w:bookmarkStart w:id="3706" w:name="_Toc225806855"/>
      <w:bookmarkStart w:id="3707" w:name="_Toc226042332"/>
      <w:bookmarkStart w:id="3708" w:name="_Toc226118161"/>
      <w:bookmarkStart w:id="3709" w:name="_Toc226422746"/>
      <w:bookmarkStart w:id="3710" w:name="_Toc226644569"/>
      <w:bookmarkStart w:id="3711" w:name="_Toc231601252"/>
      <w:r>
        <w:t>prepararCloneDocumento</w:t>
      </w:r>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418A15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5D8AAAE" w14:textId="77777777" w:rsidR="00A82183" w:rsidRDefault="00000000">
            <w:pPr>
              <w:spacing w:after="0"/>
              <w:jc w:val="center"/>
            </w:pPr>
            <w:r>
              <w:t>Entrada</w:t>
            </w:r>
          </w:p>
        </w:tc>
      </w:tr>
      <w:tr w:rsidR="00A82183" w14:paraId="3B9479C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24F10" w14:textId="77777777" w:rsidR="00A82183" w:rsidRDefault="00000000">
            <w:pPr>
              <w:spacing w:after="0"/>
            </w:pPr>
            <w:r>
              <w:t>$objDocumentoAPI:</w:t>
            </w:r>
          </w:p>
          <w:p w14:paraId="4DCFE517" w14:textId="77777777" w:rsidR="00A82183" w:rsidRDefault="00000000">
            <w:pPr>
              <w:pStyle w:val="PargrafodaLista"/>
              <w:numPr>
                <w:ilvl w:val="0"/>
                <w:numId w:val="93"/>
              </w:numPr>
              <w:spacing w:after="0"/>
            </w:pPr>
            <w:r>
              <w:t>Instância preenchida com IdProcedimento e IdDocumento.</w:t>
            </w:r>
          </w:p>
        </w:tc>
      </w:tr>
      <w:tr w:rsidR="00A82183" w14:paraId="4F7FBC2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A0F7EC9" w14:textId="77777777" w:rsidR="00A82183" w:rsidRDefault="00000000">
            <w:pPr>
              <w:spacing w:after="0"/>
              <w:jc w:val="center"/>
            </w:pPr>
            <w:r>
              <w:t>Saída</w:t>
            </w:r>
          </w:p>
        </w:tc>
      </w:tr>
      <w:tr w:rsidR="00A82183" w14:paraId="59608EA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2543F" w14:textId="77777777" w:rsidR="00A82183" w:rsidRDefault="00000000">
            <w:pPr>
              <w:spacing w:after="0"/>
            </w:pPr>
            <w:r>
              <w:t>$objDocumentoAPI:</w:t>
            </w:r>
          </w:p>
          <w:p w14:paraId="4146EF8B" w14:textId="77777777" w:rsidR="00A82183" w:rsidRDefault="00000000">
            <w:pPr>
              <w:pStyle w:val="PargrafodaLista"/>
              <w:numPr>
                <w:ilvl w:val="0"/>
                <w:numId w:val="93"/>
              </w:numPr>
              <w:spacing w:after="0"/>
              <w:contextualSpacing/>
            </w:pPr>
            <w:r>
              <w:t>Instância preenchida opcionalmente com Data e/ou AtributosModulo.</w:t>
            </w:r>
          </w:p>
        </w:tc>
      </w:tr>
    </w:tbl>
    <w:p w14:paraId="684E3AE4" w14:textId="77777777" w:rsidR="00A82183" w:rsidRDefault="00A82183"/>
    <w:p w14:paraId="1C3637F0" w14:textId="77777777" w:rsidR="00A82183" w:rsidRDefault="00000000">
      <w:pPr>
        <w:pStyle w:val="Ttulo2"/>
      </w:pPr>
      <w:bookmarkStart w:id="3712" w:name="_Toc171671313"/>
      <w:bookmarkStart w:id="3713" w:name="__RefHeading___Toc27983_2823614150"/>
      <w:bookmarkStart w:id="3714" w:name="_Toc223560265"/>
      <w:bookmarkStart w:id="3715" w:name="_Toc223772371"/>
      <w:bookmarkStart w:id="3716" w:name="_Toc223782459"/>
      <w:bookmarkStart w:id="3717" w:name="_Toc223894941"/>
      <w:bookmarkStart w:id="3718" w:name="_Toc223911286"/>
      <w:bookmarkStart w:id="3719" w:name="_Toc224380108"/>
      <w:bookmarkStart w:id="3720" w:name="_Toc225675894"/>
      <w:bookmarkStart w:id="3721" w:name="_Toc225806856"/>
      <w:bookmarkStart w:id="3722" w:name="_Toc226042333"/>
      <w:bookmarkStart w:id="3723" w:name="_Toc226118162"/>
      <w:bookmarkStart w:id="3724" w:name="_Toc226422747"/>
      <w:bookmarkStart w:id="3725" w:name="_Toc226644570"/>
      <w:bookmarkStart w:id="3726" w:name="_Toc231601253"/>
      <w:r>
        <w:t>processarControlador</w:t>
      </w:r>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6DBD3F96"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70CB65F" w14:textId="77777777" w:rsidR="00A82183" w:rsidRDefault="00000000">
            <w:pPr>
              <w:spacing w:after="0"/>
              <w:jc w:val="center"/>
            </w:pPr>
            <w:r>
              <w:t>Entrada</w:t>
            </w:r>
          </w:p>
        </w:tc>
      </w:tr>
      <w:tr w:rsidR="00A82183" w14:paraId="18AA8FC7"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D5EF9" w14:textId="77777777" w:rsidR="00A82183" w:rsidRDefault="00000000">
            <w:pPr>
              <w:spacing w:after="0"/>
            </w:pPr>
            <w:r>
              <w:t>$strAcao:</w:t>
            </w:r>
          </w:p>
          <w:p w14:paraId="1D712524" w14:textId="77777777" w:rsidR="00A82183" w:rsidRDefault="00000000">
            <w:pPr>
              <w:pStyle w:val="PargrafodaLista"/>
              <w:numPr>
                <w:ilvl w:val="0"/>
                <w:numId w:val="93"/>
              </w:numPr>
              <w:spacing w:after="0"/>
            </w:pPr>
            <w:r>
              <w:t>Ação recebida na URL.</w:t>
            </w:r>
          </w:p>
        </w:tc>
      </w:tr>
    </w:tbl>
    <w:p w14:paraId="625A7386" w14:textId="77777777" w:rsidR="00A82183" w:rsidRDefault="00000000">
      <w:pPr>
        <w:pStyle w:val="Standard"/>
        <w:spacing w:after="0"/>
        <w:ind w:left="0"/>
        <w:jc w:val="left"/>
        <w:rPr>
          <w:b/>
          <w:bCs/>
        </w:rPr>
      </w:pPr>
      <w:r>
        <w:rPr>
          <w:b/>
          <w:bCs/>
        </w:rPr>
        <w:t>Exemplo:</w:t>
      </w:r>
    </w:p>
    <w:p w14:paraId="430EB84B" w14:textId="77777777" w:rsidR="00A82183" w:rsidRDefault="00A82183">
      <w:pPr>
        <w:pStyle w:val="Standard"/>
        <w:spacing w:after="0"/>
        <w:ind w:left="0"/>
        <w:jc w:val="left"/>
        <w:rPr>
          <w:b/>
          <w:bCs/>
        </w:rPr>
      </w:pPr>
    </w:p>
    <w:p w14:paraId="26C0DC34" w14:textId="77777777" w:rsidR="00A82183" w:rsidRDefault="00000000">
      <w:pPr>
        <w:pStyle w:val="CdigoFonte"/>
        <w:spacing w:after="0"/>
        <w:ind w:left="99"/>
      </w:pPr>
      <w:r>
        <w:rPr>
          <w:color w:val="000080"/>
          <w:szCs w:val="18"/>
        </w:rPr>
        <w:t>```php</w:t>
      </w:r>
      <w:r>
        <w:rPr>
          <w:color w:val="000080"/>
          <w:lang w:val="en-US"/>
        </w:rPr>
        <w:br/>
        <w:t xml:space="preserve">public function </w:t>
      </w:r>
      <w:r>
        <w:rPr>
          <w:lang w:val="en-US"/>
        </w:rPr>
        <w:t>processarControlador(</w:t>
      </w:r>
      <w:r>
        <w:rPr>
          <w:color w:val="660000"/>
          <w:lang w:val="en-US"/>
        </w:rPr>
        <w:t>$strAcao</w:t>
      </w:r>
      <w:r>
        <w:rPr>
          <w:lang w:val="en-US"/>
        </w:rPr>
        <w:t>){</w:t>
      </w:r>
      <w:r>
        <w:rPr>
          <w:lang w:val="en-US"/>
        </w:rPr>
        <w:br/>
      </w:r>
      <w:r>
        <w:rPr>
          <w:lang w:val="en-US"/>
        </w:rPr>
        <w:br/>
        <w:t xml:space="preserve">  </w:t>
      </w:r>
      <w:r>
        <w:rPr>
          <w:color w:val="000080"/>
          <w:lang w:val="en-US"/>
        </w:rPr>
        <w:t>switch</w:t>
      </w:r>
      <w:r>
        <w:rPr>
          <w:lang w:val="en-US"/>
        </w:rPr>
        <w:t>(</w:t>
      </w:r>
      <w:r>
        <w:rPr>
          <w:color w:val="660000"/>
          <w:lang w:val="en-US"/>
        </w:rPr>
        <w:t>$strAcao</w:t>
      </w:r>
      <w:r>
        <w:rPr>
          <w:lang w:val="en-US"/>
        </w:rPr>
        <w:t>) {</w:t>
      </w:r>
      <w:r>
        <w:rPr>
          <w:lang w:val="en-US"/>
        </w:rPr>
        <w:br/>
      </w:r>
      <w:r>
        <w:rPr>
          <w:lang w:val="en-US"/>
        </w:rPr>
        <w:br/>
        <w:t xml:space="preserve">    </w:t>
      </w:r>
      <w:r>
        <w:rPr>
          <w:color w:val="000080"/>
          <w:lang w:val="en-US"/>
        </w:rPr>
        <w:t xml:space="preserve">case </w:t>
      </w:r>
      <w:r>
        <w:rPr>
          <w:color w:val="008000"/>
          <w:lang w:val="en-US"/>
        </w:rPr>
        <w:t>'md_abc_processo_processar'</w:t>
      </w:r>
      <w:r>
        <w:rPr>
          <w:lang w:val="en-US"/>
        </w:rPr>
        <w:t>:</w:t>
      </w:r>
      <w:r>
        <w:rPr>
          <w:lang w:val="en-US"/>
        </w:rPr>
        <w:br/>
        <w:t xml:space="preserve">      </w:t>
      </w:r>
      <w:r>
        <w:rPr>
          <w:color w:val="000080"/>
          <w:lang w:val="en-US"/>
        </w:rPr>
        <w:t xml:space="preserve">require_once </w:t>
      </w:r>
      <w:r>
        <w:rPr>
          <w:i/>
          <w:iCs/>
          <w:lang w:val="en-US"/>
        </w:rPr>
        <w:t>dirname</w:t>
      </w:r>
      <w:r>
        <w:rPr>
          <w:lang w:val="en-US"/>
        </w:rPr>
        <w:t>(</w:t>
      </w:r>
      <w:r>
        <w:rPr>
          <w:i/>
          <w:iCs/>
          <w:color w:val="660E7A"/>
          <w:lang w:val="en-US"/>
        </w:rPr>
        <w:t>__FILE__</w:t>
      </w:r>
      <w:r>
        <w:rPr>
          <w:lang w:val="en-US"/>
        </w:rPr>
        <w:t>).</w:t>
      </w:r>
      <w:r>
        <w:rPr>
          <w:color w:val="008000"/>
          <w:lang w:val="en-US"/>
        </w:rPr>
        <w:t>'/frm_processo.php'</w:t>
      </w:r>
      <w:r>
        <w:rPr>
          <w:lang w:val="en-US"/>
        </w:rPr>
        <w:t>;</w:t>
      </w:r>
      <w:r>
        <w:rPr>
          <w:lang w:val="en-US"/>
        </w:rPr>
        <w:br/>
        <w:t xml:space="preserve">      </w:t>
      </w:r>
      <w:r>
        <w:rPr>
          <w:color w:val="000080"/>
          <w:lang w:val="en-US"/>
        </w:rPr>
        <w:t>return true</w:t>
      </w:r>
      <w:r>
        <w:rPr>
          <w:lang w:val="en-US"/>
        </w:rPr>
        <w:t>;</w:t>
      </w:r>
      <w:r>
        <w:rPr>
          <w:lang w:val="en-US"/>
        </w:rPr>
        <w:br/>
      </w:r>
      <w:r>
        <w:rPr>
          <w:lang w:val="en-US"/>
        </w:rPr>
        <w:br/>
        <w:t xml:space="preserve">    </w:t>
      </w:r>
      <w:r>
        <w:rPr>
          <w:color w:val="000080"/>
          <w:lang w:val="en-US"/>
        </w:rPr>
        <w:t xml:space="preserve">case </w:t>
      </w:r>
      <w:r>
        <w:rPr>
          <w:color w:val="008000"/>
          <w:lang w:val="en-US"/>
        </w:rPr>
        <w:t>'md_abc_documento_processar'</w:t>
      </w:r>
      <w:r>
        <w:rPr>
          <w:lang w:val="en-US"/>
        </w:rPr>
        <w:t>:</w:t>
      </w:r>
      <w:r>
        <w:rPr>
          <w:lang w:val="en-US"/>
        </w:rPr>
        <w:br/>
        <w:t xml:space="preserve">      </w:t>
      </w:r>
      <w:r>
        <w:rPr>
          <w:color w:val="000080"/>
          <w:lang w:val="en-US"/>
        </w:rPr>
        <w:t xml:space="preserve">require_once </w:t>
      </w:r>
      <w:r>
        <w:rPr>
          <w:i/>
          <w:iCs/>
          <w:lang w:val="en-US"/>
        </w:rPr>
        <w:t>dirname</w:t>
      </w:r>
      <w:r>
        <w:rPr>
          <w:lang w:val="en-US"/>
        </w:rPr>
        <w:t>(</w:t>
      </w:r>
      <w:r>
        <w:rPr>
          <w:i/>
          <w:iCs/>
          <w:color w:val="660E7A"/>
          <w:lang w:val="en-US"/>
        </w:rPr>
        <w:t>__FILE__</w:t>
      </w:r>
      <w:r>
        <w:rPr>
          <w:lang w:val="en-US"/>
        </w:rPr>
        <w:t>).</w:t>
      </w:r>
      <w:r>
        <w:rPr>
          <w:color w:val="008000"/>
          <w:lang w:val="en-US"/>
        </w:rPr>
        <w:t>'/frm_documento.php'</w:t>
      </w:r>
      <w:r>
        <w:rPr>
          <w:lang w:val="en-US"/>
        </w:rPr>
        <w:t>;</w:t>
      </w:r>
      <w:r>
        <w:rPr>
          <w:lang w:val="en-US"/>
        </w:rPr>
        <w:br/>
      </w:r>
      <w:r>
        <w:rPr>
          <w:lang w:val="en-US"/>
        </w:rPr>
        <w:br/>
        <w:t xml:space="preserve">      </w:t>
      </w:r>
      <w:r>
        <w:rPr>
          <w:color w:val="000080"/>
          <w:lang w:val="en-US"/>
        </w:rPr>
        <w:t>return</w:t>
      </w:r>
      <w:r>
        <w:rPr>
          <w:lang w:val="en-US"/>
        </w:rPr>
        <w:t xml:space="preserve"> </w:t>
      </w:r>
      <w:r>
        <w:rPr>
          <w:color w:val="000080"/>
          <w:lang w:val="en-US"/>
        </w:rPr>
        <w:t>true</w:t>
      </w:r>
      <w:r>
        <w:rPr>
          <w:lang w:val="en-US"/>
        </w:rPr>
        <w:t>;</w:t>
      </w:r>
      <w:r>
        <w:rPr>
          <w:lang w:val="en-US"/>
        </w:rPr>
        <w:br/>
        <w:t xml:space="preserve">  }</w:t>
      </w:r>
      <w:r>
        <w:rPr>
          <w:lang w:val="en-US"/>
        </w:rPr>
        <w:br/>
        <w:t xml:space="preserve">  </w:t>
      </w:r>
      <w:r>
        <w:rPr>
          <w:color w:val="000080"/>
          <w:lang w:val="en-US"/>
        </w:rPr>
        <w:t>return</w:t>
      </w:r>
      <w:r>
        <w:rPr>
          <w:lang w:val="en-US"/>
        </w:rPr>
        <w:t xml:space="preserve"> </w:t>
      </w:r>
      <w:r>
        <w:rPr>
          <w:color w:val="000080"/>
          <w:lang w:val="en-US"/>
        </w:rPr>
        <w:t>false</w:t>
      </w:r>
      <w:r>
        <w:rPr>
          <w:lang w:val="en-US"/>
        </w:rPr>
        <w:t>;</w:t>
      </w:r>
      <w:r>
        <w:rPr>
          <w:lang w:val="en-US"/>
        </w:rPr>
        <w:br/>
        <w:t>}</w:t>
      </w:r>
      <w:r>
        <w:rPr>
          <w:lang w:val="en-US"/>
        </w:rPr>
        <w:br/>
      </w:r>
      <w:r>
        <w:rPr>
          <w:color w:val="000080"/>
          <w:szCs w:val="18"/>
        </w:rPr>
        <w:t>```</w:t>
      </w:r>
    </w:p>
    <w:p w14:paraId="4FCC9141" w14:textId="77777777" w:rsidR="00A82183" w:rsidRDefault="00A82183"/>
    <w:p w14:paraId="75ED46B2" w14:textId="77777777" w:rsidR="00A82183" w:rsidRDefault="00000000">
      <w:pPr>
        <w:pStyle w:val="Ttulo2"/>
      </w:pPr>
      <w:bookmarkStart w:id="3727" w:name="_Toc171671314"/>
      <w:bookmarkStart w:id="3728" w:name="__RefHeading___Toc27981_2823614150"/>
      <w:bookmarkStart w:id="3729" w:name="_Toc223560266"/>
      <w:bookmarkStart w:id="3730" w:name="_Toc223772372"/>
      <w:bookmarkStart w:id="3731" w:name="_Toc223782460"/>
      <w:bookmarkStart w:id="3732" w:name="_Toc223894942"/>
      <w:bookmarkStart w:id="3733" w:name="_Toc223911287"/>
      <w:bookmarkStart w:id="3734" w:name="_Toc224380109"/>
      <w:bookmarkStart w:id="3735" w:name="_Toc225675895"/>
      <w:bookmarkStart w:id="3736" w:name="_Toc225806857"/>
      <w:bookmarkStart w:id="3737" w:name="_Toc226042334"/>
      <w:bookmarkStart w:id="3738" w:name="_Toc226118163"/>
      <w:bookmarkStart w:id="3739" w:name="_Toc226422748"/>
      <w:bookmarkStart w:id="3740" w:name="_Toc226644571"/>
      <w:bookmarkStart w:id="3741" w:name="_Toc231601254"/>
      <w:r>
        <w:lastRenderedPageBreak/>
        <w:t>processarControladorAjax</w:t>
      </w:r>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5B7558AC"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ABE23EF" w14:textId="77777777" w:rsidR="00A82183" w:rsidRDefault="00000000">
            <w:pPr>
              <w:spacing w:after="0"/>
              <w:jc w:val="center"/>
            </w:pPr>
            <w:r>
              <w:t>Entrada</w:t>
            </w:r>
          </w:p>
        </w:tc>
      </w:tr>
      <w:tr w:rsidR="00A82183" w14:paraId="3F1D5B97"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797F3" w14:textId="77777777" w:rsidR="00A82183" w:rsidRDefault="00000000">
            <w:pPr>
              <w:spacing w:after="0"/>
            </w:pPr>
            <w:r>
              <w:t>$strAcaoAjax:</w:t>
            </w:r>
          </w:p>
          <w:p w14:paraId="4CED1A78" w14:textId="77777777" w:rsidR="00A82183" w:rsidRDefault="00000000">
            <w:pPr>
              <w:pStyle w:val="PargrafodaLista"/>
              <w:numPr>
                <w:ilvl w:val="0"/>
                <w:numId w:val="93"/>
              </w:numPr>
              <w:spacing w:after="0"/>
            </w:pPr>
            <w:r>
              <w:t>Ação ajax recebida na URL.</w:t>
            </w:r>
          </w:p>
        </w:tc>
      </w:tr>
    </w:tbl>
    <w:p w14:paraId="644F7C35" w14:textId="77777777" w:rsidR="00A82183" w:rsidRDefault="00000000">
      <w:pPr>
        <w:pStyle w:val="Standard"/>
        <w:spacing w:after="0"/>
        <w:ind w:left="0"/>
        <w:jc w:val="left"/>
        <w:rPr>
          <w:b/>
          <w:bCs/>
        </w:rPr>
      </w:pPr>
      <w:r>
        <w:rPr>
          <w:b/>
          <w:bCs/>
        </w:rPr>
        <w:t>Exemplo:</w:t>
      </w:r>
    </w:p>
    <w:p w14:paraId="585CDA9D" w14:textId="77777777" w:rsidR="00A82183" w:rsidRDefault="00A82183">
      <w:pPr>
        <w:pStyle w:val="Standard"/>
        <w:spacing w:after="0"/>
        <w:ind w:left="0"/>
        <w:jc w:val="left"/>
        <w:rPr>
          <w:b/>
          <w:bCs/>
        </w:rPr>
      </w:pPr>
    </w:p>
    <w:p w14:paraId="7D3B9F4F" w14:textId="77777777" w:rsidR="00A82183" w:rsidRDefault="00000000">
      <w:pPr>
        <w:pStyle w:val="CdigoFonte"/>
        <w:spacing w:after="0"/>
        <w:ind w:left="99"/>
      </w:pPr>
      <w:r>
        <w:rPr>
          <w:color w:val="000080"/>
          <w:szCs w:val="18"/>
        </w:rPr>
        <w:t>```php</w:t>
      </w:r>
      <w:r>
        <w:rPr>
          <w:b/>
          <w:bCs/>
          <w:color w:val="000080"/>
        </w:rPr>
        <w:br/>
        <w:t xml:space="preserve">public function </w:t>
      </w:r>
      <w:r>
        <w:t>processarControladorAjax(</w:t>
      </w:r>
      <w:r>
        <w:rPr>
          <w:color w:val="660000"/>
        </w:rPr>
        <w:t>$strAcao</w:t>
      </w:r>
      <w:r>
        <w:t>){</w:t>
      </w:r>
      <w:r>
        <w:br/>
      </w:r>
      <w:r>
        <w:br/>
        <w:t xml:space="preserve">  </w:t>
      </w:r>
      <w:r>
        <w:rPr>
          <w:color w:val="660000"/>
        </w:rPr>
        <w:t xml:space="preserve">$xml </w:t>
      </w:r>
      <w:r>
        <w:t xml:space="preserve">= </w:t>
      </w:r>
      <w:r>
        <w:rPr>
          <w:b/>
          <w:bCs/>
          <w:color w:val="000080"/>
        </w:rPr>
        <w:t>null</w:t>
      </w:r>
      <w:r>
        <w:t>;</w:t>
      </w:r>
      <w:r>
        <w:br/>
      </w:r>
      <w:r>
        <w:br/>
        <w:t xml:space="preserve">  </w:t>
      </w:r>
      <w:r>
        <w:rPr>
          <w:b/>
          <w:bCs/>
          <w:color w:val="000080"/>
        </w:rPr>
        <w:t>switch</w:t>
      </w:r>
      <w:r>
        <w:t>(</w:t>
      </w:r>
      <w:r>
        <w:rPr>
          <w:color w:val="660000"/>
        </w:rPr>
        <w:t>$strAcao</w:t>
      </w:r>
      <w:r>
        <w:t>) {</w:t>
      </w:r>
      <w:r>
        <w:br/>
        <w:t xml:space="preserve">    </w:t>
      </w:r>
      <w:r>
        <w:rPr>
          <w:b/>
          <w:bCs/>
          <w:color w:val="000080"/>
        </w:rPr>
        <w:t xml:space="preserve">case </w:t>
      </w:r>
      <w:r>
        <w:rPr>
          <w:b/>
          <w:bCs/>
          <w:color w:val="008000"/>
        </w:rPr>
        <w:t>'md_abc_assunto_auto_completar'</w:t>
      </w:r>
      <w:r>
        <w:t>:</w:t>
      </w:r>
      <w:r>
        <w:br/>
        <w:t xml:space="preserve">      </w:t>
      </w:r>
      <w:r>
        <w:rPr>
          <w:color w:val="660000"/>
        </w:rPr>
        <w:t xml:space="preserve">$arrObjAssuntoDTO </w:t>
      </w:r>
      <w:r>
        <w:t>= AssuntoINT::</w:t>
      </w:r>
      <w:r>
        <w:rPr>
          <w:i/>
          <w:iCs/>
        </w:rPr>
        <w:t>autoCompletarAssuntosRI1223</w:t>
      </w:r>
      <w:r>
        <w:t>(</w:t>
      </w:r>
      <w:r>
        <w:rPr>
          <w:color w:val="660000"/>
        </w:rPr>
        <w:t>$_POST</w:t>
      </w:r>
      <w:r>
        <w:t>[</w:t>
      </w:r>
      <w:r>
        <w:rPr>
          <w:b/>
          <w:bCs/>
          <w:color w:val="008000"/>
        </w:rPr>
        <w:t>'palavras_pesquisa'</w:t>
      </w:r>
      <w:r>
        <w:t>]);</w:t>
      </w:r>
      <w:r>
        <w:br/>
        <w:t xml:space="preserve">      </w:t>
      </w:r>
      <w:r>
        <w:rPr>
          <w:color w:val="660000"/>
        </w:rPr>
        <w:t xml:space="preserve">$xml </w:t>
      </w:r>
      <w:r>
        <w:t>= InfraAjax::</w:t>
      </w:r>
      <w:r>
        <w:rPr>
          <w:i/>
          <w:iCs/>
        </w:rPr>
        <w:t>gerarXMLItensArrInfraDTO</w:t>
      </w:r>
      <w:r>
        <w:t>(</w:t>
      </w:r>
      <w:r>
        <w:rPr>
          <w:color w:val="660000"/>
        </w:rPr>
        <w:t>$arrObjAssuntoDTO</w:t>
      </w:r>
      <w:r>
        <w:t>,</w:t>
      </w:r>
      <w:r>
        <w:rPr>
          <w:b/>
          <w:bCs/>
          <w:color w:val="008000"/>
        </w:rPr>
        <w:t>'IdAssunto'</w:t>
      </w:r>
      <w:r>
        <w:t xml:space="preserve">, </w:t>
      </w:r>
      <w:r>
        <w:rPr>
          <w:b/>
          <w:bCs/>
          <w:color w:val="008000"/>
        </w:rPr>
        <w:t>'CodigoEstruturado'</w:t>
      </w:r>
      <w:r>
        <w:t>);</w:t>
      </w:r>
      <w:r>
        <w:br/>
        <w:t xml:space="preserve">      </w:t>
      </w:r>
      <w:r>
        <w:rPr>
          <w:b/>
          <w:bCs/>
          <w:color w:val="000080"/>
        </w:rPr>
        <w:t>break</w:t>
      </w:r>
      <w:r>
        <w:t>;</w:t>
      </w:r>
      <w:r>
        <w:br/>
        <w:t xml:space="preserve">  }</w:t>
      </w:r>
      <w:r>
        <w:br/>
        <w:t xml:space="preserve">  </w:t>
      </w:r>
      <w:r>
        <w:rPr>
          <w:b/>
          <w:bCs/>
          <w:color w:val="000080"/>
        </w:rPr>
        <w:t xml:space="preserve">return </w:t>
      </w:r>
      <w:r>
        <w:rPr>
          <w:color w:val="660000"/>
        </w:rPr>
        <w:t>$xml</w:t>
      </w:r>
      <w:r>
        <w:t>;</w:t>
      </w:r>
      <w:r>
        <w:br/>
        <w:t>}</w:t>
      </w:r>
      <w:r>
        <w:br/>
      </w:r>
      <w:r>
        <w:rPr>
          <w:color w:val="000080"/>
          <w:szCs w:val="18"/>
        </w:rPr>
        <w:t>```</w:t>
      </w:r>
    </w:p>
    <w:p w14:paraId="735B9793" w14:textId="77777777" w:rsidR="00A82183" w:rsidRDefault="00A82183"/>
    <w:p w14:paraId="1BD2E89A" w14:textId="77777777" w:rsidR="00A82183" w:rsidRDefault="00000000">
      <w:pPr>
        <w:pStyle w:val="Ttulo2"/>
      </w:pPr>
      <w:bookmarkStart w:id="3742" w:name="_Toc171671315"/>
      <w:bookmarkStart w:id="3743" w:name="__RefHeading___Toc27979_2823614150"/>
      <w:bookmarkStart w:id="3744" w:name="_Toc223560267"/>
      <w:bookmarkStart w:id="3745" w:name="_Toc223772373"/>
      <w:bookmarkStart w:id="3746" w:name="_Toc223782461"/>
      <w:bookmarkStart w:id="3747" w:name="_Toc223894943"/>
      <w:bookmarkStart w:id="3748" w:name="_Toc223911288"/>
      <w:bookmarkStart w:id="3749" w:name="_Toc224380110"/>
      <w:bookmarkStart w:id="3750" w:name="_Toc225675896"/>
      <w:bookmarkStart w:id="3751" w:name="_Toc225806858"/>
      <w:bookmarkStart w:id="3752" w:name="_Toc226042335"/>
      <w:bookmarkStart w:id="3753" w:name="_Toc226118164"/>
      <w:bookmarkStart w:id="3754" w:name="_Toc226422749"/>
      <w:bookmarkStart w:id="3755" w:name="_Toc226644572"/>
      <w:bookmarkStart w:id="3756" w:name="_Toc231601255"/>
      <w:r>
        <w:t>processarControladorAjaxExterno</w:t>
      </w:r>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6E5DDEB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5321BB7" w14:textId="77777777" w:rsidR="00A82183" w:rsidRDefault="00000000">
            <w:pPr>
              <w:spacing w:after="0"/>
              <w:jc w:val="center"/>
            </w:pPr>
            <w:r>
              <w:t>Entrada</w:t>
            </w:r>
          </w:p>
        </w:tc>
      </w:tr>
      <w:tr w:rsidR="00A82183" w14:paraId="04F4324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53ABE" w14:textId="77777777" w:rsidR="00A82183" w:rsidRDefault="00000000">
            <w:pPr>
              <w:spacing w:after="0"/>
            </w:pPr>
            <w:r>
              <w:t>$strAcaoAjax:</w:t>
            </w:r>
          </w:p>
          <w:p w14:paraId="6F1B4A09" w14:textId="77777777" w:rsidR="00A82183" w:rsidRDefault="00000000">
            <w:pPr>
              <w:pStyle w:val="PargrafodaLista"/>
              <w:numPr>
                <w:ilvl w:val="0"/>
                <w:numId w:val="93"/>
              </w:numPr>
              <w:spacing w:after="0"/>
            </w:pPr>
            <w:r>
              <w:t>Ação ajax recebida na URL.</w:t>
            </w:r>
          </w:p>
        </w:tc>
      </w:tr>
    </w:tbl>
    <w:p w14:paraId="2738D28A" w14:textId="77777777" w:rsidR="00A82183" w:rsidRDefault="00000000">
      <w:pPr>
        <w:pStyle w:val="Standard"/>
        <w:spacing w:after="0"/>
        <w:ind w:left="0"/>
        <w:jc w:val="left"/>
        <w:rPr>
          <w:b/>
          <w:bCs/>
        </w:rPr>
      </w:pPr>
      <w:r>
        <w:rPr>
          <w:b/>
          <w:bCs/>
        </w:rPr>
        <w:t>Exemplo:</w:t>
      </w:r>
    </w:p>
    <w:p w14:paraId="49F1B353" w14:textId="77777777" w:rsidR="00A82183" w:rsidRDefault="00A82183">
      <w:pPr>
        <w:pStyle w:val="Standard"/>
        <w:spacing w:after="0"/>
        <w:ind w:left="0"/>
        <w:jc w:val="left"/>
        <w:rPr>
          <w:b/>
          <w:bCs/>
        </w:rPr>
      </w:pPr>
    </w:p>
    <w:p w14:paraId="58796406" w14:textId="77777777" w:rsidR="00A82183" w:rsidRDefault="00000000">
      <w:pPr>
        <w:pStyle w:val="CdigoFonte"/>
        <w:spacing w:after="0"/>
        <w:ind w:left="99"/>
      </w:pPr>
      <w:r>
        <w:rPr>
          <w:color w:val="000080"/>
          <w:szCs w:val="18"/>
        </w:rPr>
        <w:t>```php</w:t>
      </w:r>
      <w:r>
        <w:rPr>
          <w:b/>
          <w:bCs/>
        </w:rPr>
        <w:br/>
        <w:t xml:space="preserve">public function </w:t>
      </w:r>
      <w:r>
        <w:t>processarControladorAjaxExterno(</w:t>
      </w:r>
      <w:r>
        <w:rPr>
          <w:color w:val="660000"/>
        </w:rPr>
        <w:t>$strAcao</w:t>
      </w:r>
      <w:r>
        <w:t>){</w:t>
      </w:r>
      <w:r>
        <w:br/>
      </w:r>
      <w:r>
        <w:br/>
        <w:t xml:space="preserve">  </w:t>
      </w:r>
      <w:r>
        <w:rPr>
          <w:color w:val="660000"/>
        </w:rPr>
        <w:t xml:space="preserve">$xml </w:t>
      </w:r>
      <w:r>
        <w:t xml:space="preserve">= </w:t>
      </w:r>
      <w:r>
        <w:rPr>
          <w:b/>
          <w:bCs/>
        </w:rPr>
        <w:t>null</w:t>
      </w:r>
      <w:r>
        <w:t>;</w:t>
      </w:r>
      <w:r>
        <w:br/>
      </w:r>
      <w:r>
        <w:br/>
        <w:t xml:space="preserve">  </w:t>
      </w:r>
      <w:r>
        <w:rPr>
          <w:b/>
          <w:bCs/>
        </w:rPr>
        <w:t>switch</w:t>
      </w:r>
      <w:r>
        <w:t>(</w:t>
      </w:r>
      <w:r>
        <w:rPr>
          <w:color w:val="660000"/>
        </w:rPr>
        <w:t>$strAcao</w:t>
      </w:r>
      <w:r>
        <w:t>) {</w:t>
      </w:r>
      <w:r>
        <w:br/>
      </w:r>
      <w:r>
        <w:rPr>
          <w:b/>
          <w:bCs/>
        </w:rPr>
        <w:t xml:space="preserve">    case </w:t>
      </w:r>
      <w:r>
        <w:rPr>
          <w:b/>
          <w:bCs/>
          <w:color w:val="008000"/>
        </w:rPr>
        <w:t>'md_abc_cargo_auto_completar'</w:t>
      </w:r>
      <w:r>
        <w:t>:</w:t>
      </w:r>
      <w:r>
        <w:br/>
      </w:r>
      <w:r>
        <w:rPr>
          <w:color w:val="660000"/>
        </w:rPr>
        <w:t xml:space="preserve">      $xml </w:t>
      </w:r>
      <w:r>
        <w:t>= InfraAjax::</w:t>
      </w:r>
      <w:r>
        <w:rPr>
          <w:i/>
          <w:iCs/>
        </w:rPr>
        <w:t>gerarXMLItensArrInfraDTO</w:t>
      </w:r>
      <w:r>
        <w:t>(CargoINT::</w:t>
      </w:r>
      <w:r>
        <w:rPr>
          <w:i/>
          <w:iCs/>
        </w:rPr>
        <w:t>autoCompletarExpressao</w:t>
      </w:r>
      <w:r>
        <w:t>(</w:t>
      </w:r>
      <w:r>
        <w:rPr>
          <w:color w:val="660000"/>
        </w:rPr>
        <w:t>$_POST</w:t>
      </w:r>
      <w:r>
        <w:t>[</w:t>
      </w:r>
      <w:r>
        <w:rPr>
          <w:b/>
          <w:bCs/>
          <w:color w:val="008000"/>
        </w:rPr>
        <w:t>'pala vras_pesquisa'</w:t>
      </w:r>
      <w:r>
        <w:t>]),</w:t>
      </w:r>
      <w:r>
        <w:rPr>
          <w:b/>
          <w:bCs/>
          <w:color w:val="008000"/>
        </w:rPr>
        <w:t>'IdCargo'</w:t>
      </w:r>
      <w:r>
        <w:t xml:space="preserve">, </w:t>
      </w:r>
      <w:r>
        <w:rPr>
          <w:b/>
          <w:bCs/>
          <w:color w:val="008000"/>
        </w:rPr>
        <w:t>'Expressao'</w:t>
      </w:r>
      <w:r>
        <w:t>);</w:t>
      </w:r>
      <w:r>
        <w:br/>
      </w:r>
      <w:r>
        <w:rPr>
          <w:b/>
          <w:bCs/>
        </w:rPr>
        <w:t>break</w:t>
      </w:r>
      <w:r>
        <w:t>;</w:t>
      </w:r>
      <w:r>
        <w:br/>
        <w:t>}</w:t>
      </w:r>
      <w:r>
        <w:br/>
        <w:t xml:space="preserve">  </w:t>
      </w:r>
      <w:r>
        <w:rPr>
          <w:b/>
          <w:bCs/>
        </w:rPr>
        <w:t xml:space="preserve">return </w:t>
      </w:r>
      <w:r>
        <w:rPr>
          <w:color w:val="660000"/>
        </w:rPr>
        <w:t>$xml</w:t>
      </w:r>
      <w:r>
        <w:t>;</w:t>
      </w:r>
      <w:r>
        <w:br/>
        <w:t>}</w:t>
      </w:r>
      <w:r>
        <w:br/>
      </w:r>
      <w:r>
        <w:rPr>
          <w:color w:val="000080"/>
          <w:szCs w:val="18"/>
        </w:rPr>
        <w:t>```</w:t>
      </w:r>
    </w:p>
    <w:p w14:paraId="43FF1119" w14:textId="77777777" w:rsidR="00A82183" w:rsidRDefault="00A82183"/>
    <w:p w14:paraId="2B3FBA89" w14:textId="77777777" w:rsidR="00A82183" w:rsidRDefault="00000000">
      <w:pPr>
        <w:pStyle w:val="Ttulo2"/>
      </w:pPr>
      <w:bookmarkStart w:id="3757" w:name="_Toc171671316"/>
      <w:bookmarkStart w:id="3758" w:name="__RefHeading___Toc27977_2823614150"/>
      <w:bookmarkStart w:id="3759" w:name="_Toc223560268"/>
      <w:bookmarkStart w:id="3760" w:name="_Toc223772374"/>
      <w:bookmarkStart w:id="3761" w:name="_Toc223782462"/>
      <w:bookmarkStart w:id="3762" w:name="_Toc223894944"/>
      <w:bookmarkStart w:id="3763" w:name="_Toc223911289"/>
      <w:bookmarkStart w:id="3764" w:name="_Toc224380111"/>
      <w:bookmarkStart w:id="3765" w:name="_Toc225675897"/>
      <w:bookmarkStart w:id="3766" w:name="_Toc225806859"/>
      <w:bookmarkStart w:id="3767" w:name="_Toc226042336"/>
      <w:bookmarkStart w:id="3768" w:name="_Toc226118165"/>
      <w:bookmarkStart w:id="3769" w:name="_Toc226422750"/>
      <w:bookmarkStart w:id="3770" w:name="_Toc226644573"/>
      <w:bookmarkStart w:id="3771" w:name="_Toc231601256"/>
      <w:r>
        <w:t>processarControladorExterno</w:t>
      </w:r>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2D4B4FCB"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6E3D410" w14:textId="77777777" w:rsidR="00A82183" w:rsidRDefault="00000000">
            <w:pPr>
              <w:spacing w:after="0"/>
              <w:jc w:val="center"/>
            </w:pPr>
            <w:r>
              <w:t>Entrada</w:t>
            </w:r>
          </w:p>
        </w:tc>
      </w:tr>
      <w:tr w:rsidR="00A82183" w14:paraId="326FC6B6"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0DA64" w14:textId="77777777" w:rsidR="00A82183" w:rsidRDefault="00000000">
            <w:pPr>
              <w:spacing w:after="0"/>
            </w:pPr>
            <w:r>
              <w:t>$strAcao:</w:t>
            </w:r>
          </w:p>
          <w:p w14:paraId="7C06F847" w14:textId="77777777" w:rsidR="00A82183" w:rsidRDefault="00000000">
            <w:pPr>
              <w:pStyle w:val="PargrafodaLista"/>
              <w:numPr>
                <w:ilvl w:val="0"/>
                <w:numId w:val="93"/>
              </w:numPr>
              <w:spacing w:after="0"/>
            </w:pPr>
            <w:r>
              <w:t>Ação recebida na URL.</w:t>
            </w:r>
          </w:p>
        </w:tc>
      </w:tr>
    </w:tbl>
    <w:p w14:paraId="052704F8" w14:textId="77777777" w:rsidR="00A82183" w:rsidRDefault="00000000">
      <w:pPr>
        <w:pStyle w:val="Standard"/>
        <w:spacing w:after="0"/>
        <w:ind w:left="0"/>
        <w:jc w:val="left"/>
        <w:rPr>
          <w:b/>
          <w:bCs/>
        </w:rPr>
      </w:pPr>
      <w:r>
        <w:rPr>
          <w:b/>
          <w:bCs/>
        </w:rPr>
        <w:t>Exemplo:</w:t>
      </w:r>
    </w:p>
    <w:p w14:paraId="44F65132" w14:textId="77777777" w:rsidR="00A82183" w:rsidRDefault="00A82183">
      <w:pPr>
        <w:pStyle w:val="Standard"/>
        <w:spacing w:after="0"/>
        <w:ind w:left="0"/>
        <w:jc w:val="left"/>
        <w:rPr>
          <w:b/>
          <w:bCs/>
        </w:rPr>
      </w:pPr>
    </w:p>
    <w:p w14:paraId="3895C05C"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processarControladorExterno(</w:t>
      </w:r>
      <w:r>
        <w:rPr>
          <w:rFonts w:ascii="Courier New" w:hAnsi="Courier New" w:cs="Courier New"/>
          <w:color w:val="660000"/>
          <w:sz w:val="18"/>
          <w:szCs w:val="18"/>
          <w:shd w:val="clear" w:color="auto" w:fill="F7FAFF"/>
        </w:rPr>
        <w:t>$strAcao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switch</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$strAcao</w:t>
      </w:r>
      <w:r>
        <w:rPr>
          <w:rFonts w:ascii="Courier New" w:hAnsi="Courier New" w:cs="Courier New"/>
          <w:color w:val="000000"/>
          <w:sz w:val="18"/>
          <w:szCs w:val="18"/>
          <w:shd w:val="clear" w:color="auto" w:fill="F7FAFF"/>
        </w:rPr>
        <w:t>) {</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case </w:t>
      </w:r>
      <w:r>
        <w:rPr>
          <w:rFonts w:ascii="Courier New" w:hAnsi="Courier New" w:cs="Courier New"/>
          <w:b/>
          <w:bCs/>
          <w:color w:val="008000"/>
          <w:sz w:val="18"/>
          <w:szCs w:val="18"/>
          <w:shd w:val="clear" w:color="auto" w:fill="F7FAFF"/>
        </w:rPr>
        <w:t>'md_abc_usuario_externo_exemplo'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require_once </w:t>
      </w:r>
      <w:r>
        <w:rPr>
          <w:rFonts w:ascii="Courier New" w:hAnsi="Courier New" w:cs="Courier New"/>
          <w:i/>
          <w:iCs/>
          <w:color w:val="000000"/>
          <w:sz w:val="18"/>
          <w:szCs w:val="18"/>
          <w:shd w:val="clear" w:color="auto" w:fill="F7FAFF"/>
        </w:rPr>
        <w:t>dirname</w:t>
      </w:r>
      <w:r>
        <w:rPr>
          <w:rFonts w:ascii="Courier New" w:hAnsi="Courier New" w:cs="Courier New"/>
          <w:color w:val="000000"/>
          <w:sz w:val="18"/>
          <w:szCs w:val="18"/>
          <w:shd w:val="clear" w:color="auto" w:fill="F7FAFF"/>
        </w:rPr>
        <w:t>(</w:t>
      </w:r>
      <w:r>
        <w:rPr>
          <w:rFonts w:ascii="Courier New" w:hAnsi="Courier New" w:cs="Courier New"/>
          <w:b/>
          <w:bCs/>
          <w:i/>
          <w:iCs/>
          <w:color w:val="660E7A"/>
          <w:sz w:val="18"/>
          <w:szCs w:val="18"/>
          <w:shd w:val="clear" w:color="auto" w:fill="F7FAFF"/>
        </w:rPr>
        <w:t>__FILE__</w:t>
      </w:r>
      <w:r>
        <w:rPr>
          <w:rFonts w:ascii="Courier New" w:hAnsi="Courier New" w:cs="Courier New"/>
          <w:color w:val="000000"/>
          <w:sz w:val="18"/>
          <w:szCs w:val="18"/>
          <w:shd w:val="clear" w:color="auto" w:fill="F7FAFF"/>
        </w:rPr>
        <w:t xml:space="preserve">) . </w:t>
      </w:r>
      <w:r>
        <w:rPr>
          <w:rFonts w:ascii="Courier New" w:hAnsi="Courier New" w:cs="Courier New"/>
          <w:b/>
          <w:bCs/>
          <w:color w:val="008000"/>
          <w:sz w:val="18"/>
          <w:szCs w:val="18"/>
          <w:shd w:val="clear" w:color="auto" w:fill="F7FAFF"/>
        </w:rPr>
        <w:t>'/usuario_externo_exemplo.php'</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return true</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b/>
          <w:bCs/>
          <w:color w:val="000000"/>
          <w:sz w:val="18"/>
          <w:szCs w:val="18"/>
          <w:shd w:val="clear" w:color="auto" w:fill="F7FAFF"/>
        </w:rPr>
        <w:t xml:space="preserve"> </w:t>
      </w:r>
      <w:r>
        <w:rPr>
          <w:rFonts w:ascii="Courier New" w:hAnsi="Courier New" w:cs="Courier New"/>
          <w:b/>
          <w:bCs/>
          <w:color w:val="000080"/>
          <w:sz w:val="18"/>
          <w:szCs w:val="18"/>
          <w:shd w:val="clear" w:color="auto" w:fill="F7FAFF"/>
        </w:rPr>
        <w:t>return false</w:t>
      </w:r>
      <w:r>
        <w:rPr>
          <w:rFonts w:ascii="Courier New" w:hAnsi="Courier New" w:cs="Courier New"/>
          <w:b/>
          <w:bCs/>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lastRenderedPageBreak/>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401510D" w14:textId="77777777" w:rsidR="00A82183" w:rsidRDefault="00A82183"/>
    <w:p w14:paraId="218F5271" w14:textId="77777777" w:rsidR="00A82183" w:rsidRDefault="00000000">
      <w:pPr>
        <w:pStyle w:val="Ttulo2"/>
      </w:pPr>
      <w:bookmarkStart w:id="3772" w:name="_Toc171671317"/>
      <w:bookmarkStart w:id="3773" w:name="__RefHeading___Toc27975_2823614150"/>
      <w:bookmarkStart w:id="3774" w:name="_Toc223560269"/>
      <w:bookmarkStart w:id="3775" w:name="_Toc223772375"/>
      <w:bookmarkStart w:id="3776" w:name="_Toc223782463"/>
      <w:bookmarkStart w:id="3777" w:name="_Toc223894945"/>
      <w:bookmarkStart w:id="3778" w:name="_Toc223911290"/>
      <w:bookmarkStart w:id="3779" w:name="_Toc224380112"/>
      <w:bookmarkStart w:id="3780" w:name="_Toc225675898"/>
      <w:bookmarkStart w:id="3781" w:name="_Toc225806860"/>
      <w:bookmarkStart w:id="3782" w:name="_Toc226042337"/>
      <w:bookmarkStart w:id="3783" w:name="_Toc226118166"/>
      <w:bookmarkStart w:id="3784" w:name="_Toc226422751"/>
      <w:bookmarkStart w:id="3785" w:name="_Toc226644574"/>
      <w:bookmarkStart w:id="3786" w:name="_Toc231601257"/>
      <w:r>
        <w:t>processarControladorPublicacoes</w:t>
      </w:r>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328962A3"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25A700D" w14:textId="77777777" w:rsidR="00A82183" w:rsidRDefault="00000000">
            <w:pPr>
              <w:spacing w:after="0"/>
              <w:jc w:val="center"/>
            </w:pPr>
            <w:r>
              <w:t>Entrada</w:t>
            </w:r>
          </w:p>
        </w:tc>
      </w:tr>
      <w:tr w:rsidR="00A82183" w14:paraId="31B8C442"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9DEBB" w14:textId="77777777" w:rsidR="00A82183" w:rsidRDefault="00000000">
            <w:pPr>
              <w:spacing w:after="0"/>
            </w:pPr>
            <w:r>
              <w:t>$strAcao:</w:t>
            </w:r>
          </w:p>
          <w:p w14:paraId="39028BC5" w14:textId="77777777" w:rsidR="00A82183" w:rsidRDefault="00000000">
            <w:pPr>
              <w:pStyle w:val="PargrafodaLista"/>
              <w:numPr>
                <w:ilvl w:val="0"/>
                <w:numId w:val="93"/>
              </w:numPr>
              <w:spacing w:after="0"/>
            </w:pPr>
            <w:r>
              <w:t>Ação recebida na URL.</w:t>
            </w:r>
          </w:p>
        </w:tc>
      </w:tr>
    </w:tbl>
    <w:p w14:paraId="184DDA97" w14:textId="77777777" w:rsidR="00A82183" w:rsidRDefault="00000000">
      <w:pPr>
        <w:pStyle w:val="Standard"/>
        <w:spacing w:after="0"/>
        <w:ind w:left="0"/>
        <w:jc w:val="left"/>
        <w:rPr>
          <w:b/>
          <w:bCs/>
        </w:rPr>
      </w:pPr>
      <w:r>
        <w:rPr>
          <w:b/>
          <w:bCs/>
        </w:rPr>
        <w:t>Exemplo:</w:t>
      </w:r>
    </w:p>
    <w:p w14:paraId="7DC798AF" w14:textId="77777777" w:rsidR="00A82183" w:rsidRDefault="00A82183">
      <w:pPr>
        <w:pStyle w:val="Standard"/>
        <w:spacing w:after="0"/>
        <w:ind w:left="0"/>
        <w:jc w:val="left"/>
        <w:rPr>
          <w:b/>
          <w:bCs/>
        </w:rPr>
      </w:pPr>
    </w:p>
    <w:p w14:paraId="6D397CDD"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lang w:val="en-US"/>
        </w:rPr>
        <w:br/>
        <w:t xml:space="preserve">public function </w:t>
      </w:r>
      <w:r>
        <w:rPr>
          <w:rFonts w:ascii="Courier New" w:hAnsi="Courier New" w:cs="Courier New"/>
          <w:color w:val="000000"/>
          <w:sz w:val="18"/>
          <w:szCs w:val="18"/>
          <w:shd w:val="clear" w:color="auto" w:fill="F7FAFF"/>
          <w:lang w:val="en-US"/>
        </w:rPr>
        <w:t>processarControladorPublicacoes(</w:t>
      </w:r>
      <w:r>
        <w:rPr>
          <w:rFonts w:ascii="Courier New" w:hAnsi="Courier New" w:cs="Courier New"/>
          <w:color w:val="660000"/>
          <w:sz w:val="18"/>
          <w:szCs w:val="18"/>
          <w:shd w:val="clear" w:color="auto" w:fill="F7FAFF"/>
          <w:lang w:val="en-US"/>
        </w:rPr>
        <w:t>$strAcao</w:t>
      </w:r>
      <w:r>
        <w:rPr>
          <w:rFonts w:ascii="Courier New" w:hAnsi="Courier New" w:cs="Courier New"/>
          <w:color w:val="000000"/>
          <w:sz w:val="18"/>
          <w:szCs w:val="18"/>
          <w:shd w:val="clear" w:color="auto" w:fill="F7FAFF"/>
          <w:lang w:val="en-US"/>
        </w:rPr>
        <w:t>){</w:t>
      </w:r>
      <w:r>
        <w:rPr>
          <w:rFonts w:ascii="Courier New" w:hAnsi="Courier New" w:cs="Courier New"/>
          <w:color w:val="000000"/>
          <w:sz w:val="18"/>
          <w:szCs w:val="18"/>
          <w:shd w:val="clear" w:color="auto" w:fill="F7FAFF"/>
          <w:lang w:val="en-US"/>
        </w:rPr>
        <w:br/>
        <w:t xml:space="preserve">  </w:t>
      </w:r>
      <w:r>
        <w:rPr>
          <w:rFonts w:ascii="Courier New" w:hAnsi="Courier New" w:cs="Courier New"/>
          <w:b/>
          <w:bCs/>
          <w:color w:val="000080"/>
          <w:sz w:val="18"/>
          <w:szCs w:val="18"/>
          <w:shd w:val="clear" w:color="auto" w:fill="F7FAFF"/>
          <w:lang w:val="en-US"/>
        </w:rPr>
        <w:t>switch</w:t>
      </w:r>
      <w:r>
        <w:rPr>
          <w:rFonts w:ascii="Courier New" w:hAnsi="Courier New" w:cs="Courier New"/>
          <w:color w:val="000000"/>
          <w:sz w:val="18"/>
          <w:szCs w:val="18"/>
          <w:shd w:val="clear" w:color="auto" w:fill="F7FAFF"/>
          <w:lang w:val="en-US"/>
        </w:rPr>
        <w:t>(</w:t>
      </w:r>
      <w:r>
        <w:rPr>
          <w:rFonts w:ascii="Courier New" w:hAnsi="Courier New" w:cs="Courier New"/>
          <w:color w:val="660000"/>
          <w:sz w:val="18"/>
          <w:szCs w:val="18"/>
          <w:shd w:val="clear" w:color="auto" w:fill="F7FAFF"/>
          <w:lang w:val="en-US"/>
        </w:rPr>
        <w:t>$strAcao</w:t>
      </w:r>
      <w:r>
        <w:rPr>
          <w:rFonts w:ascii="Courier New" w:hAnsi="Courier New" w:cs="Courier New"/>
          <w:color w:val="000000"/>
          <w:sz w:val="18"/>
          <w:szCs w:val="18"/>
          <w:shd w:val="clear" w:color="auto" w:fill="F7FAFF"/>
          <w:lang w:val="en-US"/>
        </w:rPr>
        <w:t>) {</w:t>
      </w:r>
      <w:r>
        <w:rPr>
          <w:rFonts w:ascii="Courier New" w:hAnsi="Courier New" w:cs="Courier New"/>
          <w:color w:val="000000"/>
          <w:sz w:val="18"/>
          <w:szCs w:val="18"/>
          <w:shd w:val="clear" w:color="auto" w:fill="F7FAFF"/>
          <w:lang w:val="en-US"/>
        </w:rPr>
        <w:br/>
        <w:t xml:space="preserve">    </w:t>
      </w:r>
      <w:r>
        <w:rPr>
          <w:rFonts w:ascii="Courier New" w:hAnsi="Courier New" w:cs="Courier New"/>
          <w:b/>
          <w:bCs/>
          <w:color w:val="000080"/>
          <w:sz w:val="18"/>
          <w:szCs w:val="18"/>
          <w:shd w:val="clear" w:color="auto" w:fill="F7FAFF"/>
          <w:lang w:val="en-US"/>
        </w:rPr>
        <w:t xml:space="preserve">case </w:t>
      </w:r>
      <w:r>
        <w:rPr>
          <w:rFonts w:ascii="Courier New" w:hAnsi="Courier New" w:cs="Courier New"/>
          <w:b/>
          <w:bCs/>
          <w:color w:val="008000"/>
          <w:sz w:val="18"/>
          <w:szCs w:val="18"/>
          <w:shd w:val="clear" w:color="auto" w:fill="F7FAFF"/>
          <w:lang w:val="en-US"/>
        </w:rPr>
        <w:t>'md_abc_publicacao_exemplo'</w:t>
      </w:r>
      <w:r>
        <w:rPr>
          <w:rFonts w:ascii="Courier New" w:hAnsi="Courier New" w:cs="Courier New"/>
          <w:color w:val="000000"/>
          <w:sz w:val="18"/>
          <w:szCs w:val="18"/>
          <w:shd w:val="clear" w:color="auto" w:fill="F7FAFF"/>
          <w:lang w:val="en-US"/>
        </w:rPr>
        <w:t>:</w:t>
      </w:r>
      <w:r>
        <w:rPr>
          <w:rFonts w:ascii="Courier New" w:hAnsi="Courier New" w:cs="Courier New"/>
          <w:color w:val="000000"/>
          <w:sz w:val="18"/>
          <w:szCs w:val="18"/>
          <w:shd w:val="clear" w:color="auto" w:fill="F7FAFF"/>
          <w:lang w:val="en-US"/>
        </w:rPr>
        <w:br/>
        <w:t xml:space="preserve">      </w:t>
      </w:r>
      <w:r>
        <w:rPr>
          <w:rFonts w:ascii="Courier New" w:hAnsi="Courier New" w:cs="Courier New"/>
          <w:b/>
          <w:bCs/>
          <w:color w:val="000080"/>
          <w:sz w:val="18"/>
          <w:szCs w:val="18"/>
          <w:shd w:val="clear" w:color="auto" w:fill="F7FAFF"/>
          <w:lang w:val="en-US"/>
        </w:rPr>
        <w:t xml:space="preserve">require_once </w:t>
      </w:r>
      <w:r>
        <w:rPr>
          <w:rFonts w:ascii="Courier New" w:hAnsi="Courier New" w:cs="Courier New"/>
          <w:i/>
          <w:iCs/>
          <w:color w:val="000000"/>
          <w:sz w:val="18"/>
          <w:szCs w:val="18"/>
          <w:shd w:val="clear" w:color="auto" w:fill="F7FAFF"/>
          <w:lang w:val="en-US"/>
        </w:rPr>
        <w:t>dirname</w:t>
      </w:r>
      <w:r>
        <w:rPr>
          <w:rFonts w:ascii="Courier New" w:hAnsi="Courier New" w:cs="Courier New"/>
          <w:color w:val="000000"/>
          <w:sz w:val="18"/>
          <w:szCs w:val="18"/>
          <w:shd w:val="clear" w:color="auto" w:fill="F7FAFF"/>
          <w:lang w:val="en-US"/>
        </w:rPr>
        <w:t>(</w:t>
      </w:r>
      <w:r>
        <w:rPr>
          <w:rFonts w:ascii="Courier New" w:hAnsi="Courier New" w:cs="Courier New"/>
          <w:b/>
          <w:bCs/>
          <w:i/>
          <w:iCs/>
          <w:color w:val="660E7A"/>
          <w:sz w:val="18"/>
          <w:szCs w:val="18"/>
          <w:shd w:val="clear" w:color="auto" w:fill="F7FAFF"/>
          <w:lang w:val="en-US"/>
        </w:rPr>
        <w:t>__FILE__</w:t>
      </w:r>
      <w:r>
        <w:rPr>
          <w:rFonts w:ascii="Courier New" w:hAnsi="Courier New" w:cs="Courier New"/>
          <w:color w:val="000000"/>
          <w:sz w:val="18"/>
          <w:szCs w:val="18"/>
          <w:shd w:val="clear" w:color="auto" w:fill="F7FAFF"/>
          <w:lang w:val="en-US"/>
        </w:rPr>
        <w:t xml:space="preserve">) . </w:t>
      </w:r>
      <w:r>
        <w:rPr>
          <w:rFonts w:ascii="Courier New" w:hAnsi="Courier New" w:cs="Courier New"/>
          <w:b/>
          <w:bCs/>
          <w:color w:val="008000"/>
          <w:sz w:val="18"/>
          <w:szCs w:val="18"/>
          <w:shd w:val="clear" w:color="auto" w:fill="F7FAFF"/>
          <w:lang w:val="en-US"/>
        </w:rPr>
        <w:t>'/publicacao_exemplo.php'</w:t>
      </w:r>
      <w:r>
        <w:rPr>
          <w:rFonts w:ascii="Courier New" w:hAnsi="Courier New" w:cs="Courier New"/>
          <w:color w:val="000000"/>
          <w:sz w:val="18"/>
          <w:szCs w:val="18"/>
          <w:shd w:val="clear" w:color="auto" w:fill="F7FAFF"/>
          <w:lang w:val="en-US"/>
        </w:rPr>
        <w:t>;</w:t>
      </w:r>
      <w:r>
        <w:rPr>
          <w:rFonts w:ascii="Courier New" w:hAnsi="Courier New" w:cs="Courier New"/>
          <w:color w:val="000000"/>
          <w:sz w:val="18"/>
          <w:szCs w:val="18"/>
          <w:shd w:val="clear" w:color="auto" w:fill="F7FAFF"/>
          <w:lang w:val="en-US"/>
        </w:rPr>
        <w:br/>
        <w:t xml:space="preserve">      </w:t>
      </w:r>
      <w:r>
        <w:rPr>
          <w:rFonts w:ascii="Courier New" w:hAnsi="Courier New" w:cs="Courier New"/>
          <w:b/>
          <w:bCs/>
          <w:color w:val="000080"/>
          <w:sz w:val="18"/>
          <w:szCs w:val="18"/>
          <w:shd w:val="clear" w:color="auto" w:fill="F7FAFF"/>
          <w:lang w:val="en-US"/>
        </w:rPr>
        <w:t>return true</w:t>
      </w:r>
      <w:r>
        <w:rPr>
          <w:rFonts w:ascii="Courier New" w:hAnsi="Courier New" w:cs="Courier New"/>
          <w:color w:val="000000"/>
          <w:sz w:val="18"/>
          <w:szCs w:val="18"/>
          <w:shd w:val="clear" w:color="auto" w:fill="F7FAFF"/>
          <w:lang w:val="en-US"/>
        </w:rPr>
        <w:t>;</w:t>
      </w:r>
      <w:r>
        <w:rPr>
          <w:rFonts w:ascii="Courier New" w:hAnsi="Courier New" w:cs="Courier New"/>
          <w:color w:val="000000"/>
          <w:sz w:val="18"/>
          <w:szCs w:val="18"/>
          <w:shd w:val="clear" w:color="auto" w:fill="F7FAFF"/>
          <w:lang w:val="en-US"/>
        </w:rPr>
        <w:br/>
        <w:t xml:space="preserve">  }</w:t>
      </w:r>
      <w:r>
        <w:rPr>
          <w:rFonts w:ascii="Courier New" w:hAnsi="Courier New" w:cs="Courier New"/>
          <w:color w:val="000000"/>
          <w:sz w:val="18"/>
          <w:szCs w:val="18"/>
          <w:shd w:val="clear" w:color="auto" w:fill="F7FAFF"/>
          <w:lang w:val="en-US"/>
        </w:rPr>
        <w:br/>
        <w:t xml:space="preserve">  </w:t>
      </w:r>
      <w:r>
        <w:rPr>
          <w:rFonts w:ascii="Courier New" w:hAnsi="Courier New" w:cs="Courier New"/>
          <w:b/>
          <w:bCs/>
          <w:color w:val="000080"/>
          <w:sz w:val="18"/>
          <w:szCs w:val="18"/>
          <w:shd w:val="clear" w:color="auto" w:fill="F7FAFF"/>
          <w:lang w:val="en-US"/>
        </w:rPr>
        <w:t>return false</w:t>
      </w:r>
      <w:r>
        <w:rPr>
          <w:rFonts w:ascii="Courier New" w:hAnsi="Courier New" w:cs="Courier New"/>
          <w:color w:val="000000"/>
          <w:sz w:val="18"/>
          <w:szCs w:val="18"/>
          <w:shd w:val="clear" w:color="auto" w:fill="F7FAFF"/>
          <w:lang w:val="en-US"/>
        </w:rPr>
        <w:t>;</w:t>
      </w:r>
      <w:r>
        <w:rPr>
          <w:rFonts w:ascii="Courier New" w:hAnsi="Courier New" w:cs="Courier New"/>
          <w:color w:val="000000"/>
          <w:sz w:val="18"/>
          <w:szCs w:val="18"/>
          <w:shd w:val="clear" w:color="auto" w:fill="F7FAFF"/>
          <w:lang w:val="en-US"/>
        </w:rPr>
        <w:br/>
        <w:t>}</w:t>
      </w:r>
      <w:r>
        <w:rPr>
          <w:rFonts w:ascii="Courier New" w:hAnsi="Courier New" w:cs="Courier New"/>
          <w:color w:val="000000"/>
          <w:sz w:val="18"/>
          <w:szCs w:val="18"/>
          <w:shd w:val="clear" w:color="auto" w:fill="F7FAFF"/>
          <w:lang w:val="en-US"/>
        </w:rPr>
        <w:br/>
      </w:r>
      <w:r>
        <w:rPr>
          <w:rFonts w:ascii="Courier New" w:hAnsi="Courier New" w:cs="Courier New"/>
          <w:color w:val="000080"/>
          <w:sz w:val="18"/>
          <w:szCs w:val="18"/>
          <w:shd w:val="clear" w:color="auto" w:fill="F7FAFF"/>
        </w:rPr>
        <w:t>```</w:t>
      </w:r>
    </w:p>
    <w:p w14:paraId="51781DE6" w14:textId="77777777" w:rsidR="00A82183" w:rsidRDefault="00A82183"/>
    <w:p w14:paraId="081FE4E3" w14:textId="77777777" w:rsidR="00A82183" w:rsidRDefault="00000000">
      <w:pPr>
        <w:pStyle w:val="Ttulo2"/>
      </w:pPr>
      <w:bookmarkStart w:id="3787" w:name="_Toc171671318"/>
      <w:bookmarkStart w:id="3788" w:name="__RefHeading___Toc27973_2823614150"/>
      <w:bookmarkStart w:id="3789" w:name="_Toc223560270"/>
      <w:bookmarkStart w:id="3790" w:name="_Toc223772376"/>
      <w:bookmarkStart w:id="3791" w:name="_Toc223782464"/>
      <w:bookmarkStart w:id="3792" w:name="_Toc223894946"/>
      <w:bookmarkStart w:id="3793" w:name="_Toc223911291"/>
      <w:bookmarkStart w:id="3794" w:name="_Toc224380113"/>
      <w:bookmarkStart w:id="3795" w:name="_Toc225675899"/>
      <w:bookmarkStart w:id="3796" w:name="_Toc225806861"/>
      <w:bookmarkStart w:id="3797" w:name="_Toc226042338"/>
      <w:bookmarkStart w:id="3798" w:name="_Toc226118167"/>
      <w:bookmarkStart w:id="3799" w:name="_Toc226422752"/>
      <w:bookmarkStart w:id="3800" w:name="_Toc226644575"/>
      <w:bookmarkStart w:id="3801" w:name="_Toc231601258"/>
      <w:r>
        <w:t>processarControladorWebServices</w:t>
      </w:r>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3F07F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A9C9442" w14:textId="77777777" w:rsidR="00A82183" w:rsidRDefault="00000000">
            <w:pPr>
              <w:spacing w:after="0"/>
              <w:jc w:val="center"/>
            </w:pPr>
            <w:r>
              <w:t>Entrada</w:t>
            </w:r>
          </w:p>
        </w:tc>
      </w:tr>
      <w:tr w:rsidR="00A82183" w14:paraId="74CDE77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643F5" w14:textId="77777777" w:rsidR="00A82183" w:rsidRDefault="00000000">
            <w:pPr>
              <w:spacing w:after="0"/>
            </w:pPr>
            <w:r>
              <w:t>$strServico:</w:t>
            </w:r>
          </w:p>
          <w:p w14:paraId="2A4A05D1" w14:textId="77777777" w:rsidR="00A82183" w:rsidRDefault="00000000">
            <w:pPr>
              <w:pStyle w:val="PargrafodaLista"/>
              <w:numPr>
                <w:ilvl w:val="0"/>
                <w:numId w:val="93"/>
              </w:numPr>
              <w:spacing w:after="0"/>
            </w:pPr>
            <w:r>
              <w:t>Serviço recebido na URL.</w:t>
            </w:r>
          </w:p>
        </w:tc>
      </w:tr>
      <w:tr w:rsidR="00A82183" w14:paraId="334B3DF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A36619B" w14:textId="77777777" w:rsidR="00A82183" w:rsidRDefault="00000000">
            <w:pPr>
              <w:spacing w:after="0"/>
              <w:jc w:val="center"/>
            </w:pPr>
            <w:r>
              <w:t>Observação</w:t>
            </w:r>
          </w:p>
        </w:tc>
      </w:tr>
      <w:tr w:rsidR="00A82183" w14:paraId="39D06DB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51195" w14:textId="77777777" w:rsidR="00A82183" w:rsidRDefault="00000000">
            <w:pPr>
              <w:spacing w:after="0"/>
            </w:pPr>
            <w:r>
              <w:t>O WSDL poderá ser referenciado por: https://[servidor]/sei/controlador_ws.php?servico=[nome do serviço do módulo]</w:t>
            </w:r>
          </w:p>
        </w:tc>
      </w:tr>
    </w:tbl>
    <w:p w14:paraId="0C0D4D70" w14:textId="77777777" w:rsidR="00A82183" w:rsidRDefault="00000000">
      <w:pPr>
        <w:pStyle w:val="Standard"/>
        <w:spacing w:after="0"/>
        <w:ind w:left="0"/>
        <w:jc w:val="left"/>
        <w:rPr>
          <w:b/>
          <w:bCs/>
        </w:rPr>
      </w:pPr>
      <w:r>
        <w:rPr>
          <w:b/>
          <w:bCs/>
        </w:rPr>
        <w:t>Exemplo:</w:t>
      </w:r>
    </w:p>
    <w:p w14:paraId="75607A41" w14:textId="77777777" w:rsidR="00A82183" w:rsidRDefault="00A82183">
      <w:pPr>
        <w:pStyle w:val="Standard"/>
        <w:spacing w:after="0"/>
        <w:ind w:left="0"/>
        <w:jc w:val="left"/>
        <w:rPr>
          <w:b/>
          <w:bCs/>
        </w:rPr>
      </w:pPr>
    </w:p>
    <w:p w14:paraId="113F1524" w14:textId="77777777" w:rsidR="00A82183" w:rsidRDefault="00000000">
      <w:pPr>
        <w:pStyle w:val="CdigoFonte"/>
        <w:spacing w:after="0"/>
        <w:ind w:left="99"/>
      </w:pPr>
      <w:r>
        <w:rPr>
          <w:color w:val="000080"/>
          <w:szCs w:val="18"/>
        </w:rPr>
        <w:t>```php</w:t>
      </w:r>
      <w:r>
        <w:rPr>
          <w:b/>
          <w:bCs/>
          <w:color w:val="000080"/>
          <w:lang w:val="en-US"/>
        </w:rPr>
        <w:br/>
        <w:t xml:space="preserve">public function </w:t>
      </w:r>
      <w:r>
        <w:rPr>
          <w:lang w:val="en-US"/>
        </w:rPr>
        <w:t>processarControladorWebServices(</w:t>
      </w:r>
      <w:r>
        <w:rPr>
          <w:color w:val="660000"/>
          <w:lang w:val="en-US"/>
        </w:rPr>
        <w:t>$strServico</w:t>
      </w:r>
      <w:r>
        <w:rPr>
          <w:lang w:val="en-US"/>
        </w:rPr>
        <w:t>){</w:t>
      </w:r>
      <w:r>
        <w:rPr>
          <w:lang w:val="en-US"/>
        </w:rPr>
        <w:br/>
      </w:r>
      <w:r>
        <w:rPr>
          <w:lang w:val="en-US"/>
        </w:rPr>
        <w:br/>
        <w:t xml:space="preserve">  </w:t>
      </w:r>
      <w:r>
        <w:rPr>
          <w:color w:val="660000"/>
          <w:lang w:val="en-US"/>
        </w:rPr>
        <w:t xml:space="preserve">$strArq </w:t>
      </w:r>
      <w:r>
        <w:rPr>
          <w:lang w:val="en-US"/>
        </w:rPr>
        <w:t xml:space="preserve">= </w:t>
      </w:r>
      <w:r>
        <w:rPr>
          <w:b/>
          <w:bCs/>
          <w:color w:val="000080"/>
          <w:lang w:val="en-US"/>
        </w:rPr>
        <w:t>null</w:t>
      </w:r>
      <w:r>
        <w:rPr>
          <w:lang w:val="en-US"/>
        </w:rPr>
        <w:t>;</w:t>
      </w:r>
      <w:r>
        <w:rPr>
          <w:lang w:val="en-US"/>
        </w:rPr>
        <w:br/>
      </w:r>
      <w:r>
        <w:rPr>
          <w:lang w:val="en-US"/>
        </w:rPr>
        <w:br/>
        <w:t xml:space="preserve">  </w:t>
      </w:r>
      <w:r>
        <w:rPr>
          <w:b/>
          <w:bCs/>
          <w:color w:val="000080"/>
          <w:lang w:val="en-US"/>
        </w:rPr>
        <w:t xml:space="preserve">switch </w:t>
      </w:r>
      <w:r>
        <w:rPr>
          <w:lang w:val="en-US"/>
        </w:rPr>
        <w:t>(</w:t>
      </w:r>
      <w:r>
        <w:rPr>
          <w:color w:val="660000"/>
          <w:lang w:val="en-US"/>
        </w:rPr>
        <w:t>$strServico</w:t>
      </w:r>
      <w:r>
        <w:rPr>
          <w:lang w:val="en-US"/>
        </w:rPr>
        <w:t>) {</w:t>
      </w:r>
      <w:r>
        <w:rPr>
          <w:lang w:val="en-US"/>
        </w:rPr>
        <w:br/>
      </w:r>
      <w:r>
        <w:rPr>
          <w:lang w:val="en-US"/>
        </w:rPr>
        <w:br/>
        <w:t xml:space="preserve">    </w:t>
      </w:r>
      <w:r>
        <w:rPr>
          <w:b/>
          <w:bCs/>
          <w:color w:val="000080"/>
          <w:lang w:val="en-US"/>
        </w:rPr>
        <w:t xml:space="preserve">case </w:t>
      </w:r>
      <w:r>
        <w:rPr>
          <w:b/>
          <w:bCs/>
          <w:color w:val="008000"/>
          <w:lang w:val="en-US"/>
        </w:rPr>
        <w:t>'md_abc_servico_1'</w:t>
      </w:r>
      <w:r>
        <w:rPr>
          <w:lang w:val="en-US"/>
        </w:rPr>
        <w:t>:</w:t>
      </w:r>
      <w:r>
        <w:rPr>
          <w:lang w:val="en-US"/>
        </w:rPr>
        <w:br/>
        <w:t xml:space="preserve">      </w:t>
      </w:r>
      <w:r>
        <w:rPr>
          <w:color w:val="660000"/>
          <w:lang w:val="en-US"/>
        </w:rPr>
        <w:t xml:space="preserve">$strArq </w:t>
      </w:r>
      <w:r>
        <w:rPr>
          <w:lang w:val="en-US"/>
        </w:rPr>
        <w:t xml:space="preserve">= </w:t>
      </w:r>
      <w:r>
        <w:rPr>
          <w:b/>
          <w:bCs/>
          <w:color w:val="008000"/>
          <w:lang w:val="en-US"/>
        </w:rPr>
        <w:t>'servico1.wsdl'</w:t>
      </w:r>
      <w:r>
        <w:rPr>
          <w:lang w:val="en-US"/>
        </w:rPr>
        <w:t>;</w:t>
      </w:r>
      <w:r>
        <w:rPr>
          <w:lang w:val="en-US"/>
        </w:rPr>
        <w:br/>
        <w:t xml:space="preserve">      </w:t>
      </w:r>
      <w:r>
        <w:rPr>
          <w:b/>
          <w:bCs/>
          <w:color w:val="000080"/>
          <w:lang w:val="en-US"/>
        </w:rPr>
        <w:t>break</w:t>
      </w:r>
      <w:r>
        <w:rPr>
          <w:lang w:val="en-US"/>
        </w:rPr>
        <w:t>;</w:t>
      </w:r>
      <w:r>
        <w:rPr>
          <w:lang w:val="en-US"/>
        </w:rPr>
        <w:br/>
      </w:r>
      <w:r>
        <w:rPr>
          <w:lang w:val="en-US"/>
        </w:rPr>
        <w:br/>
        <w:t xml:space="preserve">    </w:t>
      </w:r>
      <w:r>
        <w:rPr>
          <w:b/>
          <w:bCs/>
          <w:color w:val="000080"/>
          <w:lang w:val="en-US"/>
        </w:rPr>
        <w:t xml:space="preserve">case </w:t>
      </w:r>
      <w:r>
        <w:rPr>
          <w:b/>
          <w:bCs/>
          <w:color w:val="008000"/>
          <w:lang w:val="en-US"/>
        </w:rPr>
        <w:t>'md_abc_servico_2'</w:t>
      </w:r>
      <w:r>
        <w:rPr>
          <w:lang w:val="en-US"/>
        </w:rPr>
        <w:t>:</w:t>
      </w:r>
      <w:r>
        <w:rPr>
          <w:lang w:val="en-US"/>
        </w:rPr>
        <w:br/>
        <w:t xml:space="preserve">      </w:t>
      </w:r>
      <w:r>
        <w:rPr>
          <w:color w:val="660000"/>
          <w:lang w:val="en-US"/>
        </w:rPr>
        <w:t xml:space="preserve">$strArq </w:t>
      </w:r>
      <w:r>
        <w:rPr>
          <w:lang w:val="en-US"/>
        </w:rPr>
        <w:t xml:space="preserve">= </w:t>
      </w:r>
      <w:r>
        <w:rPr>
          <w:b/>
          <w:bCs/>
          <w:color w:val="008000"/>
          <w:lang w:val="en-US"/>
        </w:rPr>
        <w:t>'servico2.wsdl'</w:t>
      </w:r>
      <w:r>
        <w:rPr>
          <w:lang w:val="en-US"/>
        </w:rPr>
        <w:t>;</w:t>
      </w:r>
      <w:r>
        <w:rPr>
          <w:lang w:val="en-US"/>
        </w:rPr>
        <w:br/>
        <w:t xml:space="preserve">      </w:t>
      </w:r>
      <w:r>
        <w:rPr>
          <w:b/>
          <w:bCs/>
          <w:color w:val="000080"/>
          <w:lang w:val="en-US"/>
        </w:rPr>
        <w:t>break</w:t>
      </w:r>
      <w:r>
        <w:rPr>
          <w:lang w:val="en-US"/>
        </w:rPr>
        <w:t>;</w:t>
      </w:r>
      <w:r>
        <w:rPr>
          <w:lang w:val="en-US"/>
        </w:rPr>
        <w:br/>
        <w:t xml:space="preserve">  }</w:t>
      </w:r>
      <w:r>
        <w:rPr>
          <w:lang w:val="en-US"/>
        </w:rPr>
        <w:br/>
      </w:r>
      <w:r>
        <w:rPr>
          <w:lang w:val="en-US"/>
        </w:rPr>
        <w:br/>
        <w:t xml:space="preserve">  </w:t>
      </w:r>
      <w:r>
        <w:rPr>
          <w:b/>
          <w:bCs/>
          <w:color w:val="000080"/>
          <w:lang w:val="en-US"/>
        </w:rPr>
        <w:t xml:space="preserve">if </w:t>
      </w:r>
      <w:r>
        <w:rPr>
          <w:lang w:val="en-US"/>
        </w:rPr>
        <w:t>(</w:t>
      </w:r>
      <w:r>
        <w:rPr>
          <w:color w:val="660000"/>
          <w:lang w:val="en-US"/>
        </w:rPr>
        <w:t>$strArq</w:t>
      </w:r>
      <w:r>
        <w:rPr>
          <w:lang w:val="en-US"/>
        </w:rPr>
        <w:t>!=</w:t>
      </w:r>
      <w:r>
        <w:rPr>
          <w:b/>
          <w:bCs/>
          <w:color w:val="000080"/>
          <w:lang w:val="en-US"/>
        </w:rPr>
        <w:t>null</w:t>
      </w:r>
      <w:r>
        <w:rPr>
          <w:lang w:val="en-US"/>
        </w:rPr>
        <w:t>){</w:t>
      </w:r>
      <w:r>
        <w:rPr>
          <w:lang w:val="en-US"/>
        </w:rPr>
        <w:br/>
        <w:t xml:space="preserve">    </w:t>
      </w:r>
      <w:r>
        <w:rPr>
          <w:color w:val="660000"/>
          <w:lang w:val="en-US"/>
        </w:rPr>
        <w:t xml:space="preserve">$strArq </w:t>
      </w:r>
      <w:r>
        <w:rPr>
          <w:lang w:val="en-US"/>
        </w:rPr>
        <w:t xml:space="preserve">= </w:t>
      </w:r>
      <w:r>
        <w:rPr>
          <w:i/>
          <w:iCs/>
          <w:lang w:val="en-US"/>
        </w:rPr>
        <w:t>dirname</w:t>
      </w:r>
      <w:r>
        <w:rPr>
          <w:lang w:val="en-US"/>
        </w:rPr>
        <w:t>(</w:t>
      </w:r>
      <w:r>
        <w:rPr>
          <w:b/>
          <w:bCs/>
          <w:i/>
          <w:iCs/>
          <w:color w:val="660E7A"/>
          <w:lang w:val="en-US"/>
        </w:rPr>
        <w:t>__FILE__</w:t>
      </w:r>
      <w:r>
        <w:rPr>
          <w:lang w:val="en-US"/>
        </w:rPr>
        <w:t>).</w:t>
      </w:r>
      <w:r>
        <w:rPr>
          <w:b/>
          <w:bCs/>
          <w:color w:val="008000"/>
          <w:lang w:val="en-US"/>
        </w:rPr>
        <w:t>'/ws/'</w:t>
      </w:r>
      <w:r>
        <w:rPr>
          <w:lang w:val="en-US"/>
        </w:rPr>
        <w:t>.</w:t>
      </w:r>
      <w:r>
        <w:rPr>
          <w:color w:val="660000"/>
          <w:lang w:val="en-US"/>
        </w:rPr>
        <w:t>$strArq</w:t>
      </w:r>
      <w:r>
        <w:rPr>
          <w:lang w:val="en-US"/>
        </w:rPr>
        <w:t>;</w:t>
      </w:r>
      <w:r>
        <w:rPr>
          <w:lang w:val="en-US"/>
        </w:rPr>
        <w:br/>
        <w:t xml:space="preserve">  }</w:t>
      </w:r>
      <w:r>
        <w:rPr>
          <w:lang w:val="en-US"/>
        </w:rPr>
        <w:br/>
        <w:t xml:space="preserve">  </w:t>
      </w:r>
      <w:r>
        <w:rPr>
          <w:b/>
          <w:bCs/>
          <w:color w:val="000080"/>
          <w:lang w:val="en-US"/>
        </w:rPr>
        <w:t xml:space="preserve">return </w:t>
      </w:r>
      <w:r>
        <w:rPr>
          <w:color w:val="660000"/>
          <w:lang w:val="en-US"/>
        </w:rPr>
        <w:t>$strArq</w:t>
      </w:r>
      <w:r>
        <w:rPr>
          <w:lang w:val="en-US"/>
        </w:rPr>
        <w:t>;</w:t>
      </w:r>
      <w:r>
        <w:rPr>
          <w:lang w:val="en-US"/>
        </w:rPr>
        <w:br/>
        <w:t>}</w:t>
      </w:r>
      <w:r>
        <w:rPr>
          <w:lang w:val="en-US"/>
        </w:rPr>
        <w:br/>
      </w:r>
      <w:r>
        <w:rPr>
          <w:color w:val="000080"/>
          <w:szCs w:val="18"/>
        </w:rPr>
        <w:t>```</w:t>
      </w:r>
    </w:p>
    <w:p w14:paraId="3C1AAD91" w14:textId="77777777" w:rsidR="00A82183" w:rsidRDefault="00A82183">
      <w:pPr>
        <w:rPr>
          <w:shd w:val="clear" w:color="auto" w:fill="FFFF00"/>
        </w:rPr>
      </w:pPr>
    </w:p>
    <w:p w14:paraId="668162F3" w14:textId="77777777" w:rsidR="00A82183" w:rsidRDefault="00000000">
      <w:pPr>
        <w:pStyle w:val="Ttulo2"/>
      </w:pPr>
      <w:bookmarkStart w:id="3802" w:name="_Toc171671319"/>
      <w:bookmarkStart w:id="3803" w:name="__RefHeading___Toc27971_2823614150"/>
      <w:bookmarkStart w:id="3804" w:name="_Toc223560271"/>
      <w:bookmarkStart w:id="3805" w:name="_Toc223772377"/>
      <w:bookmarkStart w:id="3806" w:name="_Toc223782465"/>
      <w:bookmarkStart w:id="3807" w:name="_Toc223894947"/>
      <w:bookmarkStart w:id="3808" w:name="_Toc223911292"/>
      <w:bookmarkStart w:id="3809" w:name="_Toc224380114"/>
      <w:bookmarkStart w:id="3810" w:name="_Toc225675900"/>
      <w:bookmarkStart w:id="3811" w:name="_Toc225806862"/>
      <w:bookmarkStart w:id="3812" w:name="_Toc226042339"/>
      <w:bookmarkStart w:id="3813" w:name="_Toc226118168"/>
      <w:bookmarkStart w:id="3814" w:name="_Toc226422753"/>
      <w:bookmarkStart w:id="3815" w:name="_Toc226644576"/>
      <w:bookmarkStart w:id="3816" w:name="_Toc231601259"/>
      <w:r>
        <w:t>processarPaginaCadastroDocumento</w:t>
      </w:r>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C01AAE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CBDE4DD" w14:textId="77777777" w:rsidR="00A82183" w:rsidRDefault="00000000">
            <w:pPr>
              <w:spacing w:after="0"/>
              <w:jc w:val="center"/>
            </w:pPr>
            <w:r>
              <w:t>Entrada</w:t>
            </w:r>
          </w:p>
        </w:tc>
      </w:tr>
      <w:tr w:rsidR="00A82183" w14:paraId="63034E4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75297" w14:textId="77777777" w:rsidR="00A82183" w:rsidRDefault="00000000">
            <w:pPr>
              <w:spacing w:after="0"/>
            </w:pPr>
            <w:r>
              <w:t>$objDocumentoAPI:</w:t>
            </w:r>
          </w:p>
          <w:p w14:paraId="0EF83483" w14:textId="77777777" w:rsidR="00A82183" w:rsidRDefault="00000000">
            <w:pPr>
              <w:pStyle w:val="PargrafodaLista"/>
              <w:numPr>
                <w:ilvl w:val="0"/>
                <w:numId w:val="93"/>
              </w:numPr>
              <w:spacing w:after="0"/>
            </w:pPr>
            <w:r>
              <w:t>Instância preenchida com IdProcedimento, IdDocumento, IdSerie, Data, IdUnidadeGeradora, Numero, NomeArvore, DinValor, IdPlanoTrabalho e Tipo.</w:t>
            </w:r>
          </w:p>
        </w:tc>
      </w:tr>
      <w:tr w:rsidR="00A82183" w14:paraId="4503F74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0DE8E40" w14:textId="77777777" w:rsidR="00A82183" w:rsidRDefault="00000000">
            <w:pPr>
              <w:spacing w:after="0"/>
              <w:jc w:val="center"/>
            </w:pPr>
            <w:r>
              <w:t>Saída</w:t>
            </w:r>
          </w:p>
        </w:tc>
      </w:tr>
      <w:tr w:rsidR="00A82183" w14:paraId="08DA3C4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24A51" w14:textId="77777777" w:rsidR="00A82183" w:rsidRDefault="00000000">
            <w:pPr>
              <w:spacing w:after="0"/>
            </w:pPr>
            <w:r>
              <w:t>$objPaginaComplementoAPI:</w:t>
            </w:r>
          </w:p>
          <w:p w14:paraId="5859D200" w14:textId="77777777" w:rsidR="00A82183" w:rsidRDefault="00000000">
            <w:pPr>
              <w:pStyle w:val="PargrafodaLista"/>
              <w:numPr>
                <w:ilvl w:val="0"/>
                <w:numId w:val="93"/>
              </w:numPr>
              <w:spacing w:after="0"/>
              <w:contextualSpacing/>
            </w:pPr>
            <w:r>
              <w:t>Objeto com código para inserção de comportamento na página.</w:t>
            </w:r>
          </w:p>
        </w:tc>
      </w:tr>
    </w:tbl>
    <w:p w14:paraId="3746D69E" w14:textId="77777777" w:rsidR="00A82183" w:rsidRDefault="00A82183"/>
    <w:p w14:paraId="33A4440A" w14:textId="77777777" w:rsidR="00A82183" w:rsidRDefault="00000000">
      <w:pPr>
        <w:pStyle w:val="Ttulo2"/>
      </w:pPr>
      <w:bookmarkStart w:id="3817" w:name="_Toc171671320"/>
      <w:bookmarkStart w:id="3818" w:name="__RefHeading___Toc27969_2823614150"/>
      <w:bookmarkStart w:id="3819" w:name="_Toc223560272"/>
      <w:bookmarkStart w:id="3820" w:name="_Toc223772378"/>
      <w:bookmarkStart w:id="3821" w:name="_Toc223782466"/>
      <w:bookmarkStart w:id="3822" w:name="_Toc223894948"/>
      <w:bookmarkStart w:id="3823" w:name="_Toc223911293"/>
      <w:bookmarkStart w:id="3824" w:name="_Toc224380115"/>
      <w:bookmarkStart w:id="3825" w:name="_Toc225675901"/>
      <w:bookmarkStart w:id="3826" w:name="_Toc225806863"/>
      <w:bookmarkStart w:id="3827" w:name="_Toc226042340"/>
      <w:bookmarkStart w:id="3828" w:name="_Toc226118169"/>
      <w:bookmarkStart w:id="3829" w:name="_Toc226422754"/>
      <w:bookmarkStart w:id="3830" w:name="_Toc226644577"/>
      <w:bookmarkStart w:id="3831" w:name="_Toc231601260"/>
      <w:r>
        <w:t>processarPaginaInclusaoDocumentoItemEtapa</w:t>
      </w:r>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E09548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FD308E7" w14:textId="77777777" w:rsidR="00A82183" w:rsidRDefault="00000000">
            <w:pPr>
              <w:spacing w:after="0"/>
              <w:jc w:val="center"/>
            </w:pPr>
            <w:r>
              <w:t>Entrada</w:t>
            </w:r>
          </w:p>
        </w:tc>
      </w:tr>
      <w:tr w:rsidR="00A82183" w14:paraId="555AABF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C3A8C" w14:textId="77777777" w:rsidR="00A82183" w:rsidRDefault="00000000">
            <w:pPr>
              <w:spacing w:after="0"/>
            </w:pPr>
            <w:r>
              <w:t>$objDocumentoAPI:</w:t>
            </w:r>
          </w:p>
          <w:p w14:paraId="755EEA97" w14:textId="77777777" w:rsidR="00A82183" w:rsidRDefault="00000000">
            <w:pPr>
              <w:pStyle w:val="PargrafodaLista"/>
              <w:numPr>
                <w:ilvl w:val="0"/>
                <w:numId w:val="93"/>
              </w:numPr>
              <w:spacing w:after="0"/>
            </w:pPr>
            <w:r>
              <w:t>Instância preenchida com IdProcedimento, IdSerie, IdPlanoTrabalho, IdEtapaTrabalho, IdItemEtapa e IdOperacao.</w:t>
            </w:r>
          </w:p>
        </w:tc>
      </w:tr>
      <w:tr w:rsidR="00A82183" w14:paraId="7A529F6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28458E2" w14:textId="77777777" w:rsidR="00A82183" w:rsidRDefault="00000000">
            <w:pPr>
              <w:spacing w:after="0"/>
              <w:jc w:val="center"/>
            </w:pPr>
            <w:r>
              <w:t>Saída</w:t>
            </w:r>
          </w:p>
        </w:tc>
      </w:tr>
      <w:tr w:rsidR="00A82183" w14:paraId="4A03965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93ECE" w14:textId="77777777" w:rsidR="00A82183" w:rsidRDefault="00000000">
            <w:pPr>
              <w:spacing w:after="0"/>
            </w:pPr>
            <w:r>
              <w:t>$objPaginaComplementoAPI:</w:t>
            </w:r>
          </w:p>
          <w:p w14:paraId="33AB3456" w14:textId="77777777" w:rsidR="00A82183" w:rsidRDefault="00000000">
            <w:pPr>
              <w:pStyle w:val="PargrafodaLista"/>
              <w:numPr>
                <w:ilvl w:val="0"/>
                <w:numId w:val="93"/>
              </w:numPr>
              <w:spacing w:after="0"/>
              <w:contextualSpacing/>
            </w:pPr>
            <w:r>
              <w:t>Objeto com código para inserção de comportamento na página.</w:t>
            </w:r>
          </w:p>
        </w:tc>
      </w:tr>
    </w:tbl>
    <w:p w14:paraId="06AC66CC" w14:textId="77777777" w:rsidR="00A82183" w:rsidRDefault="00000000">
      <w:pPr>
        <w:pStyle w:val="Standard"/>
        <w:spacing w:after="0"/>
        <w:ind w:left="0"/>
        <w:jc w:val="left"/>
        <w:rPr>
          <w:b/>
          <w:bCs/>
        </w:rPr>
      </w:pPr>
      <w:r>
        <w:rPr>
          <w:b/>
          <w:bCs/>
        </w:rPr>
        <w:t>Exemplo:</w:t>
      </w:r>
    </w:p>
    <w:p w14:paraId="1EF06100" w14:textId="77777777" w:rsidR="00A82183" w:rsidRDefault="00A82183">
      <w:pPr>
        <w:pStyle w:val="Standard"/>
        <w:spacing w:after="0"/>
        <w:ind w:left="0"/>
        <w:jc w:val="left"/>
        <w:rPr>
          <w:b/>
          <w:bCs/>
        </w:rPr>
      </w:pPr>
    </w:p>
    <w:p w14:paraId="06C5FC05"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000000"/>
          <w:sz w:val="16"/>
          <w:szCs w:val="16"/>
          <w:shd w:val="clear" w:color="auto" w:fill="F7FAFF"/>
        </w:rPr>
        <w:br/>
      </w:r>
      <w:r>
        <w:rPr>
          <w:rFonts w:ascii="Courier New" w:hAnsi="Courier New" w:cs="Courier New"/>
          <w:b/>
          <w:bCs/>
          <w:color w:val="000080"/>
          <w:sz w:val="16"/>
          <w:szCs w:val="16"/>
          <w:shd w:val="clear" w:color="auto" w:fill="F7FAFF"/>
        </w:rPr>
        <w:t xml:space="preserve">public function </w:t>
      </w:r>
      <w:r>
        <w:rPr>
          <w:rFonts w:ascii="Courier New" w:hAnsi="Courier New" w:cs="Courier New"/>
          <w:color w:val="000000"/>
          <w:sz w:val="16"/>
          <w:szCs w:val="16"/>
          <w:shd w:val="clear" w:color="auto" w:fill="F7FAFF"/>
        </w:rPr>
        <w:t xml:space="preserve">processarPaginaInclusaoDocumentoItemEtapa(DocumentoAPI </w:t>
      </w:r>
      <w:r>
        <w:rPr>
          <w:rFonts w:ascii="Courier New" w:hAnsi="Courier New" w:cs="Courier New"/>
          <w:color w:val="660000"/>
          <w:sz w:val="16"/>
          <w:szCs w:val="16"/>
          <w:shd w:val="clear" w:color="auto" w:fill="F7FAFF"/>
        </w:rPr>
        <w:t>$objDocumentoAPI</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w:t>
      </w:r>
      <w:r>
        <w:rPr>
          <w:rFonts w:ascii="Courier New" w:hAnsi="Courier New" w:cs="Courier New"/>
          <w:b/>
          <w:bCs/>
          <w:color w:val="000080"/>
          <w:sz w:val="16"/>
          <w:szCs w:val="16"/>
          <w:shd w:val="clear" w:color="auto" w:fill="F7FAFF"/>
        </w:rPr>
        <w:t xml:space="preserve">if </w:t>
      </w:r>
      <w:r>
        <w:rPr>
          <w:rFonts w:ascii="Courier New" w:hAnsi="Courier New" w:cs="Courier New"/>
          <w:color w:val="000000"/>
          <w:sz w:val="16"/>
          <w:szCs w:val="16"/>
          <w:shd w:val="clear" w:color="auto" w:fill="F7FAFF"/>
        </w:rPr>
        <w:t>(</w:t>
      </w:r>
      <w:r>
        <w:rPr>
          <w:rFonts w:ascii="Courier New" w:hAnsi="Courier New" w:cs="Courier New"/>
          <w:color w:val="660000"/>
          <w:sz w:val="16"/>
          <w:szCs w:val="16"/>
          <w:shd w:val="clear" w:color="auto" w:fill="F7FAFF"/>
        </w:rPr>
        <w:t>$_GET</w:t>
      </w:r>
      <w:r>
        <w:rPr>
          <w:rFonts w:ascii="Courier New" w:hAnsi="Courier New" w:cs="Courier New"/>
          <w:color w:val="000000"/>
          <w:sz w:val="16"/>
          <w:szCs w:val="16"/>
          <w:shd w:val="clear" w:color="auto" w:fill="F7FAFF"/>
        </w:rPr>
        <w:t>[</w:t>
      </w:r>
      <w:r>
        <w:rPr>
          <w:rFonts w:ascii="Courier New" w:hAnsi="Courier New" w:cs="Courier New"/>
          <w:b/>
          <w:bCs/>
          <w:color w:val="008000"/>
          <w:sz w:val="16"/>
          <w:szCs w:val="16"/>
          <w:shd w:val="clear" w:color="auto" w:fill="F7FAFF"/>
        </w:rPr>
        <w:t>'acao_origem'</w:t>
      </w:r>
      <w:r>
        <w:rPr>
          <w:rFonts w:ascii="Courier New" w:hAnsi="Courier New" w:cs="Courier New"/>
          <w:color w:val="000000"/>
          <w:sz w:val="16"/>
          <w:szCs w:val="16"/>
          <w:shd w:val="clear" w:color="auto" w:fill="F7FAFF"/>
        </w:rPr>
        <w:t>]!=</w:t>
      </w:r>
      <w:r>
        <w:rPr>
          <w:rFonts w:ascii="Courier New" w:hAnsi="Courier New" w:cs="Courier New"/>
          <w:b/>
          <w:bCs/>
          <w:color w:val="008000"/>
          <w:sz w:val="16"/>
          <w:szCs w:val="16"/>
          <w:shd w:val="clear" w:color="auto" w:fill="F7FAFF"/>
        </w:rPr>
        <w:t>'item_etapa_incluir_documento'</w:t>
      </w:r>
      <w:r>
        <w:rPr>
          <w:rFonts w:ascii="Courier New" w:hAnsi="Courier New" w:cs="Courier New"/>
          <w:color w:val="000000"/>
          <w:sz w:val="16"/>
          <w:szCs w:val="16"/>
          <w:shd w:val="clear" w:color="auto" w:fill="F7FAFF"/>
        </w:rPr>
        <w:t>) {</w:t>
      </w:r>
    </w:p>
    <w:p w14:paraId="7461F613" w14:textId="77777777" w:rsidR="00A82183" w:rsidRDefault="00A82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6D2A21D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00"/>
          <w:sz w:val="16"/>
          <w:szCs w:val="16"/>
          <w:shd w:val="clear" w:color="auto" w:fill="F7FAFF"/>
        </w:rPr>
        <w:t xml:space="preserve">      </w:t>
      </w:r>
      <w:r>
        <w:rPr>
          <w:rFonts w:ascii="Courier New" w:hAnsi="Courier New" w:cs="Courier New"/>
          <w:color w:val="660000"/>
          <w:sz w:val="16"/>
          <w:szCs w:val="16"/>
          <w:shd w:val="clear" w:color="auto" w:fill="F7FAFF"/>
        </w:rPr>
        <w:t xml:space="preserve">$strMdAbcComplemento </w:t>
      </w:r>
      <w:r>
        <w:rPr>
          <w:rFonts w:ascii="Courier New" w:hAnsi="Courier New" w:cs="Courier New"/>
          <w:color w:val="000000"/>
          <w:sz w:val="16"/>
          <w:szCs w:val="16"/>
          <w:shd w:val="clear" w:color="auto" w:fill="F7FAFF"/>
        </w:rPr>
        <w:t>= SessaoSEI::</w:t>
      </w:r>
      <w:r>
        <w:rPr>
          <w:rFonts w:ascii="Courier New" w:hAnsi="Courier New" w:cs="Courier New"/>
          <w:i/>
          <w:iCs/>
          <w:color w:val="000000"/>
          <w:sz w:val="16"/>
          <w:szCs w:val="16"/>
          <w:shd w:val="clear" w:color="auto" w:fill="F7FAFF"/>
        </w:rPr>
        <w:t>getInstance</w:t>
      </w:r>
      <w:r>
        <w:rPr>
          <w:rFonts w:ascii="Courier New" w:hAnsi="Courier New" w:cs="Courier New"/>
          <w:color w:val="000000"/>
          <w:sz w:val="16"/>
          <w:szCs w:val="16"/>
          <w:shd w:val="clear" w:color="auto" w:fill="F7FAFF"/>
        </w:rPr>
        <w:t>()-&gt;getAtributo(</w:t>
      </w:r>
      <w:r>
        <w:rPr>
          <w:rFonts w:ascii="Courier New" w:hAnsi="Courier New" w:cs="Courier New"/>
          <w:b/>
          <w:bCs/>
          <w:color w:val="008000"/>
          <w:sz w:val="16"/>
          <w:szCs w:val="16"/>
          <w:shd w:val="clear" w:color="auto" w:fill="F7FAFF"/>
        </w:rPr>
        <w:t>'MD_ABC_INCLUSAO_ITEM_ETAPA_'</w:t>
      </w:r>
      <w:r>
        <w:rPr>
          <w:rFonts w:ascii="Courier New" w:hAnsi="Courier New" w:cs="Courier New"/>
          <w:color w:val="000000"/>
          <w:sz w:val="16"/>
          <w:szCs w:val="16"/>
          <w:shd w:val="clear" w:color="auto" w:fill="F7FAFF"/>
        </w:rPr>
        <w:t>.</w:t>
      </w:r>
      <w:r>
        <w:rPr>
          <w:rFonts w:ascii="Courier New" w:hAnsi="Courier New" w:cs="Courier New"/>
          <w:color w:val="660000"/>
          <w:sz w:val="16"/>
          <w:szCs w:val="16"/>
          <w:shd w:val="clear" w:color="auto" w:fill="F7FAFF"/>
        </w:rPr>
        <w:t>$objDocumentoAPI</w:t>
      </w:r>
      <w:r>
        <w:rPr>
          <w:rFonts w:ascii="Courier New" w:hAnsi="Courier New" w:cs="Courier New"/>
          <w:color w:val="000000"/>
          <w:sz w:val="16"/>
          <w:szCs w:val="16"/>
          <w:shd w:val="clear" w:color="auto" w:fill="F7FAFF"/>
        </w:rPr>
        <w:t>-&gt;getIdOperacao());</w:t>
      </w:r>
      <w:r>
        <w:rPr>
          <w:rFonts w:ascii="Courier New" w:hAnsi="Courier New" w:cs="Courier New"/>
          <w:color w:val="000000"/>
          <w:sz w:val="16"/>
          <w:szCs w:val="16"/>
          <w:shd w:val="clear" w:color="auto" w:fill="F7FAFF"/>
        </w:rPr>
        <w:br/>
        <w:t xml:space="preserve">    }</w:t>
      </w:r>
      <w:r>
        <w:rPr>
          <w:rFonts w:ascii="Courier New" w:hAnsi="Courier New" w:cs="Courier New"/>
          <w:b/>
          <w:bCs/>
          <w:color w:val="000080"/>
          <w:sz w:val="16"/>
          <w:szCs w:val="16"/>
          <w:shd w:val="clear" w:color="auto" w:fill="F7FAFF"/>
        </w:rPr>
        <w:t>else</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w:t>
      </w:r>
      <w:r>
        <w:rPr>
          <w:rFonts w:ascii="Courier New" w:hAnsi="Courier New" w:cs="Courier New"/>
          <w:color w:val="660000"/>
          <w:sz w:val="16"/>
          <w:szCs w:val="16"/>
          <w:shd w:val="clear" w:color="auto" w:fill="F7FAFF"/>
        </w:rPr>
        <w:t xml:space="preserve">$strMdAbcComplemento </w:t>
      </w:r>
      <w:r>
        <w:rPr>
          <w:rFonts w:ascii="Courier New" w:hAnsi="Courier New" w:cs="Courier New"/>
          <w:color w:val="000000"/>
          <w:sz w:val="16"/>
          <w:szCs w:val="16"/>
          <w:shd w:val="clear" w:color="auto" w:fill="F7FAFF"/>
        </w:rPr>
        <w:t xml:space="preserve">= </w:t>
      </w:r>
      <w:r>
        <w:rPr>
          <w:rFonts w:ascii="Courier New" w:hAnsi="Courier New" w:cs="Courier New"/>
          <w:color w:val="660000"/>
          <w:sz w:val="16"/>
          <w:szCs w:val="16"/>
          <w:shd w:val="clear" w:color="auto" w:fill="F7FAFF"/>
        </w:rPr>
        <w:t>$_POST</w:t>
      </w:r>
      <w:r>
        <w:rPr>
          <w:rFonts w:ascii="Courier New" w:hAnsi="Courier New" w:cs="Courier New"/>
          <w:color w:val="000000"/>
          <w:sz w:val="16"/>
          <w:szCs w:val="16"/>
          <w:shd w:val="clear" w:color="auto" w:fill="F7FAFF"/>
        </w:rPr>
        <w:t>[</w:t>
      </w:r>
      <w:r>
        <w:rPr>
          <w:rFonts w:ascii="Courier New" w:hAnsi="Courier New" w:cs="Courier New"/>
          <w:b/>
          <w:bCs/>
          <w:color w:val="008000"/>
          <w:sz w:val="16"/>
          <w:szCs w:val="16"/>
          <w:shd w:val="clear" w:color="auto" w:fill="F7FAFF"/>
        </w:rPr>
        <w:t>'txtMdAbcComplemento'</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SessaoSEI::</w:t>
      </w:r>
      <w:r>
        <w:rPr>
          <w:rFonts w:ascii="Courier New" w:hAnsi="Courier New" w:cs="Courier New"/>
          <w:i/>
          <w:iCs/>
          <w:color w:val="000000"/>
          <w:sz w:val="16"/>
          <w:szCs w:val="16"/>
          <w:shd w:val="clear" w:color="auto" w:fill="F7FAFF"/>
        </w:rPr>
        <w:t>getInstance</w:t>
      </w:r>
      <w:r>
        <w:rPr>
          <w:rFonts w:ascii="Courier New" w:hAnsi="Courier New" w:cs="Courier New"/>
          <w:color w:val="000000"/>
          <w:sz w:val="16"/>
          <w:szCs w:val="16"/>
          <w:shd w:val="clear" w:color="auto" w:fill="F7FAFF"/>
        </w:rPr>
        <w:t>()-&gt;setAtributo(</w:t>
      </w:r>
      <w:r>
        <w:rPr>
          <w:rFonts w:ascii="Courier New" w:hAnsi="Courier New" w:cs="Courier New"/>
          <w:b/>
          <w:bCs/>
          <w:color w:val="008000"/>
          <w:sz w:val="16"/>
          <w:szCs w:val="16"/>
          <w:shd w:val="clear" w:color="auto" w:fill="F7FAFF"/>
        </w:rPr>
        <w:t>'MD_ABC_INCLUSAO_ITEM_ETAPA_'</w:t>
      </w:r>
      <w:r>
        <w:rPr>
          <w:rFonts w:ascii="Courier New" w:hAnsi="Courier New" w:cs="Courier New"/>
          <w:color w:val="000000"/>
          <w:sz w:val="16"/>
          <w:szCs w:val="16"/>
          <w:shd w:val="clear" w:color="auto" w:fill="F7FAFF"/>
        </w:rPr>
        <w:t>.</w:t>
      </w:r>
      <w:r>
        <w:rPr>
          <w:rFonts w:ascii="Courier New" w:hAnsi="Courier New" w:cs="Courier New"/>
          <w:color w:val="660000"/>
          <w:sz w:val="16"/>
          <w:szCs w:val="16"/>
          <w:shd w:val="clear" w:color="auto" w:fill="F7FAFF"/>
        </w:rPr>
        <w:t>$objDocumentoAPI</w:t>
      </w:r>
      <w:r>
        <w:rPr>
          <w:rFonts w:ascii="Courier New" w:hAnsi="Courier New" w:cs="Courier New"/>
          <w:color w:val="000000"/>
          <w:sz w:val="16"/>
          <w:szCs w:val="16"/>
          <w:shd w:val="clear" w:color="auto" w:fill="F7FAFF"/>
        </w:rPr>
        <w:t xml:space="preserve">-&gt;getIdOperacao(), </w:t>
      </w:r>
      <w:r>
        <w:rPr>
          <w:rFonts w:ascii="Courier New" w:hAnsi="Courier New" w:cs="Courier New"/>
          <w:color w:val="660000"/>
          <w:sz w:val="16"/>
          <w:szCs w:val="16"/>
          <w:shd w:val="clear" w:color="auto" w:fill="F7FAFF"/>
        </w:rPr>
        <w:t>$strMdAbcComplemento</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w:t>
      </w:r>
      <w:r>
        <w:rPr>
          <w:rFonts w:ascii="Courier New" w:hAnsi="Courier New" w:cs="Courier New"/>
          <w:color w:val="660000"/>
          <w:sz w:val="16"/>
          <w:szCs w:val="16"/>
          <w:shd w:val="clear" w:color="auto" w:fill="F7FAFF"/>
        </w:rPr>
        <w:t xml:space="preserve">$objPaginaComplementoAPI </w:t>
      </w:r>
      <w:r>
        <w:rPr>
          <w:rFonts w:ascii="Courier New" w:hAnsi="Courier New" w:cs="Courier New"/>
          <w:color w:val="000000"/>
          <w:sz w:val="16"/>
          <w:szCs w:val="16"/>
          <w:shd w:val="clear" w:color="auto" w:fill="F7FAFF"/>
        </w:rPr>
        <w:t xml:space="preserve">= </w:t>
      </w:r>
      <w:r>
        <w:rPr>
          <w:rFonts w:ascii="Courier New" w:hAnsi="Courier New" w:cs="Courier New"/>
          <w:b/>
          <w:bCs/>
          <w:color w:val="000080"/>
          <w:sz w:val="16"/>
          <w:szCs w:val="16"/>
          <w:shd w:val="clear" w:color="auto" w:fill="F7FAFF"/>
        </w:rPr>
        <w:t xml:space="preserve">new </w:t>
      </w:r>
      <w:r>
        <w:rPr>
          <w:rFonts w:ascii="Courier New" w:hAnsi="Courier New" w:cs="Courier New"/>
          <w:color w:val="000000"/>
          <w:sz w:val="16"/>
          <w:szCs w:val="16"/>
          <w:shd w:val="clear" w:color="auto" w:fill="F7FAFF"/>
        </w:rPr>
        <w:t>PaginaComplementoAPI();</w:t>
      </w:r>
      <w:r>
        <w:rPr>
          <w:rFonts w:ascii="Courier New" w:hAnsi="Courier New" w:cs="Courier New"/>
          <w:color w:val="000000"/>
          <w:sz w:val="16"/>
          <w:szCs w:val="16"/>
          <w:shd w:val="clear" w:color="auto" w:fill="F7FAFF"/>
        </w:rPr>
        <w:br/>
        <w:t xml:space="preserve">    </w:t>
      </w:r>
      <w:r>
        <w:rPr>
          <w:rFonts w:ascii="Courier New" w:hAnsi="Courier New" w:cs="Courier New"/>
          <w:color w:val="660000"/>
          <w:sz w:val="16"/>
          <w:szCs w:val="16"/>
          <w:shd w:val="clear" w:color="auto" w:fill="F7FAFF"/>
        </w:rPr>
        <w:t>$objPaginaComplementoAPI</w:t>
      </w:r>
      <w:r>
        <w:rPr>
          <w:rFonts w:ascii="Courier New" w:hAnsi="Courier New" w:cs="Courier New"/>
          <w:color w:val="000000"/>
          <w:sz w:val="16"/>
          <w:szCs w:val="16"/>
          <w:shd w:val="clear" w:color="auto" w:fill="F7FAFF"/>
        </w:rPr>
        <w:t>-&gt;setCss(</w:t>
      </w:r>
      <w:r>
        <w:rPr>
          <w:rFonts w:ascii="Courier New" w:hAnsi="Courier New" w:cs="Courier New"/>
          <w:color w:val="000000"/>
          <w:sz w:val="16"/>
          <w:szCs w:val="16"/>
          <w:shd w:val="clear" w:color="auto" w:fill="F7FAFF"/>
        </w:rPr>
        <w:br/>
        <w:t xml:space="preserve">      </w:t>
      </w:r>
      <w:r>
        <w:rPr>
          <w:rFonts w:ascii="Courier New" w:hAnsi="Courier New" w:cs="Courier New"/>
          <w:b/>
          <w:bCs/>
          <w:color w:val="008000"/>
          <w:sz w:val="16"/>
          <w:szCs w:val="16"/>
          <w:shd w:val="clear" w:color="auto" w:fill="F7FAFF"/>
        </w:rPr>
        <w:t>'</w:t>
      </w:r>
      <w:r>
        <w:rPr>
          <w:rFonts w:ascii="Courier New" w:hAnsi="Courier New" w:cs="Courier New"/>
          <w:b/>
          <w:bCs/>
          <w:color w:val="008000"/>
          <w:sz w:val="16"/>
          <w:szCs w:val="16"/>
          <w:shd w:val="clear" w:color="auto" w:fill="F7FAFF"/>
        </w:rPr>
        <w:br/>
        <w:t xml:space="preserve">  #lblMdAbcComplemento {position:absolute;left:0%;top:0%;width:80%;}</w:t>
      </w:r>
      <w:r>
        <w:rPr>
          <w:rFonts w:ascii="Courier New" w:hAnsi="Courier New" w:cs="Courier New"/>
          <w:b/>
          <w:bCs/>
          <w:color w:val="008000"/>
          <w:sz w:val="16"/>
          <w:szCs w:val="16"/>
          <w:shd w:val="clear" w:color="auto" w:fill="F7FAFF"/>
        </w:rPr>
        <w:br/>
        <w:t xml:space="preserve">  #txtMdAbcComplemento {position:absolute;left:0%;top:40%;width:80%;}</w:t>
      </w:r>
      <w:r>
        <w:rPr>
          <w:rFonts w:ascii="Courier New" w:hAnsi="Courier New" w:cs="Courier New"/>
          <w:b/>
          <w:bCs/>
          <w:color w:val="008000"/>
          <w:sz w:val="16"/>
          <w:szCs w:val="16"/>
          <w:shd w:val="clear" w:color="auto" w:fill="F7FAFF"/>
        </w:rPr>
        <w:br/>
        <w:t>'</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w:t>
      </w:r>
      <w:r>
        <w:rPr>
          <w:rFonts w:ascii="Courier New" w:hAnsi="Courier New" w:cs="Courier New"/>
          <w:color w:val="660000"/>
          <w:sz w:val="16"/>
          <w:szCs w:val="16"/>
          <w:shd w:val="clear" w:color="auto" w:fill="F7FAFF"/>
        </w:rPr>
        <w:t>$objPaginaComplementoAPI</w:t>
      </w:r>
      <w:r>
        <w:rPr>
          <w:rFonts w:ascii="Courier New" w:hAnsi="Courier New" w:cs="Courier New"/>
          <w:color w:val="000000"/>
          <w:sz w:val="16"/>
          <w:szCs w:val="16"/>
          <w:shd w:val="clear" w:color="auto" w:fill="F7FAFF"/>
        </w:rPr>
        <w:t>-&gt;setJavascriptValidacao(</w:t>
      </w:r>
      <w:r>
        <w:rPr>
          <w:rFonts w:ascii="Courier New" w:hAnsi="Courier New" w:cs="Courier New"/>
          <w:color w:val="000000"/>
          <w:sz w:val="16"/>
          <w:szCs w:val="16"/>
          <w:shd w:val="clear" w:color="auto" w:fill="F7FAFF"/>
        </w:rPr>
        <w:br/>
        <w:t xml:space="preserve">      </w:t>
      </w:r>
      <w:r>
        <w:rPr>
          <w:rFonts w:ascii="Courier New" w:hAnsi="Courier New" w:cs="Courier New"/>
          <w:b/>
          <w:bCs/>
          <w:color w:val="008000"/>
          <w:sz w:val="16"/>
          <w:szCs w:val="16"/>
          <w:shd w:val="clear" w:color="auto" w:fill="F7FAFF"/>
        </w:rPr>
        <w:t>"</w:t>
      </w:r>
      <w:r>
        <w:rPr>
          <w:rFonts w:ascii="Courier New" w:hAnsi="Courier New" w:cs="Courier New"/>
          <w:b/>
          <w:bCs/>
          <w:color w:val="008000"/>
          <w:sz w:val="16"/>
          <w:szCs w:val="16"/>
          <w:shd w:val="clear" w:color="auto" w:fill="F7FAFF"/>
        </w:rPr>
        <w:br/>
        <w:t xml:space="preserve">    if (infraTrim(document.getElementById('txtMdAbcComplemento').value)=='') {</w:t>
      </w:r>
      <w:r>
        <w:rPr>
          <w:rFonts w:ascii="Courier New" w:hAnsi="Courier New" w:cs="Courier New"/>
          <w:b/>
          <w:bCs/>
          <w:color w:val="008000"/>
          <w:sz w:val="16"/>
          <w:szCs w:val="16"/>
          <w:shd w:val="clear" w:color="auto" w:fill="F7FAFF"/>
        </w:rPr>
        <w:br/>
        <w:t xml:space="preserve">      alert('Complemento do módulo ABC não informado.');</w:t>
      </w:r>
      <w:r>
        <w:rPr>
          <w:rFonts w:ascii="Courier New" w:hAnsi="Courier New" w:cs="Courier New"/>
          <w:b/>
          <w:bCs/>
          <w:color w:val="008000"/>
          <w:sz w:val="16"/>
          <w:szCs w:val="16"/>
          <w:shd w:val="clear" w:color="auto" w:fill="F7FAFF"/>
        </w:rPr>
        <w:br/>
        <w:t xml:space="preserve">      document.getElementById('txtMdAbcComplemento').focus();</w:t>
      </w:r>
      <w:r>
        <w:rPr>
          <w:rFonts w:ascii="Courier New" w:hAnsi="Courier New" w:cs="Courier New"/>
          <w:b/>
          <w:bCs/>
          <w:color w:val="008000"/>
          <w:sz w:val="16"/>
          <w:szCs w:val="16"/>
          <w:shd w:val="clear" w:color="auto" w:fill="F7FAFF"/>
        </w:rPr>
        <w:br/>
        <w:t xml:space="preserve">      return false;</w:t>
      </w:r>
      <w:r>
        <w:rPr>
          <w:rFonts w:ascii="Courier New" w:hAnsi="Courier New" w:cs="Courier New"/>
          <w:b/>
          <w:bCs/>
          <w:color w:val="008000"/>
          <w:sz w:val="16"/>
          <w:szCs w:val="16"/>
          <w:shd w:val="clear" w:color="auto" w:fill="F7FAFF"/>
        </w:rPr>
        <w:br/>
        <w:t xml:space="preserve">    }</w:t>
      </w:r>
      <w:r>
        <w:rPr>
          <w:rFonts w:ascii="Courier New" w:hAnsi="Courier New" w:cs="Courier New"/>
          <w:b/>
          <w:bCs/>
          <w:color w:val="008000"/>
          <w:sz w:val="16"/>
          <w:szCs w:val="16"/>
          <w:shd w:val="clear" w:color="auto" w:fill="F7FAFF"/>
        </w:rPr>
        <w:br/>
        <w:t>"</w:t>
      </w:r>
      <w:r>
        <w:rPr>
          <w:rFonts w:ascii="Courier New" w:hAnsi="Courier New" w:cs="Courier New"/>
          <w:color w:val="000000"/>
          <w:sz w:val="16"/>
          <w:szCs w:val="16"/>
          <w:shd w:val="clear" w:color="auto" w:fill="F7FAFF"/>
        </w:rPr>
        <w:t>);</w:t>
      </w:r>
    </w:p>
    <w:p w14:paraId="04607D4A" w14:textId="77777777" w:rsidR="00A82183" w:rsidRDefault="00A82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04B3271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6"/>
          <w:szCs w:val="16"/>
          <w:shd w:val="clear" w:color="auto" w:fill="F7FAFF"/>
        </w:rPr>
        <w:t>$objPaginaComplementoAPI-&gt;setHtml(</w:t>
      </w:r>
      <w:r>
        <w:rPr>
          <w:rFonts w:ascii="Courier New" w:hAnsi="Courier New" w:cs="Courier New"/>
          <w:color w:val="000000"/>
          <w:sz w:val="16"/>
          <w:szCs w:val="16"/>
          <w:shd w:val="clear" w:color="auto" w:fill="F7FAFF"/>
        </w:rPr>
        <w:br/>
        <w:t xml:space="preserve">      </w:t>
      </w:r>
      <w:r>
        <w:rPr>
          <w:rFonts w:ascii="Courier New" w:hAnsi="Courier New" w:cs="Courier New"/>
          <w:b/>
          <w:bCs/>
          <w:color w:val="008000"/>
          <w:sz w:val="16"/>
          <w:szCs w:val="16"/>
          <w:shd w:val="clear" w:color="auto" w:fill="F7FAFF"/>
        </w:rPr>
        <w:t>'</w:t>
      </w:r>
      <w:r>
        <w:rPr>
          <w:rFonts w:ascii="Courier New" w:hAnsi="Courier New" w:cs="Courier New"/>
          <w:b/>
          <w:bCs/>
          <w:color w:val="008000"/>
          <w:sz w:val="16"/>
          <w:szCs w:val="16"/>
          <w:shd w:val="clear" w:color="auto" w:fill="EDFCED"/>
        </w:rPr>
        <w:t xml:space="preserve">   </w:t>
      </w:r>
      <w:r>
        <w:rPr>
          <w:rFonts w:ascii="Courier New" w:hAnsi="Courier New" w:cs="Courier New"/>
          <w:b/>
          <w:bCs/>
          <w:color w:val="008000"/>
          <w:sz w:val="16"/>
          <w:szCs w:val="16"/>
          <w:shd w:val="clear" w:color="auto" w:fill="EDFCED"/>
        </w:rPr>
        <w:br/>
        <w:t xml:space="preserve">  &lt;br&gt;</w:t>
      </w:r>
    </w:p>
    <w:p w14:paraId="67EEB74D"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b/>
          <w:bCs/>
          <w:color w:val="008000"/>
          <w:sz w:val="16"/>
          <w:szCs w:val="16"/>
          <w:shd w:val="clear" w:color="auto" w:fill="EDFCED"/>
        </w:rPr>
        <w:br/>
        <w:t xml:space="preserve">  </w:t>
      </w:r>
      <w:r>
        <w:rPr>
          <w:rFonts w:ascii="Courier New" w:hAnsi="Courier New" w:cs="Courier New"/>
          <w:b/>
          <w:bCs/>
          <w:color w:val="008000"/>
          <w:sz w:val="16"/>
          <w:szCs w:val="16"/>
          <w:shd w:val="clear" w:color="auto" w:fill="EDFCED"/>
        </w:rPr>
        <w:br/>
        <w:t xml:space="preserve">  &lt;div class="infraAreaDados" style="height:5em"&gt;</w:t>
      </w:r>
      <w:r>
        <w:rPr>
          <w:rFonts w:ascii="Courier New" w:hAnsi="Courier New" w:cs="Courier New"/>
          <w:b/>
          <w:bCs/>
          <w:color w:val="008000"/>
          <w:sz w:val="16"/>
          <w:szCs w:val="16"/>
          <w:shd w:val="clear" w:color="auto" w:fill="EDFCED"/>
        </w:rPr>
        <w:br/>
        <w:t xml:space="preserve">    &lt;label id="lblMdAbcComplemento" for="txtMdAbcComplemento" accesskey="" class="infraLabelObrigatorio"&gt;Complemento ABC:&lt;/label&gt;</w:t>
      </w:r>
    </w:p>
    <w:p w14:paraId="4BFAF60A"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b/>
          <w:bCs/>
          <w:color w:val="008000"/>
          <w:sz w:val="16"/>
          <w:szCs w:val="16"/>
          <w:shd w:val="clear" w:color="auto" w:fill="EDFCED"/>
        </w:rPr>
        <w:br/>
        <w:t xml:space="preserve">    &lt;input type="text" id="txtMdAbcComplemento" name="txtMdAbcComplemento" class="infraText" value="</w:t>
      </w:r>
      <w:r>
        <w:rPr>
          <w:rFonts w:ascii="Courier New" w:hAnsi="Courier New" w:cs="Courier New"/>
          <w:b/>
          <w:bCs/>
          <w:color w:val="008000"/>
          <w:sz w:val="16"/>
          <w:szCs w:val="16"/>
          <w:shd w:val="clear" w:color="auto" w:fill="F7FAFF"/>
        </w:rPr>
        <w:t>'</w:t>
      </w:r>
      <w:r>
        <w:rPr>
          <w:rFonts w:ascii="Courier New" w:hAnsi="Courier New" w:cs="Courier New"/>
          <w:color w:val="000000"/>
          <w:sz w:val="16"/>
          <w:szCs w:val="16"/>
          <w:shd w:val="clear" w:color="auto" w:fill="F7FAFF"/>
        </w:rPr>
        <w:t>.PaginaSEI::</w:t>
      </w:r>
      <w:r>
        <w:rPr>
          <w:rFonts w:ascii="Courier New" w:hAnsi="Courier New" w:cs="Courier New"/>
          <w:i/>
          <w:iCs/>
          <w:color w:val="000000"/>
          <w:sz w:val="16"/>
          <w:szCs w:val="16"/>
          <w:shd w:val="clear" w:color="auto" w:fill="F7FAFF"/>
        </w:rPr>
        <w:t>tratarHTML</w:t>
      </w:r>
      <w:r>
        <w:rPr>
          <w:rFonts w:ascii="Courier New" w:hAnsi="Courier New" w:cs="Courier New"/>
          <w:color w:val="000000"/>
          <w:sz w:val="16"/>
          <w:szCs w:val="16"/>
          <w:shd w:val="clear" w:color="auto" w:fill="F7FAFF"/>
        </w:rPr>
        <w:t>(</w:t>
      </w:r>
      <w:r>
        <w:rPr>
          <w:rFonts w:ascii="Courier New" w:hAnsi="Courier New" w:cs="Courier New"/>
          <w:color w:val="660000"/>
          <w:sz w:val="16"/>
          <w:szCs w:val="16"/>
          <w:shd w:val="clear" w:color="auto" w:fill="F7FAFF"/>
        </w:rPr>
        <w:t>$strMdAbcComplemento</w:t>
      </w:r>
      <w:r>
        <w:rPr>
          <w:rFonts w:ascii="Courier New" w:hAnsi="Courier New" w:cs="Courier New"/>
          <w:color w:val="000000"/>
          <w:sz w:val="16"/>
          <w:szCs w:val="16"/>
          <w:shd w:val="clear" w:color="auto" w:fill="F7FAFF"/>
        </w:rPr>
        <w:t>).</w:t>
      </w:r>
      <w:r>
        <w:rPr>
          <w:rFonts w:ascii="Courier New" w:hAnsi="Courier New" w:cs="Courier New"/>
          <w:b/>
          <w:bCs/>
          <w:color w:val="008000"/>
          <w:sz w:val="16"/>
          <w:szCs w:val="16"/>
          <w:shd w:val="clear" w:color="auto" w:fill="F7FAFF"/>
        </w:rPr>
        <w:t>'</w:t>
      </w:r>
      <w:r>
        <w:rPr>
          <w:rFonts w:ascii="Courier New" w:hAnsi="Courier New" w:cs="Courier New"/>
          <w:b/>
          <w:bCs/>
          <w:color w:val="008000"/>
          <w:sz w:val="16"/>
          <w:szCs w:val="16"/>
          <w:shd w:val="clear" w:color="auto" w:fill="EDFCED"/>
        </w:rPr>
        <w:t>" onkeypress="return infraMascaraTexto(this,event,250);" maxlength="250" tabindex="</w:t>
      </w:r>
      <w:r>
        <w:rPr>
          <w:rFonts w:ascii="Courier New" w:hAnsi="Courier New" w:cs="Courier New"/>
          <w:b/>
          <w:bCs/>
          <w:color w:val="008000"/>
          <w:sz w:val="16"/>
          <w:szCs w:val="16"/>
          <w:shd w:val="clear" w:color="auto" w:fill="F7FAFF"/>
        </w:rPr>
        <w:t>'</w:t>
      </w:r>
      <w:r>
        <w:rPr>
          <w:rFonts w:ascii="Courier New" w:hAnsi="Courier New" w:cs="Courier New"/>
          <w:color w:val="000000"/>
          <w:sz w:val="16"/>
          <w:szCs w:val="16"/>
          <w:shd w:val="clear" w:color="auto" w:fill="F7FAFF"/>
        </w:rPr>
        <w:t>.PaginaSEI::</w:t>
      </w:r>
      <w:r>
        <w:rPr>
          <w:rFonts w:ascii="Courier New" w:hAnsi="Courier New" w:cs="Courier New"/>
          <w:i/>
          <w:iCs/>
          <w:color w:val="000000"/>
          <w:sz w:val="16"/>
          <w:szCs w:val="16"/>
          <w:shd w:val="clear" w:color="auto" w:fill="F7FAFF"/>
        </w:rPr>
        <w:t>getInstance</w:t>
      </w:r>
      <w:r>
        <w:rPr>
          <w:rFonts w:ascii="Courier New" w:hAnsi="Courier New" w:cs="Courier New"/>
          <w:color w:val="000000"/>
          <w:sz w:val="16"/>
          <w:szCs w:val="16"/>
          <w:shd w:val="clear" w:color="auto" w:fill="F7FAFF"/>
        </w:rPr>
        <w:t>()-&gt;getProxTabDados().</w:t>
      </w:r>
      <w:r>
        <w:rPr>
          <w:rFonts w:ascii="Courier New" w:hAnsi="Courier New" w:cs="Courier New"/>
          <w:b/>
          <w:bCs/>
          <w:color w:val="008000"/>
          <w:sz w:val="16"/>
          <w:szCs w:val="16"/>
          <w:shd w:val="clear" w:color="auto" w:fill="F7FAFF"/>
        </w:rPr>
        <w:t>'</w:t>
      </w:r>
      <w:r>
        <w:rPr>
          <w:rFonts w:ascii="Courier New" w:hAnsi="Courier New" w:cs="Courier New"/>
          <w:b/>
          <w:bCs/>
          <w:color w:val="008000"/>
          <w:sz w:val="16"/>
          <w:szCs w:val="16"/>
          <w:shd w:val="clear" w:color="auto" w:fill="EDFCED"/>
        </w:rPr>
        <w:t>"/&gt;</w:t>
      </w:r>
      <w:r>
        <w:rPr>
          <w:rFonts w:ascii="Courier New" w:hAnsi="Courier New" w:cs="Courier New"/>
          <w:b/>
          <w:bCs/>
          <w:color w:val="008000"/>
          <w:sz w:val="16"/>
          <w:szCs w:val="16"/>
          <w:shd w:val="clear" w:color="auto" w:fill="EDFCED"/>
        </w:rPr>
        <w:br/>
        <w:t xml:space="preserve">  &lt;/div&gt;</w:t>
      </w:r>
      <w:r>
        <w:rPr>
          <w:rFonts w:ascii="Courier New" w:hAnsi="Courier New" w:cs="Courier New"/>
          <w:b/>
          <w:bCs/>
          <w:color w:val="008000"/>
          <w:sz w:val="16"/>
          <w:szCs w:val="16"/>
          <w:shd w:val="clear" w:color="auto" w:fill="EDFCED"/>
        </w:rPr>
        <w:br/>
        <w:t xml:space="preserve"> </w:t>
      </w:r>
      <w:r>
        <w:rPr>
          <w:rFonts w:ascii="Courier New" w:hAnsi="Courier New" w:cs="Courier New"/>
          <w:b/>
          <w:bCs/>
          <w:color w:val="008000"/>
          <w:sz w:val="16"/>
          <w:szCs w:val="16"/>
          <w:shd w:val="clear" w:color="auto" w:fill="F7FAFF"/>
        </w:rPr>
        <w:t>'</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r>
      <w:r>
        <w:rPr>
          <w:rFonts w:ascii="Courier New" w:hAnsi="Courier New" w:cs="Courier New"/>
          <w:color w:val="000000"/>
          <w:sz w:val="16"/>
          <w:szCs w:val="16"/>
          <w:shd w:val="clear" w:color="auto" w:fill="F7FAFF"/>
        </w:rPr>
        <w:br/>
        <w:t xml:space="preserve">    </w:t>
      </w:r>
      <w:r>
        <w:rPr>
          <w:rFonts w:ascii="Courier New" w:hAnsi="Courier New" w:cs="Courier New"/>
          <w:b/>
          <w:bCs/>
          <w:color w:val="000080"/>
          <w:sz w:val="16"/>
          <w:szCs w:val="16"/>
          <w:shd w:val="clear" w:color="auto" w:fill="F7FAFF"/>
        </w:rPr>
        <w:t xml:space="preserve">return </w:t>
      </w:r>
      <w:r>
        <w:rPr>
          <w:rFonts w:ascii="Courier New" w:hAnsi="Courier New" w:cs="Courier New"/>
          <w:color w:val="660000"/>
          <w:sz w:val="16"/>
          <w:szCs w:val="16"/>
          <w:shd w:val="clear" w:color="auto" w:fill="F7FAFF"/>
        </w:rPr>
        <w:t>$objPaginaComplementoAPI</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w:t>
      </w:r>
      <w:r>
        <w:rPr>
          <w:rFonts w:ascii="Courier New" w:hAnsi="Courier New" w:cs="Courier New"/>
          <w:color w:val="000000"/>
          <w:sz w:val="16"/>
          <w:szCs w:val="16"/>
          <w:shd w:val="clear" w:color="auto" w:fill="F7FAFF"/>
        </w:rPr>
        <w:br/>
      </w:r>
      <w:r>
        <w:rPr>
          <w:rFonts w:ascii="Courier New" w:hAnsi="Courier New" w:cs="Courier New"/>
          <w:color w:val="000080"/>
          <w:sz w:val="18"/>
          <w:szCs w:val="18"/>
          <w:shd w:val="clear" w:color="auto" w:fill="F7FAFF"/>
        </w:rPr>
        <w:t>```</w:t>
      </w:r>
    </w:p>
    <w:p w14:paraId="75BDBB24" w14:textId="77777777" w:rsidR="00A82183" w:rsidRDefault="00000000">
      <w:pPr>
        <w:spacing w:after="0"/>
      </w:pPr>
      <w:r>
        <w:object w:dxaOrig="6787" w:dyaOrig="2204" w14:anchorId="2CB6B6C9">
          <v:shape id="Picture 31" o:spid="_x0000_i1055" type="#_x0000_t75" style="width:339pt;height:110.25pt;visibility:visible;mso-wrap-style:square" o:ole="">
            <v:imagedata r:id="rId95" o:title=""/>
          </v:shape>
          <o:OLEObject Type="Embed" ProgID="PBrush" ShapeID="Picture 31" DrawAspect="Content" ObjectID="_1842213873" r:id="rId96"/>
        </w:object>
      </w:r>
    </w:p>
    <w:p w14:paraId="0AC1484C" w14:textId="77777777" w:rsidR="00A82183" w:rsidRDefault="00A82183"/>
    <w:p w14:paraId="33FF3499" w14:textId="77777777" w:rsidR="00A82183" w:rsidRDefault="00A82183"/>
    <w:p w14:paraId="609192C5" w14:textId="77777777" w:rsidR="00A82183" w:rsidRDefault="00A82183"/>
    <w:p w14:paraId="4BB86A74" w14:textId="77777777" w:rsidR="00A82183" w:rsidRDefault="00000000">
      <w:pPr>
        <w:pStyle w:val="Ttulo2"/>
      </w:pPr>
      <w:bookmarkStart w:id="3832" w:name="_Toc171671321"/>
      <w:bookmarkStart w:id="3833" w:name="__RefHeading___Toc27967_2823614150"/>
      <w:bookmarkStart w:id="3834" w:name="_Toc223560273"/>
      <w:bookmarkStart w:id="3835" w:name="_Toc223772379"/>
      <w:bookmarkStart w:id="3836" w:name="_Toc223782467"/>
      <w:bookmarkStart w:id="3837" w:name="_Toc223894949"/>
      <w:bookmarkStart w:id="3838" w:name="_Toc223911294"/>
      <w:bookmarkStart w:id="3839" w:name="_Toc224380116"/>
      <w:bookmarkStart w:id="3840" w:name="_Toc225675902"/>
      <w:bookmarkStart w:id="3841" w:name="_Toc225806864"/>
      <w:bookmarkStart w:id="3842" w:name="_Toc226042341"/>
      <w:bookmarkStart w:id="3843" w:name="_Toc226118170"/>
      <w:bookmarkStart w:id="3844" w:name="_Toc226422755"/>
      <w:bookmarkStart w:id="3845" w:name="_Toc226644578"/>
      <w:bookmarkStart w:id="3846" w:name="_Toc231601261"/>
      <w:r>
        <w:t>processarPesquisaRapida</w:t>
      </w:r>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3E2E20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CD8CAA4" w14:textId="77777777" w:rsidR="00A82183" w:rsidRDefault="00000000">
            <w:pPr>
              <w:spacing w:after="0"/>
              <w:jc w:val="center"/>
            </w:pPr>
            <w:r>
              <w:t>Entrada</w:t>
            </w:r>
          </w:p>
        </w:tc>
      </w:tr>
      <w:tr w:rsidR="00A82183" w14:paraId="550BFCD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4ED8B" w14:textId="77777777" w:rsidR="00A82183" w:rsidRDefault="00000000">
            <w:pPr>
              <w:spacing w:after="0"/>
            </w:pPr>
            <w:r>
              <w:t>$strTexto:</w:t>
            </w:r>
          </w:p>
          <w:p w14:paraId="2219DBA5" w14:textId="77777777" w:rsidR="00A82183" w:rsidRDefault="00000000">
            <w:pPr>
              <w:pStyle w:val="PargrafodaLista"/>
              <w:numPr>
                <w:ilvl w:val="0"/>
                <w:numId w:val="93"/>
              </w:numPr>
              <w:spacing w:after="0"/>
            </w:pPr>
            <w:r>
              <w:t>Texto preenchido pelo usuário.</w:t>
            </w:r>
          </w:p>
        </w:tc>
      </w:tr>
    </w:tbl>
    <w:p w14:paraId="47F0A5C4" w14:textId="77777777" w:rsidR="00A82183" w:rsidRDefault="00A82183"/>
    <w:p w14:paraId="7614373A" w14:textId="77777777" w:rsidR="00A82183" w:rsidRDefault="00000000">
      <w:pPr>
        <w:pStyle w:val="Ttulo2"/>
      </w:pPr>
      <w:bookmarkStart w:id="3847" w:name="_Toc171671322"/>
      <w:bookmarkStart w:id="3848" w:name="__RefHeading___Toc27965_2823614150"/>
      <w:bookmarkStart w:id="3849" w:name="_Toc223560274"/>
      <w:bookmarkStart w:id="3850" w:name="_Toc223772380"/>
      <w:bookmarkStart w:id="3851" w:name="_Toc223782468"/>
      <w:bookmarkStart w:id="3852" w:name="_Toc223894950"/>
      <w:bookmarkStart w:id="3853" w:name="_Toc223911295"/>
      <w:bookmarkStart w:id="3854" w:name="_Toc224380117"/>
      <w:bookmarkStart w:id="3855" w:name="_Toc225675903"/>
      <w:bookmarkStart w:id="3856" w:name="_Toc225806865"/>
      <w:bookmarkStart w:id="3857" w:name="_Toc226042342"/>
      <w:bookmarkStart w:id="3858" w:name="_Toc226118171"/>
      <w:bookmarkStart w:id="3859" w:name="_Toc226422756"/>
      <w:bookmarkStart w:id="3860" w:name="_Toc226644579"/>
      <w:bookmarkStart w:id="3861" w:name="_Toc231601262"/>
      <w:r>
        <w:t>processarVariaveisEditor</w:t>
      </w:r>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4517B6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097A2E9" w14:textId="77777777" w:rsidR="00A82183" w:rsidRDefault="00000000">
            <w:pPr>
              <w:spacing w:after="0"/>
              <w:jc w:val="center"/>
            </w:pPr>
            <w:r>
              <w:t>Entrada</w:t>
            </w:r>
          </w:p>
        </w:tc>
      </w:tr>
      <w:tr w:rsidR="00A82183" w14:paraId="29FF615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8893E" w14:textId="77777777" w:rsidR="00A82183" w:rsidRDefault="00000000">
            <w:pPr>
              <w:spacing w:after="0"/>
            </w:pPr>
            <w:r>
              <w:t>$objDocumentoAPI:</w:t>
            </w:r>
          </w:p>
          <w:p w14:paraId="5DB5FEDE" w14:textId="77777777" w:rsidR="00A82183" w:rsidRDefault="00000000">
            <w:pPr>
              <w:pStyle w:val="PargrafodaLista"/>
              <w:numPr>
                <w:ilvl w:val="0"/>
                <w:numId w:val="93"/>
              </w:numPr>
              <w:spacing w:after="0"/>
            </w:pPr>
            <w:r>
              <w:t>Instância preenchida com IdProcedimento e IdDocumento..</w:t>
            </w:r>
          </w:p>
        </w:tc>
      </w:tr>
      <w:tr w:rsidR="00A82183" w14:paraId="2F405C9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5462684" w14:textId="77777777" w:rsidR="00A82183" w:rsidRDefault="00000000">
            <w:pPr>
              <w:spacing w:after="0"/>
              <w:jc w:val="center"/>
            </w:pPr>
            <w:r>
              <w:t>Saída</w:t>
            </w:r>
          </w:p>
        </w:tc>
      </w:tr>
      <w:tr w:rsidR="00A82183" w14:paraId="75C6CEA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DB186" w14:textId="77777777" w:rsidR="00A82183" w:rsidRDefault="00000000">
            <w:pPr>
              <w:spacing w:after="0"/>
            </w:pPr>
            <w:r>
              <w:t>$arrVariaveis:</w:t>
            </w:r>
          </w:p>
          <w:p w14:paraId="1B004E41" w14:textId="77777777" w:rsidR="00A82183" w:rsidRDefault="00000000">
            <w:pPr>
              <w:pStyle w:val="PargrafodaLista"/>
              <w:numPr>
                <w:ilvl w:val="0"/>
                <w:numId w:val="93"/>
              </w:numPr>
              <w:spacing w:after="0"/>
              <w:contextualSpacing/>
            </w:pPr>
            <w:r>
              <w:t>Conjunto de valores onde a chave é o nome da variável.</w:t>
            </w:r>
          </w:p>
        </w:tc>
      </w:tr>
      <w:tr w:rsidR="00A82183" w14:paraId="0ED39FF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6F2E1F7" w14:textId="77777777" w:rsidR="00A82183" w:rsidRDefault="00000000">
            <w:pPr>
              <w:spacing w:after="0"/>
              <w:jc w:val="center"/>
            </w:pPr>
            <w:r>
              <w:t>Observação</w:t>
            </w:r>
          </w:p>
        </w:tc>
      </w:tr>
      <w:tr w:rsidR="00A82183" w14:paraId="63D27BA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C9B66" w14:textId="77777777" w:rsidR="00A82183" w:rsidRDefault="00000000">
            <w:pPr>
              <w:spacing w:after="0"/>
            </w:pPr>
            <w:r>
              <w:t>Serão consideradas somente as variáveis retornadas pelo método obterRelacaoVariaveisEditor.</w:t>
            </w:r>
          </w:p>
        </w:tc>
      </w:tr>
    </w:tbl>
    <w:p w14:paraId="1CDDDF0E" w14:textId="77777777" w:rsidR="00A82183" w:rsidRDefault="00000000">
      <w:pPr>
        <w:pStyle w:val="Standard"/>
        <w:spacing w:after="0"/>
        <w:ind w:left="0"/>
        <w:jc w:val="left"/>
        <w:rPr>
          <w:b/>
          <w:bCs/>
        </w:rPr>
      </w:pPr>
      <w:r>
        <w:rPr>
          <w:b/>
          <w:bCs/>
        </w:rPr>
        <w:t>Exemplo:</w:t>
      </w:r>
    </w:p>
    <w:p w14:paraId="06C2D077" w14:textId="77777777" w:rsidR="00A82183" w:rsidRDefault="00A82183">
      <w:pPr>
        <w:pStyle w:val="Standard"/>
        <w:spacing w:after="0"/>
        <w:ind w:left="0"/>
        <w:jc w:val="left"/>
        <w:rPr>
          <w:b/>
          <w:bCs/>
        </w:rPr>
      </w:pPr>
    </w:p>
    <w:p w14:paraId="7AC4176E"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80"/>
          <w:sz w:val="18"/>
          <w:szCs w:val="18"/>
          <w:shd w:val="clear" w:color="auto" w:fill="F7FAFF"/>
        </w:rPr>
        <w:t>```php</w:t>
      </w:r>
      <w:r>
        <w:rPr>
          <w:rFonts w:ascii="Courier New" w:hAnsi="Courier New" w:cs="Courier New"/>
          <w:color w:val="000080"/>
          <w:sz w:val="18"/>
          <w:szCs w:val="18"/>
          <w:shd w:val="clear" w:color="auto" w:fill="F7FAFF"/>
        </w:rPr>
        <w:br/>
      </w:r>
      <w:r>
        <w:rPr>
          <w:rFonts w:ascii="Courier New" w:hAnsi="Courier New" w:cs="Courier New"/>
          <w:b/>
          <w:bCs/>
          <w:color w:val="000080"/>
          <w:sz w:val="16"/>
          <w:szCs w:val="16"/>
          <w:shd w:val="clear" w:color="auto" w:fill="F7FAFF"/>
        </w:rPr>
        <w:t xml:space="preserve">public function </w:t>
      </w:r>
      <w:r>
        <w:rPr>
          <w:rFonts w:ascii="Courier New" w:hAnsi="Courier New" w:cs="Courier New"/>
          <w:color w:val="000000"/>
          <w:sz w:val="16"/>
          <w:szCs w:val="16"/>
          <w:shd w:val="clear" w:color="auto" w:fill="F7FAFF"/>
        </w:rPr>
        <w:t xml:space="preserve">processarVariaveisEditor(DocumentoAPI </w:t>
      </w:r>
      <w:r>
        <w:rPr>
          <w:rFonts w:ascii="Courier New" w:hAnsi="Courier New" w:cs="Courier New"/>
          <w:color w:val="660000"/>
          <w:sz w:val="16"/>
          <w:szCs w:val="16"/>
          <w:shd w:val="clear" w:color="auto" w:fill="F7FAFF"/>
        </w:rPr>
        <w:t>$objDocumentoAPI</w:t>
      </w:r>
      <w:r>
        <w:rPr>
          <w:rFonts w:ascii="Courier New" w:hAnsi="Courier New" w:cs="Courier New"/>
          <w:color w:val="000000"/>
          <w:sz w:val="16"/>
          <w:szCs w:val="16"/>
          <w:shd w:val="clear" w:color="auto" w:fill="F7FAFF"/>
        </w:rPr>
        <w:t>){</w:t>
      </w:r>
      <w:r>
        <w:rPr>
          <w:rFonts w:ascii="Courier New" w:hAnsi="Courier New" w:cs="Courier New"/>
          <w:color w:val="000000"/>
          <w:sz w:val="16"/>
          <w:szCs w:val="16"/>
          <w:shd w:val="clear" w:color="auto" w:fill="F7FAFF"/>
        </w:rPr>
        <w:br/>
        <w:t xml:space="preserve">  </w:t>
      </w:r>
      <w:r>
        <w:rPr>
          <w:rFonts w:ascii="Courier New" w:hAnsi="Courier New"/>
          <w:color w:val="660000"/>
          <w:sz w:val="16"/>
          <w:szCs w:val="16"/>
          <w:shd w:val="clear" w:color="auto" w:fill="F7FAFF"/>
        </w:rPr>
        <w:t xml:space="preserve">$arrVariaveis </w:t>
      </w:r>
      <w:r>
        <w:rPr>
          <w:rFonts w:ascii="Courier New" w:hAnsi="Courier New"/>
          <w:color w:val="000000"/>
          <w:sz w:val="16"/>
          <w:szCs w:val="16"/>
          <w:shd w:val="clear" w:color="auto" w:fill="F7FAFF"/>
        </w:rPr>
        <w:t xml:space="preserve">= </w:t>
      </w:r>
      <w:r>
        <w:rPr>
          <w:rFonts w:ascii="Courier New" w:hAnsi="Courier New"/>
          <w:b/>
          <w:bCs/>
          <w:color w:val="000080"/>
          <w:sz w:val="16"/>
          <w:szCs w:val="16"/>
          <w:shd w:val="clear" w:color="auto" w:fill="F7FAFF"/>
        </w:rPr>
        <w:t>array</w:t>
      </w:r>
      <w:r>
        <w:rPr>
          <w:rFonts w:ascii="Courier New" w:hAnsi="Courier New"/>
          <w:color w:val="000000"/>
          <w:sz w:val="16"/>
          <w:szCs w:val="16"/>
          <w:shd w:val="clear" w:color="auto" w:fill="F7FAFF"/>
        </w:rPr>
        <w:t>();</w:t>
      </w:r>
      <w:r>
        <w:rPr>
          <w:color w:val="660000"/>
          <w:sz w:val="16"/>
          <w:szCs w:val="16"/>
          <w:shd w:val="clear" w:color="auto" w:fill="F7FAFF"/>
        </w:rPr>
        <w:t xml:space="preserve">$objMdJulgarColegiadoDTO </w:t>
      </w:r>
      <w:r>
        <w:rPr>
          <w:color w:val="000000"/>
          <w:sz w:val="16"/>
          <w:szCs w:val="16"/>
          <w:shd w:val="clear" w:color="auto" w:fill="F7FAFF"/>
        </w:rPr>
        <w:t xml:space="preserve">= </w:t>
      </w:r>
      <w:r>
        <w:rPr>
          <w:b/>
          <w:bCs/>
          <w:color w:val="000080"/>
          <w:sz w:val="16"/>
          <w:szCs w:val="16"/>
          <w:shd w:val="clear" w:color="auto" w:fill="F7FAFF"/>
        </w:rPr>
        <w:t xml:space="preserve">new </w:t>
      </w:r>
      <w:r>
        <w:rPr>
          <w:color w:val="000000"/>
          <w:sz w:val="16"/>
          <w:szCs w:val="16"/>
          <w:shd w:val="clear" w:color="auto" w:fill="F7FAFF"/>
        </w:rPr>
        <w:t>MdJulgarColegiadoDTO();</w:t>
      </w:r>
      <w:r>
        <w:rPr>
          <w:color w:val="000000"/>
          <w:sz w:val="16"/>
          <w:szCs w:val="16"/>
          <w:shd w:val="clear" w:color="auto" w:fill="F7FAFF"/>
        </w:rPr>
        <w:br/>
      </w:r>
      <w:r>
        <w:rPr>
          <w:color w:val="660000"/>
          <w:sz w:val="16"/>
          <w:szCs w:val="16"/>
          <w:shd w:val="clear" w:color="auto" w:fill="F7FAFF"/>
        </w:rPr>
        <w:br/>
        <w:t>$objMdJulgarColegiadoDTO</w:t>
      </w:r>
      <w:r>
        <w:rPr>
          <w:color w:val="000000"/>
          <w:sz w:val="16"/>
          <w:szCs w:val="16"/>
          <w:shd w:val="clear" w:color="auto" w:fill="F7FAFF"/>
        </w:rPr>
        <w:t>-&gt;retStrSigla();</w:t>
      </w:r>
      <w:r>
        <w:rPr>
          <w:color w:val="000000"/>
          <w:sz w:val="16"/>
          <w:szCs w:val="16"/>
          <w:shd w:val="clear" w:color="auto" w:fill="F7FAFF"/>
        </w:rPr>
        <w:br/>
      </w:r>
      <w:r>
        <w:rPr>
          <w:color w:val="660000"/>
          <w:sz w:val="16"/>
          <w:szCs w:val="16"/>
          <w:shd w:val="clear" w:color="auto" w:fill="F7FAFF"/>
        </w:rPr>
        <w:t>$objMdJulgarColegiadoDTO</w:t>
      </w:r>
      <w:r>
        <w:rPr>
          <w:color w:val="000000"/>
          <w:sz w:val="16"/>
          <w:szCs w:val="16"/>
          <w:shd w:val="clear" w:color="auto" w:fill="F7FAFF"/>
        </w:rPr>
        <w:t>-&gt;retStrNome();</w:t>
      </w:r>
      <w:r>
        <w:rPr>
          <w:color w:val="000000"/>
          <w:sz w:val="16"/>
          <w:szCs w:val="16"/>
          <w:shd w:val="clear" w:color="auto" w:fill="F7FAFF"/>
        </w:rPr>
        <w:br/>
      </w:r>
      <w:r>
        <w:rPr>
          <w:color w:val="660000"/>
          <w:sz w:val="16"/>
          <w:szCs w:val="16"/>
          <w:shd w:val="clear" w:color="auto" w:fill="F7FAFF"/>
        </w:rPr>
        <w:t>$objMdJulgarColegiadoDTO</w:t>
      </w:r>
      <w:r>
        <w:rPr>
          <w:color w:val="000000"/>
          <w:sz w:val="16"/>
          <w:szCs w:val="16"/>
          <w:shd w:val="clear" w:color="auto" w:fill="F7FAFF"/>
        </w:rPr>
        <w:t>-&gt;setNumIdColegiado(</w:t>
      </w:r>
      <w:r>
        <w:rPr>
          <w:color w:val="0000FF"/>
          <w:sz w:val="16"/>
          <w:szCs w:val="16"/>
          <w:shd w:val="clear" w:color="auto" w:fill="F7FAFF"/>
        </w:rPr>
        <w:t>1</w:t>
      </w:r>
      <w:r>
        <w:rPr>
          <w:color w:val="000000"/>
          <w:sz w:val="16"/>
          <w:szCs w:val="16"/>
          <w:shd w:val="clear" w:color="auto" w:fill="F7FAFF"/>
        </w:rPr>
        <w:t>);</w:t>
      </w:r>
      <w:r>
        <w:rPr>
          <w:color w:val="000000"/>
          <w:sz w:val="16"/>
          <w:szCs w:val="16"/>
          <w:shd w:val="clear" w:color="auto" w:fill="F7FAFF"/>
        </w:rPr>
        <w:br/>
      </w:r>
      <w:r>
        <w:rPr>
          <w:color w:val="660000"/>
          <w:sz w:val="16"/>
          <w:szCs w:val="16"/>
          <w:shd w:val="clear" w:color="auto" w:fill="F7FAFF"/>
        </w:rPr>
        <w:t xml:space="preserve">$objMdJulgarColegiadoRN </w:t>
      </w:r>
      <w:r>
        <w:rPr>
          <w:color w:val="000000"/>
          <w:sz w:val="16"/>
          <w:szCs w:val="16"/>
          <w:shd w:val="clear" w:color="auto" w:fill="F7FAFF"/>
        </w:rPr>
        <w:t xml:space="preserve">= </w:t>
      </w:r>
      <w:r>
        <w:rPr>
          <w:b/>
          <w:bCs/>
          <w:color w:val="000080"/>
          <w:sz w:val="16"/>
          <w:szCs w:val="16"/>
          <w:shd w:val="clear" w:color="auto" w:fill="F7FAFF"/>
        </w:rPr>
        <w:t xml:space="preserve">new </w:t>
      </w:r>
      <w:r>
        <w:rPr>
          <w:color w:val="000000"/>
          <w:sz w:val="16"/>
          <w:szCs w:val="16"/>
          <w:shd w:val="clear" w:color="auto" w:fill="F7FAFF"/>
        </w:rPr>
        <w:t>MdJulgarColegiadoRN();</w:t>
      </w:r>
      <w:r>
        <w:rPr>
          <w:color w:val="000000"/>
          <w:sz w:val="16"/>
          <w:szCs w:val="16"/>
          <w:shd w:val="clear" w:color="auto" w:fill="F7FAFF"/>
        </w:rPr>
        <w:br/>
      </w:r>
      <w:r>
        <w:rPr>
          <w:color w:val="660000"/>
          <w:sz w:val="16"/>
          <w:szCs w:val="16"/>
          <w:shd w:val="clear" w:color="auto" w:fill="F7FAFF"/>
        </w:rPr>
        <w:t xml:space="preserve">$objMdJulgarColegiadoDTO </w:t>
      </w:r>
      <w:r>
        <w:rPr>
          <w:color w:val="000000"/>
          <w:sz w:val="16"/>
          <w:szCs w:val="16"/>
          <w:shd w:val="clear" w:color="auto" w:fill="F7FAFF"/>
        </w:rPr>
        <w:t xml:space="preserve">= </w:t>
      </w:r>
      <w:r>
        <w:rPr>
          <w:color w:val="660000"/>
          <w:sz w:val="16"/>
          <w:szCs w:val="16"/>
          <w:shd w:val="clear" w:color="auto" w:fill="F7FAFF"/>
        </w:rPr>
        <w:t>$objMdJulgarColegiadoRN-&gt;consultar($objMdJulgarColegiadoDTO);</w:t>
      </w:r>
      <w:r>
        <w:rPr>
          <w:color w:val="660000"/>
          <w:sz w:val="16"/>
          <w:szCs w:val="16"/>
          <w:shd w:val="clear" w:color="auto" w:fill="F7FAFF"/>
        </w:rPr>
        <w:br/>
      </w:r>
      <w:r>
        <w:rPr>
          <w:color w:val="660000"/>
          <w:sz w:val="16"/>
          <w:szCs w:val="16"/>
          <w:shd w:val="clear" w:color="auto" w:fill="F7FAFF"/>
        </w:rPr>
        <w:br/>
      </w:r>
      <w:r>
        <w:rPr>
          <w:b/>
          <w:bCs/>
          <w:color w:val="000080"/>
          <w:sz w:val="16"/>
          <w:szCs w:val="16"/>
          <w:shd w:val="clear" w:color="auto" w:fill="F7FAFF"/>
        </w:rPr>
        <w:t xml:space="preserve">if </w:t>
      </w:r>
      <w:r>
        <w:rPr>
          <w:color w:val="000000"/>
          <w:sz w:val="16"/>
          <w:szCs w:val="16"/>
          <w:shd w:val="clear" w:color="auto" w:fill="F7FAFF"/>
        </w:rPr>
        <w:t>(</w:t>
      </w:r>
      <w:r>
        <w:rPr>
          <w:color w:val="660000"/>
          <w:sz w:val="16"/>
          <w:szCs w:val="16"/>
          <w:shd w:val="clear" w:color="auto" w:fill="F7FAFF"/>
        </w:rPr>
        <w:t>$objMdJulgarColegiadoDTO</w:t>
      </w:r>
      <w:r>
        <w:rPr>
          <w:color w:val="000000"/>
          <w:sz w:val="16"/>
          <w:szCs w:val="16"/>
          <w:shd w:val="clear" w:color="auto" w:fill="F7FAFF"/>
        </w:rPr>
        <w:t>!=</w:t>
      </w:r>
      <w:r>
        <w:rPr>
          <w:b/>
          <w:bCs/>
          <w:color w:val="000080"/>
          <w:sz w:val="16"/>
          <w:szCs w:val="16"/>
          <w:shd w:val="clear" w:color="auto" w:fill="F7FAFF"/>
        </w:rPr>
        <w:t>null</w:t>
      </w:r>
      <w:r>
        <w:rPr>
          <w:color w:val="000000"/>
          <w:sz w:val="16"/>
          <w:szCs w:val="16"/>
          <w:shd w:val="clear" w:color="auto" w:fill="F7FAFF"/>
        </w:rPr>
        <w:t>) {</w:t>
      </w:r>
      <w:r>
        <w:rPr>
          <w:color w:val="000000"/>
          <w:sz w:val="16"/>
          <w:szCs w:val="16"/>
          <w:shd w:val="clear" w:color="auto" w:fill="F7FAFF"/>
        </w:rPr>
        <w:br/>
        <w:t xml:space="preserve">  </w:t>
      </w:r>
      <w:r>
        <w:rPr>
          <w:color w:val="660000"/>
          <w:sz w:val="16"/>
          <w:szCs w:val="16"/>
          <w:shd w:val="clear" w:color="auto" w:fill="F7FAFF"/>
        </w:rPr>
        <w:t>$arrVariaveis</w:t>
      </w:r>
      <w:r>
        <w:rPr>
          <w:color w:val="000000"/>
          <w:sz w:val="16"/>
          <w:szCs w:val="16"/>
          <w:shd w:val="clear" w:color="auto" w:fill="F7FAFF"/>
        </w:rPr>
        <w:t>[</w:t>
      </w:r>
      <w:r>
        <w:rPr>
          <w:b/>
          <w:bCs/>
          <w:color w:val="008000"/>
          <w:sz w:val="16"/>
          <w:szCs w:val="16"/>
          <w:shd w:val="clear" w:color="auto" w:fill="F7FAFF"/>
        </w:rPr>
        <w:t>'md_julgar_sigla_colegiado'</w:t>
      </w:r>
      <w:r>
        <w:rPr>
          <w:color w:val="000000"/>
          <w:sz w:val="16"/>
          <w:szCs w:val="16"/>
          <w:shd w:val="clear" w:color="auto" w:fill="F7FAFF"/>
        </w:rPr>
        <w:t xml:space="preserve">] = </w:t>
      </w:r>
      <w:r>
        <w:rPr>
          <w:color w:val="660000"/>
          <w:sz w:val="16"/>
          <w:szCs w:val="16"/>
          <w:shd w:val="clear" w:color="auto" w:fill="F7FAFF"/>
        </w:rPr>
        <w:t>$objMdJulgarColegiadoDTO-&gt;getStrSigla();</w:t>
      </w:r>
      <w:r>
        <w:rPr>
          <w:color w:val="660000"/>
          <w:sz w:val="16"/>
          <w:szCs w:val="16"/>
          <w:shd w:val="clear" w:color="auto" w:fill="F7FAFF"/>
        </w:rPr>
        <w:br/>
      </w:r>
      <w:r>
        <w:rPr>
          <w:color w:val="000000"/>
          <w:sz w:val="16"/>
          <w:szCs w:val="16"/>
          <w:shd w:val="clear" w:color="auto" w:fill="F7FAFF"/>
        </w:rPr>
        <w:t xml:space="preserve">  </w:t>
      </w:r>
      <w:r>
        <w:rPr>
          <w:color w:val="660000"/>
          <w:sz w:val="16"/>
          <w:szCs w:val="16"/>
          <w:shd w:val="clear" w:color="auto" w:fill="F7FAFF"/>
        </w:rPr>
        <w:t>$arrVariaveis</w:t>
      </w:r>
      <w:r>
        <w:rPr>
          <w:color w:val="000000"/>
          <w:sz w:val="16"/>
          <w:szCs w:val="16"/>
          <w:shd w:val="clear" w:color="auto" w:fill="F7FAFF"/>
        </w:rPr>
        <w:t>[</w:t>
      </w:r>
      <w:r>
        <w:rPr>
          <w:b/>
          <w:bCs/>
          <w:color w:val="008000"/>
          <w:sz w:val="16"/>
          <w:szCs w:val="16"/>
          <w:shd w:val="clear" w:color="auto" w:fill="F7FAFF"/>
        </w:rPr>
        <w:t>'md_julgar_nome_colegiado'</w:t>
      </w:r>
      <w:r>
        <w:rPr>
          <w:color w:val="000000"/>
          <w:sz w:val="16"/>
          <w:szCs w:val="16"/>
          <w:shd w:val="clear" w:color="auto" w:fill="F7FAFF"/>
        </w:rPr>
        <w:t xml:space="preserve">] = </w:t>
      </w:r>
      <w:r>
        <w:rPr>
          <w:color w:val="660000"/>
          <w:sz w:val="16"/>
          <w:szCs w:val="16"/>
          <w:shd w:val="clear" w:color="auto" w:fill="F7FAFF"/>
        </w:rPr>
        <w:t>$objMdJulgarColegiadoDTO</w:t>
      </w:r>
      <w:r>
        <w:rPr>
          <w:color w:val="000000"/>
          <w:sz w:val="16"/>
          <w:szCs w:val="16"/>
          <w:shd w:val="clear" w:color="auto" w:fill="F7FAFF"/>
        </w:rPr>
        <w:t>-&gt;</w:t>
      </w:r>
      <w:r>
        <w:rPr>
          <w:color w:val="660000"/>
          <w:sz w:val="16"/>
          <w:szCs w:val="16"/>
          <w:shd w:val="clear" w:color="auto" w:fill="F7FAFF"/>
        </w:rPr>
        <w:t>getStrNome();</w:t>
      </w:r>
      <w:r>
        <w:rPr>
          <w:color w:val="000000"/>
          <w:sz w:val="16"/>
          <w:szCs w:val="16"/>
          <w:shd w:val="clear" w:color="auto" w:fill="F7FAFF"/>
        </w:rPr>
        <w:br/>
        <w:t>}</w:t>
      </w:r>
      <w:r>
        <w:rPr>
          <w:color w:val="000000"/>
          <w:sz w:val="16"/>
          <w:szCs w:val="16"/>
          <w:shd w:val="clear" w:color="auto" w:fill="F7FAFF"/>
        </w:rPr>
        <w:br/>
        <w:t xml:space="preserve"> </w:t>
      </w:r>
      <w:r>
        <w:rPr>
          <w:b/>
          <w:bCs/>
          <w:color w:val="000080"/>
          <w:sz w:val="16"/>
          <w:szCs w:val="16"/>
          <w:shd w:val="clear" w:color="auto" w:fill="F7FAFF"/>
        </w:rPr>
        <w:t xml:space="preserve">return </w:t>
      </w:r>
      <w:r>
        <w:rPr>
          <w:color w:val="660000"/>
          <w:sz w:val="16"/>
          <w:szCs w:val="16"/>
          <w:shd w:val="clear" w:color="auto" w:fill="F7FAFF"/>
        </w:rPr>
        <w:t>$arrVariaveis</w:t>
      </w:r>
      <w:r>
        <w:rPr>
          <w:color w:val="000000"/>
          <w:sz w:val="16"/>
          <w:szCs w:val="16"/>
          <w:shd w:val="clear" w:color="auto" w:fill="F7FAFF"/>
        </w:rPr>
        <w:t>;</w:t>
      </w:r>
      <w:r>
        <w:rPr>
          <w:color w:val="000000"/>
          <w:sz w:val="16"/>
          <w:szCs w:val="16"/>
          <w:shd w:val="clear" w:color="auto" w:fill="F7FAFF"/>
        </w:rPr>
        <w:br/>
        <w:t>}</w:t>
      </w:r>
      <w:r>
        <w:rPr>
          <w:color w:val="000000"/>
          <w:sz w:val="16"/>
          <w:szCs w:val="16"/>
          <w:shd w:val="clear" w:color="auto" w:fill="F7FAFF"/>
        </w:rPr>
        <w:br/>
      </w:r>
      <w:r>
        <w:rPr>
          <w:color w:val="000080"/>
          <w:sz w:val="18"/>
          <w:szCs w:val="18"/>
          <w:shd w:val="clear" w:color="auto" w:fill="F7FAFF"/>
        </w:rPr>
        <w:t>```</w:t>
      </w:r>
    </w:p>
    <w:p w14:paraId="4FC3CBA0" w14:textId="77777777" w:rsidR="00A82183" w:rsidRDefault="00A82183"/>
    <w:p w14:paraId="25678BEC" w14:textId="77777777" w:rsidR="00A82183" w:rsidRDefault="00000000">
      <w:pPr>
        <w:pStyle w:val="Ttulo2"/>
      </w:pPr>
      <w:bookmarkStart w:id="3862" w:name="_Toc171671323"/>
      <w:bookmarkStart w:id="3863" w:name="__RefHeading___Toc27963_2823614150"/>
      <w:bookmarkStart w:id="3864" w:name="_Toc223560275"/>
      <w:bookmarkStart w:id="3865" w:name="_Toc223772381"/>
      <w:bookmarkStart w:id="3866" w:name="_Toc223782469"/>
      <w:bookmarkStart w:id="3867" w:name="_Toc223894951"/>
      <w:bookmarkStart w:id="3868" w:name="_Toc223911296"/>
      <w:bookmarkStart w:id="3869" w:name="_Toc224380118"/>
      <w:bookmarkStart w:id="3870" w:name="_Toc225675904"/>
      <w:bookmarkStart w:id="3871" w:name="_Toc225806866"/>
      <w:bookmarkStart w:id="3872" w:name="_Toc226042343"/>
      <w:bookmarkStart w:id="3873" w:name="_Toc226118172"/>
      <w:bookmarkStart w:id="3874" w:name="_Toc226422757"/>
      <w:bookmarkStart w:id="3875" w:name="_Toc226644580"/>
      <w:bookmarkStart w:id="3876" w:name="_Toc231601263"/>
      <w:r>
        <w:t>reabrirProcesso</w:t>
      </w:r>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7156A1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06FAB90" w14:textId="77777777" w:rsidR="00A82183" w:rsidRDefault="00000000">
            <w:pPr>
              <w:spacing w:after="0"/>
              <w:jc w:val="center"/>
            </w:pPr>
            <w:r>
              <w:t>Entrada</w:t>
            </w:r>
          </w:p>
        </w:tc>
      </w:tr>
      <w:tr w:rsidR="00A82183" w14:paraId="1381D68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39F5C" w14:textId="77777777" w:rsidR="00A82183" w:rsidRDefault="00000000">
            <w:pPr>
              <w:spacing w:after="0"/>
            </w:pPr>
            <w:r>
              <w:t>$objProcedimentoAPI:</w:t>
            </w:r>
          </w:p>
          <w:p w14:paraId="695596AA" w14:textId="77777777" w:rsidR="00A82183" w:rsidRDefault="00000000">
            <w:pPr>
              <w:pStyle w:val="PargrafodaLista"/>
              <w:numPr>
                <w:ilvl w:val="0"/>
                <w:numId w:val="94"/>
              </w:numPr>
              <w:spacing w:after="0"/>
            </w:pPr>
            <w:r>
              <w:t>Instância preenchida com IdProcedimento.</w:t>
            </w:r>
          </w:p>
        </w:tc>
      </w:tr>
    </w:tbl>
    <w:p w14:paraId="771063B7" w14:textId="77777777" w:rsidR="00A82183" w:rsidRDefault="00A82183"/>
    <w:p w14:paraId="4ACE5FC9" w14:textId="77777777" w:rsidR="00A82183" w:rsidRDefault="00000000">
      <w:pPr>
        <w:pStyle w:val="Ttulo2"/>
      </w:pPr>
      <w:bookmarkStart w:id="3877" w:name="_Toc171671324"/>
      <w:bookmarkStart w:id="3878" w:name="__RefHeading___Toc27961_2823614150"/>
      <w:bookmarkStart w:id="3879" w:name="_Toc223560276"/>
      <w:bookmarkStart w:id="3880" w:name="_Toc223772382"/>
      <w:bookmarkStart w:id="3881" w:name="_Toc223782470"/>
      <w:bookmarkStart w:id="3882" w:name="_Toc223894952"/>
      <w:bookmarkStart w:id="3883" w:name="_Toc223911297"/>
      <w:bookmarkStart w:id="3884" w:name="_Toc224380119"/>
      <w:bookmarkStart w:id="3885" w:name="_Toc225675905"/>
      <w:bookmarkStart w:id="3886" w:name="_Toc225806867"/>
      <w:bookmarkStart w:id="3887" w:name="_Toc226042344"/>
      <w:bookmarkStart w:id="3888" w:name="_Toc226118173"/>
      <w:bookmarkStart w:id="3889" w:name="_Toc226422758"/>
      <w:bookmarkStart w:id="3890" w:name="_Toc226644581"/>
      <w:bookmarkStart w:id="3891" w:name="_Toc231601264"/>
      <w:r>
        <w:t>reativarArquivoExtensao</w:t>
      </w:r>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5BF61D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A3D890B" w14:textId="77777777" w:rsidR="00A82183" w:rsidRDefault="00000000">
            <w:pPr>
              <w:spacing w:after="0"/>
              <w:jc w:val="center"/>
            </w:pPr>
            <w:r>
              <w:t>Entrada</w:t>
            </w:r>
          </w:p>
        </w:tc>
      </w:tr>
      <w:tr w:rsidR="00A82183" w14:paraId="3170024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9055E" w14:textId="77777777" w:rsidR="00A82183" w:rsidRDefault="00000000">
            <w:pPr>
              <w:spacing w:after="0"/>
            </w:pPr>
            <w:r>
              <w:t>$arrObjArquivoExtensaoAPI:</w:t>
            </w:r>
          </w:p>
          <w:p w14:paraId="1CEFAA96" w14:textId="77777777" w:rsidR="00A82183" w:rsidRDefault="00000000">
            <w:pPr>
              <w:pStyle w:val="PargrafodaLista"/>
              <w:numPr>
                <w:ilvl w:val="0"/>
                <w:numId w:val="94"/>
              </w:numPr>
              <w:spacing w:after="0"/>
            </w:pPr>
            <w:r>
              <w:t>Instâncias preenchidas com IdArquivoExtensao e Extensao.</w:t>
            </w:r>
          </w:p>
        </w:tc>
      </w:tr>
    </w:tbl>
    <w:p w14:paraId="31132F36" w14:textId="77777777" w:rsidR="00A82183" w:rsidRDefault="00A82183"/>
    <w:p w14:paraId="4806FBEA" w14:textId="77777777" w:rsidR="00A82183" w:rsidRDefault="00000000">
      <w:pPr>
        <w:pStyle w:val="Ttulo2"/>
      </w:pPr>
      <w:bookmarkStart w:id="3892" w:name="_Toc171671325"/>
      <w:bookmarkStart w:id="3893" w:name="__RefHeading___Toc27959_2823614150"/>
      <w:bookmarkStart w:id="3894" w:name="_Toc223560277"/>
      <w:bookmarkStart w:id="3895" w:name="_Toc223772383"/>
      <w:bookmarkStart w:id="3896" w:name="_Toc223782471"/>
      <w:bookmarkStart w:id="3897" w:name="_Toc223894953"/>
      <w:bookmarkStart w:id="3898" w:name="_Toc223911298"/>
      <w:bookmarkStart w:id="3899" w:name="_Toc224380120"/>
      <w:bookmarkStart w:id="3900" w:name="_Toc225675906"/>
      <w:bookmarkStart w:id="3901" w:name="_Toc225806868"/>
      <w:bookmarkStart w:id="3902" w:name="_Toc226042345"/>
      <w:bookmarkStart w:id="3903" w:name="_Toc226118174"/>
      <w:bookmarkStart w:id="3904" w:name="_Toc226422759"/>
      <w:bookmarkStart w:id="3905" w:name="_Toc226644582"/>
      <w:bookmarkStart w:id="3906" w:name="_Toc231601265"/>
      <w:r>
        <w:t>reativarContato</w:t>
      </w:r>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291463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EFB1CEB" w14:textId="77777777" w:rsidR="00A82183" w:rsidRDefault="00000000">
            <w:pPr>
              <w:spacing w:after="0"/>
              <w:jc w:val="center"/>
            </w:pPr>
            <w:r>
              <w:t>Entrada</w:t>
            </w:r>
          </w:p>
        </w:tc>
      </w:tr>
      <w:tr w:rsidR="00A82183" w14:paraId="321D35F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F02C5" w14:textId="77777777" w:rsidR="00A82183" w:rsidRDefault="00000000">
            <w:pPr>
              <w:spacing w:after="0"/>
            </w:pPr>
            <w:r>
              <w:t>$arrObjContatoAPI:</w:t>
            </w:r>
          </w:p>
          <w:p w14:paraId="0E5A1D28" w14:textId="77777777" w:rsidR="00A82183" w:rsidRDefault="00000000">
            <w:pPr>
              <w:pStyle w:val="PargrafodaLista"/>
              <w:numPr>
                <w:ilvl w:val="0"/>
                <w:numId w:val="94"/>
              </w:numPr>
              <w:spacing w:after="0"/>
            </w:pPr>
            <w:r>
              <w:t>Instâncias preenchidas com IdContato, IdTipoContato, IdContatoAssociado, Sigla, Nome e NomeSocial.</w:t>
            </w:r>
          </w:p>
        </w:tc>
      </w:tr>
    </w:tbl>
    <w:p w14:paraId="25ACF611" w14:textId="77777777" w:rsidR="00A82183" w:rsidRDefault="00A82183"/>
    <w:p w14:paraId="7768A4C4" w14:textId="77777777" w:rsidR="00A82183" w:rsidRDefault="00000000">
      <w:pPr>
        <w:pStyle w:val="Ttulo2"/>
      </w:pPr>
      <w:bookmarkStart w:id="3907" w:name="_Toc171671326"/>
      <w:bookmarkStart w:id="3908" w:name="__RefHeading___Toc27957_2823614150"/>
      <w:bookmarkStart w:id="3909" w:name="_Toc223560278"/>
      <w:bookmarkStart w:id="3910" w:name="_Toc223772384"/>
      <w:bookmarkStart w:id="3911" w:name="_Toc223782472"/>
      <w:bookmarkStart w:id="3912" w:name="_Toc223894954"/>
      <w:bookmarkStart w:id="3913" w:name="_Toc223911299"/>
      <w:bookmarkStart w:id="3914" w:name="_Toc224380121"/>
      <w:bookmarkStart w:id="3915" w:name="_Toc225675907"/>
      <w:bookmarkStart w:id="3916" w:name="_Toc225806869"/>
      <w:bookmarkStart w:id="3917" w:name="_Toc226042346"/>
      <w:bookmarkStart w:id="3918" w:name="_Toc226118175"/>
      <w:bookmarkStart w:id="3919" w:name="_Toc226422760"/>
      <w:bookmarkStart w:id="3920" w:name="_Toc226644583"/>
      <w:bookmarkStart w:id="3921" w:name="_Toc231601266"/>
      <w:r>
        <w:t>reativarHipoteseLegal</w:t>
      </w:r>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216EBA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485F50F" w14:textId="77777777" w:rsidR="00A82183" w:rsidRDefault="00000000">
            <w:pPr>
              <w:spacing w:after="0"/>
              <w:jc w:val="center"/>
            </w:pPr>
            <w:r>
              <w:t>Entrada</w:t>
            </w:r>
          </w:p>
        </w:tc>
      </w:tr>
      <w:tr w:rsidR="00A82183" w14:paraId="2CBDB0E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C6AFE" w14:textId="77777777" w:rsidR="00A82183" w:rsidRDefault="00000000">
            <w:pPr>
              <w:spacing w:after="0"/>
            </w:pPr>
            <w:r>
              <w:t>$arrObjHipoteseLegalAPI:</w:t>
            </w:r>
          </w:p>
          <w:p w14:paraId="48818AFC" w14:textId="77777777" w:rsidR="00A82183" w:rsidRDefault="00000000">
            <w:pPr>
              <w:pStyle w:val="PargrafodaLista"/>
              <w:numPr>
                <w:ilvl w:val="0"/>
                <w:numId w:val="94"/>
              </w:numPr>
              <w:spacing w:after="0"/>
            </w:pPr>
            <w:r>
              <w:lastRenderedPageBreak/>
              <w:t>Instâncias preenchidas com IdHipoteseLegal, Nome, BaseLegal e NivelAcesso.</w:t>
            </w:r>
          </w:p>
        </w:tc>
      </w:tr>
    </w:tbl>
    <w:p w14:paraId="0439439A" w14:textId="77777777" w:rsidR="00A82183" w:rsidRDefault="00A82183"/>
    <w:p w14:paraId="23E313B5" w14:textId="77777777" w:rsidR="00A82183" w:rsidRDefault="00000000">
      <w:pPr>
        <w:pStyle w:val="Ttulo2"/>
      </w:pPr>
      <w:bookmarkStart w:id="3922" w:name="_Toc171671327"/>
      <w:bookmarkStart w:id="3923" w:name="__RefHeading___Toc27955_2823614150"/>
      <w:bookmarkStart w:id="3924" w:name="_Toc223560279"/>
      <w:bookmarkStart w:id="3925" w:name="_Toc223772385"/>
      <w:bookmarkStart w:id="3926" w:name="_Toc223782473"/>
      <w:bookmarkStart w:id="3927" w:name="_Toc223894955"/>
      <w:bookmarkStart w:id="3928" w:name="_Toc223911300"/>
      <w:bookmarkStart w:id="3929" w:name="_Toc224380122"/>
      <w:bookmarkStart w:id="3930" w:name="_Toc225675908"/>
      <w:bookmarkStart w:id="3931" w:name="_Toc225806870"/>
      <w:bookmarkStart w:id="3932" w:name="_Toc226042347"/>
      <w:bookmarkStart w:id="3933" w:name="_Toc226118176"/>
      <w:bookmarkStart w:id="3934" w:name="_Toc226422761"/>
      <w:bookmarkStart w:id="3935" w:name="_Toc226644584"/>
      <w:bookmarkStart w:id="3936" w:name="_Toc231601267"/>
      <w:r>
        <w:t>reativarTipoContato</w:t>
      </w:r>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5DC054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977D966" w14:textId="77777777" w:rsidR="00A82183" w:rsidRDefault="00000000">
            <w:pPr>
              <w:spacing w:after="0"/>
              <w:jc w:val="center"/>
            </w:pPr>
            <w:r>
              <w:t>Entrada</w:t>
            </w:r>
          </w:p>
        </w:tc>
      </w:tr>
      <w:tr w:rsidR="00A82183" w14:paraId="093F0F5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466B7" w14:textId="77777777" w:rsidR="00A82183" w:rsidRDefault="00000000">
            <w:pPr>
              <w:spacing w:after="0"/>
            </w:pPr>
            <w:r>
              <w:t>$arrObjTipoContatoAPI:</w:t>
            </w:r>
          </w:p>
          <w:p w14:paraId="3DA54B1B" w14:textId="77777777" w:rsidR="00A82183" w:rsidRDefault="00000000">
            <w:pPr>
              <w:pStyle w:val="PargrafodaLista"/>
              <w:numPr>
                <w:ilvl w:val="0"/>
                <w:numId w:val="94"/>
              </w:numPr>
              <w:spacing w:after="0"/>
            </w:pPr>
            <w:r>
              <w:t>Instâncias preenchidas com IdTipoContato e Nome.</w:t>
            </w:r>
          </w:p>
        </w:tc>
      </w:tr>
    </w:tbl>
    <w:p w14:paraId="533D6AB4" w14:textId="77777777" w:rsidR="00A82183" w:rsidRDefault="00A82183"/>
    <w:p w14:paraId="76336842" w14:textId="77777777" w:rsidR="00A82183" w:rsidRDefault="00000000">
      <w:pPr>
        <w:pStyle w:val="Ttulo2"/>
      </w:pPr>
      <w:bookmarkStart w:id="3937" w:name="_Toc171671328"/>
      <w:bookmarkStart w:id="3938" w:name="__RefHeading___Toc27953_2823614150"/>
      <w:bookmarkStart w:id="3939" w:name="_Toc223560280"/>
      <w:bookmarkStart w:id="3940" w:name="_Toc223772386"/>
      <w:bookmarkStart w:id="3941" w:name="_Toc223782474"/>
      <w:bookmarkStart w:id="3942" w:name="_Toc223894956"/>
      <w:bookmarkStart w:id="3943" w:name="_Toc223911301"/>
      <w:bookmarkStart w:id="3944" w:name="_Toc224380123"/>
      <w:bookmarkStart w:id="3945" w:name="_Toc225675909"/>
      <w:bookmarkStart w:id="3946" w:name="_Toc225806871"/>
      <w:bookmarkStart w:id="3947" w:name="_Toc226042348"/>
      <w:bookmarkStart w:id="3948" w:name="_Toc226118177"/>
      <w:bookmarkStart w:id="3949" w:name="_Toc226422762"/>
      <w:bookmarkStart w:id="3950" w:name="_Toc226644585"/>
      <w:bookmarkStart w:id="3951" w:name="_Toc231601268"/>
      <w:r>
        <w:t>reativarTipoDocumento</w:t>
      </w:r>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1F1176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D33A942" w14:textId="77777777" w:rsidR="00A82183" w:rsidRDefault="00000000">
            <w:pPr>
              <w:spacing w:after="0"/>
              <w:jc w:val="center"/>
            </w:pPr>
            <w:r>
              <w:t>Entrada</w:t>
            </w:r>
          </w:p>
        </w:tc>
      </w:tr>
      <w:tr w:rsidR="00A82183" w14:paraId="3C0992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C9142" w14:textId="77777777" w:rsidR="00A82183" w:rsidRDefault="00000000">
            <w:pPr>
              <w:spacing w:after="0"/>
            </w:pPr>
            <w:r>
              <w:t>$arrObjSerieAPI:</w:t>
            </w:r>
          </w:p>
          <w:p w14:paraId="27FD5098" w14:textId="77777777" w:rsidR="00A82183" w:rsidRDefault="00000000">
            <w:pPr>
              <w:pStyle w:val="PargrafodaLista"/>
              <w:numPr>
                <w:ilvl w:val="0"/>
                <w:numId w:val="94"/>
              </w:numPr>
              <w:spacing w:after="0"/>
            </w:pPr>
            <w:r>
              <w:t>Instâncias preenchidas com IdSerie, Nome e Aplicabilidade.</w:t>
            </w:r>
          </w:p>
        </w:tc>
      </w:tr>
    </w:tbl>
    <w:p w14:paraId="5653F23D" w14:textId="77777777" w:rsidR="00A82183" w:rsidRDefault="00A82183">
      <w:pPr>
        <w:rPr>
          <w:shd w:val="clear" w:color="auto" w:fill="FFFF00"/>
        </w:rPr>
      </w:pPr>
    </w:p>
    <w:p w14:paraId="6D80F2B6" w14:textId="77777777" w:rsidR="00A82183" w:rsidRDefault="00000000">
      <w:pPr>
        <w:pStyle w:val="Ttulo2"/>
      </w:pPr>
      <w:bookmarkStart w:id="3952" w:name="_Toc171671329"/>
      <w:bookmarkStart w:id="3953" w:name="__RefHeading___Toc27951_2823614150"/>
      <w:bookmarkStart w:id="3954" w:name="_Toc223560281"/>
      <w:bookmarkStart w:id="3955" w:name="_Toc223772387"/>
      <w:bookmarkStart w:id="3956" w:name="_Toc223782475"/>
      <w:bookmarkStart w:id="3957" w:name="_Toc223894957"/>
      <w:bookmarkStart w:id="3958" w:name="_Toc223911302"/>
      <w:bookmarkStart w:id="3959" w:name="_Toc224380124"/>
      <w:bookmarkStart w:id="3960" w:name="_Toc225675910"/>
      <w:bookmarkStart w:id="3961" w:name="_Toc225806872"/>
      <w:bookmarkStart w:id="3962" w:name="_Toc226042349"/>
      <w:bookmarkStart w:id="3963" w:name="_Toc226118178"/>
      <w:bookmarkStart w:id="3964" w:name="_Toc226422763"/>
      <w:bookmarkStart w:id="3965" w:name="_Toc226644586"/>
      <w:bookmarkStart w:id="3966" w:name="_Toc231601269"/>
      <w:r>
        <w:t>reativarTipoProcesso</w:t>
      </w:r>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CA7DB5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6EC272F" w14:textId="77777777" w:rsidR="00A82183" w:rsidRDefault="00000000">
            <w:pPr>
              <w:spacing w:after="0"/>
              <w:jc w:val="center"/>
            </w:pPr>
            <w:r>
              <w:t>Entrada</w:t>
            </w:r>
          </w:p>
        </w:tc>
      </w:tr>
      <w:tr w:rsidR="00A82183" w14:paraId="0C7E6CD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57078" w14:textId="77777777" w:rsidR="00A82183" w:rsidRDefault="00000000">
            <w:pPr>
              <w:spacing w:after="0"/>
            </w:pPr>
            <w:r>
              <w:t>$arrObjTipoProcedimentoAPI:</w:t>
            </w:r>
          </w:p>
          <w:p w14:paraId="06086E5C" w14:textId="77777777" w:rsidR="00A82183" w:rsidRDefault="00000000">
            <w:pPr>
              <w:pStyle w:val="PargrafodaLista"/>
              <w:numPr>
                <w:ilvl w:val="0"/>
                <w:numId w:val="94"/>
              </w:numPr>
              <w:spacing w:after="0"/>
            </w:pPr>
            <w:r>
              <w:t>Instâncias preenchidas com IdTipoProcedimento e Nome.</w:t>
            </w:r>
          </w:p>
        </w:tc>
      </w:tr>
    </w:tbl>
    <w:p w14:paraId="6921DDB3" w14:textId="77777777" w:rsidR="00A82183" w:rsidRDefault="00A82183"/>
    <w:p w14:paraId="53431051" w14:textId="77777777" w:rsidR="00A82183" w:rsidRDefault="00000000">
      <w:pPr>
        <w:pStyle w:val="Ttulo2"/>
      </w:pPr>
      <w:bookmarkStart w:id="3967" w:name="_Toc171671330"/>
      <w:bookmarkStart w:id="3968" w:name="__RefHeading___Toc27949_2823614150"/>
      <w:bookmarkStart w:id="3969" w:name="_Toc223560282"/>
      <w:bookmarkStart w:id="3970" w:name="_Toc223772388"/>
      <w:bookmarkStart w:id="3971" w:name="_Toc223782476"/>
      <w:bookmarkStart w:id="3972" w:name="_Toc223894958"/>
      <w:bookmarkStart w:id="3973" w:name="_Toc223911303"/>
      <w:bookmarkStart w:id="3974" w:name="_Toc224380125"/>
      <w:bookmarkStart w:id="3975" w:name="_Toc225675911"/>
      <w:bookmarkStart w:id="3976" w:name="_Toc225806873"/>
      <w:bookmarkStart w:id="3977" w:name="_Toc226042350"/>
      <w:bookmarkStart w:id="3978" w:name="_Toc226118179"/>
      <w:bookmarkStart w:id="3979" w:name="_Toc226422764"/>
      <w:bookmarkStart w:id="3980" w:name="_Toc226644587"/>
      <w:bookmarkStart w:id="3981" w:name="_Toc231601270"/>
      <w:r>
        <w:t>reativarUnidade</w:t>
      </w:r>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AA6819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ED5C9AB" w14:textId="77777777" w:rsidR="00A82183" w:rsidRDefault="00000000">
            <w:pPr>
              <w:spacing w:after="0"/>
              <w:jc w:val="center"/>
            </w:pPr>
            <w:r>
              <w:t>Entrada</w:t>
            </w:r>
          </w:p>
        </w:tc>
      </w:tr>
      <w:tr w:rsidR="00A82183" w14:paraId="6ED1BD5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61083" w14:textId="77777777" w:rsidR="00A82183" w:rsidRDefault="00000000">
            <w:pPr>
              <w:spacing w:after="0"/>
            </w:pPr>
            <w:r>
              <w:t>$arrObjUnidadeAPI:</w:t>
            </w:r>
          </w:p>
          <w:p w14:paraId="29745446" w14:textId="77777777" w:rsidR="00A82183" w:rsidRDefault="00000000">
            <w:pPr>
              <w:pStyle w:val="PargrafodaLista"/>
              <w:numPr>
                <w:ilvl w:val="0"/>
                <w:numId w:val="94"/>
              </w:numPr>
              <w:spacing w:after="0"/>
            </w:pPr>
            <w:r>
              <w:t>Instâncias preenchidas com IdUnidade, Sigla e Descricao.</w:t>
            </w:r>
          </w:p>
        </w:tc>
      </w:tr>
    </w:tbl>
    <w:p w14:paraId="7F5ACB56" w14:textId="77777777" w:rsidR="00A82183" w:rsidRDefault="00A82183">
      <w:pPr>
        <w:rPr>
          <w:shd w:val="clear" w:color="auto" w:fill="FFF200"/>
        </w:rPr>
      </w:pPr>
    </w:p>
    <w:p w14:paraId="59379CC0" w14:textId="77777777" w:rsidR="00A82183" w:rsidRDefault="00000000">
      <w:pPr>
        <w:pStyle w:val="Ttulo2"/>
      </w:pPr>
      <w:bookmarkStart w:id="3982" w:name="_Toc171671331"/>
      <w:bookmarkStart w:id="3983" w:name="__RefHeading___Toc27947_2823614150"/>
      <w:bookmarkStart w:id="3984" w:name="_Toc223560283"/>
      <w:bookmarkStart w:id="3985" w:name="_Toc223772389"/>
      <w:bookmarkStart w:id="3986" w:name="_Toc223782477"/>
      <w:bookmarkStart w:id="3987" w:name="_Toc223894959"/>
      <w:bookmarkStart w:id="3988" w:name="_Toc223911304"/>
      <w:bookmarkStart w:id="3989" w:name="_Toc224380126"/>
      <w:bookmarkStart w:id="3990" w:name="_Toc225675912"/>
      <w:bookmarkStart w:id="3991" w:name="_Toc225806874"/>
      <w:bookmarkStart w:id="3992" w:name="_Toc226042351"/>
      <w:bookmarkStart w:id="3993" w:name="_Toc226118180"/>
      <w:bookmarkStart w:id="3994" w:name="_Toc226422765"/>
      <w:bookmarkStart w:id="3995" w:name="_Toc226644588"/>
      <w:bookmarkStart w:id="3996" w:name="_Toc231601271"/>
      <w:r>
        <w:t>reativarUsuario</w:t>
      </w:r>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59AB29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5854AFD" w14:textId="77777777" w:rsidR="00A82183" w:rsidRDefault="00000000">
            <w:pPr>
              <w:spacing w:after="0"/>
              <w:jc w:val="center"/>
            </w:pPr>
            <w:r>
              <w:t>Entrada</w:t>
            </w:r>
          </w:p>
        </w:tc>
      </w:tr>
      <w:tr w:rsidR="00A82183" w14:paraId="34EA0B0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1124F" w14:textId="77777777" w:rsidR="00A82183" w:rsidRDefault="00000000">
            <w:pPr>
              <w:spacing w:after="0"/>
            </w:pPr>
            <w:r>
              <w:t>$arrObjUsuarioAPI:</w:t>
            </w:r>
          </w:p>
          <w:p w14:paraId="1BE82BEE" w14:textId="77777777" w:rsidR="00A82183" w:rsidRDefault="00000000">
            <w:pPr>
              <w:pStyle w:val="PargrafodaLista"/>
              <w:numPr>
                <w:ilvl w:val="0"/>
                <w:numId w:val="94"/>
              </w:numPr>
              <w:spacing w:after="0"/>
            </w:pPr>
            <w:r>
              <w:t>Instâncias preenchidas com IdUsuario, Sigla, Nome e StaTipo.</w:t>
            </w:r>
          </w:p>
        </w:tc>
      </w:tr>
    </w:tbl>
    <w:p w14:paraId="11B5BC8D" w14:textId="77777777" w:rsidR="00A82183" w:rsidRDefault="00A82183"/>
    <w:p w14:paraId="040F18C3" w14:textId="77777777" w:rsidR="00A82183" w:rsidRDefault="00000000">
      <w:pPr>
        <w:pStyle w:val="Ttulo2"/>
      </w:pPr>
      <w:bookmarkStart w:id="3997" w:name="_Toc171671332"/>
      <w:bookmarkStart w:id="3998" w:name="__RefHeading___Toc27945_2823614150"/>
      <w:bookmarkStart w:id="3999" w:name="_Toc223560284"/>
      <w:bookmarkStart w:id="4000" w:name="_Toc223772390"/>
      <w:bookmarkStart w:id="4001" w:name="_Toc223782478"/>
      <w:bookmarkStart w:id="4002" w:name="_Toc223894960"/>
      <w:bookmarkStart w:id="4003" w:name="_Toc223911305"/>
      <w:bookmarkStart w:id="4004" w:name="_Toc224380127"/>
      <w:bookmarkStart w:id="4005" w:name="_Toc225675913"/>
      <w:bookmarkStart w:id="4006" w:name="_Toc225806875"/>
      <w:bookmarkStart w:id="4007" w:name="_Toc226042352"/>
      <w:bookmarkStart w:id="4008" w:name="_Toc226118181"/>
      <w:bookmarkStart w:id="4009" w:name="_Toc226422766"/>
      <w:bookmarkStart w:id="4010" w:name="_Toc226644589"/>
      <w:bookmarkStart w:id="4011" w:name="_Toc231601272"/>
      <w:r>
        <w:t>reativarVeiculoPublicacao</w:t>
      </w:r>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C3E880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52359268" w14:textId="77777777" w:rsidR="00A82183" w:rsidRDefault="00000000">
            <w:pPr>
              <w:spacing w:after="0"/>
              <w:jc w:val="center"/>
            </w:pPr>
            <w:r>
              <w:t>Entrada</w:t>
            </w:r>
          </w:p>
        </w:tc>
      </w:tr>
      <w:tr w:rsidR="00A82183" w14:paraId="6DB8BA6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4819B" w14:textId="77777777" w:rsidR="00A82183" w:rsidRDefault="00000000">
            <w:pPr>
              <w:spacing w:after="0"/>
            </w:pPr>
            <w:r>
              <w:t>$arrObjVeiculoPublicacaoAPI:</w:t>
            </w:r>
          </w:p>
          <w:p w14:paraId="001CD8E0" w14:textId="77777777" w:rsidR="00A82183" w:rsidRDefault="00000000">
            <w:pPr>
              <w:pStyle w:val="PargrafodaLista"/>
              <w:numPr>
                <w:ilvl w:val="0"/>
                <w:numId w:val="94"/>
              </w:numPr>
              <w:spacing w:after="0"/>
            </w:pPr>
            <w:r>
              <w:t>Instâncias preenchidas com IdVeiculoPublicacao.</w:t>
            </w:r>
          </w:p>
        </w:tc>
      </w:tr>
    </w:tbl>
    <w:p w14:paraId="62D2ED22" w14:textId="77777777" w:rsidR="00A82183" w:rsidRDefault="00A82183"/>
    <w:p w14:paraId="50E02E1B" w14:textId="77777777" w:rsidR="00A82183" w:rsidRDefault="00000000">
      <w:pPr>
        <w:pStyle w:val="Ttulo2"/>
      </w:pPr>
      <w:bookmarkStart w:id="4012" w:name="_Toc171671333"/>
      <w:bookmarkStart w:id="4013" w:name="__RefHeading___Toc27943_2823614150"/>
      <w:bookmarkStart w:id="4014" w:name="_Toc223560285"/>
      <w:bookmarkStart w:id="4015" w:name="_Toc223772391"/>
      <w:bookmarkStart w:id="4016" w:name="_Toc223782479"/>
      <w:bookmarkStart w:id="4017" w:name="_Toc223894961"/>
      <w:bookmarkStart w:id="4018" w:name="_Toc223911306"/>
      <w:bookmarkStart w:id="4019" w:name="_Toc224380128"/>
      <w:bookmarkStart w:id="4020" w:name="_Toc225675914"/>
      <w:bookmarkStart w:id="4021" w:name="_Toc225806876"/>
      <w:bookmarkStart w:id="4022" w:name="_Toc226042353"/>
      <w:bookmarkStart w:id="4023" w:name="_Toc226118182"/>
      <w:bookmarkStart w:id="4024" w:name="_Toc226422767"/>
      <w:bookmarkStart w:id="4025" w:name="_Toc226644590"/>
      <w:bookmarkStart w:id="4026" w:name="_Toc231601273"/>
      <w:r>
        <w:t>relacionarProcesso</w:t>
      </w:r>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48BC446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355AC35" w14:textId="77777777" w:rsidR="00A82183" w:rsidRDefault="00000000">
            <w:pPr>
              <w:spacing w:after="0"/>
              <w:jc w:val="center"/>
            </w:pPr>
            <w:r>
              <w:t>Entrada</w:t>
            </w:r>
          </w:p>
        </w:tc>
      </w:tr>
      <w:tr w:rsidR="00A82183" w14:paraId="1B7217D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8BA0B" w14:textId="77777777" w:rsidR="00A82183" w:rsidRDefault="00000000">
            <w:pPr>
              <w:spacing w:after="0"/>
            </w:pPr>
            <w:r>
              <w:t>$objProcedimentoAPI1:</w:t>
            </w:r>
          </w:p>
          <w:p w14:paraId="732632A7" w14:textId="77777777" w:rsidR="00A82183" w:rsidRDefault="00000000">
            <w:pPr>
              <w:pStyle w:val="PargrafodaLista"/>
              <w:numPr>
                <w:ilvl w:val="0"/>
                <w:numId w:val="94"/>
              </w:numPr>
              <w:spacing w:after="0"/>
            </w:pPr>
            <w:r>
              <w:t>Instância preenchida com IdProcedimento e NumeroProtocolo.</w:t>
            </w:r>
          </w:p>
        </w:tc>
      </w:tr>
      <w:tr w:rsidR="00A82183" w14:paraId="72192E1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997F5" w14:textId="77777777" w:rsidR="00A82183" w:rsidRDefault="00000000">
            <w:pPr>
              <w:spacing w:after="0"/>
            </w:pPr>
            <w:r>
              <w:t>$objProcedimentoAPI2:</w:t>
            </w:r>
          </w:p>
          <w:p w14:paraId="2217475B" w14:textId="77777777" w:rsidR="00A82183" w:rsidRDefault="00000000">
            <w:pPr>
              <w:pStyle w:val="PargrafodaLista"/>
              <w:numPr>
                <w:ilvl w:val="0"/>
                <w:numId w:val="94"/>
              </w:numPr>
              <w:spacing w:after="0"/>
            </w:pPr>
            <w:r>
              <w:t>Instância preenchida com IdProcedimento e NumeroProtocolo.</w:t>
            </w:r>
          </w:p>
        </w:tc>
      </w:tr>
    </w:tbl>
    <w:p w14:paraId="4B0B57B8" w14:textId="77777777" w:rsidR="00A82183" w:rsidRDefault="00A82183"/>
    <w:p w14:paraId="0D30FC72" w14:textId="77777777" w:rsidR="00A82183" w:rsidRDefault="00000000">
      <w:pPr>
        <w:pStyle w:val="Ttulo2"/>
      </w:pPr>
      <w:bookmarkStart w:id="4027" w:name="_Toc171671334"/>
      <w:bookmarkStart w:id="4028" w:name="__RefHeading___Toc27941_2823614150"/>
      <w:bookmarkStart w:id="4029" w:name="_Toc223560286"/>
      <w:bookmarkStart w:id="4030" w:name="_Toc223772392"/>
      <w:bookmarkStart w:id="4031" w:name="_Toc223782480"/>
      <w:bookmarkStart w:id="4032" w:name="_Toc223894962"/>
      <w:bookmarkStart w:id="4033" w:name="_Toc223911307"/>
      <w:bookmarkStart w:id="4034" w:name="_Toc224380129"/>
      <w:bookmarkStart w:id="4035" w:name="_Toc225675915"/>
      <w:bookmarkStart w:id="4036" w:name="_Toc225806877"/>
      <w:bookmarkStart w:id="4037" w:name="_Toc226042354"/>
      <w:bookmarkStart w:id="4038" w:name="_Toc226118183"/>
      <w:bookmarkStart w:id="4039" w:name="_Toc226422768"/>
      <w:bookmarkStart w:id="4040" w:name="_Toc226644591"/>
      <w:bookmarkStart w:id="4041" w:name="_Toc231601274"/>
      <w:r>
        <w:t>removerRelacionamentoProcesso</w:t>
      </w:r>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D4EBCA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B5169A6" w14:textId="77777777" w:rsidR="00A82183" w:rsidRDefault="00000000">
            <w:pPr>
              <w:spacing w:after="0"/>
              <w:jc w:val="center"/>
            </w:pPr>
            <w:r>
              <w:t>Entrada</w:t>
            </w:r>
          </w:p>
        </w:tc>
      </w:tr>
      <w:tr w:rsidR="00A82183" w14:paraId="517121C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91B9B" w14:textId="77777777" w:rsidR="00A82183" w:rsidRDefault="00000000">
            <w:pPr>
              <w:spacing w:after="0"/>
            </w:pPr>
            <w:r>
              <w:t>$objProcedimentoAPI1:</w:t>
            </w:r>
          </w:p>
          <w:p w14:paraId="7294CC5E" w14:textId="77777777" w:rsidR="00A82183" w:rsidRDefault="00000000">
            <w:pPr>
              <w:pStyle w:val="PargrafodaLista"/>
              <w:numPr>
                <w:ilvl w:val="0"/>
                <w:numId w:val="94"/>
              </w:numPr>
              <w:spacing w:after="0"/>
            </w:pPr>
            <w:r>
              <w:t>Instância preenchida com IdProcedimento e NumeroProtocolo.</w:t>
            </w:r>
          </w:p>
        </w:tc>
      </w:tr>
      <w:tr w:rsidR="00A82183" w14:paraId="1261FDD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A407C" w14:textId="77777777" w:rsidR="00A82183" w:rsidRDefault="00000000">
            <w:pPr>
              <w:spacing w:after="0"/>
            </w:pPr>
            <w:r>
              <w:t>$objProcedimentoAPI2:</w:t>
            </w:r>
          </w:p>
          <w:p w14:paraId="7BF8C9C8" w14:textId="77777777" w:rsidR="00A82183" w:rsidRDefault="00000000">
            <w:pPr>
              <w:pStyle w:val="PargrafodaLista"/>
              <w:numPr>
                <w:ilvl w:val="0"/>
                <w:numId w:val="94"/>
              </w:numPr>
              <w:spacing w:after="0"/>
            </w:pPr>
            <w:r>
              <w:t>Instância preenchida com IdProcedimento e NumeroProtocolo.</w:t>
            </w:r>
          </w:p>
        </w:tc>
      </w:tr>
    </w:tbl>
    <w:p w14:paraId="5454B2AB" w14:textId="77777777" w:rsidR="00A82183" w:rsidRDefault="00A82183"/>
    <w:p w14:paraId="50572A7A" w14:textId="77777777" w:rsidR="00A82183" w:rsidRDefault="00000000">
      <w:pPr>
        <w:pStyle w:val="Ttulo2"/>
      </w:pPr>
      <w:bookmarkStart w:id="4042" w:name="_Toc171671335"/>
      <w:bookmarkStart w:id="4043" w:name="_Toc223560287"/>
      <w:bookmarkStart w:id="4044" w:name="_Toc223772393"/>
      <w:bookmarkStart w:id="4045" w:name="_Toc223782481"/>
      <w:bookmarkStart w:id="4046" w:name="_Toc223894963"/>
      <w:bookmarkStart w:id="4047" w:name="_Toc223911308"/>
      <w:bookmarkStart w:id="4048" w:name="_Toc224380130"/>
      <w:bookmarkStart w:id="4049" w:name="_Toc225675916"/>
      <w:bookmarkStart w:id="4050" w:name="_Toc225806878"/>
      <w:bookmarkStart w:id="4051" w:name="_Toc226042355"/>
      <w:bookmarkStart w:id="4052" w:name="_Toc226118184"/>
      <w:bookmarkStart w:id="4053" w:name="__RefHeading___Toc27939_2823614150"/>
      <w:bookmarkStart w:id="4054" w:name="_Toc226422769"/>
      <w:bookmarkStart w:id="4055" w:name="_Toc226644592"/>
      <w:bookmarkStart w:id="4056" w:name="_Toc231601275"/>
      <w:r>
        <w:lastRenderedPageBreak/>
        <w:t>removerSobrestamentoProcesso</w:t>
      </w:r>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C44638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B057ACA" w14:textId="77777777" w:rsidR="00A82183" w:rsidRDefault="00000000">
            <w:pPr>
              <w:spacing w:after="0"/>
              <w:jc w:val="center"/>
            </w:pPr>
            <w:r>
              <w:t>Entrada</w:t>
            </w:r>
          </w:p>
        </w:tc>
      </w:tr>
      <w:tr w:rsidR="00A82183" w14:paraId="3E65A49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A610C" w14:textId="77777777" w:rsidR="00A82183" w:rsidRDefault="00000000">
            <w:pPr>
              <w:spacing w:after="0"/>
            </w:pPr>
            <w:r>
              <w:t>$objProcedimentoAPI:</w:t>
            </w:r>
          </w:p>
          <w:p w14:paraId="1159D5A4" w14:textId="77777777" w:rsidR="00A82183" w:rsidRDefault="00000000">
            <w:pPr>
              <w:pStyle w:val="PargrafodaLista"/>
              <w:numPr>
                <w:ilvl w:val="0"/>
                <w:numId w:val="95"/>
              </w:numPr>
              <w:spacing w:after="0"/>
            </w:pPr>
            <w:r>
              <w:t>Instância preenchida com IdProcedimento e NumeroProtocolo.</w:t>
            </w:r>
          </w:p>
        </w:tc>
      </w:tr>
      <w:tr w:rsidR="00A82183" w14:paraId="0D480A8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8B8B5" w14:textId="77777777" w:rsidR="00A82183" w:rsidRDefault="00000000">
            <w:pPr>
              <w:spacing w:after="0"/>
            </w:pPr>
            <w:r>
              <w:t>$objProcedimentoAPIVinculado:</w:t>
            </w:r>
          </w:p>
          <w:p w14:paraId="3882CEE5" w14:textId="77777777" w:rsidR="00A82183" w:rsidRDefault="00000000">
            <w:pPr>
              <w:pStyle w:val="PargrafodaLista"/>
              <w:numPr>
                <w:ilvl w:val="0"/>
                <w:numId w:val="95"/>
              </w:numPr>
              <w:spacing w:after="0"/>
            </w:pPr>
            <w:r>
              <w:t>Instância preenchida com IdProcedimento e NumeroProtocolo (nulo se não estiver vinculado a outro processo).</w:t>
            </w:r>
          </w:p>
        </w:tc>
      </w:tr>
    </w:tbl>
    <w:p w14:paraId="1FC97128" w14:textId="77777777" w:rsidR="00A82183" w:rsidRDefault="00A82183"/>
    <w:p w14:paraId="0E06CC46" w14:textId="77777777" w:rsidR="00A82183" w:rsidRDefault="00000000">
      <w:pPr>
        <w:pStyle w:val="Ttulo2"/>
      </w:pPr>
      <w:bookmarkStart w:id="4057" w:name="_Toc171671336"/>
      <w:bookmarkStart w:id="4058" w:name="__RefHeading___Toc27937_2823614150"/>
      <w:bookmarkStart w:id="4059" w:name="_Toc223560288"/>
      <w:bookmarkStart w:id="4060" w:name="_Toc223772394"/>
      <w:bookmarkStart w:id="4061" w:name="_Toc223782482"/>
      <w:bookmarkStart w:id="4062" w:name="_Toc223894964"/>
      <w:bookmarkStart w:id="4063" w:name="_Toc223911309"/>
      <w:bookmarkStart w:id="4064" w:name="_Toc224380131"/>
      <w:bookmarkStart w:id="4065" w:name="_Toc225675917"/>
      <w:bookmarkStart w:id="4066" w:name="_Toc225806879"/>
      <w:bookmarkStart w:id="4067" w:name="_Toc226042356"/>
      <w:bookmarkStart w:id="4068" w:name="_Toc226118185"/>
      <w:bookmarkStart w:id="4069" w:name="_Toc226422770"/>
      <w:bookmarkStart w:id="4070" w:name="_Toc226644593"/>
      <w:bookmarkStart w:id="4071" w:name="_Toc231601276"/>
      <w:r>
        <w:t>sobrestarProcesso</w:t>
      </w:r>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F52361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5D74A82" w14:textId="77777777" w:rsidR="00A82183" w:rsidRDefault="00000000">
            <w:pPr>
              <w:spacing w:after="0"/>
              <w:jc w:val="center"/>
            </w:pPr>
            <w:r>
              <w:t>Entrada</w:t>
            </w:r>
          </w:p>
        </w:tc>
      </w:tr>
      <w:tr w:rsidR="00A82183" w14:paraId="31F0844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1FA88" w14:textId="77777777" w:rsidR="00A82183" w:rsidRDefault="00000000">
            <w:pPr>
              <w:spacing w:after="0"/>
            </w:pPr>
            <w:r>
              <w:t>$objProcedimentoAPI:</w:t>
            </w:r>
          </w:p>
          <w:p w14:paraId="7124F5A4" w14:textId="77777777" w:rsidR="00A82183" w:rsidRDefault="00000000">
            <w:pPr>
              <w:pStyle w:val="PargrafodaLista"/>
              <w:numPr>
                <w:ilvl w:val="0"/>
                <w:numId w:val="95"/>
              </w:numPr>
              <w:spacing w:after="0"/>
            </w:pPr>
            <w:r>
              <w:t>Instância preenchida com IdProcedimento e NumeroProtocolo.</w:t>
            </w:r>
          </w:p>
        </w:tc>
      </w:tr>
      <w:tr w:rsidR="00A82183" w14:paraId="5DA5E0F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2ADA" w14:textId="77777777" w:rsidR="00A82183" w:rsidRDefault="00000000">
            <w:pPr>
              <w:spacing w:after="0"/>
            </w:pPr>
            <w:r>
              <w:t>$objProcedimentoAPIVinculado:</w:t>
            </w:r>
          </w:p>
          <w:p w14:paraId="4E48E5D4" w14:textId="77777777" w:rsidR="00A82183" w:rsidRDefault="00000000">
            <w:pPr>
              <w:pStyle w:val="PargrafodaLista"/>
              <w:numPr>
                <w:ilvl w:val="0"/>
                <w:numId w:val="95"/>
              </w:numPr>
              <w:spacing w:after="0"/>
            </w:pPr>
            <w:r>
              <w:t>Instância preenchida com IdProcedimento e NumeroProtocolo (nulo se não estiver vinculado a outro processo).</w:t>
            </w:r>
          </w:p>
        </w:tc>
      </w:tr>
    </w:tbl>
    <w:p w14:paraId="3FB338BF" w14:textId="77777777" w:rsidR="00A82183" w:rsidRDefault="00A82183"/>
    <w:p w14:paraId="5994BDE5" w14:textId="77777777" w:rsidR="00A82183" w:rsidRDefault="00000000">
      <w:pPr>
        <w:pStyle w:val="Ttulo2"/>
      </w:pPr>
      <w:bookmarkStart w:id="4072" w:name="_Toc171671337"/>
      <w:bookmarkStart w:id="4073" w:name="__RefHeading___Toc27935_2823614150"/>
      <w:bookmarkStart w:id="4074" w:name="_Toc223560289"/>
      <w:bookmarkStart w:id="4075" w:name="_Toc223772395"/>
      <w:bookmarkStart w:id="4076" w:name="_Toc223782483"/>
      <w:bookmarkStart w:id="4077" w:name="_Toc223894965"/>
      <w:bookmarkStart w:id="4078" w:name="_Toc223911310"/>
      <w:bookmarkStart w:id="4079" w:name="_Toc224380132"/>
      <w:bookmarkStart w:id="4080" w:name="_Toc225675918"/>
      <w:bookmarkStart w:id="4081" w:name="_Toc225806880"/>
      <w:bookmarkStart w:id="4082" w:name="_Toc226042357"/>
      <w:bookmarkStart w:id="4083" w:name="_Toc226118186"/>
      <w:bookmarkStart w:id="4084" w:name="_Toc226422771"/>
      <w:bookmarkStart w:id="4085" w:name="_Toc226644594"/>
      <w:bookmarkStart w:id="4086" w:name="_Toc231601277"/>
      <w:r>
        <w:t>substituirContato</w:t>
      </w:r>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2373EDA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A45D11C" w14:textId="77777777" w:rsidR="00A82183" w:rsidRDefault="00000000">
            <w:pPr>
              <w:spacing w:after="0"/>
              <w:jc w:val="center"/>
            </w:pPr>
            <w:r>
              <w:t>Entrada</w:t>
            </w:r>
          </w:p>
        </w:tc>
      </w:tr>
      <w:tr w:rsidR="00A82183" w14:paraId="0E24D1D7"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FCD6C" w14:textId="77777777" w:rsidR="00A82183" w:rsidRDefault="00000000">
            <w:pPr>
              <w:spacing w:after="0"/>
            </w:pPr>
            <w:r>
              <w:t>$objContatoAPI:</w:t>
            </w:r>
          </w:p>
          <w:p w14:paraId="292867DA" w14:textId="77777777" w:rsidR="00A82183" w:rsidRDefault="00000000">
            <w:pPr>
              <w:pStyle w:val="PargrafodaLista"/>
              <w:numPr>
                <w:ilvl w:val="0"/>
                <w:numId w:val="95"/>
              </w:numPr>
              <w:spacing w:after="0"/>
            </w:pPr>
            <w:r>
              <w:t>Contato para substituição informado na tela Relatórios de Contatos Temporários. Instância preenchida com IdContato, IdTipoContato, Sigla e Nome.</w:t>
            </w:r>
          </w:p>
        </w:tc>
      </w:tr>
      <w:tr w:rsidR="00A82183" w14:paraId="0AB5B21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2EF10" w14:textId="77777777" w:rsidR="00A82183" w:rsidRDefault="00000000">
            <w:pPr>
              <w:spacing w:after="0"/>
            </w:pPr>
            <w:r>
              <w:t>$arrObjContatoAPI:</w:t>
            </w:r>
          </w:p>
          <w:p w14:paraId="60E9F700" w14:textId="77777777" w:rsidR="00A82183" w:rsidRDefault="00000000">
            <w:pPr>
              <w:pStyle w:val="PargrafodaLista"/>
              <w:numPr>
                <w:ilvl w:val="0"/>
                <w:numId w:val="95"/>
              </w:numPr>
              <w:spacing w:after="0"/>
            </w:pPr>
            <w:r>
              <w:t>Lista de contatos que serão substituídos. Instâncias preenchidas com IdContato, IdTipoContato, Sigla e Nome.</w:t>
            </w:r>
          </w:p>
        </w:tc>
      </w:tr>
    </w:tbl>
    <w:p w14:paraId="777CDB56" w14:textId="77777777" w:rsidR="00A82183" w:rsidRDefault="00A82183">
      <w:pPr>
        <w:rPr>
          <w:shd w:val="clear" w:color="auto" w:fill="FFFF00"/>
        </w:rPr>
      </w:pPr>
    </w:p>
    <w:p w14:paraId="0BF7760B" w14:textId="77777777" w:rsidR="00A82183" w:rsidRDefault="00000000">
      <w:pPr>
        <w:pStyle w:val="Ttulo2"/>
      </w:pPr>
      <w:bookmarkStart w:id="4087" w:name="_Toc171671338"/>
      <w:bookmarkStart w:id="4088" w:name="__RefHeading___Toc27933_2823614150"/>
      <w:bookmarkStart w:id="4089" w:name="_Toc223560290"/>
      <w:bookmarkStart w:id="4090" w:name="_Toc223772396"/>
      <w:bookmarkStart w:id="4091" w:name="_Toc223782484"/>
      <w:bookmarkStart w:id="4092" w:name="_Toc223894966"/>
      <w:bookmarkStart w:id="4093" w:name="_Toc223911311"/>
      <w:bookmarkStart w:id="4094" w:name="_Toc224380133"/>
      <w:bookmarkStart w:id="4095" w:name="_Toc225675919"/>
      <w:bookmarkStart w:id="4096" w:name="_Toc225806881"/>
      <w:bookmarkStart w:id="4097" w:name="_Toc226042358"/>
      <w:bookmarkStart w:id="4098" w:name="_Toc226118187"/>
      <w:bookmarkStart w:id="4099" w:name="_Toc226422772"/>
      <w:bookmarkStart w:id="4100" w:name="_Toc226644595"/>
      <w:bookmarkStart w:id="4101" w:name="_Toc231601278"/>
      <w:r>
        <w:t>tratarLinkSemAssinatura</w:t>
      </w:r>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34E04D0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F784AF4" w14:textId="77777777" w:rsidR="00A82183" w:rsidRDefault="00000000">
            <w:pPr>
              <w:spacing w:after="0"/>
              <w:jc w:val="center"/>
            </w:pPr>
            <w:r>
              <w:t>Entrada</w:t>
            </w:r>
          </w:p>
        </w:tc>
      </w:tr>
      <w:tr w:rsidR="00A82183" w14:paraId="7EC6036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6FB74" w14:textId="77777777" w:rsidR="00A82183" w:rsidRDefault="00000000">
            <w:pPr>
              <w:spacing w:after="0"/>
            </w:pPr>
            <w:r>
              <w:t>$strLink:</w:t>
            </w:r>
          </w:p>
          <w:p w14:paraId="6D194DAE" w14:textId="77777777" w:rsidR="00A82183" w:rsidRDefault="00000000">
            <w:pPr>
              <w:pStyle w:val="PargrafodaLista"/>
              <w:numPr>
                <w:ilvl w:val="0"/>
                <w:numId w:val="95"/>
              </w:numPr>
              <w:spacing w:after="0"/>
            </w:pPr>
            <w:r>
              <w:t>Link sem assinatura para redirecionamento automático pelo sistema.</w:t>
            </w:r>
          </w:p>
        </w:tc>
      </w:tr>
      <w:tr w:rsidR="00A82183" w14:paraId="3A95CB2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D7E1FC7" w14:textId="77777777" w:rsidR="00A82183" w:rsidRDefault="00000000">
            <w:pPr>
              <w:spacing w:after="0"/>
              <w:jc w:val="center"/>
            </w:pPr>
            <w:r>
              <w:t>Saída</w:t>
            </w:r>
          </w:p>
        </w:tc>
      </w:tr>
      <w:tr w:rsidR="00A82183" w14:paraId="1FDD15F0"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FFB1A" w14:textId="77777777" w:rsidR="00A82183" w:rsidRDefault="00000000">
            <w:pPr>
              <w:spacing w:after="0"/>
            </w:pPr>
            <w:r>
              <w:t>$bolValido:</w:t>
            </w:r>
          </w:p>
          <w:p w14:paraId="5770DD0D" w14:textId="77777777" w:rsidR="00A82183" w:rsidRDefault="00000000">
            <w:pPr>
              <w:pStyle w:val="PargrafodaLista"/>
              <w:numPr>
                <w:ilvl w:val="0"/>
                <w:numId w:val="95"/>
              </w:numPr>
              <w:spacing w:after="0"/>
              <w:contextualSpacing/>
            </w:pPr>
            <w:r>
              <w:t>Retornar true ou false.</w:t>
            </w:r>
          </w:p>
        </w:tc>
      </w:tr>
      <w:tr w:rsidR="00A82183" w14:paraId="2125DC6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F9F6656" w14:textId="77777777" w:rsidR="00A82183" w:rsidRDefault="00000000">
            <w:pPr>
              <w:spacing w:after="0"/>
              <w:jc w:val="center"/>
            </w:pPr>
            <w:r>
              <w:t>Observações</w:t>
            </w:r>
          </w:p>
        </w:tc>
      </w:tr>
      <w:tr w:rsidR="00A82183" w14:paraId="374ACDA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4B894" w14:textId="77777777" w:rsidR="00A82183" w:rsidRDefault="00000000">
            <w:pPr>
              <w:pStyle w:val="TableContents"/>
              <w:widowControl w:val="0"/>
              <w:spacing w:after="0" w:line="276" w:lineRule="auto"/>
            </w:pPr>
            <w:r>
              <w:t>Possibilita criar links com redirecionamento automático para páginas do sistema e/ou módulos.</w:t>
            </w:r>
          </w:p>
          <w:p w14:paraId="32A9CDD9" w14:textId="77777777" w:rsidR="00A82183" w:rsidRDefault="00000000">
            <w:pPr>
              <w:spacing w:after="0"/>
            </w:pPr>
            <w:r>
              <w:t>ATENÇÃO: Sempre aplicar uma expressão regular para validar o formato do link que deve ser aceito.</w:t>
            </w:r>
          </w:p>
        </w:tc>
      </w:tr>
    </w:tbl>
    <w:p w14:paraId="4BBF847C" w14:textId="77777777" w:rsidR="00A82183" w:rsidRDefault="00000000">
      <w:pPr>
        <w:pStyle w:val="Standard"/>
        <w:spacing w:after="0"/>
        <w:ind w:left="0"/>
        <w:jc w:val="left"/>
        <w:rPr>
          <w:b/>
          <w:bCs/>
        </w:rPr>
      </w:pPr>
      <w:r>
        <w:rPr>
          <w:b/>
          <w:bCs/>
        </w:rPr>
        <w:t>Exemplo:</w:t>
      </w:r>
    </w:p>
    <w:p w14:paraId="0D4A7193" w14:textId="77777777" w:rsidR="00A82183" w:rsidRDefault="00A82183">
      <w:pPr>
        <w:pStyle w:val="Standard"/>
        <w:spacing w:after="0"/>
        <w:ind w:left="0"/>
        <w:jc w:val="left"/>
        <w:rPr>
          <w:b/>
          <w:bCs/>
        </w:rPr>
      </w:pPr>
    </w:p>
    <w:p w14:paraId="7BF3D6C9" w14:textId="77777777" w:rsidR="00A82183" w:rsidRDefault="00000000">
      <w:pPr>
        <w:spacing w:after="0"/>
      </w:pPr>
      <w:r>
        <w:rPr>
          <w:rFonts w:ascii="Courier New" w:hAnsi="Courier New" w:cs="Courier New"/>
          <w:color w:val="000080"/>
          <w:sz w:val="18"/>
          <w:szCs w:val="18"/>
          <w:shd w:val="clear" w:color="auto" w:fill="F7FAFF"/>
        </w:rPr>
        <w:t>```php</w:t>
      </w:r>
      <w:r>
        <w:rPr>
          <w:rFonts w:ascii="Courier New" w:hAnsi="Courier New" w:cs="Courier New"/>
          <w:b/>
          <w:bCs/>
          <w:color w:val="000080"/>
          <w:sz w:val="18"/>
          <w:szCs w:val="18"/>
          <w:shd w:val="clear" w:color="auto" w:fill="F7FAFF"/>
        </w:rPr>
        <w:br/>
        <w:t xml:space="preserve">public function </w:t>
      </w:r>
      <w:r>
        <w:rPr>
          <w:rFonts w:ascii="Courier New" w:hAnsi="Courier New" w:cs="Courier New"/>
          <w:color w:val="000000"/>
          <w:sz w:val="18"/>
          <w:szCs w:val="18"/>
          <w:shd w:val="clear" w:color="auto" w:fill="F7FAFF"/>
        </w:rPr>
        <w:t>tratarLinkSemAssinatura(</w:t>
      </w:r>
      <w:r>
        <w:rPr>
          <w:rFonts w:ascii="Courier New" w:hAnsi="Courier New" w:cs="Courier New"/>
          <w:color w:val="660000"/>
          <w:sz w:val="18"/>
          <w:szCs w:val="18"/>
          <w:shd w:val="clear" w:color="auto" w:fill="F7FAFF"/>
        </w:rPr>
        <w:t>$strLink</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i/>
          <w:iCs/>
          <w:color w:val="000000"/>
          <w:sz w:val="18"/>
          <w:szCs w:val="18"/>
          <w:shd w:val="clear" w:color="auto" w:fill="F7FAFF"/>
        </w:rPr>
        <w:t>preg_match</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w:t>
      </w:r>
      <w:r>
        <w:rPr>
          <w:rFonts w:ascii="Courier New" w:hAnsi="Courier New" w:cs="Courier New"/>
          <w:b/>
          <w:bCs/>
          <w:color w:val="008000"/>
          <w:sz w:val="18"/>
          <w:szCs w:val="18"/>
          <w:shd w:val="clear" w:color="auto" w:fill="EDFCED"/>
        </w:rPr>
        <w:t>^controlador.php\?acao=abc_processar&amp;id_item=\d+$</w:t>
      </w:r>
      <w:r>
        <w:rPr>
          <w:rFonts w:ascii="Courier New" w:hAnsi="Courier New" w:cs="Courier New"/>
          <w:b/>
          <w:bCs/>
          <w:color w:val="008000"/>
          <w:sz w:val="18"/>
          <w:szCs w:val="18"/>
          <w:shd w:val="clear" w:color="auto" w:fill="F7FAFF"/>
        </w:rPr>
        <w:t>/'</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$strLink</w:t>
      </w:r>
      <w:r>
        <w:rPr>
          <w:rFonts w:ascii="Courier New" w:hAnsi="Courier New" w:cs="Courier New"/>
          <w:color w:val="000000"/>
          <w:sz w:val="18"/>
          <w:szCs w:val="18"/>
          <w:shd w:val="clear" w:color="auto" w:fill="F7FAFF"/>
        </w:rPr>
        <w:t>)===</w:t>
      </w:r>
      <w:r>
        <w:rPr>
          <w:rFonts w:ascii="Courier New" w:hAnsi="Courier New" w:cs="Courier New"/>
          <w:color w:val="0000FF"/>
          <w:sz w:val="18"/>
          <w:szCs w:val="18"/>
          <w:shd w:val="clear" w:color="auto" w:fill="F7FAFF"/>
        </w:rPr>
        <w:t>1</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5483DAAC" w14:textId="77777777" w:rsidR="00A82183" w:rsidRDefault="00A82183"/>
    <w:p w14:paraId="6168E9D9" w14:textId="77777777" w:rsidR="00A82183" w:rsidRDefault="00000000">
      <w:pPr>
        <w:pStyle w:val="Ttulo2"/>
      </w:pPr>
      <w:bookmarkStart w:id="4102" w:name="_Toc171671339"/>
      <w:bookmarkStart w:id="4103" w:name="__RefHeading___Toc27931_2823614150"/>
      <w:bookmarkStart w:id="4104" w:name="_Toc223560291"/>
      <w:bookmarkStart w:id="4105" w:name="_Toc223772397"/>
      <w:bookmarkStart w:id="4106" w:name="_Toc223782485"/>
      <w:bookmarkStart w:id="4107" w:name="_Toc223894967"/>
      <w:bookmarkStart w:id="4108" w:name="_Toc223911312"/>
      <w:bookmarkStart w:id="4109" w:name="_Toc224380134"/>
      <w:bookmarkStart w:id="4110" w:name="_Toc225675920"/>
      <w:bookmarkStart w:id="4111" w:name="_Toc225806882"/>
      <w:bookmarkStart w:id="4112" w:name="_Toc226042359"/>
      <w:bookmarkStart w:id="4113" w:name="_Toc226118188"/>
      <w:bookmarkStart w:id="4114" w:name="_Toc226422773"/>
      <w:bookmarkStart w:id="4115" w:name="_Toc226644596"/>
      <w:bookmarkStart w:id="4116" w:name="_Toc231601279"/>
      <w:r>
        <w:t>validarContato</w:t>
      </w:r>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p>
    <w:tbl>
      <w:tblPr>
        <w:tblW w:w="10196" w:type="dxa"/>
        <w:tblLayout w:type="fixed"/>
        <w:tblCellMar>
          <w:left w:w="10" w:type="dxa"/>
          <w:right w:w="10" w:type="dxa"/>
        </w:tblCellMar>
        <w:tblLook w:val="0000" w:firstRow="0" w:lastRow="0" w:firstColumn="0" w:lastColumn="0" w:noHBand="0" w:noVBand="0"/>
      </w:tblPr>
      <w:tblGrid>
        <w:gridCol w:w="10196"/>
      </w:tblGrid>
      <w:tr w:rsidR="00A82183" w14:paraId="01B3D8B7"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0E02338" w14:textId="77777777" w:rsidR="00A82183" w:rsidRDefault="00000000">
            <w:pPr>
              <w:spacing w:after="0"/>
              <w:jc w:val="center"/>
            </w:pPr>
            <w:r>
              <w:t>Entrada</w:t>
            </w:r>
          </w:p>
        </w:tc>
      </w:tr>
      <w:tr w:rsidR="00A82183" w14:paraId="5AB3C778"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D8EE3" w14:textId="77777777" w:rsidR="00A82183" w:rsidRDefault="00000000">
            <w:pPr>
              <w:spacing w:after="0"/>
            </w:pPr>
            <w:r>
              <w:t>$objContatoAPI:</w:t>
            </w:r>
          </w:p>
          <w:p w14:paraId="30AF9354" w14:textId="77777777" w:rsidR="00A82183" w:rsidRDefault="00000000">
            <w:pPr>
              <w:pStyle w:val="PargrafodaLista"/>
              <w:numPr>
                <w:ilvl w:val="0"/>
                <w:numId w:val="95"/>
              </w:numPr>
              <w:spacing w:after="0"/>
            </w:pPr>
            <w:r>
              <w:t>Instância preenchida com IdContato, IdTipoContato, IdContatoAssociado, StaNatureza, SinEnderecoAssociado, StaGenero, Cpf, Rg, OrgaoExpedidor, Matricula, MatriculaOab, NumeroPassaporte, IdPaisPassaporte, DataNascimento, Cnpj, IdCargo, Sigla, Nome, NomeSocial, TelefoneFixo, TelefoneCelular, Email, SitioInternet, Endereco, Complemento, Bairro, Cep, Observacao, SinAtivo, IdPais, IdEstado e IdCidade.</w:t>
            </w:r>
          </w:p>
        </w:tc>
      </w:tr>
      <w:tr w:rsidR="00A82183" w14:paraId="749C2180"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DF82B26" w14:textId="77777777" w:rsidR="00A82183" w:rsidRDefault="00000000">
            <w:pPr>
              <w:spacing w:after="0"/>
              <w:jc w:val="center"/>
            </w:pPr>
            <w:r>
              <w:lastRenderedPageBreak/>
              <w:t>Observações</w:t>
            </w:r>
          </w:p>
        </w:tc>
      </w:tr>
      <w:tr w:rsidR="00A82183" w14:paraId="2C7A62C4" w14:textId="77777777">
        <w:tblPrEx>
          <w:tblCellMar>
            <w:top w:w="0" w:type="dxa"/>
            <w:bottom w:w="0" w:type="dxa"/>
          </w:tblCellMar>
        </w:tblPrEx>
        <w:tc>
          <w:tcPr>
            <w:tcW w:w="10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E1D65" w14:textId="77777777" w:rsidR="00A82183" w:rsidRDefault="00000000">
            <w:pPr>
              <w:spacing w:after="0"/>
            </w:pPr>
            <w:r>
              <w:t>Esse método é chamado antes que as operações de cadastramento e alteração de contato sejam realizadas no banco de dados (no cadastramento o atributo IdContato será nulo).</w:t>
            </w:r>
          </w:p>
        </w:tc>
      </w:tr>
    </w:tbl>
    <w:p w14:paraId="6E2BC015" w14:textId="77777777" w:rsidR="00A82183" w:rsidRDefault="00A82183"/>
    <w:p w14:paraId="1F74DF64" w14:textId="77777777" w:rsidR="00A82183" w:rsidRDefault="00000000">
      <w:pPr>
        <w:pStyle w:val="Ttulo2"/>
      </w:pPr>
      <w:bookmarkStart w:id="4117" w:name="_Toc171671340"/>
      <w:bookmarkStart w:id="4118" w:name="__RefHeading___Toc27929_2823614150"/>
      <w:bookmarkStart w:id="4119" w:name="_Toc223560292"/>
      <w:bookmarkStart w:id="4120" w:name="_Toc223772398"/>
      <w:bookmarkStart w:id="4121" w:name="_Toc223782486"/>
      <w:bookmarkStart w:id="4122" w:name="_Toc223894968"/>
      <w:bookmarkStart w:id="4123" w:name="_Toc223911313"/>
      <w:bookmarkStart w:id="4124" w:name="_Toc224380135"/>
      <w:bookmarkStart w:id="4125" w:name="_Toc225675921"/>
      <w:bookmarkStart w:id="4126" w:name="_Toc225806883"/>
      <w:bookmarkStart w:id="4127" w:name="_Toc226042360"/>
      <w:bookmarkStart w:id="4128" w:name="_Toc226118189"/>
      <w:bookmarkStart w:id="4129" w:name="_Toc226422774"/>
      <w:bookmarkStart w:id="4130" w:name="_Toc226644597"/>
      <w:bookmarkStart w:id="4131" w:name="_Toc231601280"/>
      <w:r>
        <w:t>validarEliminacaoDocumento</w:t>
      </w:r>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6D918F6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61AAB93F" w14:textId="77777777" w:rsidR="00A82183" w:rsidRDefault="00000000">
            <w:pPr>
              <w:spacing w:after="0"/>
              <w:jc w:val="center"/>
            </w:pPr>
            <w:r>
              <w:t>Entrada</w:t>
            </w:r>
          </w:p>
        </w:tc>
      </w:tr>
      <w:tr w:rsidR="00A82183" w14:paraId="556C647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69938" w14:textId="77777777" w:rsidR="00A82183" w:rsidRDefault="00000000">
            <w:pPr>
              <w:spacing w:after="0"/>
            </w:pPr>
            <w:r>
              <w:t>$arrObjDocumentoAPI:</w:t>
            </w:r>
          </w:p>
          <w:p w14:paraId="3DA09B23" w14:textId="77777777" w:rsidR="00A82183" w:rsidRDefault="00000000">
            <w:pPr>
              <w:pStyle w:val="PargrafodaLista"/>
              <w:numPr>
                <w:ilvl w:val="0"/>
                <w:numId w:val="95"/>
              </w:numPr>
              <w:spacing w:after="0"/>
            </w:pPr>
            <w:r>
              <w:t>Instâncias preenchidas com IdDocumento e NumeroProtocolo.</w:t>
            </w:r>
          </w:p>
        </w:tc>
      </w:tr>
    </w:tbl>
    <w:p w14:paraId="3A57A990" w14:textId="77777777" w:rsidR="00A82183" w:rsidRDefault="00A82183"/>
    <w:p w14:paraId="5010BBD9" w14:textId="77777777" w:rsidR="00A82183" w:rsidRDefault="00000000">
      <w:pPr>
        <w:pStyle w:val="Ttulo2"/>
      </w:pPr>
      <w:bookmarkStart w:id="4132" w:name="_Toc171671341"/>
      <w:bookmarkStart w:id="4133" w:name="__RefHeading___Toc27927_2823614150"/>
      <w:bookmarkStart w:id="4134" w:name="_Toc223560293"/>
      <w:bookmarkStart w:id="4135" w:name="_Toc223772399"/>
      <w:bookmarkStart w:id="4136" w:name="_Toc223782487"/>
      <w:bookmarkStart w:id="4137" w:name="_Toc223894969"/>
      <w:bookmarkStart w:id="4138" w:name="_Toc223911314"/>
      <w:bookmarkStart w:id="4139" w:name="_Toc224380136"/>
      <w:bookmarkStart w:id="4140" w:name="_Toc225675922"/>
      <w:bookmarkStart w:id="4141" w:name="_Toc225806884"/>
      <w:bookmarkStart w:id="4142" w:name="_Toc226042361"/>
      <w:bookmarkStart w:id="4143" w:name="_Toc226118190"/>
      <w:bookmarkStart w:id="4144" w:name="_Toc226422775"/>
      <w:bookmarkStart w:id="4145" w:name="_Toc226644598"/>
      <w:bookmarkStart w:id="4146" w:name="_Toc231601281"/>
      <w:r>
        <w:t>validarEliminacaoProcesso</w:t>
      </w:r>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47C7D7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D035910" w14:textId="77777777" w:rsidR="00A82183" w:rsidRDefault="00000000">
            <w:pPr>
              <w:spacing w:after="0"/>
              <w:jc w:val="center"/>
            </w:pPr>
            <w:r>
              <w:t>Entrada</w:t>
            </w:r>
          </w:p>
        </w:tc>
      </w:tr>
      <w:tr w:rsidR="00A82183" w14:paraId="4F49AC1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E7644D" w14:textId="77777777" w:rsidR="00A82183" w:rsidRDefault="00000000">
            <w:pPr>
              <w:spacing w:after="0"/>
            </w:pPr>
            <w:r>
              <w:t>$objProcedimentoAPI:</w:t>
            </w:r>
          </w:p>
          <w:p w14:paraId="55FFBEDB" w14:textId="77777777" w:rsidR="00A82183" w:rsidRDefault="00000000">
            <w:pPr>
              <w:pStyle w:val="PargrafodaLista"/>
              <w:numPr>
                <w:ilvl w:val="0"/>
                <w:numId w:val="95"/>
              </w:numPr>
              <w:spacing w:after="0"/>
            </w:pPr>
            <w:r>
              <w:t>Instância preenchida com IdProcedimento e NumeroProtocolo.</w:t>
            </w:r>
          </w:p>
        </w:tc>
      </w:tr>
    </w:tbl>
    <w:p w14:paraId="585B50E8" w14:textId="77777777" w:rsidR="00A82183" w:rsidRDefault="00A82183"/>
    <w:p w14:paraId="423BC5B9" w14:textId="77777777" w:rsidR="00A82183" w:rsidRDefault="00000000">
      <w:pPr>
        <w:pStyle w:val="Ttulo2"/>
      </w:pPr>
      <w:bookmarkStart w:id="4147" w:name="_Toc171671342"/>
      <w:bookmarkStart w:id="4148" w:name="__RefHeading___Toc27925_2823614150"/>
      <w:bookmarkStart w:id="4149" w:name="_Toc223560294"/>
      <w:bookmarkStart w:id="4150" w:name="_Toc223772400"/>
      <w:bookmarkStart w:id="4151" w:name="_Toc223782488"/>
      <w:bookmarkStart w:id="4152" w:name="_Toc223894970"/>
      <w:bookmarkStart w:id="4153" w:name="_Toc223911315"/>
      <w:bookmarkStart w:id="4154" w:name="_Toc224380137"/>
      <w:bookmarkStart w:id="4155" w:name="_Toc225675923"/>
      <w:bookmarkStart w:id="4156" w:name="_Toc225806885"/>
      <w:bookmarkStart w:id="4157" w:name="_Toc226042362"/>
      <w:bookmarkStart w:id="4158" w:name="_Toc226118191"/>
      <w:bookmarkStart w:id="4159" w:name="_Toc226422776"/>
      <w:bookmarkStart w:id="4160" w:name="_Toc226644599"/>
      <w:bookmarkStart w:id="4161" w:name="_Toc231601282"/>
      <w:r>
        <w:t>verificarAcessoProtocolo</w:t>
      </w:r>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1B0271C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A1D2433" w14:textId="77777777" w:rsidR="00A82183" w:rsidRDefault="00000000">
            <w:pPr>
              <w:spacing w:after="0"/>
              <w:jc w:val="center"/>
            </w:pPr>
            <w:r>
              <w:t>Entrada</w:t>
            </w:r>
          </w:p>
        </w:tc>
      </w:tr>
      <w:tr w:rsidR="00A82183" w14:paraId="50613F3B"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38A14" w14:textId="77777777" w:rsidR="00A82183" w:rsidRDefault="00000000">
            <w:pPr>
              <w:spacing w:after="0"/>
            </w:pPr>
            <w:r>
              <w:t>$arrObjProcedimentoAPI:</w:t>
            </w:r>
          </w:p>
          <w:p w14:paraId="1964F03E" w14:textId="77777777" w:rsidR="00A82183" w:rsidRDefault="00000000">
            <w:pPr>
              <w:pStyle w:val="PargrafodaLista"/>
              <w:numPr>
                <w:ilvl w:val="0"/>
                <w:numId w:val="95"/>
              </w:numPr>
              <w:spacing w:after="0"/>
            </w:pPr>
            <w:r>
              <w:t>Instâncias preenchidas com IdProcedimento, IdTipoProcedimento, IdUnidadeGeradora e NivelAcesso.</w:t>
            </w:r>
          </w:p>
        </w:tc>
      </w:tr>
      <w:tr w:rsidR="00A82183" w14:paraId="3493303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3A9ED" w14:textId="77777777" w:rsidR="00A82183" w:rsidRDefault="00000000">
            <w:pPr>
              <w:spacing w:after="0"/>
            </w:pPr>
            <w:r>
              <w:t>$arrObjDocumentoAPI:</w:t>
            </w:r>
          </w:p>
          <w:p w14:paraId="165ACDBB" w14:textId="77777777" w:rsidR="00A82183" w:rsidRDefault="00000000">
            <w:pPr>
              <w:pStyle w:val="PargrafodaLista"/>
              <w:numPr>
                <w:ilvl w:val="0"/>
                <w:numId w:val="95"/>
              </w:numPr>
              <w:spacing w:after="0"/>
            </w:pPr>
            <w:r>
              <w:t>Instâncias preenchidas com IdDocumento, IdProcedimento, IdSerie, IdUnidadeGeradora, Tipo, SubTipo e NivelAcesso.</w:t>
            </w:r>
          </w:p>
        </w:tc>
      </w:tr>
      <w:tr w:rsidR="00A82183" w14:paraId="74FBA77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0DAE5B92" w14:textId="77777777" w:rsidR="00A82183" w:rsidRDefault="00000000">
            <w:pPr>
              <w:spacing w:after="0"/>
              <w:jc w:val="center"/>
            </w:pPr>
            <w:r>
              <w:t>Saída</w:t>
            </w:r>
          </w:p>
        </w:tc>
      </w:tr>
      <w:tr w:rsidR="00A82183" w14:paraId="75DE90C8"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529C5" w14:textId="77777777" w:rsidR="00A82183" w:rsidRDefault="00000000">
            <w:pPr>
              <w:spacing w:after="0"/>
            </w:pPr>
            <w:r>
              <w:t>$arrLiberacoes:</w:t>
            </w:r>
          </w:p>
          <w:p w14:paraId="5F304FCB" w14:textId="77777777" w:rsidR="00A82183" w:rsidRDefault="00000000">
            <w:pPr>
              <w:pStyle w:val="PargrafodaLista"/>
              <w:numPr>
                <w:ilvl w:val="0"/>
                <w:numId w:val="95"/>
              </w:numPr>
              <w:spacing w:after="0"/>
              <w:contextualSpacing/>
            </w:pPr>
            <w:r>
              <w:rPr>
                <w:color w:val="000000"/>
                <w:sz w:val="23"/>
                <w:szCs w:val="23"/>
              </w:rPr>
              <w:t>Retornar um array indexado pelo número do protocolo onde cada item possui o valor P (Permitido) ou N (Negado) indicando o tipo de acesso ao processo ou documento</w:t>
            </w:r>
            <w:r>
              <w:t>.</w:t>
            </w:r>
          </w:p>
          <w:p w14:paraId="5B7207DE" w14:textId="77777777" w:rsidR="00A82183" w:rsidRDefault="00000000">
            <w:pPr>
              <w:pStyle w:val="PargrafodaLista"/>
              <w:numPr>
                <w:ilvl w:val="0"/>
                <w:numId w:val="95"/>
              </w:numPr>
              <w:spacing w:after="0"/>
              <w:contextualSpacing/>
            </w:pPr>
            <w:r>
              <w:rPr>
                <w:color w:val="000000"/>
                <w:sz w:val="23"/>
                <w:szCs w:val="23"/>
              </w:rPr>
              <w:t>Também podem ser utilizadas as constantes abaixo da classe `SeiIntegracao`:</w:t>
            </w:r>
          </w:p>
          <w:p w14:paraId="40A4C9C8" w14:textId="77777777" w:rsidR="00A82183" w:rsidRDefault="00000000">
            <w:pPr>
              <w:pStyle w:val="CdigoFonte"/>
              <w:spacing w:after="0"/>
              <w:ind w:left="708"/>
            </w:pPr>
            <w:r>
              <w:rPr>
                <w:color w:val="000080"/>
                <w:szCs w:val="18"/>
              </w:rPr>
              <w:t>```php</w:t>
            </w:r>
          </w:p>
          <w:p w14:paraId="0CDDDA59" w14:textId="77777777" w:rsidR="00A82183" w:rsidRDefault="00000000">
            <w:pPr>
              <w:pStyle w:val="CdigoFonte"/>
              <w:spacing w:after="0"/>
              <w:ind w:left="708"/>
              <w:rPr>
                <w:b/>
                <w:bCs/>
                <w:color w:val="000080"/>
              </w:rPr>
            </w:pPr>
            <w:r>
              <w:rPr>
                <w:b/>
                <w:bCs/>
                <w:color w:val="000080"/>
              </w:rPr>
              <w:t>//TAM = Tipo Acesso Modulo</w:t>
            </w:r>
          </w:p>
          <w:p w14:paraId="360E2FE5" w14:textId="77777777" w:rsidR="00A82183" w:rsidRDefault="00000000">
            <w:pPr>
              <w:pStyle w:val="Standard"/>
              <w:spacing w:after="0"/>
              <w:ind w:left="708"/>
              <w:jc w:val="left"/>
              <w:rPr>
                <w:rFonts w:ascii="Courier" w:hAnsi="Courier" w:cs="Courier"/>
                <w:color w:val="660000"/>
                <w:sz w:val="18"/>
                <w:szCs w:val="18"/>
              </w:rPr>
            </w:pPr>
            <w:r>
              <w:rPr>
                <w:rFonts w:ascii="Courier" w:hAnsi="Courier" w:cs="Courier"/>
                <w:color w:val="660000"/>
                <w:sz w:val="18"/>
                <w:szCs w:val="18"/>
              </w:rPr>
              <w:t>public static $TAM_PERMITIDO = 'P';</w:t>
            </w:r>
            <w:r>
              <w:rPr>
                <w:rFonts w:ascii="Courier" w:hAnsi="Courier" w:cs="Courier"/>
                <w:color w:val="660000"/>
                <w:sz w:val="18"/>
                <w:szCs w:val="18"/>
              </w:rPr>
              <w:br/>
              <w:t>public static $TAM_NEGADO = 'N';</w:t>
            </w:r>
          </w:p>
          <w:p w14:paraId="59503A6F" w14:textId="77777777" w:rsidR="00A82183" w:rsidRDefault="00000000">
            <w:pPr>
              <w:spacing w:after="0"/>
              <w:ind w:left="708"/>
              <w:contextualSpacing/>
            </w:pPr>
            <w:r>
              <w:rPr>
                <w:rFonts w:ascii="Courier New" w:hAnsi="Courier New" w:cs="Courier New"/>
                <w:color w:val="000080"/>
                <w:sz w:val="18"/>
                <w:szCs w:val="18"/>
                <w:shd w:val="clear" w:color="auto" w:fill="F7FAFF"/>
              </w:rPr>
              <w:t>```</w:t>
            </w:r>
          </w:p>
        </w:tc>
      </w:tr>
      <w:tr w:rsidR="00A82183" w14:paraId="277DA81A"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6654E66" w14:textId="77777777" w:rsidR="00A82183" w:rsidRDefault="00000000">
            <w:pPr>
              <w:spacing w:after="0"/>
              <w:jc w:val="center"/>
            </w:pPr>
            <w:r>
              <w:t>Observações</w:t>
            </w:r>
          </w:p>
        </w:tc>
      </w:tr>
      <w:tr w:rsidR="00A82183" w14:paraId="33A6775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6A977" w14:textId="77777777" w:rsidR="00A82183" w:rsidRDefault="00000000">
            <w:pPr>
              <w:pStyle w:val="TableContents"/>
              <w:widowControl w:val="0"/>
              <w:spacing w:after="0" w:line="276" w:lineRule="auto"/>
            </w:pPr>
            <w:r>
              <w:t>Possibilita que o módulo permita ou negue acesso a determinados processos ou documentos. Se o acesso for exclusivamente devido ao módulo então ao visualizar a árvore de processo aparecerá ao lado do processo ou documento um cadeado aberto indicando o módulo que liberou o acesso. Da mesma forma se o acesso foi negado exclusivamente pelo módulo então será visualizado um cadeado fechado. Em situações conflitantes onde um módulo permite acesso e outro nega a negação terá prioridade.</w:t>
            </w:r>
          </w:p>
          <w:p w14:paraId="06C000AB" w14:textId="77777777" w:rsidR="00A82183" w:rsidRDefault="00A82183">
            <w:pPr>
              <w:pStyle w:val="TableContents"/>
              <w:widowControl w:val="0"/>
              <w:spacing w:after="0" w:line="276" w:lineRule="auto"/>
            </w:pPr>
          </w:p>
          <w:p w14:paraId="0EE649B6" w14:textId="77777777" w:rsidR="00A82183" w:rsidRDefault="00000000">
            <w:pPr>
              <w:spacing w:after="0"/>
            </w:pPr>
            <w:r>
              <w:rPr>
                <w:b/>
                <w:bCs/>
              </w:rPr>
              <w:t>Atenção</w:t>
            </w:r>
            <w:r>
              <w:t>: Esse evento requer cuidado redobrado na sua elaboração pois falhas na lógica de programação podem expor indevidamente informações restritas ou sigilosas. Todas as visualizações de processos ou documentos serão auditadas.</w:t>
            </w:r>
          </w:p>
        </w:tc>
      </w:tr>
    </w:tbl>
    <w:p w14:paraId="143C8B70" w14:textId="77777777" w:rsidR="00A82183" w:rsidRDefault="00000000">
      <w:pPr>
        <w:pStyle w:val="Standard"/>
        <w:spacing w:after="0"/>
        <w:ind w:left="0"/>
        <w:jc w:val="left"/>
        <w:rPr>
          <w:b/>
          <w:bCs/>
        </w:rPr>
      </w:pPr>
      <w:r>
        <w:rPr>
          <w:b/>
          <w:bCs/>
        </w:rPr>
        <w:t>Exemplo:</w:t>
      </w:r>
    </w:p>
    <w:p w14:paraId="71BE0AD2" w14:textId="77777777" w:rsidR="00A82183" w:rsidRDefault="00A82183">
      <w:pPr>
        <w:pStyle w:val="Standard"/>
        <w:spacing w:after="0"/>
        <w:ind w:left="0"/>
        <w:jc w:val="left"/>
        <w:rPr>
          <w:b/>
          <w:bCs/>
        </w:rPr>
      </w:pPr>
    </w:p>
    <w:p w14:paraId="22B210E7" w14:textId="77777777" w:rsidR="00A82183" w:rsidRDefault="00000000">
      <w:pPr>
        <w:pStyle w:val="CdigoFonte"/>
        <w:spacing w:after="0"/>
        <w:ind w:left="0"/>
      </w:pPr>
      <w:r>
        <w:rPr>
          <w:color w:val="000080"/>
          <w:szCs w:val="18"/>
        </w:rPr>
        <w:t>```php</w:t>
      </w:r>
    </w:p>
    <w:p w14:paraId="243F3613" w14:textId="77777777" w:rsidR="00A82183" w:rsidRDefault="00000000">
      <w:pPr>
        <w:pStyle w:val="CdigoFonte"/>
        <w:spacing w:after="0"/>
        <w:ind w:left="0"/>
        <w:rPr>
          <w:b/>
          <w:bCs/>
          <w:color w:val="000080"/>
        </w:rPr>
      </w:pPr>
      <w:r>
        <w:rPr>
          <w:b/>
          <w:bCs/>
          <w:color w:val="000080"/>
        </w:rPr>
        <w:t>//Libera rascunhos da serie de teste em processos que não sejam sigilosos.</w:t>
      </w:r>
    </w:p>
    <w:p w14:paraId="280A4DAC"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b/>
          <w:bCs/>
          <w:color w:val="000080"/>
          <w:sz w:val="18"/>
          <w:szCs w:val="18"/>
          <w:shd w:val="clear" w:color="auto" w:fill="F7FAFF"/>
        </w:rPr>
        <w:t xml:space="preserve">public function </w:t>
      </w:r>
      <w:r>
        <w:rPr>
          <w:rFonts w:ascii="Courier New" w:hAnsi="Courier New" w:cs="Courier New"/>
          <w:color w:val="000000"/>
          <w:sz w:val="18"/>
          <w:szCs w:val="18"/>
          <w:shd w:val="clear" w:color="auto" w:fill="F7FAFF"/>
        </w:rPr>
        <w:t>verificarAcessoProtocolo(</w:t>
      </w:r>
      <w:r>
        <w:rPr>
          <w:rFonts w:ascii="Courier New" w:hAnsi="Courier New" w:cs="Courier New"/>
          <w:color w:val="660000"/>
          <w:sz w:val="18"/>
          <w:szCs w:val="18"/>
          <w:shd w:val="clear" w:color="auto" w:fill="F7FAFF"/>
        </w:rPr>
        <w:t>$arrObjProcedimentoAPI</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$arrObjDocumentoAPI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$ret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null</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$objInfraParametro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InfraParametro(BancoSEI::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$numIdSerieAbc </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$objInfraParametro</w:t>
      </w:r>
      <w:r>
        <w:rPr>
          <w:rFonts w:ascii="Courier New" w:hAnsi="Courier New" w:cs="Courier New"/>
          <w:color w:val="000000"/>
          <w:sz w:val="18"/>
          <w:szCs w:val="18"/>
          <w:shd w:val="clear" w:color="auto" w:fill="F7FAFF"/>
        </w:rPr>
        <w:t>-&gt;getValor(</w:t>
      </w:r>
      <w:r>
        <w:rPr>
          <w:rFonts w:ascii="Courier New" w:hAnsi="Courier New" w:cs="Courier New"/>
          <w:b/>
          <w:bCs/>
          <w:color w:val="008000"/>
          <w:sz w:val="18"/>
          <w:szCs w:val="18"/>
          <w:shd w:val="clear" w:color="auto" w:fill="F7FAFF"/>
        </w:rPr>
        <w:t>'MD_ABC_ID_SERIE_TESTE'</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false</w:t>
      </w:r>
      <w:r>
        <w:rPr>
          <w:rFonts w:ascii="Courier New" w:hAnsi="Courier New" w:cs="Courier New"/>
          <w:color w:val="000000"/>
          <w:sz w:val="18"/>
          <w:szCs w:val="18"/>
          <w:shd w:val="clear" w:color="auto" w:fill="F7FAFF"/>
        </w:rPr>
        <w:t>);</w:t>
      </w:r>
    </w:p>
    <w:p w14:paraId="2E528000"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foreach</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 xml:space="preserve">$arrObjDocumentoAPI </w:t>
      </w:r>
      <w:r>
        <w:rPr>
          <w:rFonts w:ascii="Courier New" w:hAnsi="Courier New" w:cs="Courier New"/>
          <w:b/>
          <w:bCs/>
          <w:color w:val="000080"/>
          <w:sz w:val="18"/>
          <w:szCs w:val="18"/>
          <w:shd w:val="clear" w:color="auto" w:fill="F7FAFF"/>
        </w:rPr>
        <w:t xml:space="preserve">as </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if </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 xml:space="preserve">-&gt;getIdSerie() == </w:t>
      </w:r>
      <w:r>
        <w:rPr>
          <w:rFonts w:ascii="Courier New" w:hAnsi="Courier New" w:cs="Courier New"/>
          <w:color w:val="660000"/>
          <w:sz w:val="18"/>
          <w:szCs w:val="18"/>
          <w:shd w:val="clear" w:color="auto" w:fill="F7FAFF"/>
        </w:rPr>
        <w:t xml:space="preserve">$numIdSerieAbc </w:t>
      </w:r>
      <w:r>
        <w:rPr>
          <w:rFonts w:ascii="Courier New" w:hAnsi="Courier New" w:cs="Courier New"/>
          <w:color w:val="000000"/>
          <w:sz w:val="18"/>
          <w:szCs w:val="18"/>
          <w:shd w:val="clear" w:color="auto" w:fill="F7FAFF"/>
        </w:rPr>
        <w:t>&amp;&amp;</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lastRenderedPageBreak/>
        <w:t xml:space="preserve">        </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-&gt;getSubTipo() == DocumentoRN::</w:t>
      </w:r>
      <w:r>
        <w:rPr>
          <w:rFonts w:ascii="Courier New" w:hAnsi="Courier New" w:cs="Courier New"/>
          <w:i/>
          <w:iCs/>
          <w:color w:val="660E7A"/>
          <w:sz w:val="18"/>
          <w:szCs w:val="18"/>
          <w:shd w:val="clear" w:color="auto" w:fill="F7FAFF"/>
        </w:rPr>
        <w:t xml:space="preserve">$TD_EDITOR_INTERNO </w:t>
      </w:r>
      <w:r>
        <w:rPr>
          <w:rFonts w:ascii="Courier New" w:hAnsi="Courier New" w:cs="Courier New"/>
          <w:color w:val="000000"/>
          <w:sz w:val="18"/>
          <w:szCs w:val="18"/>
          <w:shd w:val="clear" w:color="auto" w:fill="F7FAFF"/>
        </w:rPr>
        <w:t>&amp;&amp;</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-&gt;getNivelAcesso() != ProtocoloRN::</w:t>
      </w:r>
      <w:r>
        <w:rPr>
          <w:rFonts w:ascii="Courier New" w:hAnsi="Courier New" w:cs="Courier New"/>
          <w:i/>
          <w:iCs/>
          <w:color w:val="660E7A"/>
          <w:sz w:val="18"/>
          <w:szCs w:val="18"/>
          <w:shd w:val="clear" w:color="auto" w:fill="F7FAFF"/>
        </w:rPr>
        <w:t>$NA_SIGILOSO</w:t>
      </w:r>
      <w:r>
        <w:rPr>
          <w:rFonts w:ascii="Courier New" w:hAnsi="Courier New" w:cs="Courier New"/>
          <w:color w:val="000000"/>
          <w:sz w:val="18"/>
          <w:szCs w:val="18"/>
          <w:shd w:val="clear" w:color="auto" w:fill="F7FAFF"/>
        </w:rPr>
        <w:t>){</w:t>
      </w:r>
    </w:p>
    <w:p w14:paraId="2E05428A"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$ret</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-&gt;getIdDocumento()] = SeiIntegracao::</w:t>
      </w:r>
      <w:r>
        <w:rPr>
          <w:rFonts w:ascii="Courier New" w:hAnsi="Courier New" w:cs="Courier New"/>
          <w:i/>
          <w:iCs/>
          <w:color w:val="660E7A"/>
          <w:sz w:val="18"/>
          <w:szCs w:val="18"/>
          <w:shd w:val="clear" w:color="auto" w:fill="F7FAFF"/>
        </w:rPr>
        <w:t>$TAM_PERMITIDO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color w:val="660000"/>
          <w:sz w:val="18"/>
          <w:szCs w:val="18"/>
          <w:shd w:val="clear" w:color="auto" w:fill="F7FAFF"/>
        </w:rPr>
        <w:t>$ret</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p>
    <w:p w14:paraId="1AD66700"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80"/>
          <w:sz w:val="18"/>
          <w:szCs w:val="18"/>
          <w:shd w:val="clear" w:color="auto" w:fill="F7FAFF"/>
        </w:rPr>
        <w:t>```</w:t>
      </w:r>
    </w:p>
    <w:p w14:paraId="2E3A2DB0" w14:textId="77777777" w:rsidR="00A82183" w:rsidRDefault="00000000">
      <w:pPr>
        <w:spacing w:after="0"/>
      </w:pPr>
      <w:r>
        <w:rPr>
          <w:szCs w:val="24"/>
        </w:rPr>
        <w:object w:dxaOrig="9491" w:dyaOrig="3168" w14:anchorId="788F07CB">
          <v:shape id="Picture 32" o:spid="_x0000_i1056" type="#_x0000_t75" style="width:474.75pt;height:158.25pt;visibility:visible;mso-wrap-style:square" o:ole="">
            <v:imagedata r:id="rId97" o:title=""/>
          </v:shape>
          <o:OLEObject Type="Embed" ProgID="PBrush" ShapeID="Picture 32" DrawAspect="Content" ObjectID="_1842213874" r:id="rId98"/>
        </w:object>
      </w:r>
    </w:p>
    <w:p w14:paraId="08F785BE" w14:textId="77777777" w:rsidR="00A82183" w:rsidRDefault="00A82183"/>
    <w:p w14:paraId="1AD28478" w14:textId="77777777" w:rsidR="00A82183" w:rsidRDefault="00000000">
      <w:pPr>
        <w:pStyle w:val="Ttulo2"/>
      </w:pPr>
      <w:bookmarkStart w:id="4162" w:name="_Toc171671343"/>
      <w:bookmarkStart w:id="4163" w:name="__RefHeading___Toc27923_2823614150"/>
      <w:bookmarkStart w:id="4164" w:name="_Toc223560295"/>
      <w:bookmarkStart w:id="4165" w:name="_Toc223772401"/>
      <w:bookmarkStart w:id="4166" w:name="_Toc223782489"/>
      <w:bookmarkStart w:id="4167" w:name="_Toc223894971"/>
      <w:bookmarkStart w:id="4168" w:name="_Toc223911316"/>
      <w:bookmarkStart w:id="4169" w:name="_Toc224380138"/>
      <w:bookmarkStart w:id="4170" w:name="_Toc225675924"/>
      <w:bookmarkStart w:id="4171" w:name="_Toc225806886"/>
      <w:bookmarkStart w:id="4172" w:name="_Toc226042363"/>
      <w:bookmarkStart w:id="4173" w:name="_Toc226118192"/>
      <w:bookmarkStart w:id="4174" w:name="_Toc226422777"/>
      <w:bookmarkStart w:id="4175" w:name="_Toc226644600"/>
      <w:bookmarkStart w:id="4176" w:name="_Toc231601283"/>
      <w:r>
        <w:t>verificarAcessoProtocoloExterno</w:t>
      </w:r>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7DD50E34"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930BD26" w14:textId="77777777" w:rsidR="00A82183" w:rsidRDefault="00000000">
            <w:pPr>
              <w:spacing w:after="0"/>
              <w:jc w:val="center"/>
            </w:pPr>
            <w:r>
              <w:t>Entrada</w:t>
            </w:r>
          </w:p>
        </w:tc>
      </w:tr>
      <w:tr w:rsidR="00A82183" w14:paraId="608D52B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ED1F4" w14:textId="77777777" w:rsidR="00A82183" w:rsidRDefault="00000000">
            <w:pPr>
              <w:spacing w:after="0"/>
            </w:pPr>
            <w:r>
              <w:t>$arrObjProcedimentoAPI:</w:t>
            </w:r>
          </w:p>
          <w:p w14:paraId="0F198198" w14:textId="77777777" w:rsidR="00A82183" w:rsidRDefault="00000000">
            <w:pPr>
              <w:pStyle w:val="PargrafodaLista"/>
              <w:numPr>
                <w:ilvl w:val="0"/>
                <w:numId w:val="95"/>
              </w:numPr>
              <w:spacing w:after="0"/>
            </w:pPr>
            <w:r>
              <w:t>Instâncias representando os processos anexados preenchidas com IdProcedimento, IdTipoProcedimento, IdUnidadeGeradora e NivelAcesso.</w:t>
            </w:r>
          </w:p>
        </w:tc>
      </w:tr>
      <w:tr w:rsidR="00A82183" w14:paraId="6B7C54B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C61E0" w14:textId="77777777" w:rsidR="00A82183" w:rsidRDefault="00000000">
            <w:pPr>
              <w:spacing w:after="0"/>
            </w:pPr>
            <w:r>
              <w:t>$arrObjDocumentoAPI:</w:t>
            </w:r>
          </w:p>
          <w:p w14:paraId="783384D8" w14:textId="77777777" w:rsidR="00A82183" w:rsidRDefault="00000000">
            <w:pPr>
              <w:pStyle w:val="PargrafodaLista"/>
              <w:numPr>
                <w:ilvl w:val="0"/>
                <w:numId w:val="95"/>
              </w:numPr>
              <w:spacing w:after="0"/>
            </w:pPr>
            <w:r>
              <w:t>Instâncias preenchidas com IdDocumento, IdProcedimento, IdSerie, IdUnidadeGeradora, SinAssinado, SinPublicado, Tipo, SubTipo e NivelAcesso.</w:t>
            </w:r>
          </w:p>
        </w:tc>
      </w:tr>
      <w:tr w:rsidR="00A82183" w14:paraId="2F415CC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1BC9FED1" w14:textId="77777777" w:rsidR="00A82183" w:rsidRDefault="00000000">
            <w:pPr>
              <w:spacing w:after="0"/>
              <w:jc w:val="center"/>
            </w:pPr>
            <w:r>
              <w:t>Saída</w:t>
            </w:r>
          </w:p>
        </w:tc>
      </w:tr>
      <w:tr w:rsidR="00A82183" w14:paraId="4A1FB33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16215" w14:textId="77777777" w:rsidR="00A82183" w:rsidRDefault="00000000">
            <w:pPr>
              <w:spacing w:after="0"/>
            </w:pPr>
            <w:r>
              <w:t>$arrLiberacoes:</w:t>
            </w:r>
          </w:p>
          <w:p w14:paraId="596CC261" w14:textId="77777777" w:rsidR="00A82183" w:rsidRDefault="00000000">
            <w:pPr>
              <w:pStyle w:val="PargrafodaLista"/>
              <w:numPr>
                <w:ilvl w:val="0"/>
                <w:numId w:val="95"/>
              </w:numPr>
              <w:spacing w:after="0"/>
              <w:contextualSpacing/>
            </w:pPr>
            <w:r>
              <w:rPr>
                <w:color w:val="000000"/>
                <w:sz w:val="23"/>
                <w:szCs w:val="23"/>
              </w:rPr>
              <w:t>Retornar um array indexado pelo número do protocolo onde cada item possui o valor P (Permitido) ou N (Negado) indicando o tipo de acesso ao processo ou documento</w:t>
            </w:r>
            <w:r>
              <w:t>.</w:t>
            </w:r>
          </w:p>
          <w:p w14:paraId="3C69DBBB" w14:textId="77777777" w:rsidR="00A82183" w:rsidRDefault="00000000">
            <w:pPr>
              <w:pStyle w:val="PargrafodaLista"/>
              <w:numPr>
                <w:ilvl w:val="0"/>
                <w:numId w:val="95"/>
              </w:numPr>
              <w:spacing w:after="0"/>
              <w:contextualSpacing/>
            </w:pPr>
            <w:r>
              <w:rPr>
                <w:color w:val="000000"/>
                <w:sz w:val="23"/>
                <w:szCs w:val="23"/>
              </w:rPr>
              <w:t>Também podem ser utilizadas as constantes abaixo da classe `SeiIntegracao`:</w:t>
            </w:r>
          </w:p>
          <w:p w14:paraId="441F5C44" w14:textId="77777777" w:rsidR="00A82183" w:rsidRDefault="00000000">
            <w:pPr>
              <w:pStyle w:val="CdigoFonte"/>
              <w:spacing w:after="0"/>
              <w:ind w:left="708"/>
            </w:pPr>
            <w:r>
              <w:rPr>
                <w:color w:val="000080"/>
                <w:szCs w:val="18"/>
              </w:rPr>
              <w:t>```php</w:t>
            </w:r>
          </w:p>
          <w:p w14:paraId="0223738D" w14:textId="77777777" w:rsidR="00A82183" w:rsidRDefault="00000000">
            <w:pPr>
              <w:pStyle w:val="CdigoFonte"/>
              <w:spacing w:after="0"/>
              <w:ind w:left="708"/>
              <w:rPr>
                <w:b/>
                <w:bCs/>
                <w:color w:val="000080"/>
              </w:rPr>
            </w:pPr>
            <w:r>
              <w:rPr>
                <w:b/>
                <w:bCs/>
                <w:color w:val="000080"/>
              </w:rPr>
              <w:t>//TAM = Tipo Acesso Modulo</w:t>
            </w:r>
          </w:p>
          <w:p w14:paraId="25148958" w14:textId="77777777" w:rsidR="00A82183" w:rsidRDefault="00000000">
            <w:pPr>
              <w:pStyle w:val="Standard"/>
              <w:spacing w:after="0"/>
              <w:ind w:left="708"/>
              <w:jc w:val="left"/>
              <w:rPr>
                <w:rFonts w:ascii="Courier" w:hAnsi="Courier" w:cs="Courier"/>
                <w:color w:val="660000"/>
                <w:sz w:val="18"/>
                <w:szCs w:val="18"/>
              </w:rPr>
            </w:pPr>
            <w:r>
              <w:rPr>
                <w:rFonts w:ascii="Courier" w:hAnsi="Courier" w:cs="Courier"/>
                <w:color w:val="660000"/>
                <w:sz w:val="18"/>
                <w:szCs w:val="18"/>
              </w:rPr>
              <w:t>public static $TAM_PERMITIDO = 'P';</w:t>
            </w:r>
            <w:r>
              <w:rPr>
                <w:rFonts w:ascii="Courier" w:hAnsi="Courier" w:cs="Courier"/>
                <w:color w:val="660000"/>
                <w:sz w:val="18"/>
                <w:szCs w:val="18"/>
              </w:rPr>
              <w:br/>
              <w:t>public static $TAM_NEGADO = 'N';</w:t>
            </w:r>
          </w:p>
          <w:p w14:paraId="1FE5B363" w14:textId="77777777" w:rsidR="00A82183" w:rsidRDefault="00000000">
            <w:pPr>
              <w:spacing w:after="0"/>
              <w:ind w:left="708"/>
              <w:contextualSpacing/>
              <w:rPr>
                <w:rFonts w:ascii="Courier New" w:hAnsi="Courier New" w:cs="Courier New"/>
                <w:color w:val="000080"/>
                <w:sz w:val="18"/>
                <w:szCs w:val="18"/>
                <w:shd w:val="clear" w:color="auto" w:fill="F7FAFF"/>
              </w:rPr>
            </w:pPr>
            <w:r>
              <w:rPr>
                <w:rFonts w:ascii="Courier New" w:hAnsi="Courier New" w:cs="Courier New"/>
                <w:color w:val="000080"/>
                <w:sz w:val="18"/>
                <w:szCs w:val="18"/>
                <w:shd w:val="clear" w:color="auto" w:fill="F7FAFF"/>
              </w:rPr>
              <w:t>```</w:t>
            </w:r>
          </w:p>
        </w:tc>
      </w:tr>
      <w:tr w:rsidR="00A82183" w14:paraId="2F2F4FDE"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3D2AD4B7" w14:textId="77777777" w:rsidR="00A82183" w:rsidRDefault="00000000">
            <w:pPr>
              <w:spacing w:after="0"/>
              <w:jc w:val="center"/>
            </w:pPr>
            <w:r>
              <w:t>Observações</w:t>
            </w:r>
          </w:p>
        </w:tc>
      </w:tr>
      <w:tr w:rsidR="00A82183" w14:paraId="3A953AF3"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7B3E4" w14:textId="77777777" w:rsidR="00A82183" w:rsidRDefault="00000000">
            <w:pPr>
              <w:pStyle w:val="TableContents"/>
              <w:widowControl w:val="0"/>
              <w:spacing w:after="0" w:line="276" w:lineRule="auto"/>
            </w:pPr>
            <w:r>
              <w:t>Possibilita que o módulo permita ou negue acesso a determinados processos anexados ou documentos na consulta de acesso externo. Em situações conflitantes onde um módulo permite acesso e outro nega a negação terá prioridade.</w:t>
            </w:r>
          </w:p>
          <w:p w14:paraId="395D0D2B" w14:textId="77777777" w:rsidR="00A82183" w:rsidRDefault="00A82183">
            <w:pPr>
              <w:pStyle w:val="TableContents"/>
              <w:widowControl w:val="0"/>
              <w:spacing w:after="0" w:line="276" w:lineRule="auto"/>
            </w:pPr>
          </w:p>
          <w:p w14:paraId="41CEEE35" w14:textId="77777777" w:rsidR="00A82183" w:rsidRDefault="00000000">
            <w:pPr>
              <w:spacing w:after="0"/>
            </w:pPr>
            <w:r>
              <w:rPr>
                <w:b/>
                <w:bCs/>
              </w:rPr>
              <w:t>Atenção</w:t>
            </w:r>
            <w:r>
              <w:t>: Esse evento requer cuidado redobrado na sua elaboração pois falhas na lógica de programação podem expor indevidamente informações restritas ou sigilosas. Todas as visualizações de processos ou documentos serão auditadas.</w:t>
            </w:r>
          </w:p>
        </w:tc>
      </w:tr>
    </w:tbl>
    <w:p w14:paraId="0A035200" w14:textId="77777777" w:rsidR="00A82183" w:rsidRDefault="00000000">
      <w:pPr>
        <w:pStyle w:val="Standard"/>
        <w:spacing w:after="0"/>
        <w:ind w:left="0"/>
        <w:jc w:val="left"/>
        <w:rPr>
          <w:b/>
          <w:bCs/>
        </w:rPr>
      </w:pPr>
      <w:r>
        <w:rPr>
          <w:b/>
          <w:bCs/>
        </w:rPr>
        <w:t>Exemplo:</w:t>
      </w:r>
    </w:p>
    <w:p w14:paraId="3C6D75AF" w14:textId="77777777" w:rsidR="00A82183" w:rsidRDefault="00A82183">
      <w:pPr>
        <w:pStyle w:val="Standard"/>
        <w:spacing w:after="0"/>
        <w:ind w:left="0"/>
        <w:jc w:val="left"/>
        <w:rPr>
          <w:b/>
          <w:bCs/>
        </w:rPr>
      </w:pPr>
    </w:p>
    <w:p w14:paraId="4E489071" w14:textId="77777777" w:rsidR="00A82183" w:rsidRDefault="00000000">
      <w:pPr>
        <w:pStyle w:val="CdigoFonte"/>
        <w:spacing w:after="0"/>
        <w:ind w:left="0"/>
      </w:pPr>
      <w:r>
        <w:rPr>
          <w:color w:val="000080"/>
          <w:szCs w:val="18"/>
        </w:rPr>
        <w:t>```php</w:t>
      </w:r>
    </w:p>
    <w:p w14:paraId="50DA1F09" w14:textId="77777777" w:rsidR="00A82183" w:rsidRDefault="00000000">
      <w:pPr>
        <w:pStyle w:val="CdigoFonte"/>
        <w:spacing w:after="0"/>
        <w:ind w:left="0"/>
        <w:rPr>
          <w:b/>
          <w:bCs/>
          <w:color w:val="000080"/>
        </w:rPr>
      </w:pPr>
      <w:r>
        <w:rPr>
          <w:b/>
          <w:bCs/>
          <w:color w:val="000080"/>
        </w:rPr>
        <w:t>//Bloqueia no acesso externo documentos da serie de teste que não estão publicados</w:t>
      </w:r>
    </w:p>
    <w:p w14:paraId="5AE569E5"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b/>
          <w:bCs/>
          <w:color w:val="000080"/>
          <w:sz w:val="18"/>
          <w:szCs w:val="18"/>
          <w:shd w:val="clear" w:color="auto" w:fill="F7FAFF"/>
        </w:rPr>
        <w:t xml:space="preserve">public function </w:t>
      </w:r>
      <w:r>
        <w:rPr>
          <w:rFonts w:ascii="Courier New" w:hAnsi="Courier New" w:cs="Courier New"/>
          <w:color w:val="000000"/>
          <w:sz w:val="18"/>
          <w:szCs w:val="18"/>
          <w:shd w:val="clear" w:color="auto" w:fill="F7FAFF"/>
        </w:rPr>
        <w:t>verificarAcessoProtocoloExterno(</w:t>
      </w:r>
      <w:r>
        <w:rPr>
          <w:rFonts w:ascii="Courier New" w:hAnsi="Courier New" w:cs="Courier New"/>
          <w:color w:val="660000"/>
          <w:sz w:val="18"/>
          <w:szCs w:val="18"/>
          <w:shd w:val="clear" w:color="auto" w:fill="F7FAFF"/>
        </w:rPr>
        <w:t>$arrObjProcedimentoAPI</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$arrObjDocumentoAPI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$ret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null</w:t>
      </w:r>
      <w:r>
        <w:rPr>
          <w:rFonts w:ascii="Courier New" w:hAnsi="Courier New" w:cs="Courier New"/>
          <w:color w:val="000000"/>
          <w:sz w:val="18"/>
          <w:szCs w:val="18"/>
          <w:shd w:val="clear" w:color="auto" w:fill="F7FAFF"/>
        </w:rPr>
        <w:t>;</w:t>
      </w:r>
    </w:p>
    <w:p w14:paraId="2E1C56ED"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$objInfraParametro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InfraParametro(BancoSEI::</w:t>
      </w:r>
      <w:r>
        <w:rPr>
          <w:rFonts w:ascii="Courier New" w:hAnsi="Courier New" w:cs="Courier New"/>
          <w:i/>
          <w:iCs/>
          <w:color w:val="000000"/>
          <w:sz w:val="18"/>
          <w:szCs w:val="18"/>
          <w:shd w:val="clear" w:color="auto" w:fill="F7FAFF"/>
        </w:rPr>
        <w:t>getInstance</w:t>
      </w:r>
      <w:r>
        <w:rPr>
          <w:rFonts w:ascii="Courier New" w:hAnsi="Courier New" w:cs="Courier New"/>
          <w:color w:val="000000"/>
          <w:sz w:val="18"/>
          <w:szCs w:val="18"/>
          <w:shd w:val="clear" w:color="auto" w:fill="F7FAFF"/>
        </w:rPr>
        <w:t>());</w:t>
      </w:r>
    </w:p>
    <w:p w14:paraId="103F88AF"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 xml:space="preserve">$numIdSerieAbc </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$objInfraParametro</w:t>
      </w:r>
      <w:r>
        <w:rPr>
          <w:rFonts w:ascii="Courier New" w:hAnsi="Courier New" w:cs="Courier New"/>
          <w:color w:val="000000"/>
          <w:sz w:val="18"/>
          <w:szCs w:val="18"/>
          <w:shd w:val="clear" w:color="auto" w:fill="F7FAFF"/>
        </w:rPr>
        <w:t>-&gt;getValor(</w:t>
      </w:r>
      <w:r>
        <w:rPr>
          <w:rFonts w:ascii="Courier New" w:hAnsi="Courier New" w:cs="Courier New"/>
          <w:b/>
          <w:bCs/>
          <w:color w:val="008000"/>
          <w:sz w:val="18"/>
          <w:szCs w:val="18"/>
          <w:shd w:val="clear" w:color="auto" w:fill="F7FAFF"/>
        </w:rPr>
        <w:t>'MD_ABC_ID_SERIE_TESTE'</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false</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lastRenderedPageBreak/>
        <w:t xml:space="preserve">  </w:t>
      </w:r>
      <w:r>
        <w:rPr>
          <w:rFonts w:ascii="Courier New" w:hAnsi="Courier New" w:cs="Courier New"/>
          <w:b/>
          <w:bCs/>
          <w:color w:val="000080"/>
          <w:sz w:val="18"/>
          <w:szCs w:val="18"/>
          <w:shd w:val="clear" w:color="auto" w:fill="F7FAFF"/>
        </w:rPr>
        <w:t>foreach</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 xml:space="preserve">$arrObjDocumentoAPI </w:t>
      </w:r>
      <w:r>
        <w:rPr>
          <w:rFonts w:ascii="Courier New" w:hAnsi="Courier New" w:cs="Courier New"/>
          <w:b/>
          <w:bCs/>
          <w:color w:val="000080"/>
          <w:sz w:val="18"/>
          <w:szCs w:val="18"/>
          <w:shd w:val="clear" w:color="auto" w:fill="F7FAFF"/>
        </w:rPr>
        <w:t xml:space="preserve">as </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if </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 xml:space="preserve">-&gt;getIdSerie() == </w:t>
      </w:r>
      <w:r>
        <w:rPr>
          <w:rFonts w:ascii="Courier New" w:hAnsi="Courier New" w:cs="Courier New"/>
          <w:color w:val="660000"/>
          <w:sz w:val="18"/>
          <w:szCs w:val="18"/>
          <w:shd w:val="clear" w:color="auto" w:fill="F7FAFF"/>
        </w:rPr>
        <w:t xml:space="preserve">$numIdSerieAbc </w:t>
      </w:r>
      <w:r>
        <w:rPr>
          <w:rFonts w:ascii="Courier New" w:hAnsi="Courier New" w:cs="Courier New"/>
          <w:color w:val="000000"/>
          <w:sz w:val="18"/>
          <w:szCs w:val="18"/>
          <w:shd w:val="clear" w:color="auto" w:fill="F7FAFF"/>
        </w:rPr>
        <w:t xml:space="preserve">&amp;&amp; </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-&gt;getSinPublicado()==</w:t>
      </w:r>
      <w:r>
        <w:rPr>
          <w:rFonts w:ascii="Courier New" w:hAnsi="Courier New" w:cs="Courier New"/>
          <w:b/>
          <w:bCs/>
          <w:color w:val="008000"/>
          <w:sz w:val="18"/>
          <w:szCs w:val="18"/>
          <w:shd w:val="clear" w:color="auto" w:fill="F7FAFF"/>
        </w:rPr>
        <w:t>'N'</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660000"/>
          <w:sz w:val="18"/>
          <w:szCs w:val="18"/>
          <w:shd w:val="clear" w:color="auto" w:fill="F7FAFF"/>
        </w:rPr>
        <w:t>$ret</w:t>
      </w:r>
      <w:r>
        <w:rPr>
          <w:rFonts w:ascii="Courier New" w:hAnsi="Courier New" w:cs="Courier New"/>
          <w:color w:val="000000"/>
          <w:sz w:val="18"/>
          <w:szCs w:val="18"/>
          <w:shd w:val="clear" w:color="auto" w:fill="F7FAFF"/>
        </w:rPr>
        <w:t>[</w:t>
      </w:r>
      <w:r>
        <w:rPr>
          <w:rFonts w:ascii="Courier New" w:hAnsi="Courier New" w:cs="Courier New"/>
          <w:color w:val="660000"/>
          <w:sz w:val="18"/>
          <w:szCs w:val="18"/>
          <w:shd w:val="clear" w:color="auto" w:fill="F7FAFF"/>
        </w:rPr>
        <w:t>$objDocumentoAPI</w:t>
      </w:r>
      <w:r>
        <w:rPr>
          <w:rFonts w:ascii="Courier New" w:hAnsi="Courier New" w:cs="Courier New"/>
          <w:color w:val="000000"/>
          <w:sz w:val="18"/>
          <w:szCs w:val="18"/>
          <w:shd w:val="clear" w:color="auto" w:fill="F7FAFF"/>
        </w:rPr>
        <w:t>-&gt;getIdDocumento()] = SeiIntegracao::</w:t>
      </w:r>
      <w:r>
        <w:rPr>
          <w:rFonts w:ascii="Courier New" w:hAnsi="Courier New" w:cs="Courier New"/>
          <w:i/>
          <w:iCs/>
          <w:color w:val="660E7A"/>
          <w:sz w:val="18"/>
          <w:szCs w:val="18"/>
          <w:shd w:val="clear" w:color="auto" w:fill="F7FAFF"/>
        </w:rPr>
        <w:t>$TAM_NEGADO</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t xml:space="preserve">  }</w:t>
      </w:r>
      <w:r>
        <w:rPr>
          <w:rFonts w:ascii="Courier New" w:hAnsi="Courier New" w:cs="Courier New"/>
          <w:color w:val="000000"/>
          <w:sz w:val="18"/>
          <w:szCs w:val="18"/>
          <w:shd w:val="clear" w:color="auto" w:fill="F7FAFF"/>
        </w:rPr>
        <w:br/>
        <w:t xml:space="preserve">  </w:t>
      </w:r>
      <w:r>
        <w:rPr>
          <w:rFonts w:ascii="Courier New" w:hAnsi="Courier New" w:cs="Courier New"/>
          <w:b/>
          <w:bCs/>
          <w:color w:val="000080"/>
          <w:sz w:val="18"/>
          <w:szCs w:val="18"/>
          <w:shd w:val="clear" w:color="auto" w:fill="F7FAFF"/>
        </w:rPr>
        <w:t xml:space="preserve">return </w:t>
      </w:r>
      <w:r>
        <w:rPr>
          <w:rFonts w:ascii="Courier New" w:hAnsi="Courier New" w:cs="Courier New"/>
          <w:color w:val="660000"/>
          <w:sz w:val="18"/>
          <w:szCs w:val="18"/>
          <w:shd w:val="clear" w:color="auto" w:fill="F7FAFF"/>
        </w:rPr>
        <w:t>$ret</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t>}</w:t>
      </w:r>
    </w:p>
    <w:p w14:paraId="706B5918" w14:textId="77777777" w:rsidR="00A82183" w:rsidRDefault="00000000">
      <w:pPr>
        <w:pStyle w:val="Standard"/>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left"/>
      </w:pPr>
      <w:r>
        <w:rPr>
          <w:rFonts w:ascii="Courier New" w:hAnsi="Courier New" w:cs="Courier New"/>
          <w:color w:val="000080"/>
          <w:sz w:val="18"/>
          <w:szCs w:val="18"/>
          <w:shd w:val="clear" w:color="auto" w:fill="F7FAFF"/>
        </w:rPr>
        <w:t>```</w:t>
      </w:r>
    </w:p>
    <w:p w14:paraId="6145DE69" w14:textId="77777777" w:rsidR="00A82183" w:rsidRDefault="00A82183">
      <w:pPr>
        <w:rPr>
          <w:shd w:val="clear" w:color="auto" w:fill="FFFF00"/>
        </w:rPr>
      </w:pPr>
    </w:p>
    <w:p w14:paraId="5072432D" w14:textId="77777777" w:rsidR="00A82183" w:rsidRDefault="00000000">
      <w:pPr>
        <w:pStyle w:val="Ttulo2"/>
      </w:pPr>
      <w:bookmarkStart w:id="4177" w:name="_Toc171671344"/>
      <w:bookmarkStart w:id="4178" w:name="__RefHeading___Toc27921_2823614150"/>
      <w:bookmarkStart w:id="4179" w:name="_Toc223560296"/>
      <w:bookmarkStart w:id="4180" w:name="_Toc223772402"/>
      <w:bookmarkStart w:id="4181" w:name="_Toc223782490"/>
      <w:bookmarkStart w:id="4182" w:name="_Toc223894972"/>
      <w:bookmarkStart w:id="4183" w:name="_Toc223911317"/>
      <w:bookmarkStart w:id="4184" w:name="_Toc224380139"/>
      <w:bookmarkStart w:id="4185" w:name="_Toc225675925"/>
      <w:bookmarkStart w:id="4186" w:name="_Toc225806887"/>
      <w:bookmarkStart w:id="4187" w:name="_Toc226042364"/>
      <w:bookmarkStart w:id="4188" w:name="_Toc226118193"/>
      <w:bookmarkStart w:id="4189" w:name="_Toc226422778"/>
      <w:bookmarkStart w:id="4190" w:name="_Toc226644601"/>
      <w:bookmarkStart w:id="4191" w:name="_Toc231601284"/>
      <w:r>
        <w:t>verificarAcessoTipoContato</w:t>
      </w:r>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5D3A673C"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A87F7CE" w14:textId="77777777" w:rsidR="00A82183" w:rsidRDefault="00000000">
            <w:pPr>
              <w:spacing w:after="0"/>
              <w:jc w:val="center"/>
            </w:pPr>
            <w:r>
              <w:t>Entrada</w:t>
            </w:r>
          </w:p>
        </w:tc>
      </w:tr>
      <w:tr w:rsidR="00A82183" w14:paraId="22CBA45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75AFD" w14:textId="77777777" w:rsidR="00A82183" w:rsidRDefault="00000000">
            <w:pPr>
              <w:spacing w:after="0"/>
            </w:pPr>
            <w:r>
              <w:t>$arrObjTipoContatoAPI:</w:t>
            </w:r>
          </w:p>
          <w:p w14:paraId="5D8A6EDB" w14:textId="77777777" w:rsidR="00A82183" w:rsidRDefault="00000000">
            <w:pPr>
              <w:pStyle w:val="PargrafodaLista"/>
              <w:numPr>
                <w:ilvl w:val="0"/>
                <w:numId w:val="95"/>
              </w:numPr>
              <w:spacing w:after="0"/>
            </w:pPr>
            <w:r>
              <w:t>Instâncias preenchidas com IdTipoContato.</w:t>
            </w:r>
          </w:p>
        </w:tc>
      </w:tr>
      <w:tr w:rsidR="00A82183" w14:paraId="33B2B5B2"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796BB2AE" w14:textId="77777777" w:rsidR="00A82183" w:rsidRDefault="00000000">
            <w:pPr>
              <w:spacing w:after="0"/>
              <w:jc w:val="center"/>
            </w:pPr>
            <w:r>
              <w:t>Saída</w:t>
            </w:r>
          </w:p>
        </w:tc>
      </w:tr>
      <w:tr w:rsidR="00A82183" w14:paraId="2316FA2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14A7F" w14:textId="77777777" w:rsidR="00A82183" w:rsidRDefault="00000000">
            <w:pPr>
              <w:spacing w:after="0"/>
            </w:pPr>
            <w:r>
              <w:t>$arrLiberacoes:</w:t>
            </w:r>
          </w:p>
          <w:p w14:paraId="68C3EC5C" w14:textId="77777777" w:rsidR="00A82183" w:rsidRDefault="00000000">
            <w:pPr>
              <w:pStyle w:val="PargrafodaLista"/>
              <w:numPr>
                <w:ilvl w:val="0"/>
                <w:numId w:val="95"/>
              </w:numPr>
              <w:spacing w:after="0"/>
              <w:contextualSpacing/>
            </w:pPr>
            <w:r>
              <w:rPr>
                <w:color w:val="000000"/>
                <w:sz w:val="23"/>
                <w:szCs w:val="23"/>
              </w:rPr>
              <w:t>Retornar um array indexado pelo ID do tipo de contato onde cada item possui os valores:</w:t>
            </w:r>
          </w:p>
          <w:p w14:paraId="3F4F79C9" w14:textId="77777777" w:rsidR="00A82183" w:rsidRDefault="00000000">
            <w:pPr>
              <w:pStyle w:val="PargrafodaLista"/>
              <w:numPr>
                <w:ilvl w:val="1"/>
                <w:numId w:val="95"/>
              </w:numPr>
              <w:spacing w:after="0"/>
              <w:contextualSpacing/>
            </w:pPr>
            <w:r>
              <w:t>N = nenhum acesso concedido pelo módulo</w:t>
            </w:r>
          </w:p>
          <w:p w14:paraId="66FFF13A" w14:textId="77777777" w:rsidR="00A82183" w:rsidRDefault="00000000">
            <w:pPr>
              <w:pStyle w:val="PargrafodaLista"/>
              <w:numPr>
                <w:ilvl w:val="1"/>
                <w:numId w:val="95"/>
              </w:numPr>
              <w:spacing w:after="0"/>
              <w:contextualSpacing/>
            </w:pPr>
            <w:r>
              <w:t>A = permissão para alteração de dados</w:t>
            </w:r>
          </w:p>
          <w:p w14:paraId="03D63CC7" w14:textId="77777777" w:rsidR="00A82183" w:rsidRDefault="00000000">
            <w:pPr>
              <w:pStyle w:val="PargrafodaLista"/>
              <w:numPr>
                <w:ilvl w:val="1"/>
                <w:numId w:val="95"/>
              </w:numPr>
              <w:spacing w:after="0"/>
              <w:contextualSpacing/>
            </w:pPr>
            <w:r>
              <w:t>C = Consulta Completa</w:t>
            </w:r>
          </w:p>
          <w:p w14:paraId="4CE657B0" w14:textId="77777777" w:rsidR="00A82183" w:rsidRDefault="00000000">
            <w:pPr>
              <w:pStyle w:val="PargrafodaLista"/>
              <w:numPr>
                <w:ilvl w:val="1"/>
                <w:numId w:val="95"/>
              </w:numPr>
              <w:spacing w:after="0"/>
              <w:contextualSpacing/>
            </w:pPr>
            <w:r>
              <w:t>R = Consulta Resumida</w:t>
            </w:r>
          </w:p>
          <w:p w14:paraId="3BBEDA06" w14:textId="77777777" w:rsidR="00A82183" w:rsidRDefault="00000000">
            <w:pPr>
              <w:pStyle w:val="PargrafodaLista"/>
              <w:numPr>
                <w:ilvl w:val="0"/>
                <w:numId w:val="95"/>
              </w:numPr>
              <w:spacing w:after="0"/>
              <w:contextualSpacing/>
            </w:pPr>
            <w:r>
              <w:rPr>
                <w:color w:val="000000"/>
                <w:sz w:val="23"/>
                <w:szCs w:val="23"/>
              </w:rPr>
              <w:t>Também podem ser utilizadas as constantes abaixo da classe TipoContatoRN:</w:t>
            </w:r>
          </w:p>
          <w:p w14:paraId="23BEDEEA"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pPr>
            <w:r>
              <w:rPr>
                <w:rFonts w:ascii="Courier New" w:hAnsi="Courier New" w:cs="Courier New"/>
                <w:color w:val="000080"/>
                <w:sz w:val="18"/>
                <w:szCs w:val="18"/>
                <w:shd w:val="clear" w:color="auto" w:fill="F7FAFF"/>
              </w:rPr>
              <w:t>```php</w:t>
            </w:r>
          </w:p>
          <w:p w14:paraId="6C7A7C77"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pPr>
            <w:r>
              <w:rPr>
                <w:rFonts w:ascii="Courier New" w:hAnsi="Courier New" w:cs="Courier New"/>
                <w:b/>
                <w:bCs/>
                <w:color w:val="000080"/>
                <w:sz w:val="18"/>
                <w:szCs w:val="18"/>
                <w:shd w:val="clear" w:color="auto" w:fill="F7FAFF"/>
              </w:rPr>
              <w:t xml:space="preserve">public static </w:t>
            </w:r>
            <w:r>
              <w:rPr>
                <w:rFonts w:ascii="Courier New" w:hAnsi="Courier New" w:cs="Courier New"/>
                <w:i/>
                <w:iCs/>
                <w:color w:val="660E7A"/>
                <w:sz w:val="18"/>
                <w:szCs w:val="18"/>
                <w:shd w:val="clear" w:color="auto" w:fill="F7FAFF"/>
              </w:rPr>
              <w:t xml:space="preserve">$TA_NENHUM </w:t>
            </w:r>
            <w:r>
              <w:rPr>
                <w:rFonts w:ascii="Courier New" w:hAnsi="Courier New" w:cs="Courier New"/>
                <w:color w:val="000000"/>
                <w:sz w:val="18"/>
                <w:szCs w:val="18"/>
                <w:shd w:val="clear" w:color="auto" w:fill="F7FAFF"/>
              </w:rPr>
              <w:t xml:space="preserve">= </w:t>
            </w:r>
            <w:r>
              <w:rPr>
                <w:rFonts w:ascii="Courier New" w:hAnsi="Courier New" w:cs="Courier New"/>
                <w:b/>
                <w:bCs/>
                <w:color w:val="008000"/>
                <w:sz w:val="18"/>
                <w:szCs w:val="18"/>
                <w:shd w:val="clear" w:color="auto" w:fill="F7FAFF"/>
              </w:rPr>
              <w:t>'N'</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b/>
                <w:bCs/>
                <w:color w:val="000080"/>
                <w:sz w:val="18"/>
                <w:szCs w:val="18"/>
                <w:shd w:val="clear" w:color="auto" w:fill="F7FAFF"/>
              </w:rPr>
              <w:t xml:space="preserve">public static </w:t>
            </w:r>
            <w:r>
              <w:rPr>
                <w:rFonts w:ascii="Courier New" w:hAnsi="Courier New" w:cs="Courier New"/>
                <w:i/>
                <w:iCs/>
                <w:color w:val="660E7A"/>
                <w:sz w:val="18"/>
                <w:szCs w:val="18"/>
                <w:shd w:val="clear" w:color="auto" w:fill="F7FAFF"/>
              </w:rPr>
              <w:t xml:space="preserve">$TA_ALTERACAO </w:t>
            </w:r>
            <w:r>
              <w:rPr>
                <w:rFonts w:ascii="Courier New" w:hAnsi="Courier New" w:cs="Courier New"/>
                <w:color w:val="000000"/>
                <w:sz w:val="18"/>
                <w:szCs w:val="18"/>
                <w:shd w:val="clear" w:color="auto" w:fill="F7FAFF"/>
              </w:rPr>
              <w:t xml:space="preserve">= </w:t>
            </w:r>
            <w:r>
              <w:rPr>
                <w:rFonts w:ascii="Courier New" w:hAnsi="Courier New" w:cs="Courier New"/>
                <w:b/>
                <w:bCs/>
                <w:color w:val="008000"/>
                <w:sz w:val="18"/>
                <w:szCs w:val="18"/>
                <w:shd w:val="clear" w:color="auto" w:fill="F7FAFF"/>
              </w:rPr>
              <w:t>'A'</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b/>
                <w:bCs/>
                <w:color w:val="000080"/>
                <w:sz w:val="18"/>
                <w:szCs w:val="18"/>
                <w:shd w:val="clear" w:color="auto" w:fill="F7FAFF"/>
              </w:rPr>
              <w:t xml:space="preserve">public static </w:t>
            </w:r>
            <w:r>
              <w:rPr>
                <w:rFonts w:ascii="Courier New" w:hAnsi="Courier New" w:cs="Courier New"/>
                <w:i/>
                <w:iCs/>
                <w:color w:val="660E7A"/>
                <w:sz w:val="18"/>
                <w:szCs w:val="18"/>
                <w:shd w:val="clear" w:color="auto" w:fill="F7FAFF"/>
              </w:rPr>
              <w:t xml:space="preserve">$TA_CONSULTA_COMPLETA </w:t>
            </w:r>
            <w:r>
              <w:rPr>
                <w:rFonts w:ascii="Courier New" w:hAnsi="Courier New" w:cs="Courier New"/>
                <w:color w:val="000000"/>
                <w:sz w:val="18"/>
                <w:szCs w:val="18"/>
                <w:shd w:val="clear" w:color="auto" w:fill="F7FAFF"/>
              </w:rPr>
              <w:t xml:space="preserve">= </w:t>
            </w:r>
            <w:r>
              <w:rPr>
                <w:rFonts w:ascii="Courier New" w:hAnsi="Courier New" w:cs="Courier New"/>
                <w:b/>
                <w:bCs/>
                <w:color w:val="008000"/>
                <w:sz w:val="18"/>
                <w:szCs w:val="18"/>
                <w:shd w:val="clear" w:color="auto" w:fill="F7FAFF"/>
              </w:rPr>
              <w:t>'C'</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b/>
                <w:bCs/>
                <w:color w:val="000080"/>
                <w:sz w:val="18"/>
                <w:szCs w:val="18"/>
                <w:shd w:val="clear" w:color="auto" w:fill="F7FAFF"/>
              </w:rPr>
              <w:t xml:space="preserve">public static </w:t>
            </w:r>
            <w:r>
              <w:rPr>
                <w:rFonts w:ascii="Courier New" w:hAnsi="Courier New" w:cs="Courier New"/>
                <w:i/>
                <w:iCs/>
                <w:color w:val="660E7A"/>
                <w:sz w:val="18"/>
                <w:szCs w:val="18"/>
                <w:shd w:val="clear" w:color="auto" w:fill="F7FAFF"/>
              </w:rPr>
              <w:t xml:space="preserve">$TA_CONSULTA_RESUMIDA </w:t>
            </w:r>
            <w:r>
              <w:rPr>
                <w:rFonts w:ascii="Courier New" w:hAnsi="Courier New" w:cs="Courier New"/>
                <w:color w:val="000000"/>
                <w:sz w:val="18"/>
                <w:szCs w:val="18"/>
                <w:shd w:val="clear" w:color="auto" w:fill="F7FAFF"/>
              </w:rPr>
              <w:t xml:space="preserve">= </w:t>
            </w:r>
            <w:r>
              <w:rPr>
                <w:rFonts w:ascii="Courier New" w:hAnsi="Courier New" w:cs="Courier New"/>
                <w:b/>
                <w:bCs/>
                <w:color w:val="008000"/>
                <w:sz w:val="18"/>
                <w:szCs w:val="18"/>
                <w:shd w:val="clear" w:color="auto" w:fill="F7FAFF"/>
              </w:rPr>
              <w:t>'R'</w:t>
            </w:r>
            <w:r>
              <w:rPr>
                <w:rFonts w:ascii="Courier New" w:hAnsi="Courier New" w:cs="Courier New"/>
                <w:color w:val="000000"/>
                <w:sz w:val="18"/>
                <w:szCs w:val="18"/>
                <w:shd w:val="clear" w:color="auto" w:fill="F7FAFF"/>
              </w:rPr>
              <w:t>;</w:t>
            </w:r>
          </w:p>
          <w:p w14:paraId="3205C9AF" w14:textId="77777777" w:rsidR="00A82183" w:rsidRDefault="00000000">
            <w:pPr>
              <w:spacing w:after="0"/>
              <w:ind w:left="708"/>
              <w:contextualSpacing/>
            </w:pPr>
            <w:r>
              <w:rPr>
                <w:rFonts w:ascii="Courier New" w:hAnsi="Courier New" w:cs="Courier New"/>
                <w:color w:val="000080"/>
                <w:sz w:val="18"/>
                <w:szCs w:val="18"/>
                <w:shd w:val="clear" w:color="auto" w:fill="F7FAFF"/>
              </w:rPr>
              <w:t>```</w:t>
            </w:r>
          </w:p>
        </w:tc>
      </w:tr>
      <w:tr w:rsidR="00A82183" w14:paraId="31F3DE46"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387206D" w14:textId="77777777" w:rsidR="00A82183" w:rsidRDefault="00000000">
            <w:pPr>
              <w:spacing w:after="0"/>
              <w:jc w:val="center"/>
            </w:pPr>
            <w:r>
              <w:t>Observações</w:t>
            </w:r>
          </w:p>
        </w:tc>
      </w:tr>
      <w:tr w:rsidR="00A82183" w14:paraId="47402C1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2F3C0" w14:textId="77777777" w:rsidR="00A82183" w:rsidRDefault="00000000">
            <w:pPr>
              <w:pStyle w:val="TableContents"/>
              <w:widowControl w:val="0"/>
              <w:spacing w:after="0" w:line="276" w:lineRule="auto"/>
            </w:pPr>
            <w:r>
              <w:t>Possibilita que o módulo permita ou negue acesso a determinados tipos de contato.</w:t>
            </w:r>
          </w:p>
          <w:p w14:paraId="4D6E022A" w14:textId="77777777" w:rsidR="00A82183" w:rsidRDefault="00A82183">
            <w:pPr>
              <w:pStyle w:val="TableContents"/>
              <w:widowControl w:val="0"/>
              <w:spacing w:after="0" w:line="276" w:lineRule="auto"/>
            </w:pPr>
          </w:p>
          <w:p w14:paraId="1055D103" w14:textId="77777777" w:rsidR="00A82183" w:rsidRDefault="00000000">
            <w:pPr>
              <w:spacing w:after="0"/>
            </w:pPr>
            <w:r>
              <w:rPr>
                <w:b/>
                <w:bCs/>
              </w:rPr>
              <w:t>Atenção</w:t>
            </w:r>
            <w:r>
              <w:t>: Esse evento requer cuidado redobrado na sua elaboração pois falhas na lógica de programação podem expor indevidamente informações.</w:t>
            </w:r>
          </w:p>
        </w:tc>
      </w:tr>
    </w:tbl>
    <w:p w14:paraId="03E76910" w14:textId="77777777" w:rsidR="00A82183" w:rsidRDefault="00000000">
      <w:pPr>
        <w:pStyle w:val="Standard"/>
        <w:spacing w:after="0"/>
        <w:ind w:left="0"/>
        <w:jc w:val="left"/>
        <w:rPr>
          <w:b/>
          <w:bCs/>
        </w:rPr>
      </w:pPr>
      <w:r>
        <w:rPr>
          <w:b/>
          <w:bCs/>
        </w:rPr>
        <w:t>Exemplo:</w:t>
      </w:r>
    </w:p>
    <w:p w14:paraId="5FB638F7" w14:textId="77777777" w:rsidR="00A82183" w:rsidRDefault="00A82183">
      <w:pPr>
        <w:pStyle w:val="Standard"/>
        <w:spacing w:after="0"/>
        <w:ind w:left="0"/>
        <w:jc w:val="left"/>
        <w:rPr>
          <w:b/>
          <w:bCs/>
        </w:rPr>
      </w:pPr>
    </w:p>
    <w:p w14:paraId="6CB457BC" w14:textId="77777777" w:rsidR="00A82183" w:rsidRDefault="00000000">
      <w:pPr>
        <w:pStyle w:val="CdigoFonte"/>
        <w:spacing w:after="0"/>
        <w:ind w:left="0"/>
      </w:pPr>
      <w:r>
        <w:rPr>
          <w:color w:val="000080"/>
          <w:szCs w:val="18"/>
        </w:rPr>
        <w:t>```php</w:t>
      </w:r>
    </w:p>
    <w:p w14:paraId="5D96B8BD" w14:textId="77777777" w:rsidR="00A82183" w:rsidRDefault="00000000">
      <w:pPr>
        <w:pStyle w:val="CdigoFonte"/>
        <w:spacing w:after="0"/>
        <w:ind w:left="0"/>
      </w:pPr>
      <w:r>
        <w:rPr>
          <w:b/>
          <w:bCs/>
          <w:color w:val="000080"/>
        </w:rPr>
        <w:t>//Libera alteração de um tipo de contato baseado em uma permissão especifica.</w:t>
      </w:r>
      <w:r>
        <w:rPr>
          <w:b/>
          <w:bCs/>
          <w:color w:val="000080"/>
        </w:rPr>
        <w:br/>
      </w:r>
      <w:r>
        <w:rPr>
          <w:rFonts w:eastAsia="Times New Roman"/>
          <w:b/>
          <w:bCs/>
          <w:color w:val="000080"/>
          <w:szCs w:val="18"/>
        </w:rPr>
        <w:t xml:space="preserve">public function </w:t>
      </w:r>
      <w:r>
        <w:rPr>
          <w:rFonts w:eastAsia="Times New Roman"/>
          <w:szCs w:val="18"/>
        </w:rPr>
        <w:t>verificarAcessoTipoContato(</w:t>
      </w:r>
      <w:r>
        <w:rPr>
          <w:rFonts w:eastAsia="Times New Roman"/>
          <w:color w:val="660000"/>
          <w:szCs w:val="18"/>
        </w:rPr>
        <w:t>$arrObjTipoContatoAPI</w:t>
      </w:r>
      <w:r>
        <w:rPr>
          <w:rFonts w:eastAsia="Times New Roman"/>
          <w:szCs w:val="18"/>
        </w:rPr>
        <w:t>){</w:t>
      </w:r>
      <w:r>
        <w:rPr>
          <w:rFonts w:eastAsia="Times New Roman"/>
          <w:szCs w:val="18"/>
        </w:rPr>
        <w:br/>
        <w:t xml:space="preserve">  </w:t>
      </w:r>
      <w:r>
        <w:rPr>
          <w:rFonts w:eastAsia="Times New Roman"/>
          <w:color w:val="660000"/>
          <w:szCs w:val="18"/>
        </w:rPr>
        <w:t xml:space="preserve">$ret </w:t>
      </w:r>
      <w:r>
        <w:rPr>
          <w:rFonts w:eastAsia="Times New Roman"/>
          <w:szCs w:val="18"/>
        </w:rPr>
        <w:t xml:space="preserve">= </w:t>
      </w:r>
      <w:r>
        <w:rPr>
          <w:rFonts w:eastAsia="Times New Roman"/>
          <w:b/>
          <w:bCs/>
          <w:color w:val="000080"/>
          <w:szCs w:val="18"/>
        </w:rPr>
        <w:t>array</w:t>
      </w:r>
      <w:r>
        <w:rPr>
          <w:rFonts w:eastAsia="Times New Roman"/>
          <w:szCs w:val="18"/>
        </w:rPr>
        <w:t>();</w:t>
      </w:r>
      <w:r>
        <w:rPr>
          <w:rFonts w:eastAsia="Times New Roman"/>
          <w:szCs w:val="18"/>
        </w:rPr>
        <w:br/>
        <w:t xml:space="preserve">  </w:t>
      </w:r>
      <w:r>
        <w:rPr>
          <w:rFonts w:eastAsia="Times New Roman"/>
          <w:b/>
          <w:bCs/>
          <w:color w:val="000080"/>
          <w:szCs w:val="18"/>
        </w:rPr>
        <w:t xml:space="preserve">if </w:t>
      </w:r>
      <w:r>
        <w:rPr>
          <w:rFonts w:eastAsia="Times New Roman"/>
          <w:szCs w:val="18"/>
        </w:rPr>
        <w:t>(SessaoSEI::</w:t>
      </w:r>
      <w:r>
        <w:rPr>
          <w:rFonts w:eastAsia="Times New Roman"/>
          <w:i/>
          <w:iCs/>
          <w:szCs w:val="18"/>
        </w:rPr>
        <w:t>getInstance</w:t>
      </w:r>
      <w:r>
        <w:rPr>
          <w:rFonts w:eastAsia="Times New Roman"/>
          <w:szCs w:val="18"/>
        </w:rPr>
        <w:t>()-&gt;verificarPermissao(</w:t>
      </w:r>
      <w:r>
        <w:rPr>
          <w:rFonts w:eastAsia="Times New Roman"/>
          <w:b/>
          <w:bCs/>
          <w:color w:val="008000"/>
          <w:szCs w:val="18"/>
        </w:rPr>
        <w:t>'md_abc_contratacao_cadastrar'</w:t>
      </w:r>
      <w:r>
        <w:rPr>
          <w:rFonts w:eastAsia="Times New Roman"/>
          <w:szCs w:val="18"/>
        </w:rPr>
        <w:t>)) {</w:t>
      </w:r>
      <w:r>
        <w:rPr>
          <w:rFonts w:eastAsia="Times New Roman"/>
          <w:szCs w:val="18"/>
        </w:rPr>
        <w:br/>
        <w:t xml:space="preserve">    </w:t>
      </w:r>
      <w:r>
        <w:rPr>
          <w:rFonts w:eastAsia="Times New Roman"/>
          <w:color w:val="660000"/>
          <w:szCs w:val="18"/>
        </w:rPr>
        <w:t xml:space="preserve">$objInfraParametro </w:t>
      </w:r>
      <w:r>
        <w:rPr>
          <w:rFonts w:eastAsia="Times New Roman"/>
          <w:szCs w:val="18"/>
        </w:rPr>
        <w:t xml:space="preserve">= </w:t>
      </w:r>
      <w:r>
        <w:rPr>
          <w:rFonts w:eastAsia="Times New Roman"/>
          <w:b/>
          <w:bCs/>
          <w:color w:val="000080"/>
          <w:szCs w:val="18"/>
        </w:rPr>
        <w:t xml:space="preserve">new </w:t>
      </w:r>
      <w:r>
        <w:rPr>
          <w:rFonts w:eastAsia="Times New Roman"/>
          <w:szCs w:val="18"/>
        </w:rPr>
        <w:t>InfraParametro(BancoSEI::</w:t>
      </w:r>
      <w:r>
        <w:rPr>
          <w:rFonts w:eastAsia="Times New Roman"/>
          <w:i/>
          <w:iCs/>
          <w:szCs w:val="18"/>
        </w:rPr>
        <w:t>getInstance</w:t>
      </w:r>
      <w:r>
        <w:rPr>
          <w:rFonts w:eastAsia="Times New Roman"/>
          <w:szCs w:val="18"/>
        </w:rPr>
        <w:t>());</w:t>
      </w:r>
      <w:r>
        <w:rPr>
          <w:rFonts w:eastAsia="Times New Roman"/>
          <w:szCs w:val="18"/>
        </w:rPr>
        <w:br/>
        <w:t xml:space="preserve">    </w:t>
      </w:r>
      <w:r>
        <w:rPr>
          <w:rFonts w:eastAsia="Times New Roman"/>
          <w:color w:val="660000"/>
          <w:szCs w:val="18"/>
        </w:rPr>
        <w:t xml:space="preserve">$numIdTipoContatoFornecedor </w:t>
      </w:r>
      <w:r>
        <w:rPr>
          <w:rFonts w:eastAsia="Times New Roman"/>
          <w:szCs w:val="18"/>
        </w:rPr>
        <w:t xml:space="preserve">= </w:t>
      </w:r>
      <w:r>
        <w:rPr>
          <w:rFonts w:eastAsia="Times New Roman"/>
          <w:color w:val="660000"/>
          <w:szCs w:val="18"/>
        </w:rPr>
        <w:t>$objInfraParametro-&gt;getValor('MD_ABC_ID_TIPO_CONTATO_FORNECEDORES');</w:t>
      </w:r>
      <w:r>
        <w:rPr>
          <w:rFonts w:eastAsia="Times New Roman"/>
          <w:color w:val="660000"/>
          <w:szCs w:val="18"/>
        </w:rPr>
        <w:br/>
        <w:t xml:space="preserve">    </w:t>
      </w:r>
      <w:r>
        <w:rPr>
          <w:rFonts w:eastAsia="Times New Roman"/>
          <w:i/>
          <w:iCs/>
          <w:color w:val="808080"/>
          <w:szCs w:val="18"/>
        </w:rPr>
        <w:t>//verifica se o tipo do contato esta na lista solicitada para verificação</w:t>
      </w:r>
      <w:r>
        <w:rPr>
          <w:rFonts w:eastAsia="Times New Roman"/>
          <w:i/>
          <w:iCs/>
          <w:color w:val="808080"/>
          <w:szCs w:val="18"/>
        </w:rPr>
        <w:br/>
        <w:t xml:space="preserve">    </w:t>
      </w:r>
      <w:r>
        <w:rPr>
          <w:rFonts w:eastAsia="Times New Roman"/>
          <w:b/>
          <w:bCs/>
          <w:color w:val="000080"/>
          <w:szCs w:val="18"/>
        </w:rPr>
        <w:t>foreach</w:t>
      </w:r>
      <w:r>
        <w:rPr>
          <w:rFonts w:eastAsia="Times New Roman"/>
          <w:szCs w:val="18"/>
        </w:rPr>
        <w:t>(</w:t>
      </w:r>
      <w:r>
        <w:rPr>
          <w:rFonts w:eastAsia="Times New Roman"/>
          <w:color w:val="660000"/>
          <w:szCs w:val="18"/>
        </w:rPr>
        <w:t xml:space="preserve">$arrObjTipoContatoAPI </w:t>
      </w:r>
      <w:r>
        <w:rPr>
          <w:rFonts w:eastAsia="Times New Roman"/>
          <w:b/>
          <w:bCs/>
          <w:color w:val="000080"/>
          <w:szCs w:val="18"/>
        </w:rPr>
        <w:t xml:space="preserve">as </w:t>
      </w:r>
      <w:r>
        <w:rPr>
          <w:rFonts w:eastAsia="Times New Roman"/>
          <w:color w:val="660000"/>
          <w:szCs w:val="18"/>
        </w:rPr>
        <w:t>$objTipoContatoAPI</w:t>
      </w:r>
      <w:r>
        <w:rPr>
          <w:rFonts w:eastAsia="Times New Roman"/>
          <w:szCs w:val="18"/>
        </w:rPr>
        <w:t>){</w:t>
      </w:r>
      <w:r>
        <w:rPr>
          <w:rFonts w:eastAsia="Times New Roman"/>
          <w:szCs w:val="18"/>
        </w:rPr>
        <w:br/>
        <w:t xml:space="preserve">      </w:t>
      </w:r>
      <w:r>
        <w:rPr>
          <w:rFonts w:eastAsia="Times New Roman"/>
          <w:b/>
          <w:bCs/>
          <w:color w:val="000080"/>
          <w:szCs w:val="18"/>
        </w:rPr>
        <w:t xml:space="preserve">if </w:t>
      </w:r>
      <w:r>
        <w:rPr>
          <w:rFonts w:eastAsia="Times New Roman"/>
          <w:szCs w:val="18"/>
        </w:rPr>
        <w:t>(</w:t>
      </w:r>
      <w:r>
        <w:rPr>
          <w:rFonts w:eastAsia="Times New Roman"/>
          <w:color w:val="660000"/>
          <w:szCs w:val="18"/>
        </w:rPr>
        <w:t>$objTipoContatoAPI</w:t>
      </w:r>
      <w:r>
        <w:rPr>
          <w:rFonts w:eastAsia="Times New Roman"/>
          <w:szCs w:val="18"/>
        </w:rPr>
        <w:t>-&gt;getIdTipoContato()==</w:t>
      </w:r>
      <w:r>
        <w:rPr>
          <w:rFonts w:eastAsia="Times New Roman"/>
          <w:color w:val="660000"/>
          <w:szCs w:val="18"/>
        </w:rPr>
        <w:t>$numIdTipoContatoFornecedor</w:t>
      </w:r>
      <w:r>
        <w:rPr>
          <w:rFonts w:eastAsia="Times New Roman"/>
          <w:szCs w:val="18"/>
        </w:rPr>
        <w:t>){</w:t>
      </w:r>
      <w:r>
        <w:rPr>
          <w:rFonts w:eastAsia="Times New Roman"/>
          <w:szCs w:val="18"/>
        </w:rPr>
        <w:br/>
        <w:t xml:space="preserve">        </w:t>
      </w:r>
      <w:r>
        <w:rPr>
          <w:rFonts w:eastAsia="Times New Roman"/>
          <w:color w:val="660000"/>
          <w:szCs w:val="18"/>
        </w:rPr>
        <w:t>$ret</w:t>
      </w:r>
      <w:r>
        <w:rPr>
          <w:rFonts w:eastAsia="Times New Roman"/>
          <w:szCs w:val="18"/>
        </w:rPr>
        <w:t>[</w:t>
      </w:r>
      <w:r>
        <w:rPr>
          <w:rFonts w:eastAsia="Times New Roman"/>
          <w:color w:val="660000"/>
          <w:szCs w:val="18"/>
        </w:rPr>
        <w:t>$numIdTipoContatoFornecedor</w:t>
      </w:r>
      <w:r>
        <w:rPr>
          <w:rFonts w:eastAsia="Times New Roman"/>
          <w:szCs w:val="18"/>
        </w:rPr>
        <w:t>] = TipoContatoRN::</w:t>
      </w:r>
      <w:r>
        <w:rPr>
          <w:rFonts w:eastAsia="Times New Roman"/>
          <w:i/>
          <w:iCs/>
          <w:color w:val="660E7A"/>
          <w:szCs w:val="18"/>
        </w:rPr>
        <w:t>$TA_ALTERACAO</w:t>
      </w:r>
      <w:r>
        <w:rPr>
          <w:rFonts w:eastAsia="Times New Roman"/>
          <w:szCs w:val="18"/>
        </w:rPr>
        <w:t>;</w:t>
      </w:r>
      <w:r>
        <w:rPr>
          <w:rFonts w:eastAsia="Times New Roman"/>
          <w:szCs w:val="18"/>
        </w:rPr>
        <w:br/>
        <w:t xml:space="preserve">        </w:t>
      </w:r>
      <w:r>
        <w:rPr>
          <w:rFonts w:eastAsia="Times New Roman"/>
          <w:b/>
          <w:bCs/>
          <w:color w:val="000080"/>
          <w:szCs w:val="18"/>
        </w:rPr>
        <w:t>break</w:t>
      </w:r>
      <w:r>
        <w:rPr>
          <w:rFonts w:eastAsia="Times New Roman"/>
          <w:szCs w:val="18"/>
        </w:rPr>
        <w:t>;</w:t>
      </w:r>
      <w:r>
        <w:rPr>
          <w:rFonts w:eastAsia="Times New Roman"/>
          <w:szCs w:val="18"/>
        </w:rPr>
        <w:br/>
        <w:t xml:space="preserve">      }</w:t>
      </w:r>
      <w:r>
        <w:rPr>
          <w:rFonts w:eastAsia="Times New Roman"/>
          <w:szCs w:val="18"/>
        </w:rPr>
        <w:br/>
        <w:t xml:space="preserve">    }</w:t>
      </w:r>
      <w:r>
        <w:rPr>
          <w:rFonts w:eastAsia="Times New Roman"/>
          <w:szCs w:val="18"/>
        </w:rPr>
        <w:br/>
        <w:t xml:space="preserve">  }</w:t>
      </w:r>
      <w:r>
        <w:rPr>
          <w:rFonts w:eastAsia="Times New Roman"/>
          <w:szCs w:val="18"/>
        </w:rPr>
        <w:br/>
        <w:t xml:space="preserve">  </w:t>
      </w:r>
      <w:r>
        <w:rPr>
          <w:rFonts w:eastAsia="Times New Roman"/>
          <w:b/>
          <w:bCs/>
          <w:color w:val="000080"/>
          <w:szCs w:val="18"/>
        </w:rPr>
        <w:t xml:space="preserve">return </w:t>
      </w:r>
      <w:r>
        <w:rPr>
          <w:rFonts w:eastAsia="Times New Roman"/>
          <w:color w:val="660000"/>
          <w:szCs w:val="18"/>
        </w:rPr>
        <w:t>$ret</w:t>
      </w:r>
      <w:r>
        <w:rPr>
          <w:rFonts w:eastAsia="Times New Roman"/>
          <w:szCs w:val="18"/>
        </w:rPr>
        <w:t>;</w:t>
      </w:r>
      <w:r>
        <w:rPr>
          <w:rFonts w:eastAsia="Times New Roman"/>
          <w:szCs w:val="18"/>
        </w:rPr>
        <w:br/>
        <w:t>}</w:t>
      </w:r>
    </w:p>
    <w:p w14:paraId="7A3A04CC" w14:textId="77777777" w:rsidR="00A82183" w:rsidRDefault="00000000">
      <w:pPr>
        <w:spacing w:after="0"/>
      </w:pPr>
      <w:r>
        <w:rPr>
          <w:color w:val="000080"/>
          <w:szCs w:val="18"/>
        </w:rPr>
        <w:t>```</w:t>
      </w:r>
    </w:p>
    <w:p w14:paraId="1ED6F3A8" w14:textId="77777777" w:rsidR="00A82183" w:rsidRDefault="00A82183"/>
    <w:p w14:paraId="374E3D16" w14:textId="77777777" w:rsidR="00A82183" w:rsidRDefault="00000000">
      <w:pPr>
        <w:pStyle w:val="Ttulo2"/>
      </w:pPr>
      <w:bookmarkStart w:id="4192" w:name="_Toc171671345"/>
      <w:bookmarkStart w:id="4193" w:name="__RefHeading___Toc27919_2823614150"/>
      <w:bookmarkStart w:id="4194" w:name="_Toc223560297"/>
      <w:bookmarkStart w:id="4195" w:name="_Toc223772403"/>
      <w:bookmarkStart w:id="4196" w:name="_Toc223782491"/>
      <w:bookmarkStart w:id="4197" w:name="_Toc223894973"/>
      <w:bookmarkStart w:id="4198" w:name="_Toc223911318"/>
      <w:bookmarkStart w:id="4199" w:name="_Toc224380140"/>
      <w:bookmarkStart w:id="4200" w:name="_Toc225675926"/>
      <w:bookmarkStart w:id="4201" w:name="_Toc225806888"/>
      <w:bookmarkStart w:id="4202" w:name="_Toc226042365"/>
      <w:bookmarkStart w:id="4203" w:name="_Toc226118194"/>
      <w:bookmarkStart w:id="4204" w:name="_Toc226422779"/>
      <w:bookmarkStart w:id="4205" w:name="_Toc226644602"/>
      <w:bookmarkStart w:id="4206" w:name="_Toc231601285"/>
      <w:r>
        <w:t>verificarLoginExterno</w:t>
      </w:r>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p>
    <w:tbl>
      <w:tblPr>
        <w:tblW w:w="10194" w:type="dxa"/>
        <w:tblLayout w:type="fixed"/>
        <w:tblCellMar>
          <w:left w:w="10" w:type="dxa"/>
          <w:right w:w="10" w:type="dxa"/>
        </w:tblCellMar>
        <w:tblLook w:val="0000" w:firstRow="0" w:lastRow="0" w:firstColumn="0" w:lastColumn="0" w:noHBand="0" w:noVBand="0"/>
      </w:tblPr>
      <w:tblGrid>
        <w:gridCol w:w="10194"/>
      </w:tblGrid>
      <w:tr w:rsidR="00A82183" w14:paraId="0891AC75"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4F8A52A7" w14:textId="77777777" w:rsidR="00A82183" w:rsidRDefault="00000000">
            <w:pPr>
              <w:spacing w:after="0"/>
              <w:jc w:val="center"/>
            </w:pPr>
            <w:r>
              <w:t>Entrada</w:t>
            </w:r>
          </w:p>
        </w:tc>
      </w:tr>
      <w:tr w:rsidR="00A82183" w14:paraId="45214569"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1CB89" w14:textId="77777777" w:rsidR="00A82183" w:rsidRDefault="00000000">
            <w:pPr>
              <w:spacing w:after="0"/>
            </w:pPr>
            <w:r>
              <w:t>$objUsuarioAPI:</w:t>
            </w:r>
          </w:p>
          <w:p w14:paraId="0F3A281B" w14:textId="77777777" w:rsidR="00A82183" w:rsidRDefault="00000000">
            <w:pPr>
              <w:pStyle w:val="PargrafodaLista"/>
              <w:numPr>
                <w:ilvl w:val="0"/>
                <w:numId w:val="95"/>
              </w:numPr>
              <w:spacing w:after="0"/>
            </w:pPr>
            <w:r>
              <w:t>Instâncias preenchidas com IdUsuario, Sigla, Nome e StaTipo.</w:t>
            </w:r>
          </w:p>
        </w:tc>
      </w:tr>
      <w:tr w:rsidR="00A82183" w14:paraId="062D12E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870B06D" w14:textId="77777777" w:rsidR="00A82183" w:rsidRDefault="00000000">
            <w:pPr>
              <w:spacing w:after="0"/>
              <w:jc w:val="center"/>
            </w:pPr>
            <w:r>
              <w:t>Saída</w:t>
            </w:r>
          </w:p>
        </w:tc>
      </w:tr>
      <w:tr w:rsidR="00A82183" w14:paraId="382606ED"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BD2F6" w14:textId="77777777" w:rsidR="00A82183" w:rsidRDefault="00000000">
            <w:pPr>
              <w:spacing w:after="0"/>
            </w:pPr>
            <w:r>
              <w:t>booleano:</w:t>
            </w:r>
          </w:p>
          <w:p w14:paraId="3418D812" w14:textId="77777777" w:rsidR="00A82183" w:rsidRDefault="00000000">
            <w:pPr>
              <w:pStyle w:val="PargrafodaLista"/>
              <w:numPr>
                <w:ilvl w:val="0"/>
                <w:numId w:val="95"/>
              </w:numPr>
              <w:spacing w:after="0"/>
              <w:contextualSpacing/>
            </w:pPr>
            <w:r>
              <w:rPr>
                <w:lang w:eastAsia="zh-CN"/>
              </w:rPr>
              <w:lastRenderedPageBreak/>
              <w:t>Retornar true ou false</w:t>
            </w:r>
            <w:r>
              <w:t>.</w:t>
            </w:r>
          </w:p>
        </w:tc>
      </w:tr>
      <w:tr w:rsidR="00A82183" w14:paraId="4BA2AA51"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tcPr>
          <w:p w14:paraId="25E48A84" w14:textId="77777777" w:rsidR="00A82183" w:rsidRDefault="00000000">
            <w:pPr>
              <w:spacing w:after="0"/>
              <w:jc w:val="center"/>
            </w:pPr>
            <w:r>
              <w:lastRenderedPageBreak/>
              <w:t>Observações</w:t>
            </w:r>
          </w:p>
        </w:tc>
      </w:tr>
      <w:tr w:rsidR="00A82183" w14:paraId="791D836F" w14:textId="77777777">
        <w:tblPrEx>
          <w:tblCellMar>
            <w:top w:w="0" w:type="dxa"/>
            <w:bottom w:w="0" w:type="dxa"/>
          </w:tblCellMar>
        </w:tblPrEx>
        <w:tc>
          <w:tcPr>
            <w:tcW w:w="10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CC064" w14:textId="77777777" w:rsidR="00A82183" w:rsidRDefault="00000000">
            <w:pPr>
              <w:spacing w:after="0"/>
            </w:pPr>
            <w:r>
              <w:t>Indica se o usuário tem autenticação externa.</w:t>
            </w:r>
          </w:p>
        </w:tc>
      </w:tr>
    </w:tbl>
    <w:p w14:paraId="7C48219F" w14:textId="77777777" w:rsidR="00A82183" w:rsidRDefault="00A82183">
      <w:pPr>
        <w:rPr>
          <w:shd w:val="clear" w:color="auto" w:fill="FFFF00"/>
        </w:rPr>
      </w:pPr>
    </w:p>
    <w:p w14:paraId="763ECAF7" w14:textId="77777777" w:rsidR="00A82183" w:rsidRDefault="00000000">
      <w:pPr>
        <w:pStyle w:val="Ttulo1"/>
        <w:keepNext w:val="0"/>
        <w:keepLines w:val="0"/>
        <w:widowControl w:val="0"/>
        <w:numPr>
          <w:ilvl w:val="0"/>
          <w:numId w:val="42"/>
        </w:numPr>
        <w:spacing w:before="0" w:after="60"/>
        <w:rPr>
          <w:rFonts w:ascii="Arial" w:hAnsi="Arial" w:cs="Arial"/>
          <w:color w:val="365F91"/>
          <w:kern w:val="3"/>
          <w:lang w:eastAsia="zh-CN"/>
        </w:rPr>
      </w:pPr>
      <w:bookmarkStart w:id="4207" w:name="_Toc171671346"/>
      <w:bookmarkStart w:id="4208" w:name="__RefHeading___Toc27725_2823614150"/>
      <w:bookmarkStart w:id="4209" w:name="_Toc534906233"/>
      <w:bookmarkStart w:id="4210" w:name="_Toc467775880"/>
      <w:bookmarkStart w:id="4211" w:name="_Toc223560298"/>
      <w:bookmarkStart w:id="4212" w:name="_Toc223772404"/>
      <w:bookmarkStart w:id="4213" w:name="_Toc223782492"/>
      <w:bookmarkStart w:id="4214" w:name="_Toc223894974"/>
      <w:bookmarkStart w:id="4215" w:name="_Toc223911319"/>
      <w:bookmarkStart w:id="4216" w:name="_Toc224380141"/>
      <w:bookmarkStart w:id="4217" w:name="_Toc225675927"/>
      <w:bookmarkStart w:id="4218" w:name="_Toc225806889"/>
      <w:bookmarkStart w:id="4219" w:name="_Toc226042366"/>
      <w:bookmarkStart w:id="4220" w:name="_Toc226118195"/>
      <w:bookmarkStart w:id="4221" w:name="_Toc226422780"/>
      <w:bookmarkStart w:id="4222" w:name="_Toc226644603"/>
      <w:bookmarkStart w:id="4223" w:name="_Toc231601286"/>
      <w:r>
        <w:rPr>
          <w:rFonts w:ascii="Arial" w:hAnsi="Arial" w:cs="Arial"/>
          <w:color w:val="365F91"/>
          <w:kern w:val="3"/>
          <w:lang w:eastAsia="zh-CN"/>
        </w:rPr>
        <w:t>Operações</w:t>
      </w:r>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p>
    <w:p w14:paraId="61FD6FD2" w14:textId="77777777" w:rsidR="00A82183" w:rsidRDefault="00000000">
      <w:pPr>
        <w:pStyle w:val="Standard"/>
        <w:ind w:left="0"/>
      </w:pPr>
      <w:r>
        <w:t>Os módulos podem realizar operações no sistema, como geração de processos, inclusão de documentos e atualização de andamentos, utilizando os objetos da API em conjunto com os métodos disponibilizados na classe `SeiRN`. A camada de Web Services do SEI também utiliza a API, sendo assim, todas as operações realizadas por meio de Web Services também podem ser realizadas diretamente pelos módulos.</w:t>
      </w:r>
    </w:p>
    <w:p w14:paraId="52B7C280" w14:textId="77777777" w:rsidR="00A82183" w:rsidRDefault="00000000">
      <w:pPr>
        <w:pStyle w:val="Standard"/>
        <w:numPr>
          <w:ilvl w:val="0"/>
          <w:numId w:val="85"/>
        </w:numPr>
      </w:pPr>
      <w:r>
        <w:rPr>
          <w:b/>
          <w:bCs/>
        </w:rPr>
        <w:t>Atenção</w:t>
      </w:r>
      <w:r>
        <w:t>: Não é recomendado o uso de outras classes ou objetos internos do sistema.</w:t>
      </w:r>
    </w:p>
    <w:p w14:paraId="6EAD81F6" w14:textId="77777777" w:rsidR="00A82183" w:rsidRDefault="00000000">
      <w:pPr>
        <w:pStyle w:val="Standard"/>
        <w:numPr>
          <w:ilvl w:val="0"/>
          <w:numId w:val="85"/>
        </w:numPr>
      </w:pPr>
      <w:r>
        <w:t>Eventuais alterações nos objetos da API e métodos da classe `SeiRN` serão documentadas em um roteiro de adaptação para os módulos. Alterações em outros componentes internos do sistema não serão documentadas.</w:t>
      </w:r>
    </w:p>
    <w:p w14:paraId="115FB5ED" w14:textId="77777777" w:rsidR="00A82183" w:rsidRDefault="00000000">
      <w:pPr>
        <w:pStyle w:val="Standard"/>
        <w:ind w:left="0"/>
      </w:pPr>
      <w:r>
        <w:t>Sempre que uma operação possuir opção de uso do ID interno ou do número de protocolo deve-se optar pelo ID, caso a informação esteja disponível, pois isso evitará um ou mais acessos ao banco.</w:t>
      </w:r>
    </w:p>
    <w:p w14:paraId="1FD30CCE" w14:textId="77777777" w:rsidR="00A82183" w:rsidRDefault="00000000">
      <w:pPr>
        <w:pStyle w:val="Ttulo2"/>
      </w:pPr>
      <w:bookmarkStart w:id="4224" w:name="_Toc171671347"/>
      <w:bookmarkStart w:id="4225" w:name="__RefHeading___Toc27917_2823614150"/>
      <w:bookmarkStart w:id="4226" w:name="_Toc223560299"/>
      <w:bookmarkStart w:id="4227" w:name="_Toc223772405"/>
      <w:bookmarkStart w:id="4228" w:name="_Toc223782493"/>
      <w:bookmarkStart w:id="4229" w:name="_Toc223894975"/>
      <w:bookmarkStart w:id="4230" w:name="_Toc223911320"/>
      <w:bookmarkStart w:id="4231" w:name="_Toc224380142"/>
      <w:bookmarkStart w:id="4232" w:name="_Toc225675928"/>
      <w:bookmarkStart w:id="4233" w:name="_Toc225806890"/>
      <w:bookmarkStart w:id="4234" w:name="_Toc226042367"/>
      <w:bookmarkStart w:id="4235" w:name="_Toc226118196"/>
      <w:bookmarkStart w:id="4236" w:name="_Toc226422781"/>
      <w:bookmarkStart w:id="4237" w:name="_Toc226644604"/>
      <w:bookmarkStart w:id="4238" w:name="_Toc231601287"/>
      <w:r>
        <w:t>adicionarArquivo</w:t>
      </w:r>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6EEEDC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E9F0E27" w14:textId="77777777" w:rsidR="00A82183" w:rsidRDefault="00000000">
            <w:pPr>
              <w:pStyle w:val="TableContents"/>
              <w:widowControl w:val="0"/>
              <w:spacing w:after="0" w:line="276" w:lineRule="auto"/>
              <w:jc w:val="center"/>
            </w:pPr>
            <w:r>
              <w:t>Entrada</w:t>
            </w:r>
          </w:p>
        </w:tc>
      </w:tr>
      <w:tr w:rsidR="00A82183" w14:paraId="25F0C13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24854C" w14:textId="77777777" w:rsidR="00A82183" w:rsidRDefault="00000000">
            <w:pPr>
              <w:pStyle w:val="TableContents"/>
              <w:widowControl w:val="0"/>
              <w:spacing w:after="0" w:line="276" w:lineRule="auto"/>
            </w:pPr>
            <w:r>
              <w:t>Instância do objeto EntradaAdicionarArquivoAPI preenchida com:</w:t>
            </w:r>
          </w:p>
          <w:p w14:paraId="1F1A6936" w14:textId="77777777" w:rsidR="00A82183" w:rsidRDefault="00000000">
            <w:pPr>
              <w:pStyle w:val="TableContents"/>
              <w:widowControl w:val="0"/>
              <w:numPr>
                <w:ilvl w:val="0"/>
                <w:numId w:val="96"/>
              </w:numPr>
              <w:spacing w:after="0" w:line="276" w:lineRule="auto"/>
            </w:pPr>
            <w:r>
              <w:t>Nome</w:t>
            </w:r>
          </w:p>
          <w:p w14:paraId="534303B9" w14:textId="77777777" w:rsidR="00A82183" w:rsidRDefault="00000000">
            <w:pPr>
              <w:pStyle w:val="TableContents"/>
              <w:widowControl w:val="0"/>
              <w:numPr>
                <w:ilvl w:val="0"/>
                <w:numId w:val="96"/>
              </w:numPr>
              <w:spacing w:after="0" w:line="276" w:lineRule="auto"/>
            </w:pPr>
            <w:r>
              <w:t>Tamanho</w:t>
            </w:r>
          </w:p>
          <w:p w14:paraId="4CF2B882" w14:textId="77777777" w:rsidR="00A82183" w:rsidRDefault="00000000">
            <w:pPr>
              <w:pStyle w:val="TableContents"/>
              <w:widowControl w:val="0"/>
              <w:numPr>
                <w:ilvl w:val="0"/>
                <w:numId w:val="96"/>
              </w:numPr>
              <w:spacing w:after="0" w:line="276" w:lineRule="auto"/>
            </w:pPr>
            <w:r>
              <w:t>Hash</w:t>
            </w:r>
          </w:p>
          <w:p w14:paraId="169D2713" w14:textId="77777777" w:rsidR="00A82183" w:rsidRDefault="00000000">
            <w:pPr>
              <w:pStyle w:val="TableContents"/>
              <w:widowControl w:val="0"/>
              <w:numPr>
                <w:ilvl w:val="0"/>
                <w:numId w:val="96"/>
              </w:numPr>
              <w:spacing w:after="0" w:line="276" w:lineRule="auto"/>
            </w:pPr>
            <w:r>
              <w:t>Conteudo</w:t>
            </w:r>
          </w:p>
        </w:tc>
      </w:tr>
      <w:tr w:rsidR="00A82183" w14:paraId="7B9E54B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03064F8" w14:textId="77777777" w:rsidR="00A82183" w:rsidRDefault="00000000">
            <w:pPr>
              <w:pStyle w:val="TableContents"/>
              <w:widowControl w:val="0"/>
              <w:spacing w:after="0" w:line="276" w:lineRule="auto"/>
              <w:jc w:val="center"/>
            </w:pPr>
            <w:r>
              <w:t>Saída</w:t>
            </w:r>
          </w:p>
        </w:tc>
      </w:tr>
      <w:tr w:rsidR="00A82183" w14:paraId="0C90414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24A310" w14:textId="77777777" w:rsidR="00A82183" w:rsidRDefault="00000000">
            <w:pPr>
              <w:pStyle w:val="TableContents"/>
              <w:widowControl w:val="0"/>
              <w:spacing w:after="0" w:line="276" w:lineRule="auto"/>
            </w:pPr>
            <w:r>
              <w:t>Retornar o identificador do arquivo criado no repositório.</w:t>
            </w:r>
          </w:p>
        </w:tc>
      </w:tr>
    </w:tbl>
    <w:p w14:paraId="1526126C" w14:textId="77777777" w:rsidR="00A82183" w:rsidRDefault="00000000">
      <w:pPr>
        <w:pStyle w:val="Standard"/>
        <w:spacing w:after="0"/>
        <w:ind w:left="0"/>
        <w:jc w:val="left"/>
        <w:rPr>
          <w:b/>
          <w:bCs/>
        </w:rPr>
      </w:pPr>
      <w:r>
        <w:rPr>
          <w:b/>
          <w:bCs/>
        </w:rPr>
        <w:t>Exemplo:</w:t>
      </w:r>
    </w:p>
    <w:p w14:paraId="709D7ED7" w14:textId="77777777" w:rsidR="00A82183" w:rsidRDefault="00A82183">
      <w:pPr>
        <w:pStyle w:val="Standard"/>
        <w:spacing w:after="0"/>
        <w:ind w:left="0"/>
        <w:jc w:val="left"/>
        <w:rPr>
          <w:b/>
          <w:bCs/>
        </w:rPr>
      </w:pPr>
    </w:p>
    <w:p w14:paraId="6517F47D" w14:textId="77777777" w:rsidR="00A82183" w:rsidRDefault="00000000">
      <w:pPr>
        <w:pStyle w:val="CdigoFonte"/>
        <w:ind w:left="99"/>
      </w:pPr>
      <w:r>
        <w:rPr>
          <w:color w:val="000080"/>
          <w:szCs w:val="18"/>
        </w:rPr>
        <w:t>```php</w:t>
      </w:r>
      <w:r>
        <w:rPr>
          <w:shd w:val="clear" w:color="auto" w:fill="FFE4FF"/>
        </w:rPr>
        <w:br/>
        <w:t>$strArquivo</w:t>
      </w:r>
      <w:r>
        <w:t xml:space="preserve"> = </w:t>
      </w:r>
      <w:r>
        <w:rPr>
          <w:b/>
          <w:bCs/>
          <w:i/>
          <w:iCs/>
          <w:color w:val="660E7A"/>
        </w:rPr>
        <w:t>DIR_SEI_TEMP</w:t>
      </w:r>
      <w:r>
        <w:t>.</w:t>
      </w:r>
      <w:r>
        <w:rPr>
          <w:b/>
          <w:bCs/>
          <w:color w:val="008000"/>
        </w:rPr>
        <w:t>'/exemplo.pdf'</w:t>
      </w:r>
      <w:r>
        <w:t>;</w:t>
      </w:r>
      <w:r>
        <w:br/>
        <w:t xml:space="preserve">$fp = </w:t>
      </w:r>
      <w:r>
        <w:rPr>
          <w:i/>
          <w:iCs/>
        </w:rPr>
        <w:t>fopen</w:t>
      </w:r>
      <w:r>
        <w:t>(</w:t>
      </w:r>
      <w:r>
        <w:rPr>
          <w:shd w:val="clear" w:color="auto" w:fill="E4E4FF"/>
        </w:rPr>
        <w:t>$strArquivo</w:t>
      </w:r>
      <w:r>
        <w:t xml:space="preserve">, </w:t>
      </w:r>
      <w:r>
        <w:rPr>
          <w:b/>
          <w:bCs/>
          <w:color w:val="008000"/>
        </w:rPr>
        <w:t>"rb"</w:t>
      </w:r>
      <w:r>
        <w:t>);</w:t>
      </w:r>
      <w:r>
        <w:br/>
      </w:r>
      <w:r>
        <w:br/>
        <w:t xml:space="preserve">$objEntradaAdicionarArquivoAPI = </w:t>
      </w:r>
      <w:r>
        <w:rPr>
          <w:b/>
          <w:bCs/>
          <w:color w:val="000080"/>
        </w:rPr>
        <w:t xml:space="preserve">new </w:t>
      </w:r>
      <w:r>
        <w:t>EntradaAdicionarArquivoAPI();</w:t>
      </w:r>
      <w:r>
        <w:br/>
        <w:t>$objEntradaAdicionarArquivoAPI-&gt;setNome(</w:t>
      </w:r>
      <w:r>
        <w:rPr>
          <w:b/>
          <w:bCs/>
          <w:color w:val="008000"/>
        </w:rPr>
        <w:t>'exemplo.pdf'</w:t>
      </w:r>
      <w:r>
        <w:t>);</w:t>
      </w:r>
      <w:r>
        <w:br/>
        <w:t>$objEntradaAdicionarArquivoAPI-&gt;setTamanho(</w:t>
      </w:r>
      <w:r>
        <w:rPr>
          <w:i/>
          <w:iCs/>
        </w:rPr>
        <w:t>filesize</w:t>
      </w:r>
      <w:r>
        <w:t>(</w:t>
      </w:r>
      <w:r>
        <w:rPr>
          <w:shd w:val="clear" w:color="auto" w:fill="E4E4FF"/>
        </w:rPr>
        <w:t>$strArquivo</w:t>
      </w:r>
      <w:r>
        <w:t>));</w:t>
      </w:r>
      <w:r>
        <w:br/>
        <w:t>$objEntradaAdicionarArquivoAPI-&gt;setHash(</w:t>
      </w:r>
      <w:r>
        <w:rPr>
          <w:i/>
          <w:iCs/>
        </w:rPr>
        <w:t>md5_file</w:t>
      </w:r>
      <w:r>
        <w:t>(</w:t>
      </w:r>
      <w:r>
        <w:rPr>
          <w:shd w:val="clear" w:color="auto" w:fill="E4E4FF"/>
        </w:rPr>
        <w:t>$strArquivo</w:t>
      </w:r>
      <w:r>
        <w:t>));</w:t>
      </w:r>
      <w:r>
        <w:br/>
        <w:t>$objEntradaAdicionarArquivoAPI-&gt;setConteudo(</w:t>
      </w:r>
      <w:r>
        <w:rPr>
          <w:i/>
          <w:iCs/>
        </w:rPr>
        <w:t>base64_encode</w:t>
      </w:r>
      <w:r>
        <w:t>(</w:t>
      </w:r>
      <w:r>
        <w:rPr>
          <w:i/>
          <w:iCs/>
        </w:rPr>
        <w:t>fread</w:t>
      </w:r>
      <w:r>
        <w:t xml:space="preserve">($fp, </w:t>
      </w:r>
      <w:r>
        <w:rPr>
          <w:color w:val="0000FF"/>
        </w:rPr>
        <w:t>1024</w:t>
      </w:r>
      <w:r>
        <w:t>*</w:t>
      </w:r>
      <w:r>
        <w:rPr>
          <w:color w:val="0000FF"/>
        </w:rPr>
        <w:t>1024</w:t>
      </w:r>
      <w:r>
        <w:t xml:space="preserve">))); </w:t>
      </w:r>
      <w:r>
        <w:rPr>
          <w:i/>
          <w:iCs/>
          <w:color w:val="808080"/>
        </w:rPr>
        <w:t>//blocos de 1Mb</w:t>
      </w:r>
    </w:p>
    <w:p w14:paraId="630B5F50" w14:textId="77777777" w:rsidR="00A82183" w:rsidRDefault="00000000">
      <w:pPr>
        <w:pStyle w:val="CdigoFonte"/>
        <w:ind w:left="99"/>
      </w:pPr>
      <w:r>
        <w:t xml:space="preserve">$objSeiRN = </w:t>
      </w:r>
      <w:r>
        <w:rPr>
          <w:b/>
          <w:bCs/>
          <w:color w:val="000080"/>
        </w:rPr>
        <w:t xml:space="preserve">new </w:t>
      </w:r>
      <w:r>
        <w:t>SeiRN();</w:t>
      </w:r>
      <w:r>
        <w:br/>
        <w:t>$numIdArquivo = $objSeiRN-&gt;adicionarArquivo($objEntradaAdicionarArquivoAPI);</w:t>
      </w:r>
      <w:r>
        <w:br/>
      </w:r>
      <w:r>
        <w:rPr>
          <w:b/>
          <w:bCs/>
          <w:color w:val="000080"/>
        </w:rPr>
        <w:t xml:space="preserve">while </w:t>
      </w:r>
      <w:r>
        <w:t>(!</w:t>
      </w:r>
      <w:r>
        <w:rPr>
          <w:i/>
          <w:iCs/>
        </w:rPr>
        <w:t>feof</w:t>
      </w:r>
      <w:r>
        <w:t>($fp)) {</w:t>
      </w:r>
      <w:r>
        <w:br/>
        <w:t xml:space="preserve">  $objEntradaAdicionarConteudoArquivoAPI = </w:t>
      </w:r>
      <w:r>
        <w:rPr>
          <w:b/>
          <w:bCs/>
          <w:color w:val="000080"/>
        </w:rPr>
        <w:t xml:space="preserve">new </w:t>
      </w:r>
      <w:r>
        <w:t>EntradaAdicionarConteudoArquivoAPI();</w:t>
      </w:r>
      <w:r>
        <w:br/>
        <w:t xml:space="preserve">  $objEntradaAdicionarConteudoArquivoAPI-&gt;setIdArquivo($numIdArquivo);</w:t>
      </w:r>
      <w:r>
        <w:br/>
        <w:t xml:space="preserve">  $objEntradaAdicionarConteudoArquivoAPI-&gt;setConteudo(</w:t>
      </w:r>
      <w:r>
        <w:rPr>
          <w:i/>
          <w:iCs/>
        </w:rPr>
        <w:t>base64_encode</w:t>
      </w:r>
      <w:r>
        <w:t>(</w:t>
      </w:r>
      <w:r>
        <w:rPr>
          <w:i/>
          <w:iCs/>
        </w:rPr>
        <w:t>fread</w:t>
      </w:r>
      <w:r>
        <w:t xml:space="preserve">($fp, </w:t>
      </w:r>
      <w:r>
        <w:rPr>
          <w:color w:val="0000FF"/>
        </w:rPr>
        <w:t>1024</w:t>
      </w:r>
      <w:r>
        <w:t>*</w:t>
      </w:r>
      <w:r>
        <w:rPr>
          <w:color w:val="0000FF"/>
        </w:rPr>
        <w:t>1024</w:t>
      </w:r>
      <w:r>
        <w:t xml:space="preserve">))); </w:t>
      </w:r>
      <w:r>
        <w:rPr>
          <w:i/>
          <w:iCs/>
          <w:color w:val="808080"/>
        </w:rPr>
        <w:t>//blocos de 1Mb</w:t>
      </w:r>
      <w:r>
        <w:rPr>
          <w:i/>
          <w:iCs/>
          <w:color w:val="808080"/>
        </w:rPr>
        <w:br/>
        <w:t xml:space="preserve">  </w:t>
      </w:r>
      <w:r>
        <w:t>$objSeiRN-&gt;adicionarConteudoArquivo($objEntradaAdicionarConteudoArquivoAPI);</w:t>
      </w:r>
      <w:r>
        <w:br/>
        <w:t>}</w:t>
      </w:r>
      <w:r>
        <w:br/>
      </w:r>
      <w:r>
        <w:rPr>
          <w:i/>
          <w:iCs/>
        </w:rPr>
        <w:t>fclose</w:t>
      </w:r>
      <w:r>
        <w:t>($fp);</w:t>
      </w:r>
      <w:r>
        <w:br/>
      </w:r>
      <w:r>
        <w:rPr>
          <w:color w:val="000080"/>
          <w:szCs w:val="18"/>
        </w:rPr>
        <w:t>```</w:t>
      </w:r>
    </w:p>
    <w:p w14:paraId="46545C39" w14:textId="77777777" w:rsidR="00A82183" w:rsidRDefault="00A82183"/>
    <w:p w14:paraId="2D62E095" w14:textId="77777777" w:rsidR="00A82183" w:rsidRDefault="00000000">
      <w:pPr>
        <w:pStyle w:val="Ttulo2"/>
      </w:pPr>
      <w:bookmarkStart w:id="4239" w:name="_Toc171671348"/>
      <w:bookmarkStart w:id="4240" w:name="__RefHeading___Toc27915_2823614150"/>
      <w:bookmarkStart w:id="4241" w:name="_Toc223560300"/>
      <w:bookmarkStart w:id="4242" w:name="_Toc223772406"/>
      <w:bookmarkStart w:id="4243" w:name="_Toc223782494"/>
      <w:bookmarkStart w:id="4244" w:name="_Toc223894976"/>
      <w:bookmarkStart w:id="4245" w:name="_Toc223911321"/>
      <w:bookmarkStart w:id="4246" w:name="_Toc224380143"/>
      <w:bookmarkStart w:id="4247" w:name="_Toc225675929"/>
      <w:bookmarkStart w:id="4248" w:name="_Toc225806891"/>
      <w:bookmarkStart w:id="4249" w:name="_Toc226042368"/>
      <w:bookmarkStart w:id="4250" w:name="_Toc226118197"/>
      <w:bookmarkStart w:id="4251" w:name="_Toc226422782"/>
      <w:bookmarkStart w:id="4252" w:name="_Toc226644605"/>
      <w:bookmarkStart w:id="4253" w:name="_Toc231601288"/>
      <w:r>
        <w:t>adicionarConteudoArquivo</w:t>
      </w:r>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FB22B6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54E80DB" w14:textId="77777777" w:rsidR="00A82183" w:rsidRDefault="00000000">
            <w:pPr>
              <w:pStyle w:val="TableContents"/>
              <w:widowControl w:val="0"/>
              <w:spacing w:after="0" w:line="276" w:lineRule="auto"/>
              <w:jc w:val="center"/>
            </w:pPr>
            <w:r>
              <w:t>Entrada</w:t>
            </w:r>
          </w:p>
        </w:tc>
      </w:tr>
      <w:tr w:rsidR="00A82183" w14:paraId="0C8C9AE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137B9BB" w14:textId="77777777" w:rsidR="00A82183" w:rsidRDefault="00000000">
            <w:pPr>
              <w:pStyle w:val="TableContents"/>
              <w:widowControl w:val="0"/>
              <w:spacing w:after="0" w:line="276" w:lineRule="auto"/>
            </w:pPr>
            <w:r>
              <w:t>Instância do objeto EntradaAdicionarConteudoArquivoAPI preenchida com:</w:t>
            </w:r>
          </w:p>
          <w:p w14:paraId="71DCEE1B" w14:textId="77777777" w:rsidR="00A82183" w:rsidRDefault="00000000">
            <w:pPr>
              <w:pStyle w:val="TableContents"/>
              <w:widowControl w:val="0"/>
              <w:numPr>
                <w:ilvl w:val="0"/>
                <w:numId w:val="97"/>
              </w:numPr>
              <w:spacing w:after="0" w:line="276" w:lineRule="auto"/>
            </w:pPr>
            <w:r>
              <w:t>IdArquivo</w:t>
            </w:r>
          </w:p>
          <w:p w14:paraId="43A78455" w14:textId="77777777" w:rsidR="00A82183" w:rsidRDefault="00000000">
            <w:pPr>
              <w:pStyle w:val="TableContents"/>
              <w:widowControl w:val="0"/>
              <w:numPr>
                <w:ilvl w:val="0"/>
                <w:numId w:val="97"/>
              </w:numPr>
              <w:spacing w:after="0" w:line="276" w:lineRule="auto"/>
            </w:pPr>
            <w:r>
              <w:lastRenderedPageBreak/>
              <w:t>Conteudo</w:t>
            </w:r>
          </w:p>
        </w:tc>
      </w:tr>
      <w:tr w:rsidR="00A82183" w14:paraId="1548A7B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91F6A96" w14:textId="77777777" w:rsidR="00A82183" w:rsidRDefault="00000000">
            <w:pPr>
              <w:pStyle w:val="TableContents"/>
              <w:widowControl w:val="0"/>
              <w:spacing w:after="0" w:line="276" w:lineRule="auto"/>
              <w:jc w:val="center"/>
            </w:pPr>
            <w:r>
              <w:lastRenderedPageBreak/>
              <w:t>Observação</w:t>
            </w:r>
          </w:p>
        </w:tc>
      </w:tr>
      <w:tr w:rsidR="00A82183" w14:paraId="75974E9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F575CFE" w14:textId="77777777" w:rsidR="00A82183" w:rsidRDefault="00000000">
            <w:pPr>
              <w:pStyle w:val="TableContents"/>
              <w:widowControl w:val="0"/>
              <w:spacing w:after="0" w:line="276" w:lineRule="auto"/>
            </w:pPr>
            <w:r>
              <w:t>Ver exemplo em adicionarArquivo.</w:t>
            </w:r>
          </w:p>
        </w:tc>
      </w:tr>
    </w:tbl>
    <w:p w14:paraId="48AFF524" w14:textId="77777777" w:rsidR="00A82183" w:rsidRDefault="00A82183">
      <w:pPr>
        <w:rPr>
          <w:shd w:val="clear" w:color="auto" w:fill="FFF200"/>
        </w:rPr>
      </w:pPr>
    </w:p>
    <w:p w14:paraId="215C35BB" w14:textId="77777777" w:rsidR="00A82183" w:rsidRDefault="00000000">
      <w:pPr>
        <w:pStyle w:val="Ttulo2"/>
      </w:pPr>
      <w:bookmarkStart w:id="4254" w:name="_Toc171671349"/>
      <w:bookmarkStart w:id="4255" w:name="__RefHeading___Toc27913_2823614150"/>
      <w:bookmarkStart w:id="4256" w:name="_Toc223560301"/>
      <w:bookmarkStart w:id="4257" w:name="_Toc223772407"/>
      <w:bookmarkStart w:id="4258" w:name="_Toc223782495"/>
      <w:bookmarkStart w:id="4259" w:name="_Toc223894977"/>
      <w:bookmarkStart w:id="4260" w:name="_Toc223911322"/>
      <w:bookmarkStart w:id="4261" w:name="_Toc224380144"/>
      <w:bookmarkStart w:id="4262" w:name="_Toc225675930"/>
      <w:bookmarkStart w:id="4263" w:name="_Toc225806892"/>
      <w:bookmarkStart w:id="4264" w:name="_Toc226042369"/>
      <w:bookmarkStart w:id="4265" w:name="_Toc226118198"/>
      <w:bookmarkStart w:id="4266" w:name="_Toc226422783"/>
      <w:bookmarkStart w:id="4267" w:name="_Toc226644606"/>
      <w:bookmarkStart w:id="4268" w:name="_Toc231601289"/>
      <w:r>
        <w:t>agendarPublicacao</w:t>
      </w:r>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45FFA4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985FDA1" w14:textId="77777777" w:rsidR="00A82183" w:rsidRDefault="00000000">
            <w:pPr>
              <w:pStyle w:val="TableContents"/>
              <w:widowControl w:val="0"/>
              <w:spacing w:after="0" w:line="276" w:lineRule="auto"/>
              <w:jc w:val="center"/>
            </w:pPr>
            <w:r>
              <w:t>Entrada</w:t>
            </w:r>
          </w:p>
        </w:tc>
      </w:tr>
      <w:tr w:rsidR="00A82183" w14:paraId="12B4ACF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110779E" w14:textId="77777777" w:rsidR="00A82183" w:rsidRDefault="00000000">
            <w:pPr>
              <w:pStyle w:val="TableContents"/>
              <w:widowControl w:val="0"/>
              <w:spacing w:after="0" w:line="276" w:lineRule="auto"/>
            </w:pPr>
            <w:r>
              <w:t>Instância do objeto EntradaAgendarPublicacaoAPI preenchida com:</w:t>
            </w:r>
          </w:p>
          <w:p w14:paraId="6FC9A05E" w14:textId="77777777" w:rsidR="00A82183" w:rsidRDefault="00000000">
            <w:pPr>
              <w:pStyle w:val="TableContents"/>
              <w:widowControl w:val="0"/>
              <w:numPr>
                <w:ilvl w:val="0"/>
                <w:numId w:val="98"/>
              </w:numPr>
              <w:spacing w:after="0" w:line="276" w:lineRule="auto"/>
            </w:pPr>
            <w:r>
              <w:t>IdDocumento ou ProtocoloDocumento</w:t>
            </w:r>
          </w:p>
          <w:p w14:paraId="251A2A4A" w14:textId="77777777" w:rsidR="00A82183" w:rsidRDefault="00000000">
            <w:pPr>
              <w:pStyle w:val="TableContents"/>
              <w:widowControl w:val="0"/>
              <w:numPr>
                <w:ilvl w:val="0"/>
                <w:numId w:val="98"/>
              </w:numPr>
              <w:spacing w:after="0" w:line="276" w:lineRule="auto"/>
            </w:pPr>
            <w:r>
              <w:t>StaMotivo</w:t>
            </w:r>
          </w:p>
          <w:p w14:paraId="77D52CB9" w14:textId="77777777" w:rsidR="00A82183" w:rsidRDefault="00000000">
            <w:pPr>
              <w:pStyle w:val="TableContents"/>
              <w:widowControl w:val="0"/>
              <w:numPr>
                <w:ilvl w:val="0"/>
                <w:numId w:val="98"/>
              </w:numPr>
              <w:spacing w:after="0" w:line="276" w:lineRule="auto"/>
            </w:pPr>
            <w:r>
              <w:t>IdVeiculoPublicacao</w:t>
            </w:r>
          </w:p>
          <w:p w14:paraId="4821BF3A" w14:textId="77777777" w:rsidR="00A82183" w:rsidRDefault="00000000">
            <w:pPr>
              <w:pStyle w:val="TableContents"/>
              <w:widowControl w:val="0"/>
              <w:numPr>
                <w:ilvl w:val="0"/>
                <w:numId w:val="98"/>
              </w:numPr>
              <w:spacing w:after="0" w:line="276" w:lineRule="auto"/>
            </w:pPr>
            <w:r>
              <w:t>DataDisponibilizacao</w:t>
            </w:r>
          </w:p>
          <w:p w14:paraId="51B1DE06" w14:textId="77777777" w:rsidR="00A82183" w:rsidRDefault="00000000">
            <w:pPr>
              <w:pStyle w:val="TableContents"/>
              <w:widowControl w:val="0"/>
              <w:numPr>
                <w:ilvl w:val="0"/>
                <w:numId w:val="98"/>
              </w:numPr>
              <w:spacing w:after="0" w:line="276" w:lineRule="auto"/>
            </w:pPr>
            <w:r>
              <w:t>Resumo</w:t>
            </w:r>
          </w:p>
          <w:p w14:paraId="2F9F70BC" w14:textId="77777777" w:rsidR="00A82183" w:rsidRDefault="00000000">
            <w:pPr>
              <w:pStyle w:val="TableContents"/>
              <w:widowControl w:val="0"/>
              <w:numPr>
                <w:ilvl w:val="0"/>
                <w:numId w:val="98"/>
              </w:numPr>
              <w:spacing w:after="0" w:line="276" w:lineRule="auto"/>
            </w:pPr>
            <w:r>
              <w:t>ImprensaNacional</w:t>
            </w:r>
          </w:p>
        </w:tc>
      </w:tr>
      <w:tr w:rsidR="00A82183" w14:paraId="75BDEEB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85D7E2A" w14:textId="77777777" w:rsidR="00A82183" w:rsidRDefault="00000000">
            <w:pPr>
              <w:pStyle w:val="TableContents"/>
              <w:widowControl w:val="0"/>
              <w:spacing w:after="0" w:line="276" w:lineRule="auto"/>
              <w:jc w:val="center"/>
            </w:pPr>
            <w:r>
              <w:t>Observação</w:t>
            </w:r>
          </w:p>
        </w:tc>
      </w:tr>
      <w:tr w:rsidR="00A82183" w14:paraId="105E7368" w14:textId="77777777">
        <w:tblPrEx>
          <w:tblCellMar>
            <w:top w:w="0" w:type="dxa"/>
            <w:bottom w:w="0" w:type="dxa"/>
          </w:tblCellMar>
        </w:tblPrEx>
        <w:tc>
          <w:tcPr>
            <w:tcW w:w="10195" w:type="dxa"/>
            <w:tcBorders>
              <w:left w:val="single" w:sz="4" w:space="0" w:color="00000A"/>
              <w:bottom w:val="single" w:sz="4" w:space="0" w:color="00000A"/>
              <w:right w:val="single" w:sz="4" w:space="0" w:color="00000A"/>
            </w:tcBorders>
            <w:shd w:val="clear" w:color="auto" w:fill="FFFFFF"/>
            <w:tcMar>
              <w:top w:w="0" w:type="dxa"/>
              <w:left w:w="113" w:type="dxa"/>
              <w:bottom w:w="0" w:type="dxa"/>
              <w:right w:w="108" w:type="dxa"/>
            </w:tcMar>
          </w:tcPr>
          <w:p w14:paraId="127AE98D" w14:textId="77777777" w:rsidR="00A82183" w:rsidRDefault="00000000">
            <w:pPr>
              <w:pStyle w:val="TableContents"/>
              <w:widowControl w:val="0"/>
              <w:spacing w:after="0" w:line="276" w:lineRule="auto"/>
            </w:pPr>
            <w:r>
              <w:t>Para identificação é necessário informar apenas um dos atributos IdDocumento ou ProtocoloDocumento. O atributo ImprensaNacional é opcional.</w:t>
            </w:r>
          </w:p>
        </w:tc>
      </w:tr>
    </w:tbl>
    <w:p w14:paraId="127E2491" w14:textId="77777777" w:rsidR="00A82183" w:rsidRDefault="00000000">
      <w:pPr>
        <w:pStyle w:val="Standard"/>
        <w:spacing w:after="0"/>
        <w:ind w:left="0"/>
        <w:jc w:val="left"/>
        <w:rPr>
          <w:b/>
          <w:bCs/>
        </w:rPr>
      </w:pPr>
      <w:r>
        <w:rPr>
          <w:b/>
          <w:bCs/>
        </w:rPr>
        <w:t>Exemplo:</w:t>
      </w:r>
    </w:p>
    <w:p w14:paraId="0C4D829B" w14:textId="77777777" w:rsidR="00A82183" w:rsidRDefault="00A82183">
      <w:pPr>
        <w:pStyle w:val="Standard"/>
        <w:spacing w:after="0"/>
        <w:ind w:left="0"/>
        <w:jc w:val="left"/>
        <w:rPr>
          <w:b/>
          <w:bCs/>
        </w:rPr>
      </w:pPr>
    </w:p>
    <w:p w14:paraId="14982311"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$objEntradaAgendarPublicacaoAPI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EntradaAgendarPublicacaoAPI();</w:t>
      </w:r>
    </w:p>
    <w:p w14:paraId="2B8603D7"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//$objEntradaAgendarPublicacaoAPI-&gt;setIdDocumento(42039220124080979);</w:t>
      </w:r>
    </w:p>
    <w:p w14:paraId="4F4E1F9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w:t>
      </w:r>
      <w:r>
        <w:rPr>
          <w:rFonts w:ascii="Courier New" w:hAnsi="Courier New"/>
          <w:color w:val="000000"/>
          <w:sz w:val="18"/>
          <w:szCs w:val="18"/>
          <w:shd w:val="clear" w:color="auto" w:fill="F7FAFF"/>
        </w:rPr>
        <w:t>-&gt;setProtocoloDocumento(</w:t>
      </w:r>
      <w:r>
        <w:rPr>
          <w:rFonts w:ascii="Courier New" w:hAnsi="Courier New"/>
          <w:b/>
          <w:color w:val="008000"/>
          <w:sz w:val="18"/>
          <w:szCs w:val="18"/>
          <w:shd w:val="clear" w:color="auto" w:fill="F7FAFF"/>
        </w:rPr>
        <w:t>'0046786'</w:t>
      </w:r>
      <w:r>
        <w:rPr>
          <w:rFonts w:ascii="Courier New" w:hAnsi="Courier New"/>
          <w:color w:val="000000"/>
          <w:sz w:val="18"/>
          <w:szCs w:val="18"/>
          <w:shd w:val="clear" w:color="auto" w:fill="F7FAFF"/>
        </w:rPr>
        <w:t>);</w:t>
      </w:r>
    </w:p>
    <w:p w14:paraId="031E4DC1"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$objEntradaAgendarPublicacaoAPI-&gt;setStaMotivo(1);</w:t>
      </w:r>
    </w:p>
    <w:p w14:paraId="3C99A88D"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w:t>
      </w:r>
      <w:r>
        <w:rPr>
          <w:rFonts w:ascii="Courier New" w:hAnsi="Courier New"/>
          <w:color w:val="000000"/>
          <w:sz w:val="18"/>
          <w:szCs w:val="18"/>
          <w:shd w:val="clear" w:color="auto" w:fill="F7FAFF"/>
        </w:rPr>
        <w:t>-&gt;setIdVeiculoPublicacao(</w:t>
      </w:r>
      <w:r>
        <w:rPr>
          <w:rFonts w:ascii="Courier New" w:hAnsi="Courier New"/>
          <w:color w:val="0000FF"/>
          <w:sz w:val="18"/>
          <w:szCs w:val="18"/>
          <w:shd w:val="clear" w:color="auto" w:fill="F7FAFF"/>
        </w:rPr>
        <w:t>21</w:t>
      </w:r>
      <w:r>
        <w:rPr>
          <w:rFonts w:ascii="Courier New" w:hAnsi="Courier New"/>
          <w:color w:val="000000"/>
          <w:sz w:val="18"/>
          <w:szCs w:val="18"/>
          <w:shd w:val="clear" w:color="auto" w:fill="F7FAFF"/>
        </w:rPr>
        <w:t>);</w:t>
      </w:r>
    </w:p>
    <w:p w14:paraId="6DE3EEFB"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w:t>
      </w:r>
      <w:r>
        <w:rPr>
          <w:rFonts w:ascii="Courier New" w:hAnsi="Courier New"/>
          <w:color w:val="000000"/>
          <w:sz w:val="18"/>
          <w:szCs w:val="18"/>
          <w:shd w:val="clear" w:color="auto" w:fill="F7FAFF"/>
        </w:rPr>
        <w:t>-&gt;setDataDisponibilizacao(</w:t>
      </w:r>
      <w:r>
        <w:rPr>
          <w:rFonts w:ascii="Courier New" w:hAnsi="Courier New"/>
          <w:b/>
          <w:color w:val="008000"/>
          <w:sz w:val="18"/>
          <w:szCs w:val="18"/>
          <w:shd w:val="clear" w:color="auto" w:fill="F7FAFF"/>
        </w:rPr>
        <w:t>'07/09/2018'</w:t>
      </w:r>
      <w:r>
        <w:rPr>
          <w:rFonts w:ascii="Courier New" w:hAnsi="Courier New"/>
          <w:color w:val="000000"/>
          <w:sz w:val="18"/>
          <w:szCs w:val="18"/>
          <w:shd w:val="clear" w:color="auto" w:fill="F7FAFF"/>
        </w:rPr>
        <w:t>);</w:t>
      </w:r>
    </w:p>
    <w:p w14:paraId="5C540825"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w:t>
      </w:r>
      <w:r>
        <w:rPr>
          <w:rFonts w:ascii="Courier New" w:hAnsi="Courier New"/>
          <w:color w:val="000000"/>
          <w:sz w:val="18"/>
          <w:szCs w:val="18"/>
          <w:shd w:val="clear" w:color="auto" w:fill="F7FAFF"/>
        </w:rPr>
        <w:t>-&gt;setResumo(</w:t>
      </w:r>
      <w:r>
        <w:rPr>
          <w:rFonts w:ascii="Courier New" w:hAnsi="Courier New"/>
          <w:b/>
          <w:color w:val="008000"/>
          <w:sz w:val="18"/>
          <w:szCs w:val="18"/>
          <w:shd w:val="clear" w:color="auto" w:fill="F7FAFF"/>
        </w:rPr>
        <w:t>'teste'</w:t>
      </w:r>
      <w:r>
        <w:rPr>
          <w:rFonts w:ascii="Courier New" w:hAnsi="Courier New"/>
          <w:color w:val="000000"/>
          <w:sz w:val="18"/>
          <w:szCs w:val="18"/>
          <w:shd w:val="clear" w:color="auto" w:fill="F7FAFF"/>
        </w:rPr>
        <w:t>);</w:t>
      </w:r>
    </w:p>
    <w:p w14:paraId="1EC9621D"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$objPublicacaoImprensaNacionalAPI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PublicacaoImprensaNacionalAPI();</w:t>
      </w:r>
    </w:p>
    <w:p w14:paraId="2EC5B0E0"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-&gt;setIdVeiculo(</w:t>
      </w:r>
      <w:r>
        <w:rPr>
          <w:rFonts w:ascii="Courier New" w:hAnsi="Courier New"/>
          <w:color w:val="0000FF"/>
          <w:sz w:val="18"/>
          <w:szCs w:val="18"/>
          <w:shd w:val="clear" w:color="auto" w:fill="F7FAFF"/>
        </w:rPr>
        <w:t>2</w:t>
      </w:r>
      <w:r>
        <w:rPr>
          <w:rFonts w:ascii="Courier New" w:hAnsi="Courier New"/>
          <w:color w:val="000000"/>
          <w:sz w:val="18"/>
          <w:szCs w:val="18"/>
          <w:shd w:val="clear" w:color="auto" w:fill="F7FAFF"/>
        </w:rPr>
        <w:t>);</w:t>
      </w:r>
    </w:p>
    <w:p w14:paraId="711F600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-&gt;setPagina(</w:t>
      </w:r>
      <w:r>
        <w:rPr>
          <w:rFonts w:ascii="Courier New" w:hAnsi="Courier New"/>
          <w:color w:val="0000FF"/>
          <w:sz w:val="18"/>
          <w:szCs w:val="18"/>
          <w:shd w:val="clear" w:color="auto" w:fill="F7FAFF"/>
        </w:rPr>
        <w:t>85</w:t>
      </w:r>
      <w:r>
        <w:rPr>
          <w:rFonts w:ascii="Courier New" w:hAnsi="Courier New"/>
          <w:color w:val="000000"/>
          <w:sz w:val="18"/>
          <w:szCs w:val="18"/>
          <w:shd w:val="clear" w:color="auto" w:fill="F7FAFF"/>
        </w:rPr>
        <w:t>);</w:t>
      </w:r>
    </w:p>
    <w:p w14:paraId="5BB31660"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-&gt;setIdSecao(</w:t>
      </w:r>
      <w:r>
        <w:rPr>
          <w:rFonts w:ascii="Courier New" w:hAnsi="Courier New"/>
          <w:color w:val="0000FF"/>
          <w:sz w:val="18"/>
          <w:szCs w:val="18"/>
          <w:shd w:val="clear" w:color="auto" w:fill="F7FAFF"/>
        </w:rPr>
        <w:t>4</w:t>
      </w:r>
      <w:r>
        <w:rPr>
          <w:rFonts w:ascii="Courier New" w:hAnsi="Courier New"/>
          <w:color w:val="000000"/>
          <w:sz w:val="18"/>
          <w:szCs w:val="18"/>
          <w:shd w:val="clear" w:color="auto" w:fill="F7FAFF"/>
        </w:rPr>
        <w:t>);</w:t>
      </w:r>
    </w:p>
    <w:p w14:paraId="006E3F37"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-&gt;setData(</w:t>
      </w:r>
      <w:r>
        <w:rPr>
          <w:rFonts w:ascii="Courier New" w:hAnsi="Courier New"/>
          <w:b/>
          <w:color w:val="008000"/>
          <w:sz w:val="18"/>
          <w:szCs w:val="18"/>
          <w:shd w:val="clear" w:color="auto" w:fill="F7FAFF"/>
        </w:rPr>
        <w:t>'03/09/2018'</w:t>
      </w:r>
      <w:r>
        <w:rPr>
          <w:rFonts w:ascii="Courier New" w:hAnsi="Courier New"/>
          <w:color w:val="000000"/>
          <w:sz w:val="18"/>
          <w:szCs w:val="18"/>
          <w:shd w:val="clear" w:color="auto" w:fill="F7FAFF"/>
        </w:rPr>
        <w:t>);</w:t>
      </w:r>
    </w:p>
    <w:p w14:paraId="207BC865"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$objEntradaAgendarPublicacaoAPI-&gt;setImprensaNacional($objPublicacaoImprensaNacionalAPI);</w:t>
      </w:r>
    </w:p>
    <w:p w14:paraId="47C39300" w14:textId="77777777" w:rsidR="00A82183" w:rsidRDefault="00A82183">
      <w:pPr>
        <w:pStyle w:val="PreformattedText"/>
        <w:shd w:val="clear" w:color="auto" w:fill="FFFFFF"/>
        <w:spacing w:after="0"/>
        <w:jc w:val="left"/>
      </w:pPr>
    </w:p>
    <w:p w14:paraId="34EB30D8"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3DBD955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$objPublicacaoAPI </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$objSeiRN-&gt;agendarPublicacao($objEntradaAgendarPublicacaoAPI);</w:t>
      </w:r>
      <w:r>
        <w:rPr>
          <w:rFonts w:ascii="Courier New" w:hAnsi="Courier New"/>
          <w:color w:val="660000"/>
          <w:sz w:val="18"/>
          <w:szCs w:val="18"/>
          <w:shd w:val="clear" w:color="auto" w:fill="F7FAFF"/>
        </w:rPr>
        <w:br/>
      </w:r>
      <w:r>
        <w:rPr>
          <w:rFonts w:ascii="Courier New" w:hAnsi="Courier New" w:cs="Courier New"/>
          <w:color w:val="000080"/>
          <w:sz w:val="18"/>
          <w:szCs w:val="18"/>
          <w:shd w:val="clear" w:color="auto" w:fill="F7FAFF"/>
        </w:rPr>
        <w:t>```</w:t>
      </w:r>
    </w:p>
    <w:p w14:paraId="2D177118" w14:textId="77777777" w:rsidR="00A82183" w:rsidRDefault="00A82183">
      <w:pPr>
        <w:rPr>
          <w:shd w:val="clear" w:color="auto" w:fill="FFF200"/>
        </w:rPr>
      </w:pPr>
    </w:p>
    <w:p w14:paraId="775A5F8F" w14:textId="77777777" w:rsidR="00A82183" w:rsidRDefault="00000000">
      <w:pPr>
        <w:pStyle w:val="Ttulo2"/>
      </w:pPr>
      <w:bookmarkStart w:id="4269" w:name="_Toc171671350"/>
      <w:bookmarkStart w:id="4270" w:name="__RefHeading___Toc27911_2823614150"/>
      <w:bookmarkStart w:id="4271" w:name="_Toc223560302"/>
      <w:bookmarkStart w:id="4272" w:name="_Toc223772408"/>
      <w:bookmarkStart w:id="4273" w:name="_Toc223782496"/>
      <w:bookmarkStart w:id="4274" w:name="_Toc223894978"/>
      <w:bookmarkStart w:id="4275" w:name="_Toc223911323"/>
      <w:bookmarkStart w:id="4276" w:name="_Toc224380145"/>
      <w:bookmarkStart w:id="4277" w:name="_Toc225675931"/>
      <w:bookmarkStart w:id="4278" w:name="_Toc225806893"/>
      <w:bookmarkStart w:id="4279" w:name="_Toc226042370"/>
      <w:bookmarkStart w:id="4280" w:name="_Toc226118199"/>
      <w:bookmarkStart w:id="4281" w:name="_Toc226422784"/>
      <w:bookmarkStart w:id="4282" w:name="_Toc226644607"/>
      <w:bookmarkStart w:id="4283" w:name="_Toc231601290"/>
      <w:r>
        <w:t>alterarPublicacao</w:t>
      </w:r>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34DA7E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110F9D7" w14:textId="77777777" w:rsidR="00A82183" w:rsidRDefault="00000000">
            <w:pPr>
              <w:pStyle w:val="TableContents"/>
              <w:widowControl w:val="0"/>
              <w:spacing w:after="0" w:line="276" w:lineRule="auto"/>
              <w:jc w:val="center"/>
            </w:pPr>
            <w:r>
              <w:t>Entrada</w:t>
            </w:r>
          </w:p>
        </w:tc>
      </w:tr>
      <w:tr w:rsidR="00A82183" w14:paraId="6375C9A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2F8AAF" w14:textId="77777777" w:rsidR="00A82183" w:rsidRDefault="00000000">
            <w:pPr>
              <w:pStyle w:val="TableContents"/>
              <w:widowControl w:val="0"/>
              <w:spacing w:after="0" w:line="276" w:lineRule="auto"/>
            </w:pPr>
            <w:r>
              <w:t>Instância do objeto EntradaAlterarPublicacaoAPI preenchida com:</w:t>
            </w:r>
          </w:p>
          <w:p w14:paraId="7BE82AC5" w14:textId="77777777" w:rsidR="00A82183" w:rsidRDefault="00000000">
            <w:pPr>
              <w:pStyle w:val="TableContents"/>
              <w:widowControl w:val="0"/>
              <w:numPr>
                <w:ilvl w:val="0"/>
                <w:numId w:val="99"/>
              </w:numPr>
              <w:spacing w:after="0" w:line="276" w:lineRule="auto"/>
            </w:pPr>
            <w:r>
              <w:t>IdPublicacao ou IdDocumento ou ProtocoloDocumento</w:t>
            </w:r>
          </w:p>
          <w:p w14:paraId="14BDC78C" w14:textId="77777777" w:rsidR="00A82183" w:rsidRDefault="00000000">
            <w:pPr>
              <w:pStyle w:val="TableContents"/>
              <w:widowControl w:val="0"/>
              <w:numPr>
                <w:ilvl w:val="0"/>
                <w:numId w:val="99"/>
              </w:numPr>
              <w:spacing w:after="0" w:line="276" w:lineRule="auto"/>
            </w:pPr>
            <w:r>
              <w:t>StaMotivo</w:t>
            </w:r>
          </w:p>
          <w:p w14:paraId="4F9D02A0" w14:textId="77777777" w:rsidR="00A82183" w:rsidRDefault="00000000">
            <w:pPr>
              <w:pStyle w:val="TableContents"/>
              <w:widowControl w:val="0"/>
              <w:numPr>
                <w:ilvl w:val="0"/>
                <w:numId w:val="99"/>
              </w:numPr>
              <w:spacing w:after="0" w:line="276" w:lineRule="auto"/>
            </w:pPr>
            <w:r>
              <w:t>IdVeiculoPublicacao</w:t>
            </w:r>
          </w:p>
          <w:p w14:paraId="557A99E0" w14:textId="77777777" w:rsidR="00A82183" w:rsidRDefault="00000000">
            <w:pPr>
              <w:pStyle w:val="TableContents"/>
              <w:widowControl w:val="0"/>
              <w:numPr>
                <w:ilvl w:val="0"/>
                <w:numId w:val="99"/>
              </w:numPr>
              <w:spacing w:after="0" w:line="276" w:lineRule="auto"/>
            </w:pPr>
            <w:r>
              <w:t>DataDisponibilizacao</w:t>
            </w:r>
          </w:p>
          <w:p w14:paraId="5B6E19D7" w14:textId="77777777" w:rsidR="00A82183" w:rsidRDefault="00000000">
            <w:pPr>
              <w:pStyle w:val="TableContents"/>
              <w:widowControl w:val="0"/>
              <w:numPr>
                <w:ilvl w:val="0"/>
                <w:numId w:val="99"/>
              </w:numPr>
              <w:spacing w:after="0" w:line="276" w:lineRule="auto"/>
            </w:pPr>
            <w:r>
              <w:t>Resumo</w:t>
            </w:r>
          </w:p>
          <w:p w14:paraId="29E2236D" w14:textId="77777777" w:rsidR="00A82183" w:rsidRDefault="00000000">
            <w:pPr>
              <w:pStyle w:val="TableContents"/>
              <w:widowControl w:val="0"/>
              <w:numPr>
                <w:ilvl w:val="0"/>
                <w:numId w:val="99"/>
              </w:numPr>
              <w:spacing w:after="0" w:line="276" w:lineRule="auto"/>
            </w:pPr>
            <w:r>
              <w:t>ImprensaNacional</w:t>
            </w:r>
          </w:p>
        </w:tc>
      </w:tr>
      <w:tr w:rsidR="00A82183" w14:paraId="2C7854C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8C65A05" w14:textId="77777777" w:rsidR="00A82183" w:rsidRDefault="00000000">
            <w:pPr>
              <w:pStyle w:val="TableContents"/>
              <w:widowControl w:val="0"/>
              <w:spacing w:after="0" w:line="276" w:lineRule="auto"/>
              <w:jc w:val="center"/>
            </w:pPr>
            <w:r>
              <w:t>Observação</w:t>
            </w:r>
          </w:p>
        </w:tc>
      </w:tr>
      <w:tr w:rsidR="00A82183" w14:paraId="58097271" w14:textId="77777777">
        <w:tblPrEx>
          <w:tblCellMar>
            <w:top w:w="0" w:type="dxa"/>
            <w:bottom w:w="0" w:type="dxa"/>
          </w:tblCellMar>
        </w:tblPrEx>
        <w:tc>
          <w:tcPr>
            <w:tcW w:w="10195" w:type="dxa"/>
            <w:tcBorders>
              <w:left w:val="single" w:sz="4" w:space="0" w:color="00000A"/>
              <w:bottom w:val="single" w:sz="4" w:space="0" w:color="00000A"/>
              <w:right w:val="single" w:sz="4" w:space="0" w:color="00000A"/>
            </w:tcBorders>
            <w:shd w:val="clear" w:color="auto" w:fill="FFFFFF"/>
            <w:tcMar>
              <w:top w:w="0" w:type="dxa"/>
              <w:left w:w="113" w:type="dxa"/>
              <w:bottom w:w="0" w:type="dxa"/>
              <w:right w:w="108" w:type="dxa"/>
            </w:tcMar>
          </w:tcPr>
          <w:p w14:paraId="1F59EDED" w14:textId="77777777" w:rsidR="00A82183" w:rsidRDefault="00000000">
            <w:pPr>
              <w:pStyle w:val="TableContents"/>
              <w:widowControl w:val="0"/>
              <w:spacing w:after="0" w:line="276" w:lineRule="auto"/>
            </w:pPr>
            <w:r>
              <w:t>Para identificação é necessário informar apenas um dos atributos IdPublicacao, IdDocumento ou ProtocoloDocumento. Os demais atributos são opcionais e somente os informados serão alterados se o estado da publicação permitir.</w:t>
            </w:r>
          </w:p>
        </w:tc>
      </w:tr>
    </w:tbl>
    <w:p w14:paraId="7D782E9E" w14:textId="77777777" w:rsidR="00A82183" w:rsidRDefault="00000000">
      <w:pPr>
        <w:pStyle w:val="Standard"/>
        <w:spacing w:after="0"/>
        <w:ind w:left="0"/>
        <w:jc w:val="left"/>
        <w:rPr>
          <w:b/>
          <w:bCs/>
        </w:rPr>
      </w:pPr>
      <w:r>
        <w:rPr>
          <w:b/>
          <w:bCs/>
        </w:rPr>
        <w:t>Exemplo:</w:t>
      </w:r>
    </w:p>
    <w:p w14:paraId="06A14DE0" w14:textId="77777777" w:rsidR="00A82183" w:rsidRDefault="00A82183">
      <w:pPr>
        <w:pStyle w:val="Standard"/>
        <w:spacing w:after="0"/>
        <w:ind w:left="0"/>
        <w:jc w:val="left"/>
        <w:rPr>
          <w:b/>
          <w:bCs/>
        </w:rPr>
      </w:pPr>
    </w:p>
    <w:p w14:paraId="75354232"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lastRenderedPageBreak/>
        <w:t>```php</w:t>
      </w:r>
      <w:r>
        <w:rPr>
          <w:rFonts w:ascii="Courier New" w:hAnsi="Courier New"/>
          <w:color w:val="660000"/>
          <w:sz w:val="18"/>
          <w:szCs w:val="18"/>
          <w:shd w:val="clear" w:color="auto" w:fill="F7FAFF"/>
        </w:rPr>
        <w:br/>
        <w:t xml:space="preserve">$objEntradaAlterarPublicacaoAPI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EntradaAlterarPublicacaoAPI();</w:t>
      </w:r>
    </w:p>
    <w:p w14:paraId="17395E5E"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//$objEntradaAlterarPublicacaoAPI-&gt;setIdPublicacao(100000960);</w:t>
      </w:r>
    </w:p>
    <w:p w14:paraId="0EE60CB3"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//$objEntradaAlterarPublicacaoAPI-&gt;setIdDocumento(42039220124080979);</w:t>
      </w:r>
    </w:p>
    <w:p w14:paraId="2A81EC9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w:t>
      </w:r>
      <w:r>
        <w:rPr>
          <w:rFonts w:ascii="Courier New" w:hAnsi="Courier New"/>
          <w:color w:val="000000"/>
          <w:sz w:val="18"/>
          <w:szCs w:val="18"/>
          <w:shd w:val="clear" w:color="auto" w:fill="F7FAFF"/>
        </w:rPr>
        <w:t>-&gt;setProtocoloDocumento(</w:t>
      </w:r>
      <w:r>
        <w:rPr>
          <w:rFonts w:ascii="Courier New" w:hAnsi="Courier New"/>
          <w:b/>
          <w:color w:val="008000"/>
          <w:sz w:val="18"/>
          <w:szCs w:val="18"/>
          <w:shd w:val="clear" w:color="auto" w:fill="F7FAFF"/>
        </w:rPr>
        <w:t>'0046786'</w:t>
      </w:r>
      <w:r>
        <w:rPr>
          <w:rFonts w:ascii="Courier New" w:hAnsi="Courier New"/>
          <w:color w:val="000000"/>
          <w:sz w:val="18"/>
          <w:szCs w:val="18"/>
          <w:shd w:val="clear" w:color="auto" w:fill="F7FAFF"/>
        </w:rPr>
        <w:t>);</w:t>
      </w:r>
    </w:p>
    <w:p w14:paraId="555F4F13"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w:t>
      </w:r>
      <w:r>
        <w:rPr>
          <w:rFonts w:ascii="Courier New" w:hAnsi="Courier New"/>
          <w:color w:val="000000"/>
          <w:sz w:val="18"/>
          <w:szCs w:val="18"/>
          <w:shd w:val="clear" w:color="auto" w:fill="F7FAFF"/>
        </w:rPr>
        <w:t>-&gt;setStaMotivo(</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44697866"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w:t>
      </w:r>
      <w:r>
        <w:rPr>
          <w:rFonts w:ascii="Courier New" w:hAnsi="Courier New"/>
          <w:color w:val="000000"/>
          <w:sz w:val="18"/>
          <w:szCs w:val="18"/>
          <w:shd w:val="clear" w:color="auto" w:fill="F7FAFF"/>
        </w:rPr>
        <w:t>-&gt;setIdVeiculoPublicacao(</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1D3CBB7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w:t>
      </w:r>
      <w:r>
        <w:rPr>
          <w:rFonts w:ascii="Courier New" w:hAnsi="Courier New"/>
          <w:color w:val="000000"/>
          <w:sz w:val="18"/>
          <w:szCs w:val="18"/>
          <w:shd w:val="clear" w:color="auto" w:fill="F7FAFF"/>
        </w:rPr>
        <w:t>-&gt;setDataDisponibilizacao(</w:t>
      </w:r>
      <w:r>
        <w:rPr>
          <w:rFonts w:ascii="Courier New" w:hAnsi="Courier New"/>
          <w:b/>
          <w:color w:val="008000"/>
          <w:sz w:val="18"/>
          <w:szCs w:val="18"/>
          <w:shd w:val="clear" w:color="auto" w:fill="F7FAFF"/>
        </w:rPr>
        <w:t>'10/09/2018'</w:t>
      </w:r>
      <w:r>
        <w:rPr>
          <w:rFonts w:ascii="Courier New" w:hAnsi="Courier New"/>
          <w:color w:val="000000"/>
          <w:sz w:val="18"/>
          <w:szCs w:val="18"/>
          <w:shd w:val="clear" w:color="auto" w:fill="F7FAFF"/>
        </w:rPr>
        <w:t>);</w:t>
      </w:r>
    </w:p>
    <w:p w14:paraId="3DF1B3D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w:t>
      </w:r>
      <w:r>
        <w:rPr>
          <w:rFonts w:ascii="Courier New" w:hAnsi="Courier New"/>
          <w:color w:val="000000"/>
          <w:sz w:val="18"/>
          <w:szCs w:val="18"/>
          <w:shd w:val="clear" w:color="auto" w:fill="F7FAFF"/>
        </w:rPr>
        <w:t>-&gt;setResumo(</w:t>
      </w:r>
      <w:r>
        <w:rPr>
          <w:rFonts w:ascii="Courier New" w:hAnsi="Courier New"/>
          <w:b/>
          <w:color w:val="008000"/>
          <w:sz w:val="18"/>
          <w:szCs w:val="18"/>
          <w:shd w:val="clear" w:color="auto" w:fill="F7FAFF"/>
        </w:rPr>
        <w:t>'teste'</w:t>
      </w:r>
      <w:r>
        <w:rPr>
          <w:rFonts w:ascii="Courier New" w:hAnsi="Courier New"/>
          <w:color w:val="000000"/>
          <w:sz w:val="18"/>
          <w:szCs w:val="18"/>
          <w:shd w:val="clear" w:color="auto" w:fill="F7FAFF"/>
        </w:rPr>
        <w:t>);</w:t>
      </w:r>
    </w:p>
    <w:p w14:paraId="7C8CAACC"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$objPublicacaoImprensaNacionalAPI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PublicacaoImprensaNacionalAPI();</w:t>
      </w:r>
    </w:p>
    <w:p w14:paraId="3B814BB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$objPublicacaoImprensaNacionalAPI-&gt;setIdVeiculo(2);</w:t>
      </w:r>
    </w:p>
    <w:p w14:paraId="6A41C19B"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-&gt;setPagina(</w:t>
      </w:r>
      <w:r>
        <w:rPr>
          <w:rFonts w:ascii="Courier New" w:hAnsi="Courier New"/>
          <w:color w:val="0000FF"/>
          <w:sz w:val="18"/>
          <w:szCs w:val="18"/>
          <w:shd w:val="clear" w:color="auto" w:fill="F7FAFF"/>
        </w:rPr>
        <w:t>85</w:t>
      </w:r>
      <w:r>
        <w:rPr>
          <w:rFonts w:ascii="Courier New" w:hAnsi="Courier New"/>
          <w:color w:val="000000"/>
          <w:sz w:val="18"/>
          <w:szCs w:val="18"/>
          <w:shd w:val="clear" w:color="auto" w:fill="F7FAFF"/>
        </w:rPr>
        <w:t>);</w:t>
      </w:r>
    </w:p>
    <w:p w14:paraId="77AD3E4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-&gt;setIdSecao(</w:t>
      </w:r>
      <w:r>
        <w:rPr>
          <w:rFonts w:ascii="Courier New" w:hAnsi="Courier New"/>
          <w:color w:val="0000FF"/>
          <w:sz w:val="18"/>
          <w:szCs w:val="18"/>
          <w:shd w:val="clear" w:color="auto" w:fill="F7FAFF"/>
        </w:rPr>
        <w:t>4</w:t>
      </w:r>
      <w:r>
        <w:rPr>
          <w:rFonts w:ascii="Courier New" w:hAnsi="Courier New"/>
          <w:color w:val="000000"/>
          <w:sz w:val="18"/>
          <w:szCs w:val="18"/>
          <w:shd w:val="clear" w:color="auto" w:fill="F7FAFF"/>
        </w:rPr>
        <w:t>);</w:t>
      </w:r>
    </w:p>
    <w:p w14:paraId="4C3A59D8"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$objPublicacaoImprensaNacionalAPI</w:t>
      </w:r>
      <w:r>
        <w:rPr>
          <w:rFonts w:ascii="Courier New" w:hAnsi="Courier New"/>
          <w:color w:val="000000"/>
          <w:sz w:val="18"/>
          <w:szCs w:val="18"/>
          <w:shd w:val="clear" w:color="auto" w:fill="F7FAFF"/>
        </w:rPr>
        <w:t>-&gt;setData(</w:t>
      </w:r>
      <w:r>
        <w:rPr>
          <w:rFonts w:ascii="Courier New" w:hAnsi="Courier New"/>
          <w:b/>
          <w:color w:val="008000"/>
          <w:sz w:val="18"/>
          <w:szCs w:val="18"/>
          <w:shd w:val="clear" w:color="auto" w:fill="F7FAFF"/>
        </w:rPr>
        <w:t>'06/09/2018'</w:t>
      </w:r>
      <w:r>
        <w:rPr>
          <w:rFonts w:ascii="Courier New" w:hAnsi="Courier New"/>
          <w:color w:val="000000"/>
          <w:sz w:val="18"/>
          <w:szCs w:val="18"/>
          <w:shd w:val="clear" w:color="auto" w:fill="F7FAFF"/>
        </w:rPr>
        <w:t>);</w:t>
      </w:r>
    </w:p>
    <w:p w14:paraId="759594A6"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$objEntradaAlterarPublicacaoAPI→setImprensaNacional($objPublicacaoImprensaNacionalAPI);</w:t>
      </w:r>
    </w:p>
    <w:p w14:paraId="067494B3" w14:textId="77777777" w:rsidR="00A82183" w:rsidRDefault="00A82183">
      <w:pPr>
        <w:pStyle w:val="PreformattedText"/>
        <w:shd w:val="clear" w:color="auto" w:fill="FFFFFF"/>
        <w:spacing w:after="0"/>
        <w:jc w:val="left"/>
      </w:pPr>
    </w:p>
    <w:p w14:paraId="41795C30"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67D26A03"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$objSeiRN-&gt;alterarPublicacao($objEntradaAlterarPublicacaoAPI);</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0E39E75C" w14:textId="77777777" w:rsidR="00A82183" w:rsidRDefault="00A82183"/>
    <w:p w14:paraId="5E6D67F9" w14:textId="77777777" w:rsidR="00A82183" w:rsidRDefault="00000000">
      <w:pPr>
        <w:pStyle w:val="Ttulo2"/>
      </w:pPr>
      <w:bookmarkStart w:id="4284" w:name="_Toc171671351"/>
      <w:bookmarkStart w:id="4285" w:name="__RefHeading___Toc27909_2823614150"/>
      <w:bookmarkStart w:id="4286" w:name="_Toc223560303"/>
      <w:bookmarkStart w:id="4287" w:name="_Toc223772409"/>
      <w:bookmarkStart w:id="4288" w:name="_Toc223782497"/>
      <w:bookmarkStart w:id="4289" w:name="_Toc223894979"/>
      <w:bookmarkStart w:id="4290" w:name="_Toc223911324"/>
      <w:bookmarkStart w:id="4291" w:name="_Toc224380146"/>
      <w:bookmarkStart w:id="4292" w:name="_Toc225675932"/>
      <w:bookmarkStart w:id="4293" w:name="_Toc225806894"/>
      <w:bookmarkStart w:id="4294" w:name="_Toc226042371"/>
      <w:bookmarkStart w:id="4295" w:name="_Toc226118200"/>
      <w:bookmarkStart w:id="4296" w:name="_Toc226422785"/>
      <w:bookmarkStart w:id="4297" w:name="_Toc226644608"/>
      <w:bookmarkStart w:id="4298" w:name="_Toc231601291"/>
      <w:r>
        <w:t>anexarProcesso</w:t>
      </w:r>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050585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63A9419" w14:textId="77777777" w:rsidR="00A82183" w:rsidRDefault="00000000">
            <w:pPr>
              <w:pStyle w:val="TableContents"/>
              <w:widowControl w:val="0"/>
              <w:spacing w:after="0" w:line="276" w:lineRule="auto"/>
              <w:jc w:val="center"/>
            </w:pPr>
            <w:r>
              <w:t>Entrada</w:t>
            </w:r>
          </w:p>
        </w:tc>
      </w:tr>
      <w:tr w:rsidR="00A82183" w14:paraId="067FCDD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55A434C" w14:textId="77777777" w:rsidR="00A82183" w:rsidRDefault="00000000">
            <w:pPr>
              <w:pStyle w:val="TableContents"/>
              <w:widowControl w:val="0"/>
              <w:spacing w:after="0" w:line="276" w:lineRule="auto"/>
            </w:pPr>
            <w:r>
              <w:t>Instância do objeto EntradaAnexarProcessoAPI preenchida com:</w:t>
            </w:r>
          </w:p>
          <w:p w14:paraId="42D482D7" w14:textId="77777777" w:rsidR="00A82183" w:rsidRDefault="00000000">
            <w:pPr>
              <w:pStyle w:val="TableContents"/>
              <w:widowControl w:val="0"/>
              <w:numPr>
                <w:ilvl w:val="0"/>
                <w:numId w:val="100"/>
              </w:numPr>
              <w:spacing w:after="0" w:line="276" w:lineRule="auto"/>
            </w:pPr>
            <w:r>
              <w:t>IdProcedimentoPrincipal ou ProtocoloProcedimentoPrincipal</w:t>
            </w:r>
          </w:p>
          <w:p w14:paraId="6DAC4FD7" w14:textId="77777777" w:rsidR="00A82183" w:rsidRDefault="00000000">
            <w:pPr>
              <w:pStyle w:val="TableContents"/>
              <w:widowControl w:val="0"/>
              <w:numPr>
                <w:ilvl w:val="0"/>
                <w:numId w:val="100"/>
              </w:numPr>
              <w:spacing w:after="0" w:line="276" w:lineRule="auto"/>
            </w:pPr>
            <w:r>
              <w:t>IdProcedimentoAnexado ou ProtocoloProcedimentoAnexado</w:t>
            </w:r>
          </w:p>
        </w:tc>
      </w:tr>
    </w:tbl>
    <w:p w14:paraId="70095A58" w14:textId="77777777" w:rsidR="00A82183" w:rsidRDefault="00000000">
      <w:pPr>
        <w:pStyle w:val="Standard"/>
        <w:spacing w:after="0"/>
        <w:ind w:left="0"/>
        <w:jc w:val="left"/>
        <w:rPr>
          <w:b/>
          <w:bCs/>
        </w:rPr>
      </w:pPr>
      <w:r>
        <w:rPr>
          <w:b/>
          <w:bCs/>
        </w:rPr>
        <w:t>Exemplo:</w:t>
      </w:r>
    </w:p>
    <w:p w14:paraId="31DBD19D" w14:textId="77777777" w:rsidR="00A82183" w:rsidRDefault="00A82183">
      <w:pPr>
        <w:pStyle w:val="Standard"/>
        <w:spacing w:after="0"/>
        <w:ind w:left="0"/>
        <w:jc w:val="left"/>
        <w:rPr>
          <w:b/>
          <w:bCs/>
        </w:rPr>
      </w:pPr>
    </w:p>
    <w:p w14:paraId="59054063" w14:textId="77777777" w:rsidR="00A82183" w:rsidRDefault="00000000">
      <w:pPr>
        <w:pStyle w:val="CdigoFonte"/>
        <w:ind w:left="99"/>
      </w:pPr>
      <w:r>
        <w:rPr>
          <w:color w:val="000080"/>
          <w:szCs w:val="18"/>
        </w:rPr>
        <w:t>```php</w:t>
      </w:r>
      <w:r>
        <w:rPr>
          <w:color w:val="660000"/>
        </w:rPr>
        <w:br/>
        <w:t xml:space="preserve">$objEntradaAnexarProcessoAPI </w:t>
      </w:r>
      <w:r>
        <w:t xml:space="preserve">= </w:t>
      </w:r>
      <w:r>
        <w:rPr>
          <w:b/>
          <w:bCs/>
          <w:color w:val="000080"/>
        </w:rPr>
        <w:t xml:space="preserve">new </w:t>
      </w:r>
      <w:r>
        <w:t>EntradaAnexarProcessoAPI();</w:t>
      </w:r>
      <w:r>
        <w:br/>
      </w:r>
      <w:r>
        <w:rPr>
          <w:i/>
          <w:iCs/>
          <w:color w:val="808080"/>
        </w:rPr>
        <w:t>//$objEntradaAnexarProcessoAPI-&gt;setIdProcedimentoPrincipal();</w:t>
      </w:r>
      <w:r>
        <w:rPr>
          <w:i/>
          <w:iCs/>
          <w:color w:val="808080"/>
        </w:rPr>
        <w:br/>
      </w:r>
      <w:r>
        <w:rPr>
          <w:color w:val="660000"/>
        </w:rPr>
        <w:t>$objEntradaAnexarProcessoAPI</w:t>
      </w:r>
      <w:r>
        <w:t>-&gt;setProtocoloProcedimentoPrincipal(</w:t>
      </w:r>
      <w:r>
        <w:rPr>
          <w:b/>
          <w:bCs/>
          <w:color w:val="008000"/>
        </w:rPr>
        <w:t>'0000495-63.2014.4.04.8000'</w:t>
      </w:r>
      <w:r>
        <w:t>);</w:t>
      </w:r>
      <w:r>
        <w:br/>
      </w:r>
      <w:r>
        <w:rPr>
          <w:i/>
          <w:iCs/>
          <w:color w:val="808080"/>
        </w:rPr>
        <w:t>//$objEntradaAnexarProcessoAPI-&gt;setIdProcedimentoAnexado();</w:t>
      </w:r>
      <w:r>
        <w:rPr>
          <w:i/>
          <w:iCs/>
          <w:color w:val="808080"/>
        </w:rPr>
        <w:br/>
      </w:r>
      <w:r>
        <w:rPr>
          <w:color w:val="660000"/>
        </w:rPr>
        <w:t>$objEntradaAnexarProcessoAPI→setProtocoloProcedimentoAnexado('0000504-25.2014.4.04.8000');</w:t>
      </w:r>
    </w:p>
    <w:p w14:paraId="3983F354" w14:textId="77777777" w:rsidR="00A82183" w:rsidRDefault="00000000">
      <w:pPr>
        <w:pStyle w:val="CdigoFonte"/>
        <w:ind w:left="99"/>
      </w:pPr>
      <w:r>
        <w:br/>
      </w:r>
      <w:r>
        <w:rPr>
          <w:color w:val="660000"/>
        </w:rPr>
        <w:t xml:space="preserve">$objSeiRN </w:t>
      </w:r>
      <w:r>
        <w:t xml:space="preserve">= </w:t>
      </w:r>
      <w:r>
        <w:rPr>
          <w:b/>
          <w:bCs/>
          <w:color w:val="000080"/>
        </w:rPr>
        <w:t xml:space="preserve">new </w:t>
      </w:r>
      <w:r>
        <w:t>SeiRN();</w:t>
      </w:r>
      <w:r>
        <w:br/>
      </w:r>
      <w:r>
        <w:rPr>
          <w:color w:val="660000"/>
        </w:rPr>
        <w:t>$objSeiRN</w:t>
      </w:r>
      <w:r>
        <w:t>-&gt;anexarProcesso(</w:t>
      </w:r>
      <w:r>
        <w:rPr>
          <w:color w:val="660000"/>
        </w:rPr>
        <w:t>$objEntradaAnexarProcessoAPI</w:t>
      </w:r>
      <w:r>
        <w:t>);</w:t>
      </w:r>
      <w:r>
        <w:br/>
      </w:r>
      <w:r>
        <w:rPr>
          <w:color w:val="000080"/>
          <w:szCs w:val="18"/>
        </w:rPr>
        <w:t>```</w:t>
      </w:r>
    </w:p>
    <w:p w14:paraId="161A9D6F" w14:textId="77777777" w:rsidR="00A82183" w:rsidRDefault="00A82183"/>
    <w:p w14:paraId="16165C7B" w14:textId="77777777" w:rsidR="00A82183" w:rsidRDefault="00000000">
      <w:pPr>
        <w:pStyle w:val="Ttulo2"/>
      </w:pPr>
      <w:bookmarkStart w:id="4299" w:name="_Toc171671352"/>
      <w:bookmarkStart w:id="4300" w:name="__RefHeading___Toc27907_2823614150"/>
      <w:bookmarkStart w:id="4301" w:name="_Toc223560304"/>
      <w:bookmarkStart w:id="4302" w:name="_Toc223772410"/>
      <w:bookmarkStart w:id="4303" w:name="_Toc223782498"/>
      <w:bookmarkStart w:id="4304" w:name="_Toc223894980"/>
      <w:bookmarkStart w:id="4305" w:name="_Toc223911325"/>
      <w:bookmarkStart w:id="4306" w:name="_Toc224380147"/>
      <w:bookmarkStart w:id="4307" w:name="_Toc225675933"/>
      <w:bookmarkStart w:id="4308" w:name="_Toc225806895"/>
      <w:bookmarkStart w:id="4309" w:name="_Toc226042372"/>
      <w:bookmarkStart w:id="4310" w:name="_Toc226118201"/>
      <w:bookmarkStart w:id="4311" w:name="_Toc226422786"/>
      <w:bookmarkStart w:id="4312" w:name="_Toc226644609"/>
      <w:bookmarkStart w:id="4313" w:name="_Toc231601292"/>
      <w:r>
        <w:t>atribuirProcesso</w:t>
      </w:r>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2CE823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2E69427" w14:textId="77777777" w:rsidR="00A82183" w:rsidRDefault="00000000">
            <w:pPr>
              <w:pStyle w:val="TableContents"/>
              <w:widowControl w:val="0"/>
              <w:spacing w:after="0" w:line="276" w:lineRule="auto"/>
              <w:jc w:val="center"/>
            </w:pPr>
            <w:r>
              <w:t>Entrada</w:t>
            </w:r>
          </w:p>
        </w:tc>
      </w:tr>
      <w:tr w:rsidR="00A82183" w14:paraId="42E2F55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668779" w14:textId="77777777" w:rsidR="00A82183" w:rsidRDefault="00000000">
            <w:pPr>
              <w:pStyle w:val="TableContents"/>
              <w:widowControl w:val="0"/>
              <w:spacing w:after="0" w:line="276" w:lineRule="auto"/>
            </w:pPr>
            <w:r>
              <w:t>Instância do objeto EntradaAtribuirProcessoAPI preenchida com:</w:t>
            </w:r>
          </w:p>
          <w:p w14:paraId="5367DA5D" w14:textId="77777777" w:rsidR="00A82183" w:rsidRDefault="00000000">
            <w:pPr>
              <w:pStyle w:val="TableContents"/>
              <w:widowControl w:val="0"/>
              <w:numPr>
                <w:ilvl w:val="0"/>
                <w:numId w:val="101"/>
              </w:numPr>
              <w:spacing w:after="0" w:line="276" w:lineRule="auto"/>
            </w:pPr>
            <w:r>
              <w:t>IdProcedimento ou ProtocoloProcedimento</w:t>
            </w:r>
          </w:p>
          <w:p w14:paraId="5230FE78" w14:textId="77777777" w:rsidR="00A82183" w:rsidRDefault="00000000">
            <w:pPr>
              <w:pStyle w:val="TableContents"/>
              <w:widowControl w:val="0"/>
              <w:numPr>
                <w:ilvl w:val="0"/>
                <w:numId w:val="101"/>
              </w:numPr>
              <w:spacing w:after="0" w:line="276" w:lineRule="auto"/>
            </w:pPr>
            <w:r>
              <w:t>IdUsuario</w:t>
            </w:r>
          </w:p>
          <w:p w14:paraId="3C9F35E2" w14:textId="77777777" w:rsidR="00A82183" w:rsidRDefault="00000000">
            <w:pPr>
              <w:pStyle w:val="TableContents"/>
              <w:widowControl w:val="0"/>
              <w:numPr>
                <w:ilvl w:val="0"/>
                <w:numId w:val="101"/>
              </w:numPr>
              <w:spacing w:after="0" w:line="276" w:lineRule="auto"/>
            </w:pPr>
            <w:r>
              <w:t>SinReabrir</w:t>
            </w:r>
          </w:p>
        </w:tc>
      </w:tr>
    </w:tbl>
    <w:p w14:paraId="17EB0D6F" w14:textId="77777777" w:rsidR="00A82183" w:rsidRDefault="00000000">
      <w:pPr>
        <w:pStyle w:val="Standard"/>
        <w:spacing w:after="0"/>
        <w:ind w:left="0"/>
        <w:jc w:val="left"/>
        <w:rPr>
          <w:b/>
          <w:bCs/>
        </w:rPr>
      </w:pPr>
      <w:r>
        <w:rPr>
          <w:b/>
          <w:bCs/>
        </w:rPr>
        <w:t>Exemplo:</w:t>
      </w:r>
    </w:p>
    <w:p w14:paraId="2F6F1459" w14:textId="77777777" w:rsidR="00A82183" w:rsidRDefault="00A82183">
      <w:pPr>
        <w:pStyle w:val="Standard"/>
        <w:spacing w:after="0"/>
        <w:ind w:left="0"/>
        <w:jc w:val="left"/>
        <w:rPr>
          <w:b/>
          <w:bCs/>
        </w:rPr>
      </w:pPr>
    </w:p>
    <w:p w14:paraId="536C5693" w14:textId="77777777" w:rsidR="00A82183" w:rsidRDefault="00000000">
      <w:pPr>
        <w:pStyle w:val="CdigoFonte"/>
        <w:ind w:left="99"/>
      </w:pPr>
      <w:r>
        <w:rPr>
          <w:color w:val="000080"/>
          <w:szCs w:val="18"/>
        </w:rPr>
        <w:t>```php</w:t>
      </w:r>
      <w:r>
        <w:br/>
        <w:t xml:space="preserve">$objEntradaAtribuirProcessoAPI = </w:t>
      </w:r>
      <w:r>
        <w:rPr>
          <w:b/>
          <w:bCs/>
          <w:color w:val="000080"/>
        </w:rPr>
        <w:t xml:space="preserve">new </w:t>
      </w:r>
      <w:r>
        <w:t>EntradaAtribuirProcessoAPI();</w:t>
      </w:r>
      <w:r>
        <w:br/>
      </w:r>
      <w:r>
        <w:rPr>
          <w:i/>
          <w:iCs/>
          <w:color w:val="808080"/>
        </w:rPr>
        <w:t>//$objEntradaAtribuirProcessoAPI-&gt;setIdProcedimento();</w:t>
      </w:r>
      <w:r>
        <w:rPr>
          <w:i/>
          <w:iCs/>
          <w:color w:val="808080"/>
        </w:rPr>
        <w:br/>
      </w:r>
      <w:r>
        <w:t>$objEntradaAtribuirProcessoAPI-&gt;setProtocoloProcedimento(</w:t>
      </w:r>
      <w:r>
        <w:rPr>
          <w:b/>
          <w:bCs/>
          <w:color w:val="008000"/>
        </w:rPr>
        <w:t>'0000262-95.2016.4.04.8000'</w:t>
      </w:r>
      <w:r>
        <w:t>);</w:t>
      </w:r>
      <w:r>
        <w:br/>
        <w:t>$objEntradaAtribuirProcessoAPI→setIdUsuario(100002382);</w:t>
      </w:r>
      <w:r>
        <w:br/>
      </w:r>
      <w:r>
        <w:br/>
        <w:t>$objEntradaAtribuirProcessoAPI-&gt;setSinReabrir(</w:t>
      </w:r>
      <w:r>
        <w:rPr>
          <w:b/>
          <w:bCs/>
          <w:color w:val="008000"/>
        </w:rPr>
        <w:t>'S'</w:t>
      </w:r>
      <w:r>
        <w:t>);</w:t>
      </w:r>
      <w:r>
        <w:br/>
        <w:t xml:space="preserve">$objSeiRN = </w:t>
      </w:r>
      <w:r>
        <w:rPr>
          <w:b/>
          <w:bCs/>
          <w:color w:val="000080"/>
        </w:rPr>
        <w:t xml:space="preserve">new </w:t>
      </w:r>
      <w:r>
        <w:t>SeiRN();</w:t>
      </w:r>
      <w:r>
        <w:br/>
        <w:t>$objSeiRN-&gt;atribuirProcesso($objEntradaAtribuirProcessoAPI);</w:t>
      </w:r>
      <w:r>
        <w:br/>
      </w:r>
      <w:r>
        <w:rPr>
          <w:color w:val="000080"/>
          <w:szCs w:val="18"/>
        </w:rPr>
        <w:t>```</w:t>
      </w:r>
    </w:p>
    <w:p w14:paraId="7E4220BD" w14:textId="77777777" w:rsidR="00A82183" w:rsidRDefault="00A82183"/>
    <w:p w14:paraId="49EEDC9C" w14:textId="77777777" w:rsidR="00A82183" w:rsidRDefault="00000000">
      <w:pPr>
        <w:pStyle w:val="Ttulo2"/>
      </w:pPr>
      <w:bookmarkStart w:id="4314" w:name="_Toc171671353"/>
      <w:bookmarkStart w:id="4315" w:name="__RefHeading___Toc27905_2823614150"/>
      <w:bookmarkStart w:id="4316" w:name="_Toc223560305"/>
      <w:bookmarkStart w:id="4317" w:name="_Toc223772411"/>
      <w:bookmarkStart w:id="4318" w:name="_Toc223782499"/>
      <w:bookmarkStart w:id="4319" w:name="_Toc223894981"/>
      <w:bookmarkStart w:id="4320" w:name="_Toc223911326"/>
      <w:bookmarkStart w:id="4321" w:name="_Toc224380148"/>
      <w:bookmarkStart w:id="4322" w:name="_Toc225675934"/>
      <w:bookmarkStart w:id="4323" w:name="_Toc225806896"/>
      <w:bookmarkStart w:id="4324" w:name="_Toc226042373"/>
      <w:bookmarkStart w:id="4325" w:name="_Toc226118202"/>
      <w:bookmarkStart w:id="4326" w:name="_Toc226422787"/>
      <w:bookmarkStart w:id="4327" w:name="_Toc226644610"/>
      <w:bookmarkStart w:id="4328" w:name="_Toc231601293"/>
      <w:r>
        <w:lastRenderedPageBreak/>
        <w:t>atualizarContatos</w:t>
      </w:r>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FF64B9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B922084" w14:textId="77777777" w:rsidR="00A82183" w:rsidRDefault="00000000">
            <w:pPr>
              <w:pStyle w:val="TableContents"/>
              <w:widowControl w:val="0"/>
              <w:spacing w:after="0" w:line="276" w:lineRule="auto"/>
              <w:jc w:val="center"/>
            </w:pPr>
            <w:r>
              <w:t>Entrada</w:t>
            </w:r>
          </w:p>
        </w:tc>
      </w:tr>
      <w:tr w:rsidR="00A82183" w14:paraId="7D0CD0B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BF69A1" w14:textId="77777777" w:rsidR="00A82183" w:rsidRDefault="00000000">
            <w:pPr>
              <w:pStyle w:val="TableContents"/>
              <w:widowControl w:val="0"/>
              <w:spacing w:after="0" w:line="276" w:lineRule="auto"/>
            </w:pPr>
            <w:r>
              <w:t>Conjunto de Instâncias do objeto ContatoAPI preenchidas com:</w:t>
            </w:r>
          </w:p>
          <w:p w14:paraId="784403AD" w14:textId="77777777" w:rsidR="00A82183" w:rsidRDefault="00000000">
            <w:pPr>
              <w:pStyle w:val="TableContents"/>
              <w:widowControl w:val="0"/>
              <w:numPr>
                <w:ilvl w:val="0"/>
                <w:numId w:val="102"/>
              </w:numPr>
              <w:spacing w:after="0" w:line="276" w:lineRule="auto"/>
            </w:pPr>
            <w:r>
              <w:t>StaOperacao</w:t>
            </w:r>
          </w:p>
          <w:p w14:paraId="644DFAE8" w14:textId="77777777" w:rsidR="00A82183" w:rsidRDefault="00000000">
            <w:pPr>
              <w:pStyle w:val="TableContents"/>
              <w:widowControl w:val="0"/>
              <w:numPr>
                <w:ilvl w:val="0"/>
                <w:numId w:val="102"/>
              </w:numPr>
              <w:spacing w:after="0" w:line="276" w:lineRule="auto"/>
            </w:pPr>
            <w:r>
              <w:t>IdContato</w:t>
            </w:r>
          </w:p>
          <w:p w14:paraId="1E9F8840" w14:textId="77777777" w:rsidR="00A82183" w:rsidRDefault="00000000">
            <w:pPr>
              <w:pStyle w:val="TableContents"/>
              <w:widowControl w:val="0"/>
              <w:numPr>
                <w:ilvl w:val="0"/>
                <w:numId w:val="102"/>
              </w:numPr>
              <w:spacing w:after="0" w:line="276" w:lineRule="auto"/>
            </w:pPr>
            <w:r>
              <w:t>IdTipoContato</w:t>
            </w:r>
          </w:p>
          <w:p w14:paraId="693ABD4A" w14:textId="77777777" w:rsidR="00A82183" w:rsidRDefault="00000000">
            <w:pPr>
              <w:pStyle w:val="TableContents"/>
              <w:widowControl w:val="0"/>
              <w:numPr>
                <w:ilvl w:val="0"/>
                <w:numId w:val="102"/>
              </w:numPr>
              <w:spacing w:after="0" w:line="276" w:lineRule="auto"/>
            </w:pPr>
            <w:r>
              <w:t>Sigla</w:t>
            </w:r>
          </w:p>
          <w:p w14:paraId="0D7CA903" w14:textId="77777777" w:rsidR="00A82183" w:rsidRDefault="00000000">
            <w:pPr>
              <w:pStyle w:val="TableContents"/>
              <w:widowControl w:val="0"/>
              <w:numPr>
                <w:ilvl w:val="0"/>
                <w:numId w:val="102"/>
              </w:numPr>
              <w:spacing w:after="0" w:line="276" w:lineRule="auto"/>
            </w:pPr>
            <w:r>
              <w:t>Nome</w:t>
            </w:r>
          </w:p>
          <w:p w14:paraId="026C8580" w14:textId="77777777" w:rsidR="00A82183" w:rsidRDefault="00000000">
            <w:pPr>
              <w:pStyle w:val="TableContents"/>
              <w:widowControl w:val="0"/>
              <w:numPr>
                <w:ilvl w:val="0"/>
                <w:numId w:val="102"/>
              </w:numPr>
              <w:spacing w:after="0" w:line="276" w:lineRule="auto"/>
            </w:pPr>
            <w:r>
              <w:t>NomeSocial</w:t>
            </w:r>
          </w:p>
          <w:p w14:paraId="184A35D3" w14:textId="77777777" w:rsidR="00A82183" w:rsidRDefault="00000000">
            <w:pPr>
              <w:pStyle w:val="TableContents"/>
              <w:widowControl w:val="0"/>
              <w:numPr>
                <w:ilvl w:val="0"/>
                <w:numId w:val="102"/>
              </w:numPr>
              <w:spacing w:after="0" w:line="276" w:lineRule="auto"/>
            </w:pPr>
            <w:r>
              <w:t>StaNatureza</w:t>
            </w:r>
          </w:p>
          <w:p w14:paraId="71FFAD94" w14:textId="77777777" w:rsidR="00A82183" w:rsidRDefault="00000000">
            <w:pPr>
              <w:pStyle w:val="TableContents"/>
              <w:widowControl w:val="0"/>
              <w:numPr>
                <w:ilvl w:val="0"/>
                <w:numId w:val="102"/>
              </w:numPr>
              <w:spacing w:after="0" w:line="276" w:lineRule="auto"/>
            </w:pPr>
            <w:r>
              <w:t>IdContatoAssociado</w:t>
            </w:r>
          </w:p>
          <w:p w14:paraId="78B2F402" w14:textId="77777777" w:rsidR="00A82183" w:rsidRDefault="00000000">
            <w:pPr>
              <w:pStyle w:val="TableContents"/>
              <w:widowControl w:val="0"/>
              <w:numPr>
                <w:ilvl w:val="0"/>
                <w:numId w:val="102"/>
              </w:numPr>
              <w:spacing w:after="0" w:line="276" w:lineRule="auto"/>
            </w:pPr>
            <w:r>
              <w:t>SinEnderecoAssociado</w:t>
            </w:r>
          </w:p>
          <w:p w14:paraId="0447EAA4" w14:textId="77777777" w:rsidR="00A82183" w:rsidRDefault="00000000">
            <w:pPr>
              <w:pStyle w:val="TableContents"/>
              <w:widowControl w:val="0"/>
              <w:numPr>
                <w:ilvl w:val="0"/>
                <w:numId w:val="102"/>
              </w:numPr>
              <w:spacing w:after="0" w:line="276" w:lineRule="auto"/>
            </w:pPr>
            <w:r>
              <w:t>Endereco</w:t>
            </w:r>
          </w:p>
          <w:p w14:paraId="56013712" w14:textId="77777777" w:rsidR="00A82183" w:rsidRDefault="00000000">
            <w:pPr>
              <w:pStyle w:val="TableContents"/>
              <w:widowControl w:val="0"/>
              <w:numPr>
                <w:ilvl w:val="0"/>
                <w:numId w:val="102"/>
              </w:numPr>
              <w:spacing w:after="0" w:line="276" w:lineRule="auto"/>
            </w:pPr>
            <w:r>
              <w:t>Complemento</w:t>
            </w:r>
          </w:p>
          <w:p w14:paraId="07AA8ECD" w14:textId="77777777" w:rsidR="00A82183" w:rsidRDefault="00000000">
            <w:pPr>
              <w:pStyle w:val="TableContents"/>
              <w:widowControl w:val="0"/>
              <w:numPr>
                <w:ilvl w:val="0"/>
                <w:numId w:val="102"/>
              </w:numPr>
              <w:spacing w:after="0" w:line="276" w:lineRule="auto"/>
            </w:pPr>
            <w:r>
              <w:t>Bairro</w:t>
            </w:r>
          </w:p>
          <w:p w14:paraId="3534F91C" w14:textId="77777777" w:rsidR="00A82183" w:rsidRDefault="00000000">
            <w:pPr>
              <w:pStyle w:val="TableContents"/>
              <w:widowControl w:val="0"/>
              <w:numPr>
                <w:ilvl w:val="0"/>
                <w:numId w:val="102"/>
              </w:numPr>
              <w:spacing w:after="0" w:line="276" w:lineRule="auto"/>
            </w:pPr>
            <w:r>
              <w:t>IdCidade</w:t>
            </w:r>
          </w:p>
          <w:p w14:paraId="4C456836" w14:textId="77777777" w:rsidR="00A82183" w:rsidRDefault="00000000">
            <w:pPr>
              <w:pStyle w:val="TableContents"/>
              <w:widowControl w:val="0"/>
              <w:numPr>
                <w:ilvl w:val="0"/>
                <w:numId w:val="102"/>
              </w:numPr>
              <w:spacing w:after="0" w:line="276" w:lineRule="auto"/>
            </w:pPr>
            <w:r>
              <w:t>IdEstado</w:t>
            </w:r>
          </w:p>
          <w:p w14:paraId="1DBBAC92" w14:textId="77777777" w:rsidR="00A82183" w:rsidRDefault="00000000">
            <w:pPr>
              <w:pStyle w:val="TableContents"/>
              <w:widowControl w:val="0"/>
              <w:numPr>
                <w:ilvl w:val="0"/>
                <w:numId w:val="102"/>
              </w:numPr>
              <w:spacing w:after="0" w:line="276" w:lineRule="auto"/>
            </w:pPr>
            <w:r>
              <w:t>IdPais</w:t>
            </w:r>
          </w:p>
          <w:p w14:paraId="43D8256B" w14:textId="77777777" w:rsidR="00A82183" w:rsidRDefault="00000000">
            <w:pPr>
              <w:pStyle w:val="TableContents"/>
              <w:widowControl w:val="0"/>
              <w:numPr>
                <w:ilvl w:val="0"/>
                <w:numId w:val="102"/>
              </w:numPr>
              <w:spacing w:after="0" w:line="276" w:lineRule="auto"/>
            </w:pPr>
            <w:r>
              <w:t>Cep</w:t>
            </w:r>
          </w:p>
          <w:p w14:paraId="5620658B" w14:textId="77777777" w:rsidR="00A82183" w:rsidRDefault="00000000">
            <w:pPr>
              <w:pStyle w:val="TableContents"/>
              <w:widowControl w:val="0"/>
              <w:numPr>
                <w:ilvl w:val="0"/>
                <w:numId w:val="102"/>
              </w:numPr>
              <w:spacing w:after="0" w:line="276" w:lineRule="auto"/>
            </w:pPr>
            <w:r>
              <w:t>StaGenero</w:t>
            </w:r>
          </w:p>
          <w:p w14:paraId="33E46003" w14:textId="77777777" w:rsidR="00A82183" w:rsidRDefault="00000000">
            <w:pPr>
              <w:pStyle w:val="TableContents"/>
              <w:widowControl w:val="0"/>
              <w:numPr>
                <w:ilvl w:val="0"/>
                <w:numId w:val="102"/>
              </w:numPr>
              <w:spacing w:after="0" w:line="276" w:lineRule="auto"/>
            </w:pPr>
            <w:r>
              <w:t>IdCargo</w:t>
            </w:r>
          </w:p>
          <w:p w14:paraId="5B4416C0" w14:textId="77777777" w:rsidR="00A82183" w:rsidRDefault="00000000">
            <w:pPr>
              <w:pStyle w:val="TableContents"/>
              <w:widowControl w:val="0"/>
              <w:numPr>
                <w:ilvl w:val="0"/>
                <w:numId w:val="102"/>
              </w:numPr>
              <w:spacing w:after="0" w:line="276" w:lineRule="auto"/>
            </w:pPr>
            <w:r>
              <w:t>Cpf</w:t>
            </w:r>
          </w:p>
          <w:p w14:paraId="5E299E69" w14:textId="77777777" w:rsidR="00A82183" w:rsidRDefault="00000000">
            <w:pPr>
              <w:pStyle w:val="TableContents"/>
              <w:widowControl w:val="0"/>
              <w:numPr>
                <w:ilvl w:val="0"/>
                <w:numId w:val="102"/>
              </w:numPr>
              <w:spacing w:after="0" w:line="276" w:lineRule="auto"/>
            </w:pPr>
            <w:r>
              <w:t>Cnpj</w:t>
            </w:r>
          </w:p>
          <w:p w14:paraId="7DAF1A1A" w14:textId="77777777" w:rsidR="00A82183" w:rsidRDefault="00000000">
            <w:pPr>
              <w:pStyle w:val="TableContents"/>
              <w:widowControl w:val="0"/>
              <w:numPr>
                <w:ilvl w:val="0"/>
                <w:numId w:val="102"/>
              </w:numPr>
              <w:spacing w:after="0" w:line="276" w:lineRule="auto"/>
            </w:pPr>
            <w:r>
              <w:t>Rg</w:t>
            </w:r>
          </w:p>
          <w:p w14:paraId="4189503B" w14:textId="77777777" w:rsidR="00A82183" w:rsidRDefault="00000000">
            <w:pPr>
              <w:pStyle w:val="TableContents"/>
              <w:widowControl w:val="0"/>
              <w:numPr>
                <w:ilvl w:val="0"/>
                <w:numId w:val="102"/>
              </w:numPr>
              <w:spacing w:after="0" w:line="276" w:lineRule="auto"/>
            </w:pPr>
            <w:r>
              <w:t>OrgaoExpedidor</w:t>
            </w:r>
          </w:p>
          <w:p w14:paraId="4BD7B9C8" w14:textId="77777777" w:rsidR="00A82183" w:rsidRDefault="00000000">
            <w:pPr>
              <w:pStyle w:val="TableContents"/>
              <w:widowControl w:val="0"/>
              <w:numPr>
                <w:ilvl w:val="0"/>
                <w:numId w:val="102"/>
              </w:numPr>
              <w:spacing w:after="0" w:line="276" w:lineRule="auto"/>
            </w:pPr>
            <w:r>
              <w:t>Matricula</w:t>
            </w:r>
          </w:p>
          <w:p w14:paraId="2DFEF909" w14:textId="77777777" w:rsidR="00A82183" w:rsidRDefault="00000000">
            <w:pPr>
              <w:pStyle w:val="TableContents"/>
              <w:widowControl w:val="0"/>
              <w:numPr>
                <w:ilvl w:val="0"/>
                <w:numId w:val="102"/>
              </w:numPr>
              <w:spacing w:after="0" w:line="276" w:lineRule="auto"/>
            </w:pPr>
            <w:r>
              <w:t>MatriculaOab</w:t>
            </w:r>
          </w:p>
          <w:p w14:paraId="29A49DC5" w14:textId="77777777" w:rsidR="00A82183" w:rsidRDefault="00000000">
            <w:pPr>
              <w:pStyle w:val="TableContents"/>
              <w:widowControl w:val="0"/>
              <w:numPr>
                <w:ilvl w:val="0"/>
                <w:numId w:val="102"/>
              </w:numPr>
              <w:spacing w:after="0" w:line="276" w:lineRule="auto"/>
            </w:pPr>
            <w:r>
              <w:t>TelefoneFixo</w:t>
            </w:r>
          </w:p>
          <w:p w14:paraId="2B455DB1" w14:textId="77777777" w:rsidR="00A82183" w:rsidRDefault="00000000">
            <w:pPr>
              <w:pStyle w:val="TableContents"/>
              <w:widowControl w:val="0"/>
              <w:numPr>
                <w:ilvl w:val="0"/>
                <w:numId w:val="102"/>
              </w:numPr>
              <w:spacing w:after="0" w:line="276" w:lineRule="auto"/>
            </w:pPr>
            <w:r>
              <w:t>TelefoneCelular</w:t>
            </w:r>
          </w:p>
          <w:p w14:paraId="1F2821F3" w14:textId="77777777" w:rsidR="00A82183" w:rsidRDefault="00000000">
            <w:pPr>
              <w:pStyle w:val="TableContents"/>
              <w:widowControl w:val="0"/>
              <w:numPr>
                <w:ilvl w:val="0"/>
                <w:numId w:val="102"/>
              </w:numPr>
              <w:spacing w:after="0" w:line="276" w:lineRule="auto"/>
            </w:pPr>
            <w:r>
              <w:t>DataNascimento</w:t>
            </w:r>
          </w:p>
          <w:p w14:paraId="61AB282A" w14:textId="77777777" w:rsidR="00A82183" w:rsidRDefault="00000000">
            <w:pPr>
              <w:pStyle w:val="TableContents"/>
              <w:widowControl w:val="0"/>
              <w:numPr>
                <w:ilvl w:val="0"/>
                <w:numId w:val="102"/>
              </w:numPr>
              <w:spacing w:after="0" w:line="276" w:lineRule="auto"/>
            </w:pPr>
            <w:r>
              <w:t>Email</w:t>
            </w:r>
          </w:p>
          <w:p w14:paraId="7E30B8A2" w14:textId="77777777" w:rsidR="00A82183" w:rsidRDefault="00000000">
            <w:pPr>
              <w:pStyle w:val="TableContents"/>
              <w:widowControl w:val="0"/>
              <w:numPr>
                <w:ilvl w:val="0"/>
                <w:numId w:val="102"/>
              </w:numPr>
              <w:spacing w:after="0" w:line="276" w:lineRule="auto"/>
            </w:pPr>
            <w:r>
              <w:t>SitioInternet</w:t>
            </w:r>
          </w:p>
          <w:p w14:paraId="2E2815D7" w14:textId="77777777" w:rsidR="00A82183" w:rsidRDefault="00000000">
            <w:pPr>
              <w:pStyle w:val="TableContents"/>
              <w:widowControl w:val="0"/>
              <w:numPr>
                <w:ilvl w:val="0"/>
                <w:numId w:val="102"/>
              </w:numPr>
              <w:spacing w:after="0" w:line="276" w:lineRule="auto"/>
            </w:pPr>
            <w:r>
              <w:t>Observação</w:t>
            </w:r>
          </w:p>
          <w:p w14:paraId="52DA9DAA" w14:textId="77777777" w:rsidR="00A82183" w:rsidRDefault="00000000">
            <w:pPr>
              <w:pStyle w:val="TableContents"/>
              <w:widowControl w:val="0"/>
              <w:numPr>
                <w:ilvl w:val="0"/>
                <w:numId w:val="102"/>
              </w:numPr>
              <w:spacing w:after="0" w:line="276" w:lineRule="auto"/>
            </w:pPr>
            <w:r>
              <w:t>NumeroPassaporte</w:t>
            </w:r>
          </w:p>
          <w:p w14:paraId="27DF6451" w14:textId="77777777" w:rsidR="00A82183" w:rsidRDefault="00000000">
            <w:pPr>
              <w:pStyle w:val="TableContents"/>
              <w:widowControl w:val="0"/>
              <w:numPr>
                <w:ilvl w:val="0"/>
                <w:numId w:val="102"/>
              </w:numPr>
              <w:spacing w:after="0" w:line="276" w:lineRule="auto"/>
            </w:pPr>
            <w:r>
              <w:t>IdPaisPassaporte</w:t>
            </w:r>
          </w:p>
          <w:p w14:paraId="40183DEF" w14:textId="77777777" w:rsidR="00A82183" w:rsidRDefault="00000000">
            <w:pPr>
              <w:pStyle w:val="TableContents"/>
              <w:widowControl w:val="0"/>
              <w:numPr>
                <w:ilvl w:val="0"/>
                <w:numId w:val="102"/>
              </w:numPr>
              <w:spacing w:after="0" w:line="276" w:lineRule="auto"/>
            </w:pPr>
            <w:r>
              <w:t>SinAtivo</w:t>
            </w:r>
          </w:p>
        </w:tc>
      </w:tr>
    </w:tbl>
    <w:p w14:paraId="6FB0D779" w14:textId="77777777" w:rsidR="00A82183" w:rsidRDefault="00000000">
      <w:pPr>
        <w:pStyle w:val="Standard"/>
        <w:spacing w:after="0"/>
        <w:ind w:left="0"/>
        <w:jc w:val="left"/>
        <w:rPr>
          <w:b/>
          <w:bCs/>
        </w:rPr>
      </w:pPr>
      <w:r>
        <w:rPr>
          <w:b/>
          <w:bCs/>
        </w:rPr>
        <w:t>Exemplo:</w:t>
      </w:r>
    </w:p>
    <w:p w14:paraId="6E471DB0" w14:textId="77777777" w:rsidR="00A82183" w:rsidRDefault="00A82183">
      <w:pPr>
        <w:pStyle w:val="Standard"/>
        <w:spacing w:after="0"/>
        <w:ind w:left="0"/>
        <w:jc w:val="left"/>
        <w:rPr>
          <w:b/>
          <w:bCs/>
        </w:rPr>
      </w:pPr>
    </w:p>
    <w:p w14:paraId="394AD5F5" w14:textId="77777777" w:rsidR="00A82183" w:rsidRDefault="00000000">
      <w:pPr>
        <w:pStyle w:val="CdigoFonte"/>
        <w:ind w:left="99"/>
      </w:pPr>
      <w:r>
        <w:rPr>
          <w:color w:val="000080"/>
          <w:szCs w:val="18"/>
        </w:rPr>
        <w:t>```php</w:t>
      </w:r>
      <w:r>
        <w:br/>
        <w:t xml:space="preserve">$objContatoAPI = </w:t>
      </w:r>
      <w:r>
        <w:rPr>
          <w:b/>
          <w:bCs/>
          <w:color w:val="000080"/>
        </w:rPr>
        <w:t xml:space="preserve">new </w:t>
      </w:r>
      <w:r>
        <w:t>ContatoAPI();</w:t>
      </w:r>
      <w:r>
        <w:br/>
        <w:t>$objContatoAPI-&gt;setStaOperacao(</w:t>
      </w:r>
      <w:r>
        <w:rPr>
          <w:b/>
          <w:bCs/>
          <w:color w:val="008000"/>
        </w:rPr>
        <w:t>'A'</w:t>
      </w:r>
      <w:r>
        <w:t>);</w:t>
      </w:r>
      <w:r>
        <w:br/>
        <w:t>$objContatoAPI-&gt;setIdContato(</w:t>
      </w:r>
      <w:r>
        <w:rPr>
          <w:color w:val="0000FF"/>
        </w:rPr>
        <w:t>100003924</w:t>
      </w:r>
      <w:r>
        <w:t>);</w:t>
      </w:r>
      <w:r>
        <w:br/>
        <w:t>$objContatoAPI-&gt;setIdTipoContato(</w:t>
      </w:r>
      <w:r>
        <w:rPr>
          <w:color w:val="0000FF"/>
        </w:rPr>
        <w:t>1</w:t>
      </w:r>
      <w:r>
        <w:t>);</w:t>
      </w:r>
      <w:r>
        <w:br/>
        <w:t>$objContatoAPI-&gt;setSigla('def');</w:t>
      </w:r>
      <w:r>
        <w:br/>
        <w:t>$objContatoAPI-&gt;setNome(</w:t>
      </w:r>
      <w:r>
        <w:rPr>
          <w:b/>
          <w:bCs/>
          <w:color w:val="008000"/>
        </w:rPr>
        <w:t>'Dddddd Eeeeee Ffffff'</w:t>
      </w:r>
      <w:r>
        <w:t>);</w:t>
      </w:r>
      <w:r>
        <w:br/>
        <w:t>$objContatoAPI-&gt;setNomeSocial(null);</w:t>
      </w:r>
      <w:r>
        <w:br/>
        <w:t>$objContatoAPI-&gt;setStaNatureza(</w:t>
      </w:r>
      <w:r>
        <w:rPr>
          <w:b/>
          <w:bCs/>
          <w:color w:val="008000"/>
        </w:rPr>
        <w:t>'F'</w:t>
      </w:r>
      <w:r>
        <w:t>);</w:t>
      </w:r>
      <w:r>
        <w:br/>
        <w:t>$objContatoAPI-&gt;setIdContatoAssociado(</w:t>
      </w:r>
      <w:r>
        <w:rPr>
          <w:b/>
          <w:bCs/>
          <w:color w:val="000080"/>
        </w:rPr>
        <w:t>null</w:t>
      </w:r>
      <w:r>
        <w:t>);</w:t>
      </w:r>
      <w:r>
        <w:br/>
        <w:t>$objContatoAPI-&gt;setSinEnderecoAssociado(</w:t>
      </w:r>
      <w:r>
        <w:rPr>
          <w:b/>
          <w:bCs/>
          <w:color w:val="008000"/>
        </w:rPr>
        <w:t>'N'</w:t>
      </w:r>
      <w:r>
        <w:t>);</w:t>
      </w:r>
      <w:r>
        <w:br/>
        <w:t>$objContatoAPI-&gt;setEndereco(</w:t>
      </w:r>
      <w:r>
        <w:rPr>
          <w:b/>
          <w:bCs/>
          <w:color w:val="008000"/>
        </w:rPr>
        <w:t>'Rua Otávio Francisco Caruso da Rocha, 2000'</w:t>
      </w:r>
      <w:r>
        <w:t>);</w:t>
      </w:r>
      <w:r>
        <w:br/>
        <w:t>$objContatoAPI-&gt;setComplemento(</w:t>
      </w:r>
      <w:r>
        <w:rPr>
          <w:b/>
          <w:bCs/>
          <w:color w:val="000080"/>
        </w:rPr>
        <w:t>null</w:t>
      </w:r>
      <w:r>
        <w:t>);</w:t>
      </w:r>
      <w:r>
        <w:br/>
        <w:t>$objContatoAPI-&gt;setBairro(</w:t>
      </w:r>
      <w:r>
        <w:rPr>
          <w:b/>
          <w:bCs/>
          <w:color w:val="008000"/>
        </w:rPr>
        <w:t>'Praia de Belas'</w:t>
      </w:r>
      <w:r>
        <w:t>);</w:t>
      </w:r>
      <w:r>
        <w:br/>
      </w:r>
      <w:r>
        <w:lastRenderedPageBreak/>
        <w:t>$objContatoAPI-&gt;setIdCidade(</w:t>
      </w:r>
      <w:r>
        <w:rPr>
          <w:color w:val="0000FF"/>
        </w:rPr>
        <w:t>4927</w:t>
      </w:r>
      <w:r>
        <w:t>);</w:t>
      </w:r>
      <w:r>
        <w:br/>
        <w:t>$objContatoAPI-&gt;setIdEstado(</w:t>
      </w:r>
      <w:r>
        <w:rPr>
          <w:color w:val="0000FF"/>
        </w:rPr>
        <w:t>23</w:t>
      </w:r>
      <w:r>
        <w:t>);</w:t>
      </w:r>
      <w:r>
        <w:br/>
        <w:t>$objContatoAPI-&gt;setIdPais(</w:t>
      </w:r>
      <w:r>
        <w:rPr>
          <w:color w:val="0000FF"/>
        </w:rPr>
        <w:t>76</w:t>
      </w:r>
      <w:r>
        <w:t>);</w:t>
      </w:r>
      <w:r>
        <w:br/>
        <w:t>$objContatoAPI-&gt;setCep(</w:t>
      </w:r>
      <w:r>
        <w:rPr>
          <w:b/>
          <w:bCs/>
          <w:color w:val="008000"/>
        </w:rPr>
        <w:t>'90010-395'</w:t>
      </w:r>
      <w:r>
        <w:t>);</w:t>
      </w:r>
      <w:r>
        <w:br/>
        <w:t>$objContatoAPI-&gt;setStaGenero(</w:t>
      </w:r>
      <w:r>
        <w:rPr>
          <w:b/>
          <w:bCs/>
          <w:color w:val="008000"/>
        </w:rPr>
        <w:t>'M'</w:t>
      </w:r>
      <w:r>
        <w:t>);</w:t>
      </w:r>
      <w:r>
        <w:br/>
        <w:t>$objContatoAPI-&gt;setIdCargo(</w:t>
      </w:r>
      <w:r>
        <w:rPr>
          <w:color w:val="0000FF"/>
        </w:rPr>
        <w:t>100001865</w:t>
      </w:r>
      <w:r>
        <w:t>);</w:t>
      </w:r>
      <w:r>
        <w:br/>
        <w:t>$objContatoAPI-&gt;setCpf(</w:t>
      </w:r>
      <w:r>
        <w:rPr>
          <w:color w:val="0000FF"/>
        </w:rPr>
        <w:t>11572070730</w:t>
      </w:r>
      <w:r>
        <w:t>);</w:t>
      </w:r>
      <w:r>
        <w:br/>
        <w:t>$objContatoAPI-&gt;setCnpj(</w:t>
      </w:r>
      <w:r>
        <w:rPr>
          <w:b/>
          <w:bCs/>
          <w:color w:val="000080"/>
        </w:rPr>
        <w:t>null</w:t>
      </w:r>
      <w:r>
        <w:t>);</w:t>
      </w:r>
      <w:r>
        <w:br/>
        <w:t>$objContatoAPI-&gt;setRg(</w:t>
      </w:r>
      <w:r>
        <w:rPr>
          <w:color w:val="0000FF"/>
        </w:rPr>
        <w:t>56584632</w:t>
      </w:r>
      <w:r>
        <w:t>);</w:t>
      </w:r>
      <w:r>
        <w:br/>
        <w:t>$objContatoAPI-&gt;setOrgaoExpedidor(</w:t>
      </w:r>
      <w:r>
        <w:rPr>
          <w:b/>
          <w:bCs/>
          <w:color w:val="008000"/>
        </w:rPr>
        <w:t>'SSP/RS'</w:t>
      </w:r>
      <w:r>
        <w:t>);</w:t>
      </w:r>
      <w:r>
        <w:br/>
        <w:t>$objContatoAPI-&gt;setMatricula(</w:t>
      </w:r>
      <w:r>
        <w:rPr>
          <w:b/>
          <w:bCs/>
          <w:color w:val="008000"/>
        </w:rPr>
        <w:t>'54834'</w:t>
      </w:r>
      <w:r>
        <w:t>);</w:t>
      </w:r>
      <w:r>
        <w:br/>
        <w:t>$objContatoAPI-&gt;setMatriculaOab(</w:t>
      </w:r>
      <w:r>
        <w:rPr>
          <w:b/>
          <w:bCs/>
          <w:color w:val="000080"/>
        </w:rPr>
        <w:t>null</w:t>
      </w:r>
      <w:r>
        <w:t>);</w:t>
      </w:r>
      <w:r>
        <w:br/>
        <w:t>$objContatoAPI-&gt;setTelefoneFixo(</w:t>
      </w:r>
      <w:r>
        <w:rPr>
          <w:b/>
          <w:bCs/>
          <w:color w:val="000080"/>
        </w:rPr>
        <w:t>null</w:t>
      </w:r>
      <w:r>
        <w:t>);</w:t>
      </w:r>
      <w:r>
        <w:br/>
        <w:t>$objContatoAPI-&gt;setTelefoneCelular(</w:t>
      </w:r>
      <w:r>
        <w:rPr>
          <w:b/>
          <w:bCs/>
          <w:color w:val="008000"/>
        </w:rPr>
        <w:t>'(99)9999-9999'</w:t>
      </w:r>
      <w:r>
        <w:t>);</w:t>
      </w:r>
      <w:r>
        <w:br/>
        <w:t>$objContatoAPI-&gt;setDataNascimento(</w:t>
      </w:r>
      <w:r>
        <w:rPr>
          <w:b/>
          <w:bCs/>
          <w:color w:val="008000"/>
        </w:rPr>
        <w:t>'13/05/1971'</w:t>
      </w:r>
      <w:r>
        <w:t>);</w:t>
      </w:r>
      <w:r>
        <w:br/>
        <w:t>$objContatoAPI-&gt;setEmail(</w:t>
      </w:r>
      <w:r>
        <w:rPr>
          <w:b/>
          <w:bCs/>
          <w:color w:val="008000"/>
        </w:rPr>
        <w:t>'def@abc.gov.br'</w:t>
      </w:r>
      <w:r>
        <w:t>);</w:t>
      </w:r>
      <w:r>
        <w:br/>
        <w:t>$objContatoAPI-&gt;setSitioInternet(null);</w:t>
      </w:r>
      <w:r>
        <w:br/>
        <w:t>$objContatoAPI-&gt;setObservacao(</w:t>
      </w:r>
      <w:r>
        <w:rPr>
          <w:b/>
          <w:bCs/>
          <w:color w:val="008000"/>
        </w:rPr>
        <w:t>'Exemplo alteração contato.'</w:t>
      </w:r>
      <w:r>
        <w:t>);</w:t>
      </w:r>
      <w:r>
        <w:br/>
        <w:t>$objContatoAPI-&gt;setNumeroPassaporte(</w:t>
      </w:r>
      <w:r>
        <w:rPr>
          <w:b/>
          <w:bCs/>
          <w:color w:val="000080"/>
        </w:rPr>
        <w:t>null</w:t>
      </w:r>
      <w:r>
        <w:t>);</w:t>
      </w:r>
      <w:r>
        <w:br/>
        <w:t>$objContatoAPI-&gt;setIdPaisPassaporte(</w:t>
      </w:r>
      <w:r>
        <w:rPr>
          <w:b/>
          <w:bCs/>
          <w:color w:val="000080"/>
        </w:rPr>
        <w:t>null</w:t>
      </w:r>
      <w:r>
        <w:t>);</w:t>
      </w:r>
      <w:r>
        <w:br/>
        <w:t>$objContatoAPI-&gt;setSinAtivo(</w:t>
      </w:r>
      <w:r>
        <w:rPr>
          <w:b/>
          <w:bCs/>
          <w:color w:val="008000"/>
        </w:rPr>
        <w:t>'S'</w:t>
      </w:r>
      <w:r>
        <w:t>);</w:t>
      </w:r>
      <w:r>
        <w:br/>
      </w:r>
      <w:r>
        <w:br/>
        <w:t xml:space="preserve">$objSeiRN = </w:t>
      </w:r>
      <w:r>
        <w:rPr>
          <w:b/>
          <w:bCs/>
          <w:color w:val="000080"/>
        </w:rPr>
        <w:t xml:space="preserve">new </w:t>
      </w:r>
      <w:r>
        <w:t>SeiRN();</w:t>
      </w:r>
      <w:r>
        <w:br/>
        <w:t>$objSeiRN-&gt;atualizarContatos(</w:t>
      </w:r>
      <w:r>
        <w:rPr>
          <w:b/>
          <w:bCs/>
          <w:color w:val="000080"/>
        </w:rPr>
        <w:t>array</w:t>
      </w:r>
      <w:r>
        <w:t>($objContatoAPI));</w:t>
      </w:r>
      <w:r>
        <w:br/>
      </w:r>
      <w:r>
        <w:rPr>
          <w:color w:val="000080"/>
          <w:szCs w:val="18"/>
        </w:rPr>
        <w:t>```</w:t>
      </w:r>
    </w:p>
    <w:p w14:paraId="06FEFCF0" w14:textId="77777777" w:rsidR="00A82183" w:rsidRDefault="00A82183">
      <w:pPr>
        <w:rPr>
          <w:shd w:val="clear" w:color="auto" w:fill="FFF200"/>
        </w:rPr>
      </w:pPr>
    </w:p>
    <w:p w14:paraId="7F3A29FF" w14:textId="77777777" w:rsidR="00A82183" w:rsidRDefault="00000000">
      <w:pPr>
        <w:pStyle w:val="Ttulo2"/>
      </w:pPr>
      <w:bookmarkStart w:id="4329" w:name="_Toc171671354"/>
      <w:bookmarkStart w:id="4330" w:name="__RefHeading___Toc27903_2823614150"/>
      <w:bookmarkStart w:id="4331" w:name="_Toc223560306"/>
      <w:bookmarkStart w:id="4332" w:name="_Toc223772412"/>
      <w:bookmarkStart w:id="4333" w:name="_Toc223782500"/>
      <w:bookmarkStart w:id="4334" w:name="_Toc223894982"/>
      <w:bookmarkStart w:id="4335" w:name="_Toc223911327"/>
      <w:bookmarkStart w:id="4336" w:name="_Toc224380149"/>
      <w:bookmarkStart w:id="4337" w:name="_Toc225675935"/>
      <w:bookmarkStart w:id="4338" w:name="_Toc225806897"/>
      <w:bookmarkStart w:id="4339" w:name="_Toc226042374"/>
      <w:bookmarkStart w:id="4340" w:name="_Toc226118203"/>
      <w:bookmarkStart w:id="4341" w:name="_Toc226422788"/>
      <w:bookmarkStart w:id="4342" w:name="_Toc226644611"/>
      <w:bookmarkStart w:id="4343" w:name="_Toc231601294"/>
      <w:r>
        <w:t>bloquearDocumento</w:t>
      </w:r>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33F12E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56A1F48" w14:textId="77777777" w:rsidR="00A82183" w:rsidRDefault="00000000">
            <w:pPr>
              <w:pStyle w:val="TableContents"/>
              <w:widowControl w:val="0"/>
              <w:spacing w:after="0" w:line="276" w:lineRule="auto"/>
              <w:jc w:val="center"/>
            </w:pPr>
            <w:r>
              <w:t>Entrada</w:t>
            </w:r>
          </w:p>
        </w:tc>
      </w:tr>
      <w:tr w:rsidR="00A82183" w14:paraId="5E020E4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C50A9A" w14:textId="77777777" w:rsidR="00A82183" w:rsidRDefault="00000000">
            <w:pPr>
              <w:pStyle w:val="TableContents"/>
              <w:widowControl w:val="0"/>
              <w:spacing w:after="0" w:line="276" w:lineRule="auto"/>
            </w:pPr>
            <w:r>
              <w:t>Instância do objeto EntradaBloquearDocumentoAPI preenchida com:</w:t>
            </w:r>
          </w:p>
          <w:p w14:paraId="133471E5" w14:textId="77777777" w:rsidR="00A82183" w:rsidRDefault="00000000">
            <w:pPr>
              <w:pStyle w:val="TableContents"/>
              <w:widowControl w:val="0"/>
              <w:numPr>
                <w:ilvl w:val="0"/>
                <w:numId w:val="103"/>
              </w:numPr>
              <w:spacing w:after="0" w:line="276" w:lineRule="auto"/>
            </w:pPr>
            <w:r>
              <w:t>IdDocumento ou ProtocoloDocumento</w:t>
            </w:r>
          </w:p>
        </w:tc>
      </w:tr>
      <w:tr w:rsidR="00A82183" w14:paraId="4FB40E0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FEB449E" w14:textId="77777777" w:rsidR="00A82183" w:rsidRDefault="00000000">
            <w:pPr>
              <w:pStyle w:val="TableContents"/>
              <w:widowControl w:val="0"/>
              <w:spacing w:after="0" w:line="276" w:lineRule="auto"/>
              <w:jc w:val="center"/>
            </w:pPr>
            <w:r>
              <w:t>Observações</w:t>
            </w:r>
          </w:p>
        </w:tc>
      </w:tr>
      <w:tr w:rsidR="00A82183" w14:paraId="1DBAACB3" w14:textId="77777777">
        <w:tblPrEx>
          <w:tblCellMar>
            <w:top w:w="0" w:type="dxa"/>
            <w:bottom w:w="0" w:type="dxa"/>
          </w:tblCellMar>
        </w:tblPrEx>
        <w:tc>
          <w:tcPr>
            <w:tcW w:w="10195" w:type="dxa"/>
            <w:tcBorders>
              <w:left w:val="single" w:sz="4" w:space="0" w:color="00000A"/>
              <w:bottom w:val="single" w:sz="4" w:space="0" w:color="00000A"/>
              <w:right w:val="single" w:sz="4" w:space="0" w:color="00000A"/>
            </w:tcBorders>
            <w:shd w:val="clear" w:color="auto" w:fill="FFFFFF"/>
            <w:tcMar>
              <w:top w:w="0" w:type="dxa"/>
              <w:left w:w="113" w:type="dxa"/>
              <w:bottom w:w="0" w:type="dxa"/>
              <w:right w:w="108" w:type="dxa"/>
            </w:tcMar>
          </w:tcPr>
          <w:p w14:paraId="498C12D1" w14:textId="77777777" w:rsidR="00A82183" w:rsidRDefault="00000000">
            <w:pPr>
              <w:pStyle w:val="TableContents"/>
              <w:widowControl w:val="0"/>
              <w:spacing w:after="0" w:line="276" w:lineRule="auto"/>
            </w:pPr>
            <w:r>
              <w:t>Não será possível alterar o conteúdo nem cancelar assinaturas de documentos bloqueados. Entretanto novas assinaturas poderão ser adicionadas. Os metadados do documento não são bloqueados.</w:t>
            </w:r>
          </w:p>
        </w:tc>
      </w:tr>
    </w:tbl>
    <w:p w14:paraId="1D802187" w14:textId="77777777" w:rsidR="00A82183" w:rsidRDefault="00000000">
      <w:pPr>
        <w:pStyle w:val="Standard"/>
        <w:spacing w:after="0"/>
        <w:ind w:left="0"/>
        <w:jc w:val="left"/>
        <w:rPr>
          <w:b/>
          <w:bCs/>
        </w:rPr>
      </w:pPr>
      <w:r>
        <w:rPr>
          <w:b/>
          <w:bCs/>
        </w:rPr>
        <w:t>Exemplo:</w:t>
      </w:r>
    </w:p>
    <w:p w14:paraId="5792EAFE" w14:textId="77777777" w:rsidR="00A82183" w:rsidRDefault="00A82183">
      <w:pPr>
        <w:pStyle w:val="Standard"/>
        <w:spacing w:after="0"/>
        <w:ind w:left="0"/>
        <w:jc w:val="left"/>
        <w:rPr>
          <w:b/>
          <w:bCs/>
        </w:rPr>
      </w:pPr>
    </w:p>
    <w:p w14:paraId="3A4DFFE5" w14:textId="77777777" w:rsidR="00A82183" w:rsidRDefault="00000000">
      <w:pPr>
        <w:pStyle w:val="CdigoFonte"/>
        <w:ind w:left="99"/>
      </w:pPr>
      <w:r>
        <w:rPr>
          <w:color w:val="000080"/>
          <w:szCs w:val="18"/>
        </w:rPr>
        <w:t>```php</w:t>
      </w:r>
      <w:r>
        <w:br/>
        <w:t xml:space="preserve">$objEntradaBloquearDocumentoAPI = </w:t>
      </w:r>
      <w:r>
        <w:rPr>
          <w:b/>
          <w:bCs/>
          <w:color w:val="000080"/>
        </w:rPr>
        <w:t xml:space="preserve">new </w:t>
      </w:r>
      <w:r>
        <w:t>EntradaBloquearDocumentoAPI();</w:t>
      </w:r>
      <w:r>
        <w:br/>
      </w:r>
      <w:r>
        <w:rPr>
          <w:i/>
          <w:iCs/>
          <w:color w:val="808080"/>
        </w:rPr>
        <w:t>//$objEntradaBloquearDocumentoAPI-&gt;setIdDocumento();</w:t>
      </w:r>
      <w:r>
        <w:rPr>
          <w:i/>
          <w:iCs/>
          <w:color w:val="808080"/>
        </w:rPr>
        <w:br/>
      </w:r>
      <w:r>
        <w:t>$objEntradaBloquearDocumentoAPI-&gt;setProtocoloDocumento(</w:t>
      </w:r>
      <w:r>
        <w:rPr>
          <w:b/>
          <w:bCs/>
          <w:color w:val="008000"/>
        </w:rPr>
        <w:t>'0031076'</w:t>
      </w:r>
      <w:r>
        <w:t>);</w:t>
      </w:r>
      <w:r>
        <w:br/>
      </w:r>
      <w:r>
        <w:br/>
        <w:t xml:space="preserve">$objSeiRN = </w:t>
      </w:r>
      <w:r>
        <w:rPr>
          <w:b/>
          <w:bCs/>
          <w:color w:val="000080"/>
        </w:rPr>
        <w:t xml:space="preserve">new </w:t>
      </w:r>
      <w:r>
        <w:t>SeiRN();</w:t>
      </w:r>
      <w:r>
        <w:br/>
        <w:t>$objSeiRN-&gt;bloquearDocumento($objEntradaBloquearDocumentoAPI);</w:t>
      </w:r>
      <w:r>
        <w:br/>
      </w:r>
      <w:r>
        <w:rPr>
          <w:color w:val="000080"/>
          <w:szCs w:val="18"/>
        </w:rPr>
        <w:t>```</w:t>
      </w:r>
    </w:p>
    <w:p w14:paraId="5D5EC410" w14:textId="77777777" w:rsidR="00A82183" w:rsidRDefault="00A82183"/>
    <w:p w14:paraId="17948BC8" w14:textId="77777777" w:rsidR="00A82183" w:rsidRDefault="00000000">
      <w:pPr>
        <w:pStyle w:val="Ttulo2"/>
      </w:pPr>
      <w:bookmarkStart w:id="4344" w:name="_Toc171671355"/>
      <w:bookmarkStart w:id="4345" w:name="__RefHeading___Toc27901_2823614150"/>
      <w:bookmarkStart w:id="4346" w:name="_Toc223560307"/>
      <w:bookmarkStart w:id="4347" w:name="_Toc223772413"/>
      <w:bookmarkStart w:id="4348" w:name="_Toc223782501"/>
      <w:bookmarkStart w:id="4349" w:name="_Toc223894983"/>
      <w:bookmarkStart w:id="4350" w:name="_Toc223911328"/>
      <w:bookmarkStart w:id="4351" w:name="_Toc224380150"/>
      <w:bookmarkStart w:id="4352" w:name="_Toc225675936"/>
      <w:bookmarkStart w:id="4353" w:name="_Toc225806898"/>
      <w:bookmarkStart w:id="4354" w:name="_Toc226042375"/>
      <w:bookmarkStart w:id="4355" w:name="_Toc226118204"/>
      <w:bookmarkStart w:id="4356" w:name="_Toc226422789"/>
      <w:bookmarkStart w:id="4357" w:name="_Toc226644612"/>
      <w:bookmarkStart w:id="4358" w:name="_Toc231601295"/>
      <w:r>
        <w:t>bloquearProcesso</w:t>
      </w:r>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3EFD6C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8C335B3" w14:textId="77777777" w:rsidR="00A82183" w:rsidRDefault="00000000">
            <w:pPr>
              <w:pStyle w:val="TableContents"/>
              <w:widowControl w:val="0"/>
              <w:spacing w:after="0" w:line="276" w:lineRule="auto"/>
              <w:jc w:val="center"/>
            </w:pPr>
            <w:r>
              <w:t>Entrada</w:t>
            </w:r>
          </w:p>
        </w:tc>
      </w:tr>
      <w:tr w:rsidR="00A82183" w14:paraId="49DBD27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30FD728" w14:textId="77777777" w:rsidR="00A82183" w:rsidRDefault="00000000">
            <w:pPr>
              <w:pStyle w:val="TableContents"/>
              <w:widowControl w:val="0"/>
              <w:spacing w:after="0" w:line="276" w:lineRule="auto"/>
            </w:pPr>
            <w:r>
              <w:t>Instância do objeto EntradaBloquearProcessoAPI preenchida com:</w:t>
            </w:r>
          </w:p>
          <w:p w14:paraId="61BDCFDA" w14:textId="77777777" w:rsidR="00A82183" w:rsidRDefault="00000000">
            <w:pPr>
              <w:pStyle w:val="TableContents"/>
              <w:widowControl w:val="0"/>
              <w:numPr>
                <w:ilvl w:val="0"/>
                <w:numId w:val="103"/>
              </w:numPr>
              <w:spacing w:after="0" w:line="276" w:lineRule="auto"/>
            </w:pPr>
            <w:r>
              <w:t>IdProcedimento ou ProtocoloProcedimento</w:t>
            </w:r>
          </w:p>
        </w:tc>
      </w:tr>
      <w:tr w:rsidR="00A82183" w14:paraId="1505B45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126B54B" w14:textId="77777777" w:rsidR="00A82183" w:rsidRDefault="00000000">
            <w:pPr>
              <w:pStyle w:val="TableContents"/>
              <w:widowControl w:val="0"/>
              <w:spacing w:after="0" w:line="276" w:lineRule="auto"/>
              <w:jc w:val="center"/>
            </w:pPr>
            <w:r>
              <w:t>Observações</w:t>
            </w:r>
          </w:p>
        </w:tc>
      </w:tr>
      <w:tr w:rsidR="00A82183" w14:paraId="046783F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E4735B" w14:textId="77777777" w:rsidR="00A82183" w:rsidRDefault="00000000">
            <w:pPr>
              <w:pStyle w:val="TableContents"/>
              <w:widowControl w:val="0"/>
              <w:spacing w:after="0" w:line="276" w:lineRule="auto"/>
            </w:pPr>
            <w:r>
              <w:t>Quando um processo estiver bloqueado as operações abaixo NÃO serão permitidas:</w:t>
            </w:r>
          </w:p>
          <w:p w14:paraId="552A264D" w14:textId="77777777" w:rsidR="00A82183" w:rsidRDefault="00000000">
            <w:pPr>
              <w:pStyle w:val="TableContents"/>
              <w:widowControl w:val="0"/>
              <w:numPr>
                <w:ilvl w:val="0"/>
                <w:numId w:val="103"/>
              </w:numPr>
              <w:spacing w:after="0" w:line="276" w:lineRule="auto"/>
            </w:pPr>
            <w:r>
              <w:t>alterar cadastro do processo</w:t>
            </w:r>
          </w:p>
          <w:p w14:paraId="4D0C334F" w14:textId="77777777" w:rsidR="00A82183" w:rsidRDefault="00000000">
            <w:pPr>
              <w:pStyle w:val="TableContents"/>
              <w:widowControl w:val="0"/>
              <w:numPr>
                <w:ilvl w:val="0"/>
                <w:numId w:val="103"/>
              </w:numPr>
              <w:spacing w:after="0" w:line="276" w:lineRule="auto"/>
            </w:pPr>
            <w:r>
              <w:t>alterar cadastro do documento</w:t>
            </w:r>
          </w:p>
          <w:p w14:paraId="681947A5" w14:textId="77777777" w:rsidR="00A82183" w:rsidRDefault="00000000">
            <w:pPr>
              <w:pStyle w:val="TableContents"/>
              <w:widowControl w:val="0"/>
              <w:numPr>
                <w:ilvl w:val="0"/>
                <w:numId w:val="103"/>
              </w:numPr>
              <w:spacing w:after="0" w:line="276" w:lineRule="auto"/>
            </w:pPr>
            <w:r>
              <w:t>incluir documento no processo</w:t>
            </w:r>
          </w:p>
          <w:p w14:paraId="2CDE7F00" w14:textId="77777777" w:rsidR="00A82183" w:rsidRDefault="00000000">
            <w:pPr>
              <w:pStyle w:val="TableContents"/>
              <w:widowControl w:val="0"/>
              <w:numPr>
                <w:ilvl w:val="0"/>
                <w:numId w:val="103"/>
              </w:numPr>
              <w:spacing w:after="0" w:line="276" w:lineRule="auto"/>
            </w:pPr>
            <w:r>
              <w:t>alterar conteúdo de documentos (internos/externos)</w:t>
            </w:r>
          </w:p>
          <w:p w14:paraId="6EBAF8B7" w14:textId="77777777" w:rsidR="00A82183" w:rsidRDefault="00000000">
            <w:pPr>
              <w:pStyle w:val="TableContents"/>
              <w:widowControl w:val="0"/>
              <w:numPr>
                <w:ilvl w:val="0"/>
                <w:numId w:val="103"/>
              </w:numPr>
              <w:spacing w:after="0" w:line="276" w:lineRule="auto"/>
            </w:pPr>
            <w:r>
              <w:t>enviar processo</w:t>
            </w:r>
          </w:p>
          <w:p w14:paraId="15E47CE5" w14:textId="77777777" w:rsidR="00A82183" w:rsidRDefault="00000000">
            <w:pPr>
              <w:pStyle w:val="TableContents"/>
              <w:widowControl w:val="0"/>
              <w:numPr>
                <w:ilvl w:val="0"/>
                <w:numId w:val="103"/>
              </w:numPr>
              <w:spacing w:after="0" w:line="276" w:lineRule="auto"/>
            </w:pPr>
            <w:r>
              <w:t>enviar email</w:t>
            </w:r>
          </w:p>
          <w:p w14:paraId="79980CC5" w14:textId="77777777" w:rsidR="00A82183" w:rsidRDefault="00000000">
            <w:pPr>
              <w:pStyle w:val="TableContents"/>
              <w:widowControl w:val="0"/>
              <w:numPr>
                <w:ilvl w:val="0"/>
                <w:numId w:val="103"/>
              </w:numPr>
              <w:spacing w:after="0" w:line="276" w:lineRule="auto"/>
            </w:pPr>
            <w:r>
              <w:t>agendar publicação</w:t>
            </w:r>
          </w:p>
          <w:p w14:paraId="592EC884" w14:textId="77777777" w:rsidR="00A82183" w:rsidRDefault="00000000">
            <w:pPr>
              <w:pStyle w:val="TableContents"/>
              <w:widowControl w:val="0"/>
              <w:numPr>
                <w:ilvl w:val="0"/>
                <w:numId w:val="103"/>
              </w:numPr>
              <w:spacing w:after="0" w:line="276" w:lineRule="auto"/>
            </w:pPr>
            <w:r>
              <w:lastRenderedPageBreak/>
              <w:t>assinar documento</w:t>
            </w:r>
          </w:p>
          <w:p w14:paraId="72CF5FF8" w14:textId="77777777" w:rsidR="00A82183" w:rsidRDefault="00000000">
            <w:pPr>
              <w:pStyle w:val="TableContents"/>
              <w:widowControl w:val="0"/>
              <w:numPr>
                <w:ilvl w:val="0"/>
                <w:numId w:val="103"/>
              </w:numPr>
              <w:spacing w:after="0" w:line="276" w:lineRule="auto"/>
            </w:pPr>
            <w:r>
              <w:t>mover documento</w:t>
            </w:r>
          </w:p>
          <w:p w14:paraId="18A19C24" w14:textId="77777777" w:rsidR="00A82183" w:rsidRDefault="00000000">
            <w:pPr>
              <w:pStyle w:val="TableContents"/>
              <w:widowControl w:val="0"/>
              <w:numPr>
                <w:ilvl w:val="0"/>
                <w:numId w:val="103"/>
              </w:numPr>
              <w:spacing w:after="0" w:line="276" w:lineRule="auto"/>
            </w:pPr>
            <w:r>
              <w:t>cancelar documento</w:t>
            </w:r>
          </w:p>
          <w:p w14:paraId="0AEFCC0D" w14:textId="77777777" w:rsidR="00A82183" w:rsidRDefault="00000000">
            <w:pPr>
              <w:pStyle w:val="TableContents"/>
              <w:widowControl w:val="0"/>
              <w:numPr>
                <w:ilvl w:val="0"/>
                <w:numId w:val="103"/>
              </w:numPr>
              <w:spacing w:after="0" w:line="276" w:lineRule="auto"/>
            </w:pPr>
            <w:r>
              <w:t>gerar circular</w:t>
            </w:r>
          </w:p>
          <w:p w14:paraId="2C73C054" w14:textId="77777777" w:rsidR="00A82183" w:rsidRDefault="00000000">
            <w:pPr>
              <w:pStyle w:val="TableContents"/>
              <w:widowControl w:val="0"/>
              <w:numPr>
                <w:ilvl w:val="0"/>
                <w:numId w:val="103"/>
              </w:numPr>
              <w:spacing w:after="0" w:line="276" w:lineRule="auto"/>
            </w:pPr>
            <w:r>
              <w:t>excluir documento</w:t>
            </w:r>
          </w:p>
          <w:p w14:paraId="6FA6136E" w14:textId="77777777" w:rsidR="00A82183" w:rsidRDefault="00000000">
            <w:pPr>
              <w:pStyle w:val="TableContents"/>
              <w:widowControl w:val="0"/>
              <w:numPr>
                <w:ilvl w:val="0"/>
                <w:numId w:val="103"/>
              </w:numPr>
              <w:spacing w:after="0" w:line="276" w:lineRule="auto"/>
            </w:pPr>
            <w:r>
              <w:t>excluir processo</w:t>
            </w:r>
          </w:p>
          <w:p w14:paraId="514456A6" w14:textId="77777777" w:rsidR="00A82183" w:rsidRDefault="00000000">
            <w:pPr>
              <w:pStyle w:val="TableContents"/>
              <w:widowControl w:val="0"/>
              <w:numPr>
                <w:ilvl w:val="0"/>
                <w:numId w:val="103"/>
              </w:numPr>
              <w:spacing w:after="0" w:line="276" w:lineRule="auto"/>
            </w:pPr>
            <w:r>
              <w:t>sobrestar processo</w:t>
            </w:r>
          </w:p>
          <w:p w14:paraId="45BD0987" w14:textId="77777777" w:rsidR="00A82183" w:rsidRDefault="00000000">
            <w:pPr>
              <w:pStyle w:val="TableContents"/>
              <w:widowControl w:val="0"/>
              <w:numPr>
                <w:ilvl w:val="0"/>
                <w:numId w:val="103"/>
              </w:numPr>
              <w:spacing w:after="0" w:line="276" w:lineRule="auto"/>
            </w:pPr>
            <w:r>
              <w:t>anexar processo</w:t>
            </w:r>
          </w:p>
          <w:p w14:paraId="0023571D" w14:textId="77777777" w:rsidR="00A82183" w:rsidRDefault="00A82183">
            <w:pPr>
              <w:pStyle w:val="TableContents"/>
              <w:widowControl w:val="0"/>
              <w:spacing w:after="0" w:line="276" w:lineRule="auto"/>
            </w:pPr>
          </w:p>
          <w:p w14:paraId="66D1A98E" w14:textId="77777777" w:rsidR="00A82183" w:rsidRDefault="00000000">
            <w:pPr>
              <w:pStyle w:val="TableContents"/>
              <w:widowControl w:val="0"/>
              <w:spacing w:after="0" w:line="276" w:lineRule="auto"/>
            </w:pPr>
            <w:r>
              <w:t>Operações permitidas em processos bloqueados:</w:t>
            </w:r>
          </w:p>
          <w:p w14:paraId="1462AB5E" w14:textId="77777777" w:rsidR="00A82183" w:rsidRDefault="00000000">
            <w:pPr>
              <w:pStyle w:val="TableContents"/>
              <w:widowControl w:val="0"/>
              <w:numPr>
                <w:ilvl w:val="0"/>
                <w:numId w:val="104"/>
              </w:numPr>
              <w:spacing w:after="0" w:line="276" w:lineRule="auto"/>
            </w:pPr>
            <w:r>
              <w:t>atribuir marcador da unidade (*)</w:t>
            </w:r>
          </w:p>
          <w:p w14:paraId="285503E6" w14:textId="77777777" w:rsidR="00A82183" w:rsidRDefault="00000000">
            <w:pPr>
              <w:pStyle w:val="TableContents"/>
              <w:widowControl w:val="0"/>
              <w:numPr>
                <w:ilvl w:val="0"/>
                <w:numId w:val="104"/>
              </w:numPr>
              <w:spacing w:after="0" w:line="276" w:lineRule="auto"/>
            </w:pPr>
            <w:r>
              <w:t>atribuir processo (*)</w:t>
            </w:r>
          </w:p>
          <w:p w14:paraId="608364B8" w14:textId="77777777" w:rsidR="00A82183" w:rsidRDefault="00000000">
            <w:pPr>
              <w:pStyle w:val="TableContents"/>
              <w:widowControl w:val="0"/>
              <w:numPr>
                <w:ilvl w:val="0"/>
                <w:numId w:val="104"/>
              </w:numPr>
              <w:spacing w:after="0" w:line="276" w:lineRule="auto"/>
            </w:pPr>
            <w:r>
              <w:t>atualizar andamento (*)</w:t>
            </w:r>
          </w:p>
          <w:p w14:paraId="2BBBE2B4" w14:textId="77777777" w:rsidR="00A82183" w:rsidRDefault="00000000">
            <w:pPr>
              <w:pStyle w:val="TableContents"/>
              <w:widowControl w:val="0"/>
              <w:numPr>
                <w:ilvl w:val="0"/>
                <w:numId w:val="104"/>
              </w:numPr>
              <w:spacing w:after="0" w:line="276" w:lineRule="auto"/>
            </w:pPr>
            <w:r>
              <w:t>liberar/cancelar acesso externo (*)</w:t>
            </w:r>
          </w:p>
          <w:p w14:paraId="61F4D088" w14:textId="77777777" w:rsidR="00A82183" w:rsidRDefault="00000000">
            <w:pPr>
              <w:pStyle w:val="TableContents"/>
              <w:widowControl w:val="0"/>
              <w:numPr>
                <w:ilvl w:val="0"/>
                <w:numId w:val="104"/>
              </w:numPr>
              <w:spacing w:after="0" w:line="276" w:lineRule="auto"/>
            </w:pPr>
            <w:r>
              <w:t>incluir em bloco de reunião (*)</w:t>
            </w:r>
          </w:p>
          <w:p w14:paraId="07F0D3A4" w14:textId="77777777" w:rsidR="00A82183" w:rsidRDefault="00000000">
            <w:pPr>
              <w:pStyle w:val="TableContents"/>
              <w:widowControl w:val="0"/>
              <w:numPr>
                <w:ilvl w:val="0"/>
                <w:numId w:val="104"/>
              </w:numPr>
              <w:spacing w:after="0" w:line="276" w:lineRule="auto"/>
            </w:pPr>
            <w:r>
              <w:t>relacionar processo (*)</w:t>
            </w:r>
          </w:p>
          <w:p w14:paraId="3CF3F313" w14:textId="77777777" w:rsidR="00A82183" w:rsidRDefault="00000000">
            <w:pPr>
              <w:pStyle w:val="TableContents"/>
              <w:widowControl w:val="0"/>
              <w:numPr>
                <w:ilvl w:val="0"/>
                <w:numId w:val="104"/>
              </w:numPr>
              <w:spacing w:after="0" w:line="276" w:lineRule="auto"/>
            </w:pPr>
            <w:r>
              <w:t>duplicar processo (*)</w:t>
            </w:r>
          </w:p>
          <w:p w14:paraId="75C0F817" w14:textId="77777777" w:rsidR="00A82183" w:rsidRDefault="00000000">
            <w:pPr>
              <w:pStyle w:val="TableContents"/>
              <w:widowControl w:val="0"/>
              <w:numPr>
                <w:ilvl w:val="0"/>
                <w:numId w:val="104"/>
              </w:numPr>
              <w:spacing w:after="0" w:line="276" w:lineRule="auto"/>
            </w:pPr>
            <w:r>
              <w:t>dar ciência (*)</w:t>
            </w:r>
          </w:p>
          <w:p w14:paraId="06FA828B" w14:textId="77777777" w:rsidR="00A82183" w:rsidRDefault="00000000">
            <w:pPr>
              <w:pStyle w:val="TableContents"/>
              <w:widowControl w:val="0"/>
              <w:numPr>
                <w:ilvl w:val="0"/>
                <w:numId w:val="104"/>
              </w:numPr>
              <w:spacing w:after="0" w:line="276" w:lineRule="auto"/>
            </w:pPr>
            <w:r>
              <w:t>registrar anotação</w:t>
            </w:r>
          </w:p>
          <w:p w14:paraId="536ECF75" w14:textId="77777777" w:rsidR="00A82183" w:rsidRDefault="00000000">
            <w:pPr>
              <w:pStyle w:val="TableContents"/>
              <w:widowControl w:val="0"/>
              <w:numPr>
                <w:ilvl w:val="0"/>
                <w:numId w:val="104"/>
              </w:numPr>
              <w:spacing w:after="0" w:line="276" w:lineRule="auto"/>
            </w:pPr>
            <w:r>
              <w:t>cadastrar acompanhamento especial</w:t>
            </w:r>
          </w:p>
          <w:p w14:paraId="5D19A7D9" w14:textId="77777777" w:rsidR="00A82183" w:rsidRDefault="00000000">
            <w:pPr>
              <w:pStyle w:val="TableContents"/>
              <w:widowControl w:val="0"/>
              <w:numPr>
                <w:ilvl w:val="0"/>
                <w:numId w:val="104"/>
              </w:numPr>
              <w:spacing w:after="0" w:line="276" w:lineRule="auto"/>
            </w:pPr>
            <w:r>
              <w:t>solicitar desarquivamento</w:t>
            </w:r>
          </w:p>
          <w:p w14:paraId="3C4922B3" w14:textId="77777777" w:rsidR="00A82183" w:rsidRDefault="00000000">
            <w:pPr>
              <w:pStyle w:val="TableContents"/>
              <w:widowControl w:val="0"/>
              <w:numPr>
                <w:ilvl w:val="0"/>
                <w:numId w:val="104"/>
              </w:numPr>
              <w:spacing w:after="0" w:line="276" w:lineRule="auto"/>
            </w:pPr>
            <w:r>
              <w:t>concluir processo</w:t>
            </w:r>
          </w:p>
          <w:p w14:paraId="5CC4F1F6" w14:textId="77777777" w:rsidR="00A82183" w:rsidRDefault="00000000">
            <w:pPr>
              <w:pStyle w:val="TableContents"/>
              <w:widowControl w:val="0"/>
              <w:numPr>
                <w:ilvl w:val="0"/>
                <w:numId w:val="104"/>
              </w:numPr>
              <w:spacing w:after="0" w:line="276" w:lineRule="auto"/>
            </w:pPr>
            <w:r>
              <w:t>reabrir processo</w:t>
            </w:r>
          </w:p>
          <w:p w14:paraId="0A834868" w14:textId="77777777" w:rsidR="00A82183" w:rsidRDefault="00000000">
            <w:pPr>
              <w:pStyle w:val="TableContents"/>
              <w:widowControl w:val="0"/>
              <w:spacing w:after="0" w:line="276" w:lineRule="auto"/>
            </w:pPr>
            <w:r>
              <w:t>* somente com processo aberto</w:t>
            </w:r>
          </w:p>
          <w:p w14:paraId="697D6FAE" w14:textId="77777777" w:rsidR="00A82183" w:rsidRDefault="00A82183">
            <w:pPr>
              <w:pStyle w:val="TableContents"/>
              <w:widowControl w:val="0"/>
              <w:spacing w:after="0" w:line="276" w:lineRule="auto"/>
            </w:pPr>
          </w:p>
          <w:p w14:paraId="0C32655E" w14:textId="77777777" w:rsidR="00A82183" w:rsidRDefault="00000000">
            <w:pPr>
              <w:pStyle w:val="TableContents"/>
              <w:widowControl w:val="0"/>
              <w:spacing w:after="0" w:line="276" w:lineRule="auto"/>
            </w:pPr>
            <w:r>
              <w:t>Não é possível bloquear processos sigilosos.</w:t>
            </w:r>
          </w:p>
        </w:tc>
      </w:tr>
    </w:tbl>
    <w:p w14:paraId="123F6DA2" w14:textId="77777777" w:rsidR="00A82183" w:rsidRDefault="00000000">
      <w:pPr>
        <w:pStyle w:val="Standard"/>
        <w:spacing w:after="0"/>
        <w:ind w:left="0"/>
        <w:jc w:val="left"/>
        <w:rPr>
          <w:b/>
          <w:bCs/>
        </w:rPr>
      </w:pPr>
      <w:r>
        <w:rPr>
          <w:b/>
          <w:bCs/>
        </w:rPr>
        <w:lastRenderedPageBreak/>
        <w:t>Exemplo:</w:t>
      </w:r>
    </w:p>
    <w:p w14:paraId="265DA8D5" w14:textId="77777777" w:rsidR="00A82183" w:rsidRDefault="00A82183">
      <w:pPr>
        <w:pStyle w:val="Standard"/>
        <w:spacing w:after="0"/>
        <w:ind w:left="0"/>
        <w:jc w:val="left"/>
        <w:rPr>
          <w:b/>
          <w:bCs/>
        </w:rPr>
      </w:pPr>
    </w:p>
    <w:p w14:paraId="7222CA11" w14:textId="77777777" w:rsidR="00A82183" w:rsidRDefault="00000000">
      <w:pPr>
        <w:pStyle w:val="CdigoFonte"/>
        <w:ind w:left="99"/>
      </w:pPr>
      <w:r>
        <w:rPr>
          <w:color w:val="000080"/>
          <w:szCs w:val="18"/>
        </w:rPr>
        <w:t>```php</w:t>
      </w:r>
      <w:r>
        <w:rPr>
          <w:color w:val="660000"/>
        </w:rPr>
        <w:br/>
        <w:t xml:space="preserve">$objEntradaBloquearProcessoAPI </w:t>
      </w:r>
      <w:r>
        <w:t xml:space="preserve">= </w:t>
      </w:r>
      <w:r>
        <w:rPr>
          <w:b/>
          <w:bCs/>
          <w:color w:val="000080"/>
        </w:rPr>
        <w:t xml:space="preserve">new </w:t>
      </w:r>
      <w:r>
        <w:t>EntradaBloquearProcessoAPI();</w:t>
      </w:r>
      <w:r>
        <w:br/>
      </w:r>
      <w:r>
        <w:rPr>
          <w:i/>
          <w:iCs/>
          <w:color w:val="808080"/>
        </w:rPr>
        <w:t>//$objEntradaBloquearProcessoAPI-&gt;setIdProcedimento();</w:t>
      </w:r>
      <w:r>
        <w:rPr>
          <w:i/>
          <w:iCs/>
          <w:color w:val="808080"/>
        </w:rPr>
        <w:br/>
      </w:r>
      <w:r>
        <w:rPr>
          <w:color w:val="660000"/>
        </w:rPr>
        <w:t>$objEntradaBloquearProcessoAPI→setProtocoloProcedimento('0000262-95.2016.4.04.8000');</w:t>
      </w:r>
    </w:p>
    <w:p w14:paraId="3BAEF473" w14:textId="77777777" w:rsidR="00A82183" w:rsidRDefault="00000000">
      <w:pPr>
        <w:pStyle w:val="CdigoFonte"/>
        <w:ind w:left="99"/>
      </w:pPr>
      <w:r>
        <w:rPr>
          <w:color w:val="660000"/>
        </w:rPr>
        <w:t xml:space="preserve">$objSeiRN </w:t>
      </w:r>
      <w:r>
        <w:t xml:space="preserve">= </w:t>
      </w:r>
      <w:r>
        <w:rPr>
          <w:b/>
          <w:bCs/>
          <w:color w:val="000080"/>
        </w:rPr>
        <w:t xml:space="preserve">new </w:t>
      </w:r>
      <w:r>
        <w:t>SeiRN();</w:t>
      </w:r>
      <w:r>
        <w:br/>
      </w:r>
      <w:r>
        <w:rPr>
          <w:color w:val="660000"/>
        </w:rPr>
        <w:t>$objSeiRN</w:t>
      </w:r>
      <w:r>
        <w:t>-&gt;bloquearProcesso(</w:t>
      </w:r>
      <w:r>
        <w:rPr>
          <w:color w:val="660000"/>
        </w:rPr>
        <w:t>$objEntradaBloquearProcessoAPI</w:t>
      </w:r>
      <w:r>
        <w:t>);</w:t>
      </w:r>
      <w:r>
        <w:br/>
      </w:r>
      <w:r>
        <w:rPr>
          <w:color w:val="000080"/>
          <w:szCs w:val="18"/>
        </w:rPr>
        <w:t>```</w:t>
      </w:r>
    </w:p>
    <w:p w14:paraId="41E4A66F" w14:textId="77777777" w:rsidR="00A82183" w:rsidRDefault="00A82183">
      <w:pPr>
        <w:rPr>
          <w:shd w:val="clear" w:color="auto" w:fill="FFF200"/>
        </w:rPr>
      </w:pPr>
    </w:p>
    <w:p w14:paraId="7BD1D52D" w14:textId="77777777" w:rsidR="00A82183" w:rsidRDefault="00000000">
      <w:pPr>
        <w:pStyle w:val="Ttulo2"/>
      </w:pPr>
      <w:bookmarkStart w:id="4359" w:name="_Toc171671356"/>
      <w:bookmarkStart w:id="4360" w:name="__RefHeading___Toc27899_2823614150"/>
      <w:bookmarkStart w:id="4361" w:name="_Toc223560308"/>
      <w:bookmarkStart w:id="4362" w:name="_Toc223772414"/>
      <w:bookmarkStart w:id="4363" w:name="_Toc223782502"/>
      <w:bookmarkStart w:id="4364" w:name="_Toc223894984"/>
      <w:bookmarkStart w:id="4365" w:name="_Toc223911329"/>
      <w:bookmarkStart w:id="4366" w:name="_Toc224380151"/>
      <w:bookmarkStart w:id="4367" w:name="_Toc225675937"/>
      <w:bookmarkStart w:id="4368" w:name="_Toc225806899"/>
      <w:bookmarkStart w:id="4369" w:name="_Toc226042376"/>
      <w:bookmarkStart w:id="4370" w:name="_Toc226118205"/>
      <w:bookmarkStart w:id="4371" w:name="_Toc226422790"/>
      <w:bookmarkStart w:id="4372" w:name="_Toc226644613"/>
      <w:bookmarkStart w:id="4373" w:name="_Toc231601296"/>
      <w:r>
        <w:t>cancelarAgendamentoPublicacao</w:t>
      </w:r>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99217D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BEC0BEB" w14:textId="77777777" w:rsidR="00A82183" w:rsidRDefault="00000000">
            <w:pPr>
              <w:pStyle w:val="TableContents"/>
              <w:widowControl w:val="0"/>
              <w:spacing w:after="0" w:line="276" w:lineRule="auto"/>
              <w:jc w:val="center"/>
            </w:pPr>
            <w:r>
              <w:t>Entrada</w:t>
            </w:r>
          </w:p>
        </w:tc>
      </w:tr>
      <w:tr w:rsidR="00A82183" w14:paraId="379BB15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A9EC1A" w14:textId="77777777" w:rsidR="00A82183" w:rsidRDefault="00000000">
            <w:pPr>
              <w:pStyle w:val="TableContents"/>
              <w:widowControl w:val="0"/>
              <w:spacing w:after="0" w:line="276" w:lineRule="auto"/>
            </w:pPr>
            <w:r>
              <w:t>Instância do objeto EntradaCancelarAgendamentoPublicacaoAPI preenchida com pelo menos um dos atributos:</w:t>
            </w:r>
          </w:p>
          <w:p w14:paraId="25D3561F" w14:textId="77777777" w:rsidR="00A82183" w:rsidRDefault="00000000">
            <w:pPr>
              <w:pStyle w:val="TableContents"/>
              <w:widowControl w:val="0"/>
              <w:numPr>
                <w:ilvl w:val="0"/>
                <w:numId w:val="105"/>
              </w:numPr>
              <w:spacing w:after="0" w:line="276" w:lineRule="auto"/>
            </w:pPr>
            <w:r>
              <w:t>IdPublicacao ou IdDocumento ou ProtocoloDocumento</w:t>
            </w:r>
          </w:p>
        </w:tc>
      </w:tr>
    </w:tbl>
    <w:p w14:paraId="6AEF146B" w14:textId="77777777" w:rsidR="00A82183" w:rsidRDefault="00000000">
      <w:pPr>
        <w:pStyle w:val="Standard"/>
        <w:spacing w:after="0"/>
        <w:ind w:left="0"/>
        <w:jc w:val="left"/>
        <w:rPr>
          <w:b/>
          <w:bCs/>
        </w:rPr>
      </w:pPr>
      <w:r>
        <w:rPr>
          <w:b/>
          <w:bCs/>
        </w:rPr>
        <w:t>Exemplo:</w:t>
      </w:r>
    </w:p>
    <w:p w14:paraId="70EF4773" w14:textId="77777777" w:rsidR="00A82183" w:rsidRDefault="00A82183">
      <w:pPr>
        <w:pStyle w:val="Standard"/>
        <w:spacing w:after="0"/>
        <w:ind w:left="0"/>
        <w:jc w:val="left"/>
        <w:rPr>
          <w:b/>
          <w:bCs/>
        </w:rPr>
      </w:pPr>
    </w:p>
    <w:p w14:paraId="26950D47"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$objEntradaCancelarAgendamentoPublicacaoAPI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EntradaCancelarAgendamentoPublicacaoAPI();</w:t>
      </w:r>
    </w:p>
    <w:p w14:paraId="3F2B1211"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$objEntradaCancelarAgendamentoPublicacaoAPI</w:t>
      </w:r>
      <w:r>
        <w:rPr>
          <w:rFonts w:ascii="Courier New" w:hAnsi="Courier New"/>
          <w:color w:val="000000"/>
          <w:sz w:val="18"/>
          <w:szCs w:val="18"/>
          <w:shd w:val="clear" w:color="auto" w:fill="F7FAFF"/>
        </w:rPr>
        <w:t>-&gt;setProtocoloDocumento(</w:t>
      </w:r>
      <w:r>
        <w:rPr>
          <w:rFonts w:ascii="Courier New" w:hAnsi="Courier New"/>
          <w:b/>
          <w:color w:val="008000"/>
          <w:sz w:val="18"/>
          <w:szCs w:val="18"/>
          <w:shd w:val="clear" w:color="auto" w:fill="F7FAFF"/>
        </w:rPr>
        <w:t>'0046786'</w:t>
      </w:r>
      <w:r>
        <w:rPr>
          <w:rFonts w:ascii="Courier New" w:hAnsi="Courier New"/>
          <w:color w:val="000000"/>
          <w:sz w:val="18"/>
          <w:szCs w:val="18"/>
          <w:shd w:val="clear" w:color="auto" w:fill="F7FAFF"/>
        </w:rPr>
        <w:t>);</w:t>
      </w:r>
    </w:p>
    <w:p w14:paraId="7260F5A2"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//$objEntradaCancelarAgendamentoPublicacaoAPI-&gt;setIdDocumento(42039220124080979);</w:t>
      </w:r>
    </w:p>
    <w:p w14:paraId="0CBC316E"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//$objEntradaCancelarAgendamentoPublicacaoAPI-&gt;setIdPublicacao(100000960);</w:t>
      </w:r>
      <w:r>
        <w:rPr>
          <w:rFonts w:ascii="Courier New" w:hAnsi="Courier New"/>
          <w:i/>
          <w:color w:val="808080"/>
          <w:sz w:val="18"/>
          <w:szCs w:val="18"/>
          <w:shd w:val="clear" w:color="auto" w:fill="F7FAFF"/>
        </w:rPr>
        <w:br/>
      </w:r>
    </w:p>
    <w:p w14:paraId="2AC0F9E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483F6AC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lastRenderedPageBreak/>
        <w:t>$objSeiRN-&gt;cancelarAgendamentoPublicacao($objEntradaCancelarAgendamentoPublicacaoAPI);</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43EF6087" w14:textId="77777777" w:rsidR="00A82183" w:rsidRDefault="00A82183"/>
    <w:p w14:paraId="515702E5" w14:textId="77777777" w:rsidR="00A82183" w:rsidRDefault="00000000">
      <w:pPr>
        <w:pStyle w:val="Ttulo2"/>
      </w:pPr>
      <w:bookmarkStart w:id="4374" w:name="_Toc171671357"/>
      <w:bookmarkStart w:id="4375" w:name="__RefHeading___Toc27897_2823614150"/>
      <w:bookmarkStart w:id="4376" w:name="_Toc223560309"/>
      <w:bookmarkStart w:id="4377" w:name="_Toc223772415"/>
      <w:bookmarkStart w:id="4378" w:name="_Toc223782503"/>
      <w:bookmarkStart w:id="4379" w:name="_Toc223894985"/>
      <w:bookmarkStart w:id="4380" w:name="_Toc223911330"/>
      <w:bookmarkStart w:id="4381" w:name="_Toc224380152"/>
      <w:bookmarkStart w:id="4382" w:name="_Toc225675938"/>
      <w:bookmarkStart w:id="4383" w:name="_Toc225806900"/>
      <w:bookmarkStart w:id="4384" w:name="_Toc226042377"/>
      <w:bookmarkStart w:id="4385" w:name="_Toc226118206"/>
      <w:bookmarkStart w:id="4386" w:name="_Toc226422791"/>
      <w:bookmarkStart w:id="4387" w:name="_Toc226644614"/>
      <w:bookmarkStart w:id="4388" w:name="_Toc231601297"/>
      <w:r>
        <w:t>cancelarDisponibilizacaoBloco</w:t>
      </w:r>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1F305E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216DB98" w14:textId="77777777" w:rsidR="00A82183" w:rsidRDefault="00000000">
            <w:pPr>
              <w:pStyle w:val="TableContents"/>
              <w:widowControl w:val="0"/>
              <w:spacing w:after="0" w:line="276" w:lineRule="auto"/>
              <w:jc w:val="center"/>
            </w:pPr>
            <w:r>
              <w:t>Entrada</w:t>
            </w:r>
          </w:p>
        </w:tc>
      </w:tr>
      <w:tr w:rsidR="00A82183" w14:paraId="3D0181B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3529EF" w14:textId="77777777" w:rsidR="00A82183" w:rsidRDefault="00000000">
            <w:pPr>
              <w:pStyle w:val="TableContents"/>
              <w:widowControl w:val="0"/>
              <w:spacing w:after="0" w:line="276" w:lineRule="auto"/>
            </w:pPr>
            <w:r>
              <w:t>Instância do objeto EntradaCancelarDisponibilizacaoBlocoAPI preenchida com:</w:t>
            </w:r>
          </w:p>
          <w:p w14:paraId="19967B36" w14:textId="77777777" w:rsidR="00A82183" w:rsidRDefault="00000000">
            <w:pPr>
              <w:pStyle w:val="TableContents"/>
              <w:widowControl w:val="0"/>
              <w:numPr>
                <w:ilvl w:val="0"/>
                <w:numId w:val="105"/>
              </w:numPr>
              <w:spacing w:after="0" w:line="276" w:lineRule="auto"/>
            </w:pPr>
            <w:r>
              <w:t>IdBloco</w:t>
            </w:r>
          </w:p>
        </w:tc>
      </w:tr>
    </w:tbl>
    <w:p w14:paraId="7DDAEF32" w14:textId="77777777" w:rsidR="00A82183" w:rsidRDefault="00000000">
      <w:pPr>
        <w:pStyle w:val="Standard"/>
        <w:spacing w:after="0"/>
        <w:ind w:left="0"/>
        <w:jc w:val="left"/>
        <w:rPr>
          <w:b/>
          <w:bCs/>
        </w:rPr>
      </w:pPr>
      <w:r>
        <w:rPr>
          <w:b/>
          <w:bCs/>
        </w:rPr>
        <w:t>Exemplo:</w:t>
      </w:r>
    </w:p>
    <w:p w14:paraId="53175290" w14:textId="77777777" w:rsidR="00A82183" w:rsidRDefault="00A82183">
      <w:pPr>
        <w:pStyle w:val="Standard"/>
        <w:spacing w:after="0"/>
        <w:ind w:left="0"/>
        <w:jc w:val="left"/>
        <w:rPr>
          <w:b/>
          <w:bCs/>
        </w:rPr>
      </w:pPr>
    </w:p>
    <w:p w14:paraId="40C752D4" w14:textId="77777777" w:rsidR="00A82183" w:rsidRDefault="00000000">
      <w:pPr>
        <w:pStyle w:val="CdigoFonte"/>
        <w:ind w:left="99"/>
      </w:pPr>
      <w:r>
        <w:rPr>
          <w:color w:val="000080"/>
          <w:szCs w:val="18"/>
        </w:rPr>
        <w:t>```php</w:t>
      </w:r>
      <w:r>
        <w:br/>
        <w:t xml:space="preserve">$objEntradaCancelarDisponibilizacaoBlocoAPI = </w:t>
      </w:r>
      <w:r>
        <w:rPr>
          <w:b/>
          <w:bCs/>
          <w:color w:val="000080"/>
        </w:rPr>
        <w:t xml:space="preserve">new </w:t>
      </w:r>
      <w:r>
        <w:t>EntradaCancelarDisponibilizacaoBlocoAPI();</w:t>
      </w:r>
      <w:r>
        <w:br/>
        <w:t>$objEntradaCancelarDisponibilizacaoBlocoAPI-&gt;setIdBloco(</w:t>
      </w:r>
      <w:r>
        <w:rPr>
          <w:color w:val="0000FF"/>
        </w:rPr>
        <w:t>932</w:t>
      </w:r>
      <w:r>
        <w:t>);</w:t>
      </w:r>
      <w:r>
        <w:br/>
      </w:r>
      <w:r>
        <w:br/>
        <w:t xml:space="preserve">$objSeiRN = </w:t>
      </w:r>
      <w:r>
        <w:rPr>
          <w:b/>
          <w:bCs/>
          <w:color w:val="000080"/>
        </w:rPr>
        <w:t xml:space="preserve">new </w:t>
      </w:r>
      <w:r>
        <w:t>SeiRN();</w:t>
      </w:r>
      <w:r>
        <w:br/>
        <w:t>$objSeiRN-&gt;cancelarDisponibilizacaoBloco($objEntradaCancelarDisponibilizacaoBlocoAPI);</w:t>
      </w:r>
      <w:r>
        <w:br/>
      </w:r>
      <w:r>
        <w:rPr>
          <w:color w:val="000080"/>
          <w:szCs w:val="18"/>
        </w:rPr>
        <w:t>```</w:t>
      </w:r>
    </w:p>
    <w:p w14:paraId="39C153CD" w14:textId="77777777" w:rsidR="00A82183" w:rsidRDefault="00A82183"/>
    <w:p w14:paraId="48B8AF92" w14:textId="77777777" w:rsidR="00A82183" w:rsidRDefault="00000000">
      <w:pPr>
        <w:pStyle w:val="Ttulo2"/>
      </w:pPr>
      <w:bookmarkStart w:id="4389" w:name="_Toc171671358"/>
      <w:bookmarkStart w:id="4390" w:name="__RefHeading___Toc27895_2823614150"/>
      <w:bookmarkStart w:id="4391" w:name="_Toc223560310"/>
      <w:bookmarkStart w:id="4392" w:name="_Toc223772416"/>
      <w:bookmarkStart w:id="4393" w:name="_Toc223782504"/>
      <w:bookmarkStart w:id="4394" w:name="_Toc223894986"/>
      <w:bookmarkStart w:id="4395" w:name="_Toc223911331"/>
      <w:bookmarkStart w:id="4396" w:name="_Toc224380153"/>
      <w:bookmarkStart w:id="4397" w:name="_Toc225675939"/>
      <w:bookmarkStart w:id="4398" w:name="_Toc225806901"/>
      <w:bookmarkStart w:id="4399" w:name="_Toc226042378"/>
      <w:bookmarkStart w:id="4400" w:name="_Toc226118207"/>
      <w:bookmarkStart w:id="4401" w:name="_Toc226422792"/>
      <w:bookmarkStart w:id="4402" w:name="_Toc226644615"/>
      <w:bookmarkStart w:id="4403" w:name="_Toc231601298"/>
      <w:r>
        <w:t>cancelarDocumento</w:t>
      </w:r>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229C56E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034548B" w14:textId="77777777" w:rsidR="00A82183" w:rsidRDefault="00000000">
            <w:pPr>
              <w:pStyle w:val="TableContents"/>
              <w:widowControl w:val="0"/>
              <w:spacing w:after="0" w:line="276" w:lineRule="auto"/>
              <w:jc w:val="center"/>
            </w:pPr>
            <w:r>
              <w:t>Entrada</w:t>
            </w:r>
          </w:p>
        </w:tc>
      </w:tr>
      <w:tr w:rsidR="00A82183" w14:paraId="65C0DD2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BE9FE0" w14:textId="77777777" w:rsidR="00A82183" w:rsidRDefault="00000000">
            <w:pPr>
              <w:pStyle w:val="TableContents"/>
              <w:widowControl w:val="0"/>
              <w:spacing w:after="0" w:line="276" w:lineRule="auto"/>
            </w:pPr>
            <w:r>
              <w:t>Instância do objeto EntradaCancelarDocumentoAPI preenchida com:</w:t>
            </w:r>
          </w:p>
          <w:p w14:paraId="46084AE9" w14:textId="77777777" w:rsidR="00A82183" w:rsidRDefault="00000000">
            <w:pPr>
              <w:pStyle w:val="TableContents"/>
              <w:widowControl w:val="0"/>
              <w:numPr>
                <w:ilvl w:val="0"/>
                <w:numId w:val="105"/>
              </w:numPr>
              <w:spacing w:after="0" w:line="276" w:lineRule="auto"/>
            </w:pPr>
            <w:r>
              <w:t>IdDocumento ou ProtocoloDocumento</w:t>
            </w:r>
          </w:p>
          <w:p w14:paraId="472EB41F" w14:textId="77777777" w:rsidR="00A82183" w:rsidRDefault="00000000">
            <w:pPr>
              <w:pStyle w:val="TableContents"/>
              <w:widowControl w:val="0"/>
              <w:numPr>
                <w:ilvl w:val="0"/>
                <w:numId w:val="105"/>
              </w:numPr>
              <w:spacing w:after="0" w:line="276" w:lineRule="auto"/>
            </w:pPr>
            <w:r>
              <w:t>Motivo</w:t>
            </w:r>
          </w:p>
        </w:tc>
      </w:tr>
    </w:tbl>
    <w:p w14:paraId="32F21856" w14:textId="77777777" w:rsidR="00A82183" w:rsidRDefault="00000000">
      <w:pPr>
        <w:pStyle w:val="Standard"/>
        <w:spacing w:after="0"/>
        <w:ind w:left="0"/>
        <w:jc w:val="left"/>
        <w:rPr>
          <w:b/>
          <w:bCs/>
        </w:rPr>
      </w:pPr>
      <w:r>
        <w:rPr>
          <w:b/>
          <w:bCs/>
        </w:rPr>
        <w:t>Exemplo:</w:t>
      </w:r>
    </w:p>
    <w:p w14:paraId="0C9C60EE" w14:textId="77777777" w:rsidR="00A82183" w:rsidRDefault="00A82183">
      <w:pPr>
        <w:pStyle w:val="Standard"/>
        <w:spacing w:after="0"/>
        <w:ind w:left="0"/>
        <w:jc w:val="left"/>
        <w:rPr>
          <w:b/>
          <w:bCs/>
        </w:rPr>
      </w:pPr>
    </w:p>
    <w:p w14:paraId="663F3B16" w14:textId="77777777" w:rsidR="00A82183" w:rsidRDefault="00000000">
      <w:pPr>
        <w:pStyle w:val="CdigoFonte"/>
        <w:ind w:left="99"/>
      </w:pPr>
      <w:r>
        <w:rPr>
          <w:color w:val="000080"/>
          <w:szCs w:val="18"/>
        </w:rPr>
        <w:t>```php</w:t>
      </w:r>
      <w:r>
        <w:br/>
        <w:t xml:space="preserve">$objEntradaCancelarDocumentoAPI = </w:t>
      </w:r>
      <w:r>
        <w:rPr>
          <w:b/>
          <w:bCs/>
          <w:color w:val="000080"/>
        </w:rPr>
        <w:t xml:space="preserve">new </w:t>
      </w:r>
      <w:r>
        <w:t>EntradaCancelarDocumentoAPI();</w:t>
      </w:r>
      <w:r>
        <w:br/>
      </w:r>
      <w:r>
        <w:rPr>
          <w:i/>
          <w:iCs/>
          <w:color w:val="808080"/>
        </w:rPr>
        <w:t>//$objEntradaCancelarDocumentoAPI-&gt;setIdDocumento();</w:t>
      </w:r>
      <w:r>
        <w:rPr>
          <w:i/>
          <w:iCs/>
          <w:color w:val="808080"/>
        </w:rPr>
        <w:br/>
      </w:r>
      <w:r>
        <w:t>$objEntradaCancelarDocumentoAPI-&gt;setProtocoloDocumento(</w:t>
      </w:r>
      <w:r>
        <w:rPr>
          <w:b/>
          <w:bCs/>
          <w:color w:val="008000"/>
        </w:rPr>
        <w:t>'0031076'</w:t>
      </w:r>
      <w:r>
        <w:t>);</w:t>
      </w:r>
      <w:r>
        <w:br/>
        <w:t>$objEntradaCancelarDocumentoAPI-&gt;setMotivo(</w:t>
      </w:r>
      <w:r>
        <w:rPr>
          <w:b/>
          <w:bCs/>
          <w:color w:val="008000"/>
        </w:rPr>
        <w:t>'Exemplo cancelamento de documento módulo ABC.'</w:t>
      </w:r>
      <w:r>
        <w:t>);</w:t>
      </w:r>
      <w:r>
        <w:br/>
      </w:r>
      <w:r>
        <w:br/>
      </w:r>
      <w:r>
        <w:br/>
        <w:t xml:space="preserve">$objSeiRN = </w:t>
      </w:r>
      <w:r>
        <w:rPr>
          <w:b/>
          <w:bCs/>
          <w:color w:val="000080"/>
        </w:rPr>
        <w:t xml:space="preserve">new </w:t>
      </w:r>
      <w:r>
        <w:t>SeiRN();</w:t>
      </w:r>
      <w:r>
        <w:br/>
        <w:t>$objSeiRN-&gt;cancelarDocumento($objEntradaCancelarDocumentoAPI);</w:t>
      </w:r>
      <w:r>
        <w:br/>
      </w:r>
      <w:r>
        <w:rPr>
          <w:color w:val="000080"/>
          <w:szCs w:val="18"/>
        </w:rPr>
        <w:t>```</w:t>
      </w:r>
    </w:p>
    <w:p w14:paraId="22CAB6C7" w14:textId="77777777" w:rsidR="00A82183" w:rsidRDefault="00A82183"/>
    <w:p w14:paraId="55D2A677" w14:textId="77777777" w:rsidR="00A82183" w:rsidRDefault="00000000">
      <w:pPr>
        <w:pStyle w:val="Ttulo2"/>
      </w:pPr>
      <w:bookmarkStart w:id="4404" w:name="_Toc171671359"/>
      <w:bookmarkStart w:id="4405" w:name="__RefHeading___Toc27893_2823614150"/>
      <w:bookmarkStart w:id="4406" w:name="_Toc223560311"/>
      <w:bookmarkStart w:id="4407" w:name="_Toc223772417"/>
      <w:bookmarkStart w:id="4408" w:name="_Toc223782505"/>
      <w:bookmarkStart w:id="4409" w:name="_Toc223894987"/>
      <w:bookmarkStart w:id="4410" w:name="_Toc223911332"/>
      <w:bookmarkStart w:id="4411" w:name="_Toc224380154"/>
      <w:bookmarkStart w:id="4412" w:name="_Toc225675940"/>
      <w:bookmarkStart w:id="4413" w:name="_Toc225806902"/>
      <w:bookmarkStart w:id="4414" w:name="_Toc226042379"/>
      <w:bookmarkStart w:id="4415" w:name="_Toc226118208"/>
      <w:bookmarkStart w:id="4416" w:name="_Toc226422793"/>
      <w:bookmarkStart w:id="4417" w:name="_Toc226644616"/>
      <w:bookmarkStart w:id="4418" w:name="_Toc231601299"/>
      <w:r>
        <w:t>concluirBloco</w:t>
      </w:r>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601779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D490996" w14:textId="77777777" w:rsidR="00A82183" w:rsidRDefault="00000000">
            <w:pPr>
              <w:pStyle w:val="TableContents"/>
              <w:widowControl w:val="0"/>
              <w:spacing w:after="0" w:line="276" w:lineRule="auto"/>
              <w:jc w:val="center"/>
            </w:pPr>
            <w:r>
              <w:t>Entrada</w:t>
            </w:r>
          </w:p>
        </w:tc>
      </w:tr>
      <w:tr w:rsidR="00A82183" w14:paraId="04E9A70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1569DBF" w14:textId="77777777" w:rsidR="00A82183" w:rsidRDefault="00000000">
            <w:pPr>
              <w:pStyle w:val="TableContents"/>
              <w:widowControl w:val="0"/>
              <w:spacing w:after="0" w:line="276" w:lineRule="auto"/>
            </w:pPr>
            <w:r>
              <w:t>Instância do objeto EntradaConcluirBlocoAPI preenchida com:</w:t>
            </w:r>
          </w:p>
          <w:p w14:paraId="32EE8ED1" w14:textId="77777777" w:rsidR="00A82183" w:rsidRDefault="00000000">
            <w:pPr>
              <w:pStyle w:val="TableContents"/>
              <w:widowControl w:val="0"/>
              <w:numPr>
                <w:ilvl w:val="0"/>
                <w:numId w:val="106"/>
              </w:numPr>
              <w:spacing w:after="0" w:line="276" w:lineRule="auto"/>
            </w:pPr>
            <w:r>
              <w:t>IdBloco</w:t>
            </w:r>
          </w:p>
        </w:tc>
      </w:tr>
    </w:tbl>
    <w:p w14:paraId="12B91C0C" w14:textId="77777777" w:rsidR="00A82183" w:rsidRDefault="00000000">
      <w:pPr>
        <w:pStyle w:val="Standard"/>
        <w:spacing w:after="0"/>
        <w:ind w:left="0"/>
        <w:jc w:val="left"/>
        <w:rPr>
          <w:b/>
          <w:bCs/>
        </w:rPr>
      </w:pPr>
      <w:r>
        <w:rPr>
          <w:b/>
          <w:bCs/>
        </w:rPr>
        <w:t>Exemplo:</w:t>
      </w:r>
    </w:p>
    <w:p w14:paraId="6275B8CC" w14:textId="77777777" w:rsidR="00A82183" w:rsidRDefault="00A82183">
      <w:pPr>
        <w:pStyle w:val="Standard"/>
        <w:spacing w:after="0"/>
        <w:ind w:left="0"/>
        <w:jc w:val="left"/>
        <w:rPr>
          <w:b/>
          <w:bCs/>
        </w:rPr>
      </w:pPr>
    </w:p>
    <w:p w14:paraId="593F4C0A"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660000"/>
          <w:sz w:val="18"/>
          <w:szCs w:val="18"/>
          <w:shd w:val="clear" w:color="auto" w:fill="F7FAFF"/>
        </w:rPr>
        <w:br/>
        <w:t xml:space="preserve">$objEntradaConcluirBlocoAPI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EntradaConcluirBlocoAPI();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$objEntradaConcluirBlocoAPI</w:t>
      </w:r>
      <w:r>
        <w:rPr>
          <w:rFonts w:ascii="Courier New" w:hAnsi="Courier New" w:cs="Courier New"/>
          <w:color w:val="000000"/>
          <w:sz w:val="18"/>
          <w:szCs w:val="18"/>
          <w:shd w:val="clear" w:color="auto" w:fill="F7FAFF"/>
        </w:rPr>
        <w:t>-&gt;setIdBloco(</w:t>
      </w:r>
      <w:r>
        <w:rPr>
          <w:rFonts w:ascii="Courier New" w:hAnsi="Courier New" w:cs="Courier New"/>
          <w:color w:val="0000FF"/>
          <w:sz w:val="18"/>
          <w:szCs w:val="18"/>
          <w:shd w:val="clear" w:color="auto" w:fill="F7FAFF"/>
        </w:rPr>
        <w:t>1043</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$objSeiRN-&gt;concluirBloco($objEntradaConcluirBlocoAPI);</w:t>
      </w:r>
      <w:r>
        <w:rPr>
          <w:rFonts w:ascii="Courier New" w:hAnsi="Courier New" w:cs="Courier New"/>
          <w:color w:val="660000"/>
          <w:sz w:val="18"/>
          <w:szCs w:val="18"/>
          <w:shd w:val="clear" w:color="auto" w:fill="F7FAFF"/>
        </w:rPr>
        <w:br/>
      </w:r>
      <w:r>
        <w:rPr>
          <w:rFonts w:ascii="Courier New" w:hAnsi="Courier New" w:cs="Courier New"/>
          <w:color w:val="000080"/>
          <w:sz w:val="18"/>
          <w:szCs w:val="18"/>
          <w:shd w:val="clear" w:color="auto" w:fill="F7FAFF"/>
        </w:rPr>
        <w:t>```</w:t>
      </w:r>
    </w:p>
    <w:p w14:paraId="6C5504FB" w14:textId="77777777" w:rsidR="00A82183" w:rsidRDefault="00A82183"/>
    <w:p w14:paraId="14ACF9DD" w14:textId="77777777" w:rsidR="00A82183" w:rsidRDefault="00000000">
      <w:pPr>
        <w:pStyle w:val="Ttulo2"/>
      </w:pPr>
      <w:bookmarkStart w:id="4419" w:name="_Toc171671360"/>
      <w:bookmarkStart w:id="4420" w:name="__RefHeading___Toc27891_2823614150"/>
      <w:bookmarkStart w:id="4421" w:name="_Toc223560312"/>
      <w:bookmarkStart w:id="4422" w:name="_Toc223772418"/>
      <w:bookmarkStart w:id="4423" w:name="_Toc223782506"/>
      <w:bookmarkStart w:id="4424" w:name="_Toc223894988"/>
      <w:bookmarkStart w:id="4425" w:name="_Toc223911333"/>
      <w:bookmarkStart w:id="4426" w:name="_Toc224380155"/>
      <w:bookmarkStart w:id="4427" w:name="_Toc225675941"/>
      <w:bookmarkStart w:id="4428" w:name="_Toc225806903"/>
      <w:bookmarkStart w:id="4429" w:name="_Toc226042380"/>
      <w:bookmarkStart w:id="4430" w:name="_Toc226118209"/>
      <w:bookmarkStart w:id="4431" w:name="_Toc226422794"/>
      <w:bookmarkStart w:id="4432" w:name="_Toc226644617"/>
      <w:bookmarkStart w:id="4433" w:name="_Toc231601300"/>
      <w:r>
        <w:t>concluirControlePrazo</w:t>
      </w:r>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D0F48C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AFA3D52" w14:textId="77777777" w:rsidR="00A82183" w:rsidRDefault="00000000">
            <w:pPr>
              <w:pStyle w:val="TableContents"/>
              <w:widowControl w:val="0"/>
              <w:spacing w:after="0" w:line="276" w:lineRule="auto"/>
              <w:jc w:val="center"/>
            </w:pPr>
            <w:r>
              <w:t>Entrada</w:t>
            </w:r>
          </w:p>
        </w:tc>
      </w:tr>
      <w:tr w:rsidR="00A82183" w14:paraId="47D9684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E68F4C1" w14:textId="77777777" w:rsidR="00A82183" w:rsidRDefault="00000000">
            <w:pPr>
              <w:pStyle w:val="TableContents"/>
              <w:widowControl w:val="0"/>
              <w:spacing w:after="0" w:line="276" w:lineRule="auto"/>
            </w:pPr>
            <w:r>
              <w:t>Instâncias do objeto EntradaConcluirControlePrazoAPI preenchidas com:</w:t>
            </w:r>
          </w:p>
          <w:p w14:paraId="2B827BF0" w14:textId="77777777" w:rsidR="00A82183" w:rsidRDefault="00000000">
            <w:pPr>
              <w:pStyle w:val="TableContents"/>
              <w:widowControl w:val="0"/>
              <w:numPr>
                <w:ilvl w:val="0"/>
                <w:numId w:val="106"/>
              </w:numPr>
              <w:spacing w:after="0" w:line="276" w:lineRule="auto"/>
            </w:pPr>
            <w:r>
              <w:t>IdProcedimento ou ProtocoloProcedimento</w:t>
            </w:r>
          </w:p>
        </w:tc>
      </w:tr>
    </w:tbl>
    <w:p w14:paraId="7A822735" w14:textId="77777777" w:rsidR="00A82183" w:rsidRDefault="00000000">
      <w:pPr>
        <w:pStyle w:val="Standard"/>
        <w:spacing w:after="0"/>
        <w:ind w:left="0"/>
        <w:jc w:val="left"/>
        <w:rPr>
          <w:b/>
          <w:bCs/>
        </w:rPr>
      </w:pPr>
      <w:r>
        <w:rPr>
          <w:b/>
          <w:bCs/>
        </w:rPr>
        <w:t>Exemplo:</w:t>
      </w:r>
    </w:p>
    <w:p w14:paraId="6E271E07" w14:textId="77777777" w:rsidR="00A82183" w:rsidRDefault="00A82183">
      <w:pPr>
        <w:pStyle w:val="Standard"/>
        <w:spacing w:after="0"/>
        <w:ind w:left="0"/>
        <w:jc w:val="left"/>
        <w:rPr>
          <w:b/>
          <w:bCs/>
        </w:rPr>
      </w:pPr>
    </w:p>
    <w:p w14:paraId="6DB7E375"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$arrObjEntradaConcluirControlePrazoAPI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429DF584" w14:textId="77777777" w:rsidR="00A82183" w:rsidRDefault="00A82183">
      <w:pPr>
        <w:pStyle w:val="PreformattedText"/>
        <w:spacing w:after="0"/>
        <w:ind w:left="99"/>
        <w:jc w:val="left"/>
        <w:rPr>
          <w:rFonts w:ascii="Courier New" w:hAnsi="Courier New"/>
          <w:color w:val="660000"/>
          <w:sz w:val="18"/>
          <w:szCs w:val="18"/>
          <w:shd w:val="clear" w:color="auto" w:fill="F7FAFF"/>
        </w:rPr>
      </w:pPr>
    </w:p>
    <w:p w14:paraId="40E0A617" w14:textId="77777777" w:rsidR="00A82183" w:rsidRDefault="00000000">
      <w:pPr>
        <w:pStyle w:val="PreformattedText"/>
        <w:spacing w:after="0"/>
        <w:ind w:left="99"/>
        <w:jc w:val="left"/>
      </w:pPr>
      <w:r>
        <w:rPr>
          <w:rFonts w:ascii="Courier New" w:hAnsi="Courier New"/>
          <w:color w:val="660000"/>
          <w:sz w:val="18"/>
          <w:szCs w:val="18"/>
          <w:shd w:val="clear" w:color="auto" w:fill="F7FAFF"/>
        </w:rPr>
        <w:t xml:space="preserve">$objEntradaConcluirControlePrazoAPI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w:t>
      </w:r>
      <w:r>
        <w:rPr>
          <w:rFonts w:ascii="Courier New" w:hAnsi="Courier New"/>
          <w:color w:val="660000"/>
          <w:sz w:val="18"/>
          <w:szCs w:val="18"/>
          <w:shd w:val="clear" w:color="auto" w:fill="F7FAFF"/>
        </w:rPr>
        <w:t>Concluir</w:t>
      </w:r>
      <w:r>
        <w:rPr>
          <w:rFonts w:ascii="Courier New" w:hAnsi="Courier New"/>
          <w:color w:val="000000"/>
          <w:sz w:val="18"/>
          <w:szCs w:val="18"/>
          <w:shd w:val="clear" w:color="auto" w:fill="F7FAFF"/>
        </w:rPr>
        <w:t>ControlePrazoAPI();</w:t>
      </w:r>
    </w:p>
    <w:p w14:paraId="055091BB" w14:textId="77777777" w:rsidR="00A82183" w:rsidRDefault="00000000">
      <w:pPr>
        <w:pStyle w:val="PreformattedText"/>
        <w:shd w:val="clear" w:color="auto" w:fill="FFFFFF"/>
        <w:spacing w:after="0"/>
        <w:jc w:val="left"/>
      </w:pPr>
      <w:r>
        <w:rPr>
          <w:rFonts w:ascii="Courier New" w:hAnsi="Courier New"/>
          <w:i/>
          <w:color w:val="808080"/>
          <w:sz w:val="18"/>
          <w:szCs w:val="18"/>
          <w:shd w:val="clear" w:color="auto" w:fill="F7FAFF"/>
        </w:rPr>
        <w:t>//$</w:t>
      </w:r>
      <w:r>
        <w:rPr>
          <w:rFonts w:ascii="Courier New" w:hAnsi="Courier New"/>
          <w:i/>
          <w:color w:val="660000"/>
          <w:sz w:val="18"/>
          <w:szCs w:val="18"/>
          <w:shd w:val="clear" w:color="auto" w:fill="F7FAFF"/>
        </w:rPr>
        <w:t>objEntradaConcluirControlePrazoAPI</w:t>
      </w:r>
      <w:r>
        <w:rPr>
          <w:rFonts w:ascii="Courier New" w:hAnsi="Courier New"/>
          <w:i/>
          <w:color w:val="808080"/>
          <w:sz w:val="18"/>
          <w:szCs w:val="18"/>
          <w:shd w:val="clear" w:color="auto" w:fill="F7FAFF"/>
        </w:rPr>
        <w:t>-&gt;setIdProcedimento();</w:t>
      </w:r>
    </w:p>
    <w:p w14:paraId="7EF3707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$objEntradaConcluirControlePrazoAPI-&gt;setProtocoloProcedimento(</w:t>
      </w:r>
      <w:r>
        <w:rPr>
          <w:rFonts w:ascii="Courier New" w:hAnsi="Courier New"/>
          <w:b/>
          <w:bCs/>
          <w:color w:val="008000"/>
          <w:sz w:val="18"/>
          <w:szCs w:val="18"/>
          <w:shd w:val="clear" w:color="auto" w:fill="F7FAFF"/>
        </w:rPr>
        <w:t>'11.1.000000485-4'</w:t>
      </w:r>
      <w:r>
        <w:rPr>
          <w:rFonts w:ascii="Courier New" w:hAnsi="Courier New"/>
          <w:color w:val="660000"/>
          <w:sz w:val="18"/>
          <w:szCs w:val="18"/>
          <w:shd w:val="clear" w:color="auto" w:fill="F7FAFF"/>
        </w:rPr>
        <w:t>);</w:t>
      </w:r>
    </w:p>
    <w:p w14:paraId="5C2DCA7C" w14:textId="77777777" w:rsidR="00A82183" w:rsidRDefault="00000000">
      <w:pPr>
        <w:pStyle w:val="PreformattedText"/>
        <w:shd w:val="clear" w:color="auto" w:fill="FFFFFF"/>
        <w:spacing w:after="0"/>
        <w:ind w:left="99"/>
        <w:jc w:val="left"/>
      </w:pPr>
      <w:r>
        <w:rPr>
          <w:rFonts w:ascii="Courier New" w:hAnsi="Courier New"/>
          <w:color w:val="660000"/>
          <w:sz w:val="18"/>
          <w:szCs w:val="18"/>
          <w:shd w:val="clear" w:color="auto" w:fill="F7FAFF"/>
        </w:rPr>
        <w:t>$arrObjEntradaConcluirControlePrazoAPI[] = $objEntradaConcluirControlePrazoAPI;</w:t>
      </w:r>
    </w:p>
    <w:p w14:paraId="63BDE7AA" w14:textId="77777777" w:rsidR="00A82183" w:rsidRDefault="00A82183">
      <w:pPr>
        <w:pStyle w:val="PreformattedText"/>
        <w:shd w:val="clear" w:color="auto" w:fill="FFFFFF"/>
        <w:spacing w:after="0"/>
        <w:jc w:val="left"/>
        <w:rPr>
          <w:rFonts w:ascii="Courier New" w:hAnsi="Courier New"/>
          <w:b/>
          <w:bCs/>
          <w:color w:val="008000"/>
          <w:sz w:val="18"/>
          <w:szCs w:val="18"/>
          <w:shd w:val="clear" w:color="auto" w:fill="F7FAFF"/>
        </w:rPr>
      </w:pPr>
    </w:p>
    <w:p w14:paraId="076D3ED3" w14:textId="77777777" w:rsidR="00A82183" w:rsidRDefault="00000000">
      <w:pPr>
        <w:pStyle w:val="PreformattedText"/>
        <w:spacing w:after="0"/>
        <w:ind w:left="99"/>
        <w:jc w:val="left"/>
      </w:pPr>
      <w:r>
        <w:rPr>
          <w:rFonts w:ascii="Courier New" w:hAnsi="Courier New"/>
          <w:color w:val="660000"/>
          <w:sz w:val="18"/>
          <w:szCs w:val="18"/>
          <w:shd w:val="clear" w:color="auto" w:fill="F7FAFF"/>
        </w:rPr>
        <w:t xml:space="preserve">$objEntradaConcluirControlePrazoAPI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EntradaConcluirControlePrazoAPI();</w:t>
      </w:r>
    </w:p>
    <w:p w14:paraId="050FE4DF" w14:textId="77777777" w:rsidR="00A82183" w:rsidRDefault="00000000">
      <w:pPr>
        <w:pStyle w:val="PreformattedText"/>
        <w:shd w:val="clear" w:color="auto" w:fill="FFFFFF"/>
        <w:spacing w:after="0"/>
        <w:jc w:val="left"/>
      </w:pPr>
      <w:r>
        <w:rPr>
          <w:rFonts w:ascii="Courier New" w:hAnsi="Courier New"/>
          <w:i/>
          <w:color w:val="808080"/>
          <w:sz w:val="18"/>
          <w:szCs w:val="18"/>
          <w:shd w:val="clear" w:color="auto" w:fill="F7FAFF"/>
        </w:rPr>
        <w:t>//$</w:t>
      </w:r>
      <w:r>
        <w:rPr>
          <w:rFonts w:ascii="Courier New" w:hAnsi="Courier New"/>
          <w:i/>
          <w:color w:val="660000"/>
          <w:sz w:val="18"/>
          <w:szCs w:val="18"/>
          <w:shd w:val="clear" w:color="auto" w:fill="F7FAFF"/>
        </w:rPr>
        <w:t>objEntradaConcluirControlePrazoAPI</w:t>
      </w:r>
      <w:r>
        <w:rPr>
          <w:rFonts w:ascii="Courier New" w:hAnsi="Courier New"/>
          <w:i/>
          <w:color w:val="808080"/>
          <w:sz w:val="18"/>
          <w:szCs w:val="18"/>
          <w:shd w:val="clear" w:color="auto" w:fill="F7FAFF"/>
        </w:rPr>
        <w:t>-&gt;setIdProcedimento();</w:t>
      </w:r>
    </w:p>
    <w:p w14:paraId="4DCBE5AD"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$objEntradaConcluirControlePrazoAPI-&gt;setProtocoloProcedimento(</w:t>
      </w:r>
      <w:r>
        <w:rPr>
          <w:rFonts w:ascii="Courier New" w:hAnsi="Courier New"/>
          <w:b/>
          <w:bCs/>
          <w:color w:val="008000"/>
          <w:sz w:val="18"/>
          <w:szCs w:val="18"/>
          <w:shd w:val="clear" w:color="auto" w:fill="F7FAFF"/>
        </w:rPr>
        <w:t>'11.1.000000467-6'</w:t>
      </w:r>
      <w:r>
        <w:rPr>
          <w:rFonts w:ascii="Courier New" w:hAnsi="Courier New"/>
          <w:color w:val="660000"/>
          <w:sz w:val="18"/>
          <w:szCs w:val="18"/>
          <w:shd w:val="clear" w:color="auto" w:fill="F7FAFF"/>
        </w:rPr>
        <w:t>);</w:t>
      </w:r>
    </w:p>
    <w:p w14:paraId="2236ED33" w14:textId="77777777" w:rsidR="00A82183" w:rsidRDefault="00000000">
      <w:pPr>
        <w:pStyle w:val="PreformattedText"/>
        <w:shd w:val="clear" w:color="auto" w:fill="FFFFFF"/>
        <w:spacing w:after="0"/>
        <w:ind w:left="99"/>
        <w:jc w:val="left"/>
      </w:pPr>
      <w:r>
        <w:rPr>
          <w:rFonts w:ascii="Courier New" w:hAnsi="Courier New"/>
          <w:color w:val="660000"/>
          <w:sz w:val="18"/>
          <w:szCs w:val="18"/>
          <w:shd w:val="clear" w:color="auto" w:fill="F7FAFF"/>
        </w:rPr>
        <w:t>$arrObjEntradaConcluirControlePrazoAPI[] = $objEntradaConcluirControlePrazoAPI;</w:t>
      </w:r>
    </w:p>
    <w:p w14:paraId="30367EB7" w14:textId="77777777" w:rsidR="00A82183" w:rsidRDefault="00A82183">
      <w:pPr>
        <w:pStyle w:val="PreformattedText"/>
        <w:shd w:val="clear" w:color="auto" w:fill="FFFFFF"/>
        <w:spacing w:after="0"/>
        <w:jc w:val="left"/>
        <w:rPr>
          <w:rFonts w:ascii="Courier New" w:hAnsi="Courier New"/>
          <w:b/>
          <w:bCs/>
          <w:color w:val="008000"/>
          <w:sz w:val="18"/>
          <w:szCs w:val="18"/>
          <w:shd w:val="clear" w:color="auto" w:fill="F7FAFF"/>
        </w:rPr>
      </w:pPr>
    </w:p>
    <w:p w14:paraId="35A80D5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0B15B5A7"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$objSeiRN→concluirControlePrazo($arrObjEntradaConcluirControlePrazoAPI);</w:t>
      </w:r>
      <w:r>
        <w:rPr>
          <w:rFonts w:ascii="Courier New" w:hAnsi="Courier New"/>
          <w:color w:val="660000"/>
          <w:sz w:val="18"/>
          <w:szCs w:val="18"/>
          <w:shd w:val="clear" w:color="auto" w:fill="F7FAFF"/>
        </w:rPr>
        <w:br/>
      </w:r>
      <w:r>
        <w:rPr>
          <w:rFonts w:ascii="Courier New" w:hAnsi="Courier New" w:cs="Courier New"/>
          <w:color w:val="000080"/>
          <w:sz w:val="18"/>
          <w:szCs w:val="18"/>
          <w:shd w:val="clear" w:color="auto" w:fill="F7FAFF"/>
        </w:rPr>
        <w:t>```</w:t>
      </w:r>
    </w:p>
    <w:p w14:paraId="5AE68DB9" w14:textId="77777777" w:rsidR="00A82183" w:rsidRDefault="00A82183"/>
    <w:p w14:paraId="59D7EC0A" w14:textId="77777777" w:rsidR="00A82183" w:rsidRDefault="00000000">
      <w:pPr>
        <w:pStyle w:val="Ttulo2"/>
      </w:pPr>
      <w:bookmarkStart w:id="4434" w:name="_Toc171671361"/>
      <w:bookmarkStart w:id="4435" w:name="__RefHeading___Toc27889_2823614150"/>
      <w:bookmarkStart w:id="4436" w:name="_Toc223560313"/>
      <w:bookmarkStart w:id="4437" w:name="_Toc223772419"/>
      <w:bookmarkStart w:id="4438" w:name="_Toc223782507"/>
      <w:bookmarkStart w:id="4439" w:name="_Toc223894989"/>
      <w:bookmarkStart w:id="4440" w:name="_Toc223911334"/>
      <w:bookmarkStart w:id="4441" w:name="_Toc224380156"/>
      <w:bookmarkStart w:id="4442" w:name="_Toc225675942"/>
      <w:bookmarkStart w:id="4443" w:name="_Toc225806904"/>
      <w:bookmarkStart w:id="4444" w:name="_Toc226042381"/>
      <w:bookmarkStart w:id="4445" w:name="_Toc226118210"/>
      <w:bookmarkStart w:id="4446" w:name="_Toc226422795"/>
      <w:bookmarkStart w:id="4447" w:name="_Toc226644618"/>
      <w:bookmarkStart w:id="4448" w:name="_Toc231601301"/>
      <w:r>
        <w:t>concluirProcesso</w:t>
      </w:r>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A4F3D9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B8722CF" w14:textId="77777777" w:rsidR="00A82183" w:rsidRDefault="00000000">
            <w:pPr>
              <w:pStyle w:val="TableContents"/>
              <w:widowControl w:val="0"/>
              <w:spacing w:after="0" w:line="276" w:lineRule="auto"/>
              <w:jc w:val="center"/>
            </w:pPr>
            <w:r>
              <w:t>Entrada</w:t>
            </w:r>
          </w:p>
        </w:tc>
      </w:tr>
      <w:tr w:rsidR="00A82183" w14:paraId="02B6455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FB5E6A" w14:textId="77777777" w:rsidR="00A82183" w:rsidRDefault="00000000">
            <w:pPr>
              <w:pStyle w:val="TableContents"/>
              <w:widowControl w:val="0"/>
              <w:spacing w:after="0" w:line="276" w:lineRule="auto"/>
            </w:pPr>
            <w:r>
              <w:t>Instância do objeto EntradaConcluirProcessoAPI preenchida com:</w:t>
            </w:r>
          </w:p>
          <w:p w14:paraId="0261F30F" w14:textId="77777777" w:rsidR="00A82183" w:rsidRDefault="00000000">
            <w:pPr>
              <w:pStyle w:val="TableContents"/>
              <w:widowControl w:val="0"/>
              <w:numPr>
                <w:ilvl w:val="0"/>
                <w:numId w:val="106"/>
              </w:numPr>
              <w:spacing w:after="0" w:line="276" w:lineRule="auto"/>
            </w:pPr>
            <w:r>
              <w:t>IdProcedimento ou ProtocoloProcedimento</w:t>
            </w:r>
          </w:p>
        </w:tc>
      </w:tr>
    </w:tbl>
    <w:p w14:paraId="258DF71E" w14:textId="77777777" w:rsidR="00A82183" w:rsidRDefault="00000000">
      <w:pPr>
        <w:pStyle w:val="Standard"/>
        <w:spacing w:after="0"/>
        <w:ind w:left="0"/>
        <w:jc w:val="left"/>
        <w:rPr>
          <w:b/>
          <w:bCs/>
        </w:rPr>
      </w:pPr>
      <w:r>
        <w:rPr>
          <w:b/>
          <w:bCs/>
        </w:rPr>
        <w:t>Exemplo:</w:t>
      </w:r>
    </w:p>
    <w:p w14:paraId="524DF756" w14:textId="77777777" w:rsidR="00A82183" w:rsidRDefault="00A82183">
      <w:pPr>
        <w:pStyle w:val="Standard"/>
        <w:spacing w:after="0"/>
        <w:ind w:left="0"/>
        <w:jc w:val="left"/>
        <w:rPr>
          <w:b/>
          <w:bCs/>
        </w:rPr>
      </w:pPr>
    </w:p>
    <w:p w14:paraId="14166E58" w14:textId="77777777" w:rsidR="00A82183" w:rsidRDefault="00000000">
      <w:pPr>
        <w:pStyle w:val="CdigoFonte"/>
        <w:ind w:left="99"/>
      </w:pPr>
      <w:r>
        <w:rPr>
          <w:color w:val="000080"/>
          <w:szCs w:val="18"/>
        </w:rPr>
        <w:t>```php</w:t>
      </w:r>
      <w:r>
        <w:rPr>
          <w:color w:val="660000"/>
        </w:rPr>
        <w:br/>
        <w:t xml:space="preserve">$objEntradaConcluirProcessoAPI </w:t>
      </w:r>
      <w:r>
        <w:t xml:space="preserve">= </w:t>
      </w:r>
      <w:r>
        <w:rPr>
          <w:b/>
          <w:bCs/>
          <w:color w:val="000080"/>
        </w:rPr>
        <w:t xml:space="preserve">new </w:t>
      </w:r>
      <w:r>
        <w:t>EntradaConcluirProcessoAPI();</w:t>
      </w:r>
      <w:r>
        <w:br/>
      </w:r>
      <w:r>
        <w:rPr>
          <w:i/>
          <w:iCs/>
          <w:color w:val="808080"/>
        </w:rPr>
        <w:t>//$objEntradaConcluirProcessoAPI-&gt;setIdProcedimento();</w:t>
      </w:r>
      <w:r>
        <w:rPr>
          <w:i/>
          <w:iCs/>
          <w:color w:val="808080"/>
        </w:rPr>
        <w:br/>
      </w:r>
      <w:r>
        <w:rPr>
          <w:color w:val="660000"/>
        </w:rPr>
        <w:t>$objEntradaConcluirProcessoAPI</w:t>
      </w:r>
      <w:r>
        <w:t>-&gt;setProtocoloProcedimento(</w:t>
      </w:r>
      <w:r>
        <w:rPr>
          <w:b/>
          <w:bCs/>
          <w:color w:val="008000"/>
        </w:rPr>
        <w:t>'0000262-95.2016.4.04.8000'</w:t>
      </w:r>
      <w:r>
        <w:t>);</w:t>
      </w:r>
      <w:r>
        <w:br/>
      </w:r>
      <w:r>
        <w:br/>
      </w:r>
      <w:r>
        <w:rPr>
          <w:color w:val="660000"/>
        </w:rPr>
        <w:t xml:space="preserve">$objSeiRN </w:t>
      </w:r>
      <w:r>
        <w:t xml:space="preserve">= </w:t>
      </w:r>
      <w:r>
        <w:rPr>
          <w:b/>
          <w:bCs/>
          <w:color w:val="000080"/>
        </w:rPr>
        <w:t xml:space="preserve">new </w:t>
      </w:r>
      <w:r>
        <w:t>SeiRN();</w:t>
      </w:r>
      <w:r>
        <w:br/>
      </w:r>
      <w:r>
        <w:rPr>
          <w:color w:val="660000"/>
        </w:rPr>
        <w:t>$objSeiRN</w:t>
      </w:r>
      <w:r>
        <w:t>-&gt;concluirProcesso(</w:t>
      </w:r>
      <w:r>
        <w:rPr>
          <w:color w:val="660000"/>
        </w:rPr>
        <w:t>$objEntradaConcluirProcessoAPI</w:t>
      </w:r>
      <w:r>
        <w:t>);</w:t>
      </w:r>
      <w:r>
        <w:br/>
      </w:r>
      <w:r>
        <w:rPr>
          <w:color w:val="000080"/>
          <w:szCs w:val="18"/>
        </w:rPr>
        <w:t>```</w:t>
      </w:r>
    </w:p>
    <w:p w14:paraId="3B93E01D" w14:textId="77777777" w:rsidR="00A82183" w:rsidRDefault="00A82183">
      <w:pPr>
        <w:rPr>
          <w:shd w:val="clear" w:color="auto" w:fill="FFF200"/>
        </w:rPr>
      </w:pPr>
    </w:p>
    <w:p w14:paraId="33099094" w14:textId="77777777" w:rsidR="00A82183" w:rsidRDefault="00000000">
      <w:pPr>
        <w:pStyle w:val="Ttulo2"/>
      </w:pPr>
      <w:bookmarkStart w:id="4449" w:name="__RefHeading___Toc27887_2823614150"/>
      <w:bookmarkStart w:id="4450" w:name="_Toc171671362"/>
      <w:bookmarkStart w:id="4451" w:name="_Toc223560314"/>
      <w:bookmarkStart w:id="4452" w:name="_Toc223772420"/>
      <w:bookmarkStart w:id="4453" w:name="_Toc223782508"/>
      <w:bookmarkStart w:id="4454" w:name="_Toc223894990"/>
      <w:bookmarkStart w:id="4455" w:name="_Toc223911335"/>
      <w:bookmarkStart w:id="4456" w:name="_Toc224380157"/>
      <w:bookmarkStart w:id="4457" w:name="_Toc225675943"/>
      <w:bookmarkStart w:id="4458" w:name="_Toc225806905"/>
      <w:bookmarkStart w:id="4459" w:name="_Toc226042382"/>
      <w:bookmarkStart w:id="4460" w:name="_Toc226118211"/>
      <w:bookmarkStart w:id="4461" w:name="_Toc226422796"/>
      <w:bookmarkStart w:id="4462" w:name="_Toc226644619"/>
      <w:bookmarkStart w:id="4463" w:name="_Toc231601302"/>
      <w:r>
        <w:t>ConfirmarDisponibilizacaoPublicacao</w:t>
      </w:r>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p>
    <w:tbl>
      <w:tblPr>
        <w:tblW w:w="10215" w:type="dxa"/>
        <w:tblInd w:w="-5" w:type="dxa"/>
        <w:tblLayout w:type="fixed"/>
        <w:tblCellMar>
          <w:left w:w="10" w:type="dxa"/>
          <w:right w:w="10" w:type="dxa"/>
        </w:tblCellMar>
        <w:tblLook w:val="0000" w:firstRow="0" w:lastRow="0" w:firstColumn="0" w:lastColumn="0" w:noHBand="0" w:noVBand="0"/>
      </w:tblPr>
      <w:tblGrid>
        <w:gridCol w:w="10215"/>
      </w:tblGrid>
      <w:tr w:rsidR="00A82183" w14:paraId="386F6CE0" w14:textId="77777777">
        <w:tblPrEx>
          <w:tblCellMar>
            <w:top w:w="0" w:type="dxa"/>
            <w:bottom w:w="0" w:type="dxa"/>
          </w:tblCellMar>
        </w:tblPrEx>
        <w:tc>
          <w:tcPr>
            <w:tcW w:w="1021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0FC41A7" w14:textId="77777777" w:rsidR="00A82183" w:rsidRDefault="00000000">
            <w:pPr>
              <w:pStyle w:val="TableContents"/>
              <w:widowControl w:val="0"/>
              <w:spacing w:after="0" w:line="276" w:lineRule="auto"/>
              <w:jc w:val="center"/>
            </w:pPr>
            <w:r>
              <w:t>Entrada</w:t>
            </w:r>
          </w:p>
        </w:tc>
      </w:tr>
      <w:tr w:rsidR="00A82183" w14:paraId="1CAC7E73" w14:textId="77777777">
        <w:tblPrEx>
          <w:tblCellMar>
            <w:top w:w="0" w:type="dxa"/>
            <w:bottom w:w="0" w:type="dxa"/>
          </w:tblCellMar>
        </w:tblPrEx>
        <w:tc>
          <w:tcPr>
            <w:tcW w:w="1021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5B0929C" w14:textId="77777777" w:rsidR="00A82183" w:rsidRDefault="00000000">
            <w:pPr>
              <w:pStyle w:val="TableContents"/>
              <w:widowControl w:val="0"/>
              <w:spacing w:after="0" w:line="276" w:lineRule="auto"/>
            </w:pPr>
            <w:r>
              <w:t>Instância do objeto EntradaConfirmarDisponibilizacaoPublicacaoAPI preenchida com:</w:t>
            </w:r>
          </w:p>
          <w:p w14:paraId="01F53E39" w14:textId="77777777" w:rsidR="00A82183" w:rsidRDefault="00000000">
            <w:pPr>
              <w:pStyle w:val="TableContents"/>
              <w:widowControl w:val="0"/>
              <w:numPr>
                <w:ilvl w:val="0"/>
                <w:numId w:val="106"/>
              </w:numPr>
              <w:spacing w:after="0" w:line="276" w:lineRule="auto"/>
            </w:pPr>
            <w:r>
              <w:t>IdVeiculoDisponibilizacao</w:t>
            </w:r>
          </w:p>
          <w:p w14:paraId="3860B220" w14:textId="77777777" w:rsidR="00A82183" w:rsidRDefault="00000000">
            <w:pPr>
              <w:pStyle w:val="TableContents"/>
              <w:widowControl w:val="0"/>
              <w:numPr>
                <w:ilvl w:val="0"/>
                <w:numId w:val="106"/>
              </w:numPr>
              <w:spacing w:after="0" w:line="276" w:lineRule="auto"/>
            </w:pPr>
            <w:r>
              <w:t>DataDisponibilizacao</w:t>
            </w:r>
          </w:p>
          <w:p w14:paraId="709E4FEA" w14:textId="77777777" w:rsidR="00A82183" w:rsidRDefault="00000000">
            <w:pPr>
              <w:pStyle w:val="TableContents"/>
              <w:widowControl w:val="0"/>
              <w:numPr>
                <w:ilvl w:val="0"/>
                <w:numId w:val="106"/>
              </w:numPr>
              <w:spacing w:after="0" w:line="276" w:lineRule="auto"/>
            </w:pPr>
            <w:r>
              <w:t>DataPublicacao</w:t>
            </w:r>
          </w:p>
          <w:p w14:paraId="046CB022" w14:textId="77777777" w:rsidR="00A82183" w:rsidRDefault="00000000">
            <w:pPr>
              <w:pStyle w:val="TableContents"/>
              <w:widowControl w:val="0"/>
              <w:numPr>
                <w:ilvl w:val="0"/>
                <w:numId w:val="106"/>
              </w:numPr>
              <w:spacing w:after="0" w:line="276" w:lineRule="auto"/>
            </w:pPr>
            <w:r>
              <w:t>Numero</w:t>
            </w:r>
          </w:p>
          <w:p w14:paraId="58ADC006" w14:textId="77777777" w:rsidR="00A82183" w:rsidRDefault="00000000">
            <w:pPr>
              <w:pStyle w:val="TableContents"/>
              <w:widowControl w:val="0"/>
              <w:numPr>
                <w:ilvl w:val="0"/>
                <w:numId w:val="106"/>
              </w:numPr>
              <w:spacing w:after="0" w:line="276" w:lineRule="auto"/>
            </w:pPr>
            <w:r>
              <w:t>IdDocumentos</w:t>
            </w:r>
          </w:p>
        </w:tc>
      </w:tr>
      <w:tr w:rsidR="00A82183" w14:paraId="44BD1219" w14:textId="77777777">
        <w:tblPrEx>
          <w:tblCellMar>
            <w:top w:w="0" w:type="dxa"/>
            <w:bottom w:w="0" w:type="dxa"/>
          </w:tblCellMar>
        </w:tblPrEx>
        <w:tc>
          <w:tcPr>
            <w:tcW w:w="10215" w:type="dxa"/>
            <w:tcBorders>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07BB435" w14:textId="77777777" w:rsidR="00A82183" w:rsidRDefault="00000000">
            <w:pPr>
              <w:pStyle w:val="TableContents"/>
              <w:widowControl w:val="0"/>
              <w:spacing w:after="0" w:line="276" w:lineRule="auto"/>
              <w:jc w:val="center"/>
            </w:pPr>
            <w:r>
              <w:t>Observações</w:t>
            </w:r>
          </w:p>
        </w:tc>
      </w:tr>
      <w:tr w:rsidR="00A82183" w14:paraId="60992B07" w14:textId="77777777">
        <w:tblPrEx>
          <w:tblCellMar>
            <w:top w:w="0" w:type="dxa"/>
            <w:bottom w:w="0" w:type="dxa"/>
          </w:tblCellMar>
        </w:tblPrEx>
        <w:tc>
          <w:tcPr>
            <w:tcW w:w="10215" w:type="dxa"/>
            <w:tcBorders>
              <w:left w:val="single" w:sz="4" w:space="0" w:color="00000A"/>
              <w:bottom w:val="single" w:sz="4" w:space="0" w:color="00000A"/>
              <w:right w:val="single" w:sz="4" w:space="0" w:color="00000A"/>
            </w:tcBorders>
            <w:tcMar>
              <w:top w:w="0" w:type="dxa"/>
              <w:left w:w="113" w:type="dxa"/>
              <w:bottom w:w="0" w:type="dxa"/>
              <w:right w:w="108" w:type="dxa"/>
            </w:tcMar>
          </w:tcPr>
          <w:p w14:paraId="246C0F71" w14:textId="77777777" w:rsidR="00A82183" w:rsidRDefault="00000000">
            <w:pPr>
              <w:pStyle w:val="TableContents"/>
              <w:widowControl w:val="0"/>
              <w:spacing w:after="0" w:line="276" w:lineRule="auto"/>
            </w:pPr>
            <w:r>
              <w:t>Esse método é responsável por atualizar o andamento de agendamento no processo com o número e a data efetiva da publicação. Além disso, haverá mudança no nível de acesso do documento para público e o conteúdo será disponibilizado na pesquisa de publicações do SEI (se a opção `Exibir as publicações enviadas para este veículo na pesquisa de publicações interna` estiver marcada no cadastro do veículo de publicação).</w:t>
            </w:r>
          </w:p>
        </w:tc>
      </w:tr>
    </w:tbl>
    <w:p w14:paraId="6F14A899" w14:textId="77777777" w:rsidR="00A82183" w:rsidRDefault="00000000">
      <w:pPr>
        <w:pStyle w:val="Standard"/>
        <w:spacing w:after="0"/>
        <w:ind w:left="0"/>
        <w:jc w:val="left"/>
        <w:rPr>
          <w:b/>
          <w:bCs/>
        </w:rPr>
      </w:pPr>
      <w:r>
        <w:rPr>
          <w:b/>
          <w:bCs/>
        </w:rPr>
        <w:t>Exemplo:</w:t>
      </w:r>
    </w:p>
    <w:p w14:paraId="0694D57E" w14:textId="77777777" w:rsidR="00A82183" w:rsidRDefault="00A82183">
      <w:pPr>
        <w:pStyle w:val="Standard"/>
        <w:spacing w:after="0"/>
        <w:ind w:left="0"/>
        <w:jc w:val="left"/>
        <w:rPr>
          <w:b/>
          <w:bCs/>
        </w:rPr>
      </w:pPr>
    </w:p>
    <w:p w14:paraId="16CF096F"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$objEntradaConfirmarDisponibilizacaoPublicacaoAPI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EntradaConfirmarDisponibilizacao</w:t>
      </w:r>
      <w:r>
        <w:rPr>
          <w:rFonts w:ascii="Courier New" w:hAnsi="Courier New"/>
          <w:color w:val="660000"/>
          <w:sz w:val="18"/>
          <w:szCs w:val="18"/>
          <w:shd w:val="clear" w:color="auto" w:fill="F7FAFF"/>
        </w:rPr>
        <w:t>Publicacao</w:t>
      </w:r>
      <w:r>
        <w:rPr>
          <w:rFonts w:ascii="Courier New" w:hAnsi="Courier New"/>
          <w:color w:val="000000"/>
          <w:sz w:val="18"/>
          <w:szCs w:val="18"/>
          <w:shd w:val="clear" w:color="auto" w:fill="F7FAFF"/>
        </w:rPr>
        <w:t>API();</w:t>
      </w:r>
    </w:p>
    <w:p w14:paraId="1FA9A5D1"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$objEntradaConfirmarDisponibilizacaoPublicacaoAPI</w:t>
      </w:r>
      <w:r>
        <w:rPr>
          <w:rFonts w:ascii="Courier New" w:hAnsi="Courier New"/>
          <w:color w:val="000000"/>
          <w:sz w:val="18"/>
          <w:szCs w:val="18"/>
          <w:shd w:val="clear" w:color="auto" w:fill="F7FAFF"/>
        </w:rPr>
        <w:t>-&gt;setIdVeiculoPublicacao(</w:t>
      </w:r>
      <w:r>
        <w:rPr>
          <w:rFonts w:ascii="Courier New" w:hAnsi="Courier New"/>
          <w:color w:val="0000FF"/>
          <w:sz w:val="18"/>
          <w:szCs w:val="18"/>
          <w:shd w:val="clear" w:color="auto" w:fill="F7FAFF"/>
        </w:rPr>
        <w:t>21</w:t>
      </w:r>
      <w:r>
        <w:rPr>
          <w:rFonts w:ascii="Courier New" w:hAnsi="Courier New"/>
          <w:color w:val="000000"/>
          <w:sz w:val="18"/>
          <w:szCs w:val="18"/>
          <w:shd w:val="clear" w:color="auto" w:fill="F7FAFF"/>
        </w:rPr>
        <w:t>);</w:t>
      </w:r>
    </w:p>
    <w:p w14:paraId="4A4B092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$objEntradaConfirmarDisponibilizacaoPublicacaoAPI</w:t>
      </w:r>
      <w:r>
        <w:rPr>
          <w:rFonts w:ascii="Courier New" w:hAnsi="Courier New"/>
          <w:color w:val="000000"/>
          <w:sz w:val="18"/>
          <w:szCs w:val="18"/>
          <w:shd w:val="clear" w:color="auto" w:fill="F7FAFF"/>
        </w:rPr>
        <w:t>-&gt;setDataDisponibilizacao(</w:t>
      </w:r>
      <w:r>
        <w:rPr>
          <w:rFonts w:ascii="Courier New" w:hAnsi="Courier New"/>
          <w:b/>
          <w:color w:val="008000"/>
          <w:sz w:val="18"/>
          <w:szCs w:val="18"/>
          <w:shd w:val="clear" w:color="auto" w:fill="F7FAFF"/>
        </w:rPr>
        <w:t>'10/09/2018'</w:t>
      </w:r>
      <w:r>
        <w:rPr>
          <w:rFonts w:ascii="Courier New" w:hAnsi="Courier New"/>
          <w:color w:val="000000"/>
          <w:sz w:val="18"/>
          <w:szCs w:val="18"/>
          <w:shd w:val="clear" w:color="auto" w:fill="F7FAFF"/>
        </w:rPr>
        <w:t>);</w:t>
      </w:r>
    </w:p>
    <w:p w14:paraId="3BAA3EC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$objEntradaConfirmarDisponibilizacaoPublicacaoAPI</w:t>
      </w:r>
      <w:r>
        <w:rPr>
          <w:rFonts w:ascii="Courier New" w:hAnsi="Courier New"/>
          <w:color w:val="000000"/>
          <w:sz w:val="18"/>
          <w:szCs w:val="18"/>
          <w:shd w:val="clear" w:color="auto" w:fill="F7FAFF"/>
        </w:rPr>
        <w:t>-&gt;setDataPublicacao(</w:t>
      </w:r>
      <w:r>
        <w:rPr>
          <w:rFonts w:ascii="Courier New" w:hAnsi="Courier New"/>
          <w:b/>
          <w:color w:val="008000"/>
          <w:sz w:val="18"/>
          <w:szCs w:val="18"/>
          <w:shd w:val="clear" w:color="auto" w:fill="F7FAFF"/>
        </w:rPr>
        <w:t>'11/09/2018'</w:t>
      </w:r>
      <w:r>
        <w:rPr>
          <w:rFonts w:ascii="Courier New" w:hAnsi="Courier New"/>
          <w:color w:val="000000"/>
          <w:sz w:val="18"/>
          <w:szCs w:val="18"/>
          <w:shd w:val="clear" w:color="auto" w:fill="F7FAFF"/>
        </w:rPr>
        <w:t>);</w:t>
      </w:r>
    </w:p>
    <w:p w14:paraId="0D36776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$objEntradaConfirmarDisponibilizacaoPublicacaoAPI</w:t>
      </w:r>
      <w:r>
        <w:rPr>
          <w:rFonts w:ascii="Courier New" w:hAnsi="Courier New"/>
          <w:color w:val="000000"/>
          <w:sz w:val="18"/>
          <w:szCs w:val="18"/>
          <w:shd w:val="clear" w:color="auto" w:fill="F7FAFF"/>
        </w:rPr>
        <w:t>-&gt;setNumero(</w:t>
      </w:r>
      <w:r>
        <w:rPr>
          <w:rFonts w:ascii="Courier New" w:hAnsi="Courier New"/>
          <w:b/>
          <w:color w:val="008000"/>
          <w:sz w:val="18"/>
          <w:szCs w:val="18"/>
          <w:shd w:val="clear" w:color="auto" w:fill="F7FAFF"/>
        </w:rPr>
        <w:t>'57'</w:t>
      </w:r>
      <w:r>
        <w:rPr>
          <w:rFonts w:ascii="Courier New" w:hAnsi="Courier New"/>
          <w:color w:val="000000"/>
          <w:sz w:val="18"/>
          <w:szCs w:val="18"/>
          <w:shd w:val="clear" w:color="auto" w:fill="F7FAFF"/>
        </w:rPr>
        <w:t>);</w:t>
      </w:r>
    </w:p>
    <w:p w14:paraId="7D8FD64D" w14:textId="77777777" w:rsidR="00A82183" w:rsidRDefault="00000000">
      <w:pPr>
        <w:pStyle w:val="PreformattedText"/>
        <w:shd w:val="clear" w:color="auto" w:fill="FFFFFF"/>
        <w:spacing w:after="0"/>
        <w:jc w:val="left"/>
        <w:rPr>
          <w:rFonts w:ascii="Courier New" w:hAnsi="Courier New"/>
          <w:color w:val="660000"/>
          <w:sz w:val="18"/>
          <w:szCs w:val="18"/>
          <w:shd w:val="clear" w:color="auto" w:fill="F7FAFF"/>
        </w:rPr>
      </w:pPr>
      <w:r>
        <w:rPr>
          <w:rFonts w:ascii="Courier New" w:hAnsi="Courier New"/>
          <w:color w:val="660000"/>
          <w:sz w:val="18"/>
          <w:szCs w:val="18"/>
          <w:shd w:val="clear" w:color="auto" w:fill="F7FAFF"/>
        </w:rPr>
        <w:t>$objEntradaConfirmarDisponibilizacaoPublicacaoAPI-&gt;setIdDocumentos(array('42039220124080979','42039220124082477'));</w:t>
      </w:r>
    </w:p>
    <w:p w14:paraId="121D3C0A" w14:textId="77777777" w:rsidR="00A82183" w:rsidRDefault="00A82183">
      <w:pPr>
        <w:pStyle w:val="PreformattedText"/>
        <w:shd w:val="clear" w:color="auto" w:fill="FFFFFF"/>
        <w:spacing w:after="0"/>
        <w:jc w:val="left"/>
        <w:rPr>
          <w:rFonts w:ascii="Courier New" w:hAnsi="Courier New"/>
          <w:b/>
          <w:color w:val="008000"/>
          <w:sz w:val="18"/>
          <w:szCs w:val="18"/>
          <w:shd w:val="clear" w:color="auto" w:fill="F7FAFF"/>
        </w:rPr>
      </w:pPr>
    </w:p>
    <w:p w14:paraId="06950D0D"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1F224ECB"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lastRenderedPageBreak/>
        <w:t>$objSeiRN</w:t>
      </w:r>
      <w:r>
        <w:rPr>
          <w:rFonts w:ascii="Courier New" w:hAnsi="Courier New"/>
          <w:color w:val="000000"/>
          <w:sz w:val="18"/>
          <w:szCs w:val="18"/>
          <w:shd w:val="clear" w:color="auto" w:fill="F7FAFF"/>
        </w:rPr>
        <w:t>-&gt;confirmarDisponibilizacao</w:t>
      </w:r>
      <w:r>
        <w:rPr>
          <w:rFonts w:ascii="Courier New" w:hAnsi="Courier New"/>
          <w:color w:val="660000"/>
          <w:sz w:val="18"/>
          <w:szCs w:val="18"/>
          <w:shd w:val="clear" w:color="auto" w:fill="F7FAFF"/>
        </w:rPr>
        <w:t>Publicacao</w:t>
      </w:r>
      <w:r>
        <w:rPr>
          <w:rFonts w:ascii="Courier New" w:hAnsi="Courier New"/>
          <w:color w:val="000000"/>
          <w:sz w:val="18"/>
          <w:szCs w:val="18"/>
          <w:shd w:val="clear" w:color="auto" w:fill="F7FAFF"/>
        </w:rPr>
        <w:t xml:space="preserve"> (</w:t>
      </w:r>
      <w:r>
        <w:rPr>
          <w:rFonts w:ascii="Courier New" w:hAnsi="Courier New"/>
          <w:color w:val="660000"/>
          <w:sz w:val="18"/>
          <w:szCs w:val="18"/>
          <w:shd w:val="clear" w:color="auto" w:fill="F7FAFF"/>
        </w:rPr>
        <w:t>$objEntradaConfirmarDisponibilizacaoPublicacaoAPI</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02357587" w14:textId="77777777" w:rsidR="00A82183" w:rsidRDefault="00A82183"/>
    <w:p w14:paraId="57EA5CDC" w14:textId="77777777" w:rsidR="00A82183" w:rsidRDefault="00000000">
      <w:pPr>
        <w:pStyle w:val="Ttulo2"/>
      </w:pPr>
      <w:bookmarkStart w:id="4464" w:name="_Toc171671363"/>
      <w:bookmarkStart w:id="4465" w:name="__RefHeading___Toc27885_2823614150"/>
      <w:bookmarkStart w:id="4466" w:name="_Toc223560315"/>
      <w:bookmarkStart w:id="4467" w:name="_Toc223772421"/>
      <w:bookmarkStart w:id="4468" w:name="_Toc223782509"/>
      <w:bookmarkStart w:id="4469" w:name="_Toc223894991"/>
      <w:bookmarkStart w:id="4470" w:name="_Toc223911336"/>
      <w:bookmarkStart w:id="4471" w:name="_Toc224380158"/>
      <w:bookmarkStart w:id="4472" w:name="_Toc225675944"/>
      <w:bookmarkStart w:id="4473" w:name="_Toc225806906"/>
      <w:bookmarkStart w:id="4474" w:name="_Toc226042383"/>
      <w:bookmarkStart w:id="4475" w:name="_Toc226118212"/>
      <w:bookmarkStart w:id="4476" w:name="_Toc226422797"/>
      <w:bookmarkStart w:id="4477" w:name="_Toc226644620"/>
      <w:bookmarkStart w:id="4478" w:name="_Toc231601303"/>
      <w:r>
        <w:t>consultarBloco</w:t>
      </w:r>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BF9658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4F95331" w14:textId="77777777" w:rsidR="00A82183" w:rsidRDefault="00000000">
            <w:pPr>
              <w:pStyle w:val="TableContents"/>
              <w:widowControl w:val="0"/>
              <w:spacing w:after="0" w:line="276" w:lineRule="auto"/>
              <w:jc w:val="center"/>
            </w:pPr>
            <w:r>
              <w:t>Entrada</w:t>
            </w:r>
          </w:p>
        </w:tc>
      </w:tr>
      <w:tr w:rsidR="00A82183" w14:paraId="40AD2FD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B8C702" w14:textId="77777777" w:rsidR="00A82183" w:rsidRDefault="00000000">
            <w:pPr>
              <w:pStyle w:val="TableContents"/>
              <w:widowControl w:val="0"/>
              <w:spacing w:after="0" w:line="276" w:lineRule="auto"/>
            </w:pPr>
            <w:r>
              <w:t>Instância do objeto EntradaConsultarBlocoAPI preenchida com:</w:t>
            </w:r>
          </w:p>
          <w:p w14:paraId="30B75EFC" w14:textId="77777777" w:rsidR="00A82183" w:rsidRDefault="00000000">
            <w:pPr>
              <w:pStyle w:val="TableContents"/>
              <w:widowControl w:val="0"/>
              <w:numPr>
                <w:ilvl w:val="0"/>
                <w:numId w:val="107"/>
              </w:numPr>
              <w:spacing w:after="0" w:line="276" w:lineRule="auto"/>
            </w:pPr>
            <w:r>
              <w:t>IdBloco</w:t>
            </w:r>
          </w:p>
          <w:p w14:paraId="05C3B96D" w14:textId="77777777" w:rsidR="00A82183" w:rsidRDefault="00000000">
            <w:pPr>
              <w:pStyle w:val="TableContents"/>
              <w:widowControl w:val="0"/>
              <w:numPr>
                <w:ilvl w:val="0"/>
                <w:numId w:val="107"/>
              </w:numPr>
              <w:spacing w:after="0" w:line="276" w:lineRule="auto"/>
            </w:pPr>
            <w:r>
              <w:t>SinRetornarProtocolos</w:t>
            </w:r>
          </w:p>
        </w:tc>
      </w:tr>
      <w:tr w:rsidR="00A82183" w14:paraId="5B98B99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F110925" w14:textId="77777777" w:rsidR="00A82183" w:rsidRDefault="00000000">
            <w:pPr>
              <w:pStyle w:val="TableContents"/>
              <w:widowControl w:val="0"/>
              <w:spacing w:after="0" w:line="276" w:lineRule="auto"/>
              <w:jc w:val="center"/>
            </w:pPr>
            <w:r>
              <w:t>Saída</w:t>
            </w:r>
          </w:p>
        </w:tc>
      </w:tr>
      <w:tr w:rsidR="00A82183" w14:paraId="0561E6F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13C373" w14:textId="77777777" w:rsidR="00A82183" w:rsidRDefault="00000000">
            <w:pPr>
              <w:pStyle w:val="Standard"/>
              <w:spacing w:after="0"/>
              <w:ind w:left="0"/>
            </w:pPr>
            <w:r>
              <w:t>Instância do objeto SaidaConsultarBlocoAPI preenchida com:</w:t>
            </w:r>
          </w:p>
          <w:p w14:paraId="4A3DC91A" w14:textId="77777777" w:rsidR="00A82183" w:rsidRDefault="00000000">
            <w:pPr>
              <w:pStyle w:val="PargrafodaLista"/>
              <w:numPr>
                <w:ilvl w:val="0"/>
                <w:numId w:val="108"/>
              </w:numPr>
              <w:spacing w:after="0"/>
            </w:pPr>
            <w:r>
              <w:t>IdBloco</w:t>
            </w:r>
          </w:p>
          <w:p w14:paraId="3F58B85F" w14:textId="77777777" w:rsidR="00A82183" w:rsidRDefault="00000000">
            <w:pPr>
              <w:pStyle w:val="PargrafodaLista"/>
              <w:numPr>
                <w:ilvl w:val="0"/>
                <w:numId w:val="3"/>
              </w:numPr>
              <w:spacing w:after="0"/>
            </w:pPr>
            <w:r>
              <w:t>Descricao</w:t>
            </w:r>
          </w:p>
          <w:p w14:paraId="49A5EAC1" w14:textId="77777777" w:rsidR="00A82183" w:rsidRDefault="00000000">
            <w:pPr>
              <w:pStyle w:val="PargrafodaLista"/>
              <w:numPr>
                <w:ilvl w:val="0"/>
                <w:numId w:val="3"/>
              </w:numPr>
              <w:spacing w:after="0"/>
            </w:pPr>
            <w:r>
              <w:t>Tipo</w:t>
            </w:r>
          </w:p>
          <w:p w14:paraId="7D2BCA92" w14:textId="77777777" w:rsidR="00A82183" w:rsidRDefault="00000000">
            <w:pPr>
              <w:pStyle w:val="PargrafodaLista"/>
              <w:numPr>
                <w:ilvl w:val="0"/>
                <w:numId w:val="3"/>
              </w:numPr>
              <w:spacing w:after="0"/>
            </w:pPr>
            <w:r>
              <w:t>Estado</w:t>
            </w:r>
          </w:p>
          <w:p w14:paraId="140748CA" w14:textId="77777777" w:rsidR="00A82183" w:rsidRDefault="00000000">
            <w:pPr>
              <w:pStyle w:val="PargrafodaLista"/>
              <w:numPr>
                <w:ilvl w:val="0"/>
                <w:numId w:val="3"/>
              </w:numPr>
              <w:spacing w:after="0"/>
            </w:pPr>
            <w:r>
              <w:t>Unidade (UnidadeAPI)</w:t>
            </w:r>
          </w:p>
          <w:p w14:paraId="768029B2" w14:textId="77777777" w:rsidR="00A82183" w:rsidRDefault="00000000">
            <w:pPr>
              <w:pStyle w:val="PargrafodaLista"/>
              <w:numPr>
                <w:ilvl w:val="1"/>
                <w:numId w:val="3"/>
              </w:numPr>
              <w:spacing w:after="0"/>
            </w:pPr>
            <w:r>
              <w:t xml:space="preserve"> IdUnidade</w:t>
            </w:r>
          </w:p>
          <w:p w14:paraId="2DCC9A56" w14:textId="77777777" w:rsidR="00A82183" w:rsidRDefault="00000000">
            <w:pPr>
              <w:pStyle w:val="PargrafodaLista"/>
              <w:numPr>
                <w:ilvl w:val="1"/>
                <w:numId w:val="3"/>
              </w:numPr>
              <w:spacing w:after="0"/>
            </w:pPr>
            <w:r>
              <w:t xml:space="preserve"> Sigla</w:t>
            </w:r>
          </w:p>
          <w:p w14:paraId="1D4994B5" w14:textId="77777777" w:rsidR="00A82183" w:rsidRDefault="00000000">
            <w:pPr>
              <w:pStyle w:val="PargrafodaLista"/>
              <w:numPr>
                <w:ilvl w:val="1"/>
                <w:numId w:val="3"/>
              </w:numPr>
              <w:spacing w:after="0"/>
            </w:pPr>
            <w:r>
              <w:t xml:space="preserve"> Descricao</w:t>
            </w:r>
          </w:p>
          <w:p w14:paraId="2ADAB7D3" w14:textId="77777777" w:rsidR="00A82183" w:rsidRDefault="00000000">
            <w:pPr>
              <w:pStyle w:val="PargrafodaLista"/>
              <w:numPr>
                <w:ilvl w:val="0"/>
                <w:numId w:val="3"/>
              </w:numPr>
              <w:spacing w:after="0"/>
            </w:pPr>
            <w:r>
              <w:t>Usuario (UsuarioAPI)</w:t>
            </w:r>
          </w:p>
          <w:p w14:paraId="23CAEBDA" w14:textId="77777777" w:rsidR="00A82183" w:rsidRDefault="00000000">
            <w:pPr>
              <w:pStyle w:val="PargrafodaLista"/>
              <w:numPr>
                <w:ilvl w:val="1"/>
                <w:numId w:val="3"/>
              </w:numPr>
              <w:spacing w:after="0"/>
            </w:pPr>
            <w:r>
              <w:t xml:space="preserve"> IdUsuario</w:t>
            </w:r>
          </w:p>
          <w:p w14:paraId="3AC6C7A3" w14:textId="77777777" w:rsidR="00A82183" w:rsidRDefault="00000000">
            <w:pPr>
              <w:pStyle w:val="PargrafodaLista"/>
              <w:numPr>
                <w:ilvl w:val="1"/>
                <w:numId w:val="3"/>
              </w:numPr>
              <w:spacing w:after="0"/>
            </w:pPr>
            <w:r>
              <w:t xml:space="preserve"> Sigla</w:t>
            </w:r>
          </w:p>
          <w:p w14:paraId="76E58FF4" w14:textId="77777777" w:rsidR="00A82183" w:rsidRDefault="00000000">
            <w:pPr>
              <w:pStyle w:val="PargrafodaLista"/>
              <w:numPr>
                <w:ilvl w:val="1"/>
                <w:numId w:val="3"/>
              </w:numPr>
              <w:spacing w:after="0"/>
            </w:pPr>
            <w:r>
              <w:t xml:space="preserve"> Nome</w:t>
            </w:r>
          </w:p>
          <w:p w14:paraId="5FD07861" w14:textId="77777777" w:rsidR="00A82183" w:rsidRDefault="00000000">
            <w:pPr>
              <w:pStyle w:val="PargrafodaLista"/>
              <w:numPr>
                <w:ilvl w:val="0"/>
                <w:numId w:val="3"/>
              </w:numPr>
              <w:spacing w:after="0"/>
            </w:pPr>
            <w:r>
              <w:t>SinPrioridade</w:t>
            </w:r>
          </w:p>
          <w:p w14:paraId="5BA6FB13" w14:textId="77777777" w:rsidR="00A82183" w:rsidRDefault="00000000">
            <w:pPr>
              <w:pStyle w:val="PargrafodaLista"/>
              <w:numPr>
                <w:ilvl w:val="0"/>
                <w:numId w:val="3"/>
              </w:numPr>
              <w:spacing w:after="0"/>
            </w:pPr>
            <w:r>
              <w:t>SinRevisao</w:t>
            </w:r>
          </w:p>
          <w:p w14:paraId="2FFAFFF0" w14:textId="77777777" w:rsidR="00A82183" w:rsidRDefault="00000000">
            <w:pPr>
              <w:pStyle w:val="PargrafodaLista"/>
              <w:numPr>
                <w:ilvl w:val="0"/>
                <w:numId w:val="3"/>
              </w:numPr>
              <w:spacing w:after="0"/>
            </w:pPr>
            <w:r>
              <w:t>UsuarioAtribuicao (UsuarioAPI)</w:t>
            </w:r>
          </w:p>
          <w:p w14:paraId="4B397394" w14:textId="77777777" w:rsidR="00A82183" w:rsidRDefault="00000000">
            <w:pPr>
              <w:pStyle w:val="PargrafodaLista"/>
              <w:numPr>
                <w:ilvl w:val="1"/>
                <w:numId w:val="3"/>
              </w:numPr>
              <w:spacing w:after="0"/>
            </w:pPr>
            <w:r>
              <w:t xml:space="preserve"> IdUsuario</w:t>
            </w:r>
          </w:p>
          <w:p w14:paraId="7613C2FD" w14:textId="77777777" w:rsidR="00A82183" w:rsidRDefault="00000000">
            <w:pPr>
              <w:pStyle w:val="PargrafodaLista"/>
              <w:numPr>
                <w:ilvl w:val="1"/>
                <w:numId w:val="3"/>
              </w:numPr>
              <w:spacing w:after="0"/>
            </w:pPr>
            <w:r>
              <w:t xml:space="preserve"> Sigla</w:t>
            </w:r>
          </w:p>
          <w:p w14:paraId="6F2C5606" w14:textId="77777777" w:rsidR="00A82183" w:rsidRDefault="00000000">
            <w:pPr>
              <w:pStyle w:val="PargrafodaLista"/>
              <w:numPr>
                <w:ilvl w:val="1"/>
                <w:numId w:val="3"/>
              </w:numPr>
              <w:spacing w:after="0"/>
            </w:pPr>
            <w:r>
              <w:t xml:space="preserve"> Nome</w:t>
            </w:r>
          </w:p>
          <w:p w14:paraId="12ED1699" w14:textId="77777777" w:rsidR="00A82183" w:rsidRDefault="00000000">
            <w:pPr>
              <w:pStyle w:val="PargrafodaLista"/>
              <w:numPr>
                <w:ilvl w:val="0"/>
                <w:numId w:val="3"/>
              </w:numPr>
              <w:spacing w:after="0"/>
            </w:pPr>
            <w:r>
              <w:t>UnidadesDisponibilizacao (array: UnidadeAPI)</w:t>
            </w:r>
          </w:p>
          <w:p w14:paraId="2C88AD25" w14:textId="77777777" w:rsidR="00A82183" w:rsidRDefault="00000000">
            <w:pPr>
              <w:pStyle w:val="PargrafodaLista"/>
              <w:numPr>
                <w:ilvl w:val="1"/>
                <w:numId w:val="3"/>
              </w:numPr>
              <w:spacing w:after="0"/>
            </w:pPr>
            <w:r>
              <w:t>IdUnidade</w:t>
            </w:r>
          </w:p>
          <w:p w14:paraId="12673BD0" w14:textId="77777777" w:rsidR="00A82183" w:rsidRDefault="00000000">
            <w:pPr>
              <w:pStyle w:val="PargrafodaLista"/>
              <w:numPr>
                <w:ilvl w:val="1"/>
                <w:numId w:val="3"/>
              </w:numPr>
              <w:spacing w:after="0"/>
            </w:pPr>
            <w:r>
              <w:t>Sigla</w:t>
            </w:r>
          </w:p>
          <w:p w14:paraId="1D6E4619" w14:textId="77777777" w:rsidR="00A82183" w:rsidRDefault="00000000">
            <w:pPr>
              <w:pStyle w:val="PargrafodaLista"/>
              <w:numPr>
                <w:ilvl w:val="1"/>
                <w:numId w:val="3"/>
              </w:numPr>
              <w:spacing w:after="0"/>
            </w:pPr>
            <w:r>
              <w:t>Descricao</w:t>
            </w:r>
          </w:p>
          <w:p w14:paraId="2A83F504" w14:textId="77777777" w:rsidR="00A82183" w:rsidRDefault="00000000">
            <w:pPr>
              <w:pStyle w:val="PargrafodaLista"/>
              <w:numPr>
                <w:ilvl w:val="0"/>
                <w:numId w:val="3"/>
              </w:numPr>
              <w:spacing w:after="0"/>
            </w:pPr>
            <w:r>
              <w:t>Protocolos (array: ProtocoloBlocoAPI)</w:t>
            </w:r>
          </w:p>
          <w:p w14:paraId="235B5C51" w14:textId="77777777" w:rsidR="00A82183" w:rsidRDefault="00000000">
            <w:pPr>
              <w:pStyle w:val="PargrafodaLista"/>
              <w:numPr>
                <w:ilvl w:val="1"/>
                <w:numId w:val="3"/>
              </w:numPr>
              <w:spacing w:after="0"/>
            </w:pPr>
            <w:r>
              <w:t>ProtocoloFormatado</w:t>
            </w:r>
          </w:p>
          <w:p w14:paraId="02F15C4E" w14:textId="77777777" w:rsidR="00A82183" w:rsidRDefault="00000000">
            <w:pPr>
              <w:pStyle w:val="PargrafodaLista"/>
              <w:numPr>
                <w:ilvl w:val="1"/>
                <w:numId w:val="3"/>
              </w:numPr>
              <w:spacing w:after="0"/>
            </w:pPr>
            <w:r>
              <w:t>Identificacao</w:t>
            </w:r>
          </w:p>
          <w:p w14:paraId="006EDDC1" w14:textId="77777777" w:rsidR="00A82183" w:rsidRDefault="00000000">
            <w:pPr>
              <w:pStyle w:val="PargrafodaLista"/>
              <w:numPr>
                <w:ilvl w:val="1"/>
                <w:numId w:val="3"/>
              </w:numPr>
              <w:spacing w:after="0"/>
            </w:pPr>
            <w:r>
              <w:t>Assinaturas (array: AssinaturaAPI)</w:t>
            </w:r>
          </w:p>
          <w:p w14:paraId="383DD82F" w14:textId="77777777" w:rsidR="00A82183" w:rsidRDefault="00000000">
            <w:pPr>
              <w:pStyle w:val="PargrafodaLista"/>
              <w:numPr>
                <w:ilvl w:val="2"/>
                <w:numId w:val="3"/>
              </w:numPr>
              <w:spacing w:after="0"/>
            </w:pPr>
            <w:r>
              <w:t>Nome</w:t>
            </w:r>
          </w:p>
          <w:p w14:paraId="379B4DD9" w14:textId="77777777" w:rsidR="00A82183" w:rsidRDefault="00000000">
            <w:pPr>
              <w:pStyle w:val="PargrafodaLista"/>
              <w:numPr>
                <w:ilvl w:val="2"/>
                <w:numId w:val="3"/>
              </w:numPr>
              <w:spacing w:after="0"/>
            </w:pPr>
            <w:r>
              <w:t xml:space="preserve"> CargoFuncao</w:t>
            </w:r>
          </w:p>
          <w:p w14:paraId="5C064F34" w14:textId="77777777" w:rsidR="00A82183" w:rsidRDefault="00000000">
            <w:pPr>
              <w:pStyle w:val="PargrafodaLista"/>
              <w:numPr>
                <w:ilvl w:val="2"/>
                <w:numId w:val="3"/>
              </w:numPr>
              <w:spacing w:after="0"/>
            </w:pPr>
            <w:r>
              <w:t xml:space="preserve"> DataHora</w:t>
            </w:r>
          </w:p>
          <w:p w14:paraId="791961C4" w14:textId="77777777" w:rsidR="00A82183" w:rsidRDefault="00000000">
            <w:pPr>
              <w:pStyle w:val="PargrafodaLista"/>
              <w:numPr>
                <w:ilvl w:val="2"/>
                <w:numId w:val="3"/>
              </w:numPr>
              <w:spacing w:after="0"/>
            </w:pPr>
            <w:r>
              <w:t>IdUsuario</w:t>
            </w:r>
          </w:p>
          <w:p w14:paraId="5DC8A146" w14:textId="77777777" w:rsidR="00A82183" w:rsidRDefault="00000000">
            <w:pPr>
              <w:pStyle w:val="PargrafodaLista"/>
              <w:numPr>
                <w:ilvl w:val="2"/>
                <w:numId w:val="3"/>
              </w:numPr>
              <w:spacing w:after="0"/>
            </w:pPr>
            <w:r>
              <w:t>IdOrigem</w:t>
            </w:r>
          </w:p>
          <w:p w14:paraId="74DFEB0B" w14:textId="77777777" w:rsidR="00A82183" w:rsidRDefault="00000000">
            <w:pPr>
              <w:pStyle w:val="PargrafodaLista"/>
              <w:numPr>
                <w:ilvl w:val="2"/>
                <w:numId w:val="3"/>
              </w:numPr>
              <w:spacing w:after="0"/>
            </w:pPr>
            <w:r>
              <w:t>IdOrgao</w:t>
            </w:r>
          </w:p>
          <w:p w14:paraId="4D49056C" w14:textId="77777777" w:rsidR="00A82183" w:rsidRDefault="00000000">
            <w:pPr>
              <w:pStyle w:val="PargrafodaLista"/>
              <w:numPr>
                <w:ilvl w:val="2"/>
                <w:numId w:val="3"/>
              </w:numPr>
              <w:spacing w:after="0"/>
            </w:pPr>
            <w:r>
              <w:t>Sigla</w:t>
            </w:r>
          </w:p>
        </w:tc>
      </w:tr>
    </w:tbl>
    <w:p w14:paraId="17E64655" w14:textId="77777777" w:rsidR="00A82183" w:rsidRDefault="00000000">
      <w:pPr>
        <w:pStyle w:val="Standard"/>
        <w:spacing w:after="0"/>
        <w:ind w:left="0"/>
        <w:jc w:val="left"/>
        <w:rPr>
          <w:b/>
          <w:bCs/>
        </w:rPr>
      </w:pPr>
      <w:r>
        <w:rPr>
          <w:b/>
          <w:bCs/>
        </w:rPr>
        <w:t>Exemplo:</w:t>
      </w:r>
    </w:p>
    <w:p w14:paraId="7824F1FC" w14:textId="77777777" w:rsidR="00A82183" w:rsidRDefault="00A82183">
      <w:pPr>
        <w:pStyle w:val="Standard"/>
        <w:spacing w:after="0"/>
        <w:ind w:left="0"/>
        <w:jc w:val="left"/>
        <w:rPr>
          <w:b/>
          <w:bCs/>
        </w:rPr>
      </w:pPr>
    </w:p>
    <w:p w14:paraId="3C6438D9" w14:textId="77777777" w:rsidR="00A82183" w:rsidRDefault="00000000">
      <w:pPr>
        <w:pStyle w:val="CdigoFonte"/>
        <w:spacing w:after="0"/>
        <w:ind w:left="0"/>
      </w:pPr>
      <w:r>
        <w:rPr>
          <w:color w:val="000080"/>
          <w:szCs w:val="18"/>
        </w:rPr>
        <w:t>```php</w:t>
      </w:r>
      <w:r>
        <w:br/>
        <w:t>$objEntradaConsultarBlocoAPI = new EntradaConsultarBlocoAPI();</w:t>
      </w:r>
      <w:r>
        <w:br/>
        <w:t>$objEntradaConsultarBlocoAPI-&gt;setIdBloco(911);</w:t>
      </w:r>
      <w:r>
        <w:br/>
        <w:t>$objEntradaConsultarBlocoAPI-&gt;setSinRetornarProtocolos('S');</w:t>
      </w:r>
      <w:r>
        <w:br/>
      </w:r>
      <w:r>
        <w:br/>
        <w:t>$objSeiRN = new SeiRN();</w:t>
      </w:r>
    </w:p>
    <w:p w14:paraId="6BE5B0AD" w14:textId="77777777" w:rsidR="00A82183" w:rsidRDefault="00000000">
      <w:pPr>
        <w:pStyle w:val="CdigoFonte"/>
        <w:spacing w:after="0"/>
        <w:ind w:left="0"/>
      </w:pPr>
      <w:r>
        <w:t>$objSaidaConsultarBlocoAPI = $objSeiRN-&gt;consultarBloco($objEntradaConsultarBlocoAPI);</w:t>
      </w:r>
    </w:p>
    <w:p w14:paraId="65B7C080" w14:textId="77777777" w:rsidR="00A82183" w:rsidRDefault="00A82183">
      <w:pPr>
        <w:pStyle w:val="CdigoFonte"/>
        <w:spacing w:after="0"/>
        <w:ind w:left="0"/>
      </w:pPr>
    </w:p>
    <w:p w14:paraId="5560DED1" w14:textId="77777777" w:rsidR="00A82183" w:rsidRDefault="00000000">
      <w:pPr>
        <w:pStyle w:val="CdigoFonte"/>
        <w:spacing w:after="0"/>
        <w:ind w:left="0"/>
      </w:pPr>
      <w:r>
        <w:t>SaidaConsultarBlocoAPI Object (</w:t>
      </w:r>
    </w:p>
    <w:p w14:paraId="0050DC7C" w14:textId="77777777" w:rsidR="00A82183" w:rsidRDefault="00000000">
      <w:pPr>
        <w:pStyle w:val="CdigoFonte"/>
        <w:spacing w:after="0"/>
        <w:ind w:left="0"/>
      </w:pPr>
      <w:r>
        <w:t xml:space="preserve">    [IdBloco] =&gt; 911</w:t>
      </w:r>
    </w:p>
    <w:p w14:paraId="39272B62" w14:textId="77777777" w:rsidR="00A82183" w:rsidRDefault="00000000">
      <w:pPr>
        <w:pStyle w:val="CdigoFonte"/>
        <w:spacing w:after="0"/>
        <w:ind w:left="0"/>
      </w:pPr>
      <w:r>
        <w:lastRenderedPageBreak/>
        <w:t xml:space="preserve">    [Descricao] =&gt; Teste...</w:t>
      </w:r>
    </w:p>
    <w:p w14:paraId="2EB81A22" w14:textId="77777777" w:rsidR="00A82183" w:rsidRDefault="00000000">
      <w:pPr>
        <w:pStyle w:val="CdigoFonte"/>
        <w:spacing w:after="0"/>
        <w:ind w:left="0"/>
      </w:pPr>
      <w:r>
        <w:t xml:space="preserve">    [Tipo] =&gt; A</w:t>
      </w:r>
    </w:p>
    <w:p w14:paraId="67CF4FCF" w14:textId="77777777" w:rsidR="00A82183" w:rsidRDefault="00000000">
      <w:pPr>
        <w:pStyle w:val="CdigoFonte"/>
        <w:spacing w:after="0"/>
        <w:ind w:left="0"/>
      </w:pPr>
      <w:r>
        <w:t xml:space="preserve">    [Estado] =&gt; D</w:t>
      </w:r>
    </w:p>
    <w:p w14:paraId="1735A0A7" w14:textId="77777777" w:rsidR="00A82183" w:rsidRDefault="00000000">
      <w:pPr>
        <w:pStyle w:val="CdigoFonte"/>
        <w:spacing w:after="0"/>
        <w:ind w:left="0"/>
      </w:pPr>
      <w:r>
        <w:t xml:space="preserve">    [Unidade] =&gt; UnidadeAPI Object        (</w:t>
      </w:r>
      <w:r>
        <w:br/>
        <w:t xml:space="preserve">               [IdUnidade] =&gt; 110000001</w:t>
      </w:r>
      <w:r>
        <w:br/>
      </w:r>
    </w:p>
    <w:p w14:paraId="7F60E215" w14:textId="77777777" w:rsidR="00A82183" w:rsidRDefault="00A82183">
      <w:pPr>
        <w:pStyle w:val="CdigoFonte"/>
        <w:spacing w:after="0"/>
        <w:ind w:left="0"/>
      </w:pPr>
    </w:p>
    <w:p w14:paraId="42CE4168" w14:textId="77777777" w:rsidR="00A82183" w:rsidRDefault="00000000">
      <w:pPr>
        <w:pStyle w:val="CdigoFonte"/>
        <w:spacing w:after="0"/>
        <w:ind w:left="0"/>
      </w:pPr>
      <w:r>
        <w:t xml:space="preserve">               [Sigla] =&gt; TESTE</w:t>
      </w:r>
    </w:p>
    <w:p w14:paraId="7DAFFD55" w14:textId="77777777" w:rsidR="00A82183" w:rsidRDefault="00000000">
      <w:pPr>
        <w:pStyle w:val="CdigoFonte"/>
        <w:spacing w:after="0"/>
        <w:ind w:left="0"/>
      </w:pPr>
      <w:r>
        <w:t xml:space="preserve">               [Descricao] =&gt; Unidade de Teste</w:t>
      </w:r>
    </w:p>
    <w:p w14:paraId="63969BD0" w14:textId="77777777" w:rsidR="00A82183" w:rsidRDefault="00000000">
      <w:pPr>
        <w:pStyle w:val="CdigoFonte"/>
        <w:spacing w:after="0"/>
        <w:ind w:left="0"/>
      </w:pPr>
      <w:r>
        <w:t xml:space="preserve">        )</w:t>
      </w:r>
    </w:p>
    <w:p w14:paraId="23E4772C" w14:textId="77777777" w:rsidR="00A82183" w:rsidRDefault="00000000">
      <w:pPr>
        <w:pStyle w:val="CdigoFonte"/>
        <w:spacing w:after="0"/>
        <w:ind w:left="0"/>
      </w:pPr>
      <w:r>
        <w:t xml:space="preserve">    [Usuario] =&gt; UsuarioAPI Object        (</w:t>
      </w:r>
    </w:p>
    <w:p w14:paraId="0EBC8916" w14:textId="77777777" w:rsidR="00A82183" w:rsidRDefault="00000000">
      <w:pPr>
        <w:pStyle w:val="CdigoFonte"/>
        <w:spacing w:after="0"/>
        <w:ind w:left="0"/>
      </w:pPr>
      <w:r>
        <w:t xml:space="preserve">            [IdUsuario] =&gt; 33645</w:t>
      </w:r>
    </w:p>
    <w:p w14:paraId="71E3CA03" w14:textId="77777777" w:rsidR="00A82183" w:rsidRDefault="00000000">
      <w:pPr>
        <w:pStyle w:val="CdigoFonte"/>
        <w:spacing w:after="0"/>
        <w:ind w:left="0"/>
      </w:pPr>
      <w:r>
        <w:t xml:space="preserve">            [Sigla] =&gt; abc</w:t>
      </w:r>
    </w:p>
    <w:p w14:paraId="4AC9B7B2" w14:textId="77777777" w:rsidR="00A82183" w:rsidRDefault="00000000">
      <w:pPr>
        <w:pStyle w:val="CdigoFonte"/>
        <w:spacing w:after="0"/>
        <w:ind w:left="0"/>
      </w:pPr>
      <w:r>
        <w:t xml:space="preserve">            [Nome] =&gt; Aaaaaa Bbbbbb Cccccc</w:t>
      </w:r>
    </w:p>
    <w:p w14:paraId="37990301" w14:textId="77777777" w:rsidR="00A82183" w:rsidRDefault="00000000">
      <w:pPr>
        <w:pStyle w:val="CdigoFonte"/>
        <w:spacing w:after="0"/>
        <w:ind w:left="0"/>
      </w:pPr>
      <w:r>
        <w:t xml:space="preserve">        )</w:t>
      </w:r>
    </w:p>
    <w:p w14:paraId="041500F4" w14:textId="77777777" w:rsidR="00A82183" w:rsidRDefault="00000000">
      <w:pPr>
        <w:pStyle w:val="CdigoFonte"/>
        <w:spacing w:after="0"/>
        <w:ind w:left="0"/>
      </w:pPr>
      <w:r>
        <w:t xml:space="preserve">    [SinPrioridade] =&gt; S</w:t>
      </w:r>
    </w:p>
    <w:p w14:paraId="34D23DF9" w14:textId="77777777" w:rsidR="00A82183" w:rsidRDefault="00000000">
      <w:pPr>
        <w:pStyle w:val="CdigoFonte"/>
        <w:spacing w:after="0"/>
        <w:ind w:left="0"/>
      </w:pPr>
      <w:r>
        <w:t xml:space="preserve">    [SinRevisao] =&gt; N</w:t>
      </w:r>
    </w:p>
    <w:p w14:paraId="00A04F2E" w14:textId="77777777" w:rsidR="00A82183" w:rsidRDefault="00000000">
      <w:pPr>
        <w:pStyle w:val="CdigoFonte"/>
        <w:spacing w:after="0"/>
        <w:ind w:left="0"/>
      </w:pPr>
      <w:r>
        <w:t xml:space="preserve">    [UsuarioAtribuicao] =&gt; UsuarioAPI Object        (</w:t>
      </w:r>
    </w:p>
    <w:p w14:paraId="210A4365" w14:textId="77777777" w:rsidR="00A82183" w:rsidRDefault="00000000">
      <w:pPr>
        <w:pStyle w:val="CdigoFonte"/>
        <w:spacing w:after="0"/>
        <w:ind w:left="0"/>
      </w:pPr>
      <w:r>
        <w:t xml:space="preserve">            [IdUsuario] =&gt; 28767</w:t>
      </w:r>
    </w:p>
    <w:p w14:paraId="21C84F90" w14:textId="77777777" w:rsidR="00A82183" w:rsidRDefault="00000000">
      <w:pPr>
        <w:pStyle w:val="CdigoFonte"/>
        <w:spacing w:after="0"/>
        <w:ind w:left="0"/>
      </w:pPr>
      <w:r>
        <w:t xml:space="preserve">            [Sigla] =&gt; def</w:t>
      </w:r>
    </w:p>
    <w:p w14:paraId="1CA10C70" w14:textId="77777777" w:rsidR="00A82183" w:rsidRDefault="00000000">
      <w:pPr>
        <w:pStyle w:val="CdigoFonte"/>
        <w:spacing w:after="0"/>
        <w:ind w:left="0"/>
      </w:pPr>
      <w:r>
        <w:t xml:space="preserve">            [Nome] =&gt; Dddddd Eeeeee Ffffff</w:t>
      </w:r>
      <w:r>
        <w:br/>
        <w:t xml:space="preserve">        )</w:t>
      </w:r>
    </w:p>
    <w:p w14:paraId="6966DA99" w14:textId="77777777" w:rsidR="00A82183" w:rsidRDefault="00000000">
      <w:pPr>
        <w:pStyle w:val="CdigoFonte"/>
        <w:spacing w:after="0"/>
        <w:ind w:left="0"/>
      </w:pPr>
      <w:r>
        <w:t xml:space="preserve">    [UnidadesDisponibilizacao] =&gt; Array        (</w:t>
      </w:r>
    </w:p>
    <w:p w14:paraId="29DD00BA" w14:textId="77777777" w:rsidR="00A82183" w:rsidRDefault="00000000">
      <w:pPr>
        <w:pStyle w:val="CdigoFonte"/>
        <w:spacing w:after="0"/>
        <w:ind w:left="0"/>
      </w:pPr>
      <w:r>
        <w:t xml:space="preserve">            [0] =&gt; UnidadeAPI Object                (</w:t>
      </w:r>
    </w:p>
    <w:p w14:paraId="1E71B956" w14:textId="77777777" w:rsidR="00A82183" w:rsidRDefault="00000000">
      <w:pPr>
        <w:pStyle w:val="CdigoFonte"/>
        <w:spacing w:after="0"/>
        <w:ind w:left="0"/>
      </w:pPr>
      <w:r>
        <w:t xml:space="preserve">                    [IdUnidade] =&gt; 100000555</w:t>
      </w:r>
    </w:p>
    <w:p w14:paraId="0BDFE2F3" w14:textId="77777777" w:rsidR="00A82183" w:rsidRDefault="00000000">
      <w:pPr>
        <w:pStyle w:val="CdigoFonte"/>
        <w:spacing w:after="0"/>
        <w:ind w:left="0"/>
      </w:pPr>
      <w:r>
        <w:t xml:space="preserve">                    [Sigla] =&gt; DG</w:t>
      </w:r>
    </w:p>
    <w:p w14:paraId="27123B6D" w14:textId="77777777" w:rsidR="00A82183" w:rsidRDefault="00000000">
      <w:pPr>
        <w:pStyle w:val="CdigoFonte"/>
        <w:spacing w:after="0"/>
        <w:ind w:left="0"/>
      </w:pPr>
      <w:r>
        <w:t xml:space="preserve">                    [Descricao] =&gt; Diretoria-geral</w:t>
      </w:r>
    </w:p>
    <w:p w14:paraId="017E9274" w14:textId="77777777" w:rsidR="00A82183" w:rsidRDefault="00000000">
      <w:pPr>
        <w:pStyle w:val="CdigoFonte"/>
        <w:spacing w:after="0"/>
        <w:ind w:left="0"/>
      </w:pPr>
      <w:r>
        <w:t xml:space="preserve">                )</w:t>
      </w:r>
    </w:p>
    <w:p w14:paraId="6FC5150D" w14:textId="77777777" w:rsidR="00A82183" w:rsidRDefault="00000000">
      <w:pPr>
        <w:pStyle w:val="CdigoFonte"/>
        <w:spacing w:after="0"/>
        <w:ind w:left="0"/>
      </w:pPr>
      <w:r>
        <w:t xml:space="preserve">            [1] =&gt; UnidadeAPI Object                (</w:t>
      </w:r>
    </w:p>
    <w:p w14:paraId="76C5744E" w14:textId="77777777" w:rsidR="00A82183" w:rsidRDefault="00000000">
      <w:pPr>
        <w:pStyle w:val="CdigoFonte"/>
        <w:spacing w:after="0"/>
        <w:ind w:left="0"/>
      </w:pPr>
      <w:r>
        <w:t xml:space="preserve">                    [IdUnidade] =&gt; 100000644</w:t>
      </w:r>
      <w:r>
        <w:br/>
        <w:t xml:space="preserve">                    [Sigla] =&gt; VPRES</w:t>
      </w:r>
      <w:r>
        <w:br/>
        <w:t xml:space="preserve">                    [Descricao] =&gt; Vice-presidência</w:t>
      </w:r>
    </w:p>
    <w:p w14:paraId="100BBEF6" w14:textId="77777777" w:rsidR="00A82183" w:rsidRDefault="00000000">
      <w:pPr>
        <w:pStyle w:val="CdigoFonte"/>
        <w:spacing w:after="0"/>
        <w:ind w:left="0"/>
      </w:pPr>
      <w:r>
        <w:t xml:space="preserve">                )</w:t>
      </w:r>
    </w:p>
    <w:p w14:paraId="2DA9A920" w14:textId="77777777" w:rsidR="00A82183" w:rsidRDefault="00000000">
      <w:pPr>
        <w:pStyle w:val="CdigoFonte"/>
        <w:spacing w:after="0"/>
        <w:ind w:left="0"/>
      </w:pPr>
      <w:r>
        <w:t xml:space="preserve">        )</w:t>
      </w:r>
    </w:p>
    <w:p w14:paraId="60CA0E95" w14:textId="77777777" w:rsidR="00A82183" w:rsidRDefault="00000000">
      <w:pPr>
        <w:pStyle w:val="CdigoFonte"/>
        <w:spacing w:after="0"/>
        <w:ind w:left="0"/>
      </w:pPr>
      <w:r>
        <w:t xml:space="preserve">    [Protocolos] =&gt; Array        (</w:t>
      </w:r>
    </w:p>
    <w:p w14:paraId="429E61CA" w14:textId="77777777" w:rsidR="00A82183" w:rsidRDefault="00000000">
      <w:pPr>
        <w:pStyle w:val="CdigoFonte"/>
        <w:spacing w:after="0"/>
        <w:ind w:left="0"/>
      </w:pPr>
      <w:r>
        <w:t xml:space="preserve">            [0] =&gt; ProtocoloBlocoAPI Object                (</w:t>
      </w:r>
    </w:p>
    <w:p w14:paraId="511A5F4B" w14:textId="77777777" w:rsidR="00A82183" w:rsidRDefault="00000000">
      <w:pPr>
        <w:pStyle w:val="CdigoFonte"/>
        <w:spacing w:after="0"/>
        <w:ind w:left="0"/>
      </w:pPr>
      <w:r>
        <w:t xml:space="preserve">                    [ProtocoloFormatado] =&gt; 0011108</w:t>
      </w:r>
    </w:p>
    <w:p w14:paraId="7BC6A313" w14:textId="77777777" w:rsidR="00A82183" w:rsidRDefault="00000000">
      <w:pPr>
        <w:pStyle w:val="CdigoFonte"/>
        <w:spacing w:after="0"/>
        <w:ind w:left="0"/>
      </w:pPr>
      <w:r>
        <w:t xml:space="preserve">                    [Identificacao] =&gt; Ato 52</w:t>
      </w:r>
    </w:p>
    <w:p w14:paraId="0E6B0026" w14:textId="77777777" w:rsidR="00A82183" w:rsidRDefault="00000000">
      <w:pPr>
        <w:pStyle w:val="CdigoFonte"/>
        <w:spacing w:after="0"/>
        <w:ind w:left="0"/>
      </w:pPr>
      <w:r>
        <w:t xml:space="preserve">                    [Assinaturas] =&gt; Array</w:t>
      </w:r>
    </w:p>
    <w:p w14:paraId="39F1692D" w14:textId="77777777" w:rsidR="00A82183" w:rsidRDefault="00000000">
      <w:pPr>
        <w:pStyle w:val="CdigoFonte"/>
        <w:spacing w:after="0"/>
        <w:ind w:left="0"/>
      </w:pPr>
      <w:r>
        <w:t xml:space="preserve">                        (</w:t>
      </w:r>
    </w:p>
    <w:p w14:paraId="7D5CC61A" w14:textId="77777777" w:rsidR="00A82183" w:rsidRDefault="00000000">
      <w:pPr>
        <w:pStyle w:val="CdigoFonte"/>
        <w:spacing w:after="0"/>
        <w:ind w:left="0"/>
      </w:pPr>
      <w:r>
        <w:t xml:space="preserve">                            [0] =&gt; AssinaturaAPI Object                                (</w:t>
      </w:r>
    </w:p>
    <w:p w14:paraId="6B28BCB8" w14:textId="77777777" w:rsidR="00A82183" w:rsidRDefault="00000000">
      <w:pPr>
        <w:pStyle w:val="CdigoFonte"/>
        <w:spacing w:after="0"/>
        <w:ind w:left="0"/>
      </w:pPr>
      <w:r>
        <w:t xml:space="preserve">                                    [Nome] =&gt; Dddddd Eeeeee Ffffff</w:t>
      </w:r>
      <w:r>
        <w:br/>
        <w:t xml:space="preserve">                                    [CargoFuncao] =&gt; Supervisor</w:t>
      </w:r>
      <w:r>
        <w:br/>
        <w:t xml:space="preserve">                                    [DataHora] =&gt; 21/19/2016 16:59:12</w:t>
      </w:r>
    </w:p>
    <w:p w14:paraId="14DCC0A1" w14:textId="77777777" w:rsidR="00A82183" w:rsidRDefault="00000000">
      <w:pPr>
        <w:pStyle w:val="CdigoFonte"/>
        <w:spacing w:after="0"/>
        <w:ind w:left="0"/>
      </w:pPr>
      <w:r>
        <w:t xml:space="preserve">                                    [IdUsuario] =&gt; 10000142</w:t>
      </w:r>
    </w:p>
    <w:p w14:paraId="73D6959C" w14:textId="77777777" w:rsidR="00A82183" w:rsidRDefault="00000000">
      <w:pPr>
        <w:pStyle w:val="CdigoFonte"/>
        <w:spacing w:after="0"/>
        <w:ind w:left="0"/>
      </w:pPr>
      <w:r>
        <w:t xml:space="preserve">                                    [IdOrigem] =&gt; 20011987745</w:t>
      </w:r>
    </w:p>
    <w:p w14:paraId="0A367990" w14:textId="77777777" w:rsidR="00A82183" w:rsidRDefault="00000000">
      <w:pPr>
        <w:pStyle w:val="CdigoFonte"/>
        <w:spacing w:after="0"/>
        <w:ind w:left="0"/>
      </w:pPr>
      <w:r>
        <w:t xml:space="preserve">                                    [IdOrgao] =&gt; 1</w:t>
      </w:r>
    </w:p>
    <w:p w14:paraId="66E22E66" w14:textId="77777777" w:rsidR="00A82183" w:rsidRDefault="00000000">
      <w:pPr>
        <w:pStyle w:val="CdigoFonte"/>
        <w:spacing w:after="0"/>
        <w:ind w:left="0"/>
      </w:pPr>
      <w:r>
        <w:t xml:space="preserve">                                    [Sigla] =&gt; def</w:t>
      </w:r>
    </w:p>
    <w:p w14:paraId="0E1AFBE3" w14:textId="77777777" w:rsidR="00A82183" w:rsidRDefault="00000000">
      <w:pPr>
        <w:pStyle w:val="CdigoFonte"/>
        <w:spacing w:after="0"/>
        <w:ind w:left="0"/>
      </w:pPr>
      <w:r>
        <w:t xml:space="preserve">                                )</w:t>
      </w:r>
    </w:p>
    <w:p w14:paraId="3C3DFE78" w14:textId="77777777" w:rsidR="00A82183" w:rsidRDefault="00000000">
      <w:pPr>
        <w:pStyle w:val="CdigoFonte"/>
        <w:spacing w:after="0"/>
        <w:ind w:left="0"/>
      </w:pPr>
      <w:r>
        <w:t xml:space="preserve">                        )</w:t>
      </w:r>
    </w:p>
    <w:p w14:paraId="3158149E" w14:textId="77777777" w:rsidR="00A82183" w:rsidRDefault="00000000">
      <w:pPr>
        <w:pStyle w:val="CdigoFonte"/>
        <w:spacing w:after="0"/>
        <w:ind w:left="0"/>
      </w:pPr>
      <w:r>
        <w:t xml:space="preserve">                )</w:t>
      </w:r>
    </w:p>
    <w:p w14:paraId="1B1BAEC4" w14:textId="77777777" w:rsidR="00A82183" w:rsidRDefault="00000000">
      <w:pPr>
        <w:pStyle w:val="CdigoFonte"/>
        <w:spacing w:after="0"/>
        <w:ind w:left="0"/>
      </w:pPr>
      <w:r>
        <w:t xml:space="preserve">            [1] =&gt; ProtocoloBlocoAPI Object                (</w:t>
      </w:r>
    </w:p>
    <w:p w14:paraId="100C65FB" w14:textId="77777777" w:rsidR="00A82183" w:rsidRDefault="00000000">
      <w:pPr>
        <w:pStyle w:val="CdigoFonte"/>
        <w:spacing w:after="0"/>
        <w:ind w:left="0"/>
      </w:pPr>
      <w:r>
        <w:t xml:space="preserve">                    [ProtocoloFormatado] =&gt; 0024507</w:t>
      </w:r>
    </w:p>
    <w:p w14:paraId="46B0FA51" w14:textId="77777777" w:rsidR="00A82183" w:rsidRDefault="00000000">
      <w:pPr>
        <w:pStyle w:val="CdigoFonte"/>
        <w:spacing w:after="0"/>
        <w:ind w:left="0"/>
      </w:pPr>
      <w:r>
        <w:t xml:space="preserve">                    [Identificacao] =&gt; Atestado</w:t>
      </w:r>
    </w:p>
    <w:p w14:paraId="0E7FCEBE" w14:textId="77777777" w:rsidR="00A82183" w:rsidRDefault="00000000">
      <w:pPr>
        <w:pStyle w:val="CdigoFonte"/>
        <w:spacing w:after="0"/>
        <w:ind w:left="0"/>
      </w:pPr>
      <w:r>
        <w:t xml:space="preserve">                    [Assinaturas] =&gt; Array                        (</w:t>
      </w:r>
    </w:p>
    <w:p w14:paraId="582B1647" w14:textId="77777777" w:rsidR="00A82183" w:rsidRDefault="00000000">
      <w:pPr>
        <w:pStyle w:val="CdigoFonte"/>
        <w:spacing w:after="0"/>
        <w:ind w:left="0"/>
      </w:pPr>
      <w:r>
        <w:t xml:space="preserve">                            [0] =&gt; AssinaturaAPI Object                                (</w:t>
      </w:r>
    </w:p>
    <w:p w14:paraId="08029809" w14:textId="77777777" w:rsidR="00A82183" w:rsidRDefault="00000000">
      <w:pPr>
        <w:pStyle w:val="CdigoFonte"/>
        <w:spacing w:after="0"/>
        <w:ind w:left="0"/>
      </w:pPr>
      <w:r>
        <w:t xml:space="preserve">                                    [Nome] =&gt; Gggggg Hhhhhh Iiiiii</w:t>
      </w:r>
    </w:p>
    <w:p w14:paraId="668F3682" w14:textId="77777777" w:rsidR="00A82183" w:rsidRDefault="00000000">
      <w:pPr>
        <w:pStyle w:val="CdigoFonte"/>
        <w:spacing w:after="0"/>
        <w:ind w:left="0"/>
      </w:pPr>
      <w:r>
        <w:t xml:space="preserve">                                    [CargoFuncao] =&gt; Diretor</w:t>
      </w:r>
    </w:p>
    <w:p w14:paraId="1F2AFDA2" w14:textId="77777777" w:rsidR="00A82183" w:rsidRDefault="00000000">
      <w:pPr>
        <w:pStyle w:val="CdigoFonte"/>
        <w:spacing w:after="0"/>
        <w:ind w:left="0"/>
      </w:pPr>
      <w:r>
        <w:t xml:space="preserve">                                    [DataHora] =&gt; 15/09/2016 16:43:13</w:t>
      </w:r>
    </w:p>
    <w:p w14:paraId="4F50F29D" w14:textId="77777777" w:rsidR="00A82183" w:rsidRDefault="00000000">
      <w:pPr>
        <w:pStyle w:val="CdigoFonte"/>
        <w:spacing w:after="0"/>
        <w:ind w:left="0"/>
      </w:pPr>
      <w:r>
        <w:t xml:space="preserve">                                    [IdUsuario] =&gt; 10000217</w:t>
      </w:r>
      <w:r>
        <w:br/>
        <w:t xml:space="preserve">                                    [IdOrigem] =&gt; 58480521101</w:t>
      </w:r>
    </w:p>
    <w:p w14:paraId="6F7844CD" w14:textId="77777777" w:rsidR="00A82183" w:rsidRDefault="00000000">
      <w:pPr>
        <w:pStyle w:val="CdigoFonte"/>
        <w:spacing w:after="0"/>
        <w:ind w:left="0"/>
      </w:pPr>
      <w:r>
        <w:t xml:space="preserve">                                    [IdOrgao] =&gt; 1</w:t>
      </w:r>
    </w:p>
    <w:p w14:paraId="73F46F85" w14:textId="77777777" w:rsidR="00A82183" w:rsidRDefault="00000000">
      <w:pPr>
        <w:pStyle w:val="CdigoFonte"/>
        <w:spacing w:after="0"/>
        <w:ind w:left="0"/>
      </w:pPr>
      <w:r>
        <w:t xml:space="preserve">                                    [Sigla] =&gt; ghi</w:t>
      </w:r>
    </w:p>
    <w:p w14:paraId="036735AF" w14:textId="77777777" w:rsidR="00A82183" w:rsidRDefault="00000000">
      <w:pPr>
        <w:pStyle w:val="CdigoFonte"/>
        <w:spacing w:after="0"/>
        <w:ind w:left="0"/>
      </w:pPr>
      <w:r>
        <w:t xml:space="preserve">                                )</w:t>
      </w:r>
    </w:p>
    <w:p w14:paraId="29833180" w14:textId="77777777" w:rsidR="00A82183" w:rsidRDefault="00000000">
      <w:pPr>
        <w:pStyle w:val="CdigoFonte"/>
        <w:spacing w:after="0"/>
        <w:ind w:left="0"/>
      </w:pPr>
      <w:r>
        <w:t xml:space="preserve">                        )</w:t>
      </w:r>
    </w:p>
    <w:p w14:paraId="290EB472" w14:textId="77777777" w:rsidR="00A82183" w:rsidRDefault="00000000">
      <w:pPr>
        <w:pStyle w:val="CdigoFonte"/>
        <w:spacing w:after="0"/>
        <w:ind w:left="0"/>
      </w:pPr>
      <w:r>
        <w:t xml:space="preserve">                )</w:t>
      </w:r>
    </w:p>
    <w:p w14:paraId="342D550D" w14:textId="77777777" w:rsidR="00A82183" w:rsidRDefault="00000000">
      <w:pPr>
        <w:pStyle w:val="CdigoFonte"/>
        <w:spacing w:after="0"/>
        <w:ind w:left="0"/>
      </w:pPr>
      <w:r>
        <w:t xml:space="preserve">        )</w:t>
      </w:r>
    </w:p>
    <w:p w14:paraId="4A24B32E" w14:textId="77777777" w:rsidR="00A82183" w:rsidRDefault="00000000">
      <w:pPr>
        <w:pStyle w:val="CdigoFonte"/>
        <w:spacing w:after="0"/>
        <w:ind w:left="0"/>
      </w:pPr>
      <w:r>
        <w:t>)</w:t>
      </w:r>
      <w:r>
        <w:br/>
      </w:r>
      <w:r>
        <w:rPr>
          <w:color w:val="000080"/>
          <w:szCs w:val="18"/>
        </w:rPr>
        <w:t>```php</w:t>
      </w:r>
    </w:p>
    <w:p w14:paraId="7CFAD548" w14:textId="77777777" w:rsidR="00A82183" w:rsidRDefault="00A82183"/>
    <w:p w14:paraId="3DD528BD" w14:textId="77777777" w:rsidR="00A82183" w:rsidRDefault="00000000">
      <w:pPr>
        <w:pStyle w:val="Ttulo2"/>
      </w:pPr>
      <w:bookmarkStart w:id="4479" w:name="_Toc171671364"/>
      <w:bookmarkStart w:id="4480" w:name="__RefHeading___Toc27883_2823614150"/>
      <w:bookmarkStart w:id="4481" w:name="_Toc223560316"/>
      <w:bookmarkStart w:id="4482" w:name="_Toc223772422"/>
      <w:bookmarkStart w:id="4483" w:name="_Toc223782510"/>
      <w:bookmarkStart w:id="4484" w:name="_Toc223894992"/>
      <w:bookmarkStart w:id="4485" w:name="_Toc223911337"/>
      <w:bookmarkStart w:id="4486" w:name="_Toc224380159"/>
      <w:bookmarkStart w:id="4487" w:name="_Toc225675945"/>
      <w:bookmarkStart w:id="4488" w:name="_Toc225806907"/>
      <w:bookmarkStart w:id="4489" w:name="_Toc226042384"/>
      <w:bookmarkStart w:id="4490" w:name="_Toc226118213"/>
      <w:bookmarkStart w:id="4491" w:name="_Toc226422798"/>
      <w:bookmarkStart w:id="4492" w:name="_Toc226644621"/>
      <w:bookmarkStart w:id="4493" w:name="_Toc231601304"/>
      <w:r>
        <w:lastRenderedPageBreak/>
        <w:t>consultarDocumento</w:t>
      </w:r>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53A09E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5889E9F" w14:textId="77777777" w:rsidR="00A82183" w:rsidRDefault="00000000">
            <w:pPr>
              <w:pStyle w:val="TableContents"/>
              <w:widowControl w:val="0"/>
              <w:spacing w:after="0" w:line="276" w:lineRule="auto"/>
              <w:jc w:val="center"/>
            </w:pPr>
            <w:r>
              <w:t>Entrada</w:t>
            </w:r>
          </w:p>
        </w:tc>
      </w:tr>
      <w:tr w:rsidR="00A82183" w14:paraId="67DD0BD4"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9BFD4D" w14:textId="77777777" w:rsidR="00A82183" w:rsidRDefault="00000000">
            <w:pPr>
              <w:pStyle w:val="TableContents"/>
              <w:widowControl w:val="0"/>
              <w:spacing w:after="0" w:line="276" w:lineRule="auto"/>
            </w:pPr>
            <w:r>
              <w:t>Instância do objeto EntradaConsultarDocumentoAPI preenchida com:</w:t>
            </w:r>
          </w:p>
          <w:p w14:paraId="315146E5" w14:textId="77777777" w:rsidR="00A82183" w:rsidRDefault="00000000">
            <w:pPr>
              <w:pStyle w:val="TableContents"/>
              <w:widowControl w:val="0"/>
              <w:numPr>
                <w:ilvl w:val="0"/>
                <w:numId w:val="109"/>
              </w:numPr>
              <w:spacing w:after="0" w:line="276" w:lineRule="auto"/>
            </w:pPr>
            <w:r>
              <w:t>IdDocumento ou ProtocoloDocumento</w:t>
            </w:r>
          </w:p>
          <w:p w14:paraId="16198374" w14:textId="77777777" w:rsidR="00A82183" w:rsidRDefault="00000000">
            <w:pPr>
              <w:pStyle w:val="TableContents"/>
              <w:widowControl w:val="0"/>
              <w:numPr>
                <w:ilvl w:val="0"/>
                <w:numId w:val="109"/>
              </w:numPr>
              <w:spacing w:after="0" w:line="276" w:lineRule="auto"/>
            </w:pPr>
            <w:r>
              <w:t>SinRetornarAndamentoGeracao</w:t>
            </w:r>
          </w:p>
          <w:p w14:paraId="6BD4BED2" w14:textId="77777777" w:rsidR="00A82183" w:rsidRDefault="00000000">
            <w:pPr>
              <w:pStyle w:val="TableContents"/>
              <w:widowControl w:val="0"/>
              <w:numPr>
                <w:ilvl w:val="0"/>
                <w:numId w:val="109"/>
              </w:numPr>
              <w:spacing w:after="0" w:line="276" w:lineRule="auto"/>
            </w:pPr>
            <w:r>
              <w:t>SinRetornarAssinaturas</w:t>
            </w:r>
          </w:p>
          <w:p w14:paraId="5BA97BA5" w14:textId="77777777" w:rsidR="00A82183" w:rsidRDefault="00000000">
            <w:pPr>
              <w:pStyle w:val="TableContents"/>
              <w:widowControl w:val="0"/>
              <w:numPr>
                <w:ilvl w:val="0"/>
                <w:numId w:val="109"/>
              </w:numPr>
              <w:spacing w:after="0" w:line="276" w:lineRule="auto"/>
            </w:pPr>
            <w:r>
              <w:t>SinRetornarPublicacao</w:t>
            </w:r>
          </w:p>
          <w:p w14:paraId="0FF93E70" w14:textId="77777777" w:rsidR="00A82183" w:rsidRDefault="00000000">
            <w:pPr>
              <w:pStyle w:val="TableContents"/>
              <w:widowControl w:val="0"/>
              <w:numPr>
                <w:ilvl w:val="0"/>
                <w:numId w:val="109"/>
              </w:numPr>
              <w:spacing w:after="0" w:line="276" w:lineRule="auto"/>
            </w:pPr>
            <w:r>
              <w:t>SinRetornarCampos</w:t>
            </w:r>
          </w:p>
        </w:tc>
      </w:tr>
      <w:tr w:rsidR="00A82183" w14:paraId="0DC59DC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61BA640" w14:textId="77777777" w:rsidR="00A82183" w:rsidRDefault="00000000">
            <w:pPr>
              <w:pStyle w:val="TableContents"/>
              <w:widowControl w:val="0"/>
              <w:spacing w:after="0" w:line="276" w:lineRule="auto"/>
              <w:jc w:val="center"/>
            </w:pPr>
            <w:r>
              <w:t>Saída</w:t>
            </w:r>
          </w:p>
        </w:tc>
      </w:tr>
      <w:tr w:rsidR="00A82183" w14:paraId="6915EF9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1418093" w14:textId="77777777" w:rsidR="00A82183" w:rsidRDefault="00000000">
            <w:pPr>
              <w:pStyle w:val="Standard"/>
              <w:ind w:left="0"/>
            </w:pPr>
            <w:r>
              <w:t>Instância do objeto SaidaConsultarDocumentoAPI preenchida com:</w:t>
            </w:r>
          </w:p>
          <w:p w14:paraId="78EE7F96" w14:textId="77777777" w:rsidR="00A82183" w:rsidRDefault="00000000">
            <w:pPr>
              <w:pStyle w:val="PargrafodaLista"/>
              <w:numPr>
                <w:ilvl w:val="0"/>
                <w:numId w:val="3"/>
              </w:numPr>
              <w:spacing w:after="0"/>
            </w:pPr>
            <w:r>
              <w:t>IdProcedimento</w:t>
            </w:r>
          </w:p>
          <w:p w14:paraId="70A184D1" w14:textId="77777777" w:rsidR="00A82183" w:rsidRDefault="00000000">
            <w:pPr>
              <w:pStyle w:val="PargrafodaLista"/>
              <w:numPr>
                <w:ilvl w:val="0"/>
                <w:numId w:val="3"/>
              </w:numPr>
              <w:spacing w:after="0"/>
            </w:pPr>
            <w:r>
              <w:t>ProcedimentoFormatado</w:t>
            </w:r>
          </w:p>
          <w:p w14:paraId="7F713258" w14:textId="77777777" w:rsidR="00A82183" w:rsidRDefault="00000000">
            <w:pPr>
              <w:pStyle w:val="PargrafodaLista"/>
              <w:numPr>
                <w:ilvl w:val="0"/>
                <w:numId w:val="3"/>
              </w:numPr>
              <w:spacing w:after="0"/>
            </w:pPr>
            <w:r>
              <w:t>IdDocumento</w:t>
            </w:r>
          </w:p>
          <w:p w14:paraId="34A553E1" w14:textId="77777777" w:rsidR="00A82183" w:rsidRDefault="00000000">
            <w:pPr>
              <w:pStyle w:val="PargrafodaLista"/>
              <w:numPr>
                <w:ilvl w:val="0"/>
                <w:numId w:val="3"/>
              </w:numPr>
              <w:spacing w:after="0"/>
            </w:pPr>
            <w:r>
              <w:t>DocumentoFormatado</w:t>
            </w:r>
          </w:p>
          <w:p w14:paraId="458FA698" w14:textId="77777777" w:rsidR="00A82183" w:rsidRDefault="00000000">
            <w:pPr>
              <w:pStyle w:val="PargrafodaLista"/>
              <w:numPr>
                <w:ilvl w:val="0"/>
                <w:numId w:val="3"/>
              </w:numPr>
              <w:spacing w:after="0"/>
            </w:pPr>
            <w:r>
              <w:t>Serie</w:t>
            </w:r>
          </w:p>
          <w:p w14:paraId="32F6F67A" w14:textId="77777777" w:rsidR="00A82183" w:rsidRDefault="00000000">
            <w:pPr>
              <w:pStyle w:val="PargrafodaLista"/>
              <w:numPr>
                <w:ilvl w:val="1"/>
                <w:numId w:val="3"/>
              </w:numPr>
              <w:spacing w:after="0"/>
            </w:pPr>
            <w:r>
              <w:t>IdSerie</w:t>
            </w:r>
          </w:p>
          <w:p w14:paraId="475A7751" w14:textId="77777777" w:rsidR="00A82183" w:rsidRDefault="00000000">
            <w:pPr>
              <w:pStyle w:val="PargrafodaLista"/>
              <w:numPr>
                <w:ilvl w:val="1"/>
                <w:numId w:val="3"/>
              </w:numPr>
              <w:spacing w:after="0"/>
            </w:pPr>
            <w:r>
              <w:t>Nome</w:t>
            </w:r>
          </w:p>
          <w:p w14:paraId="74A045D3" w14:textId="77777777" w:rsidR="00A82183" w:rsidRDefault="00000000">
            <w:pPr>
              <w:pStyle w:val="PargrafodaLista"/>
              <w:numPr>
                <w:ilvl w:val="0"/>
                <w:numId w:val="3"/>
              </w:numPr>
              <w:spacing w:after="0"/>
            </w:pPr>
            <w:r>
              <w:t>Numero</w:t>
            </w:r>
          </w:p>
          <w:p w14:paraId="43A3A2F8" w14:textId="77777777" w:rsidR="00A82183" w:rsidRDefault="00000000">
            <w:pPr>
              <w:pStyle w:val="PargrafodaLista"/>
              <w:numPr>
                <w:ilvl w:val="0"/>
                <w:numId w:val="3"/>
              </w:numPr>
              <w:spacing w:after="0"/>
            </w:pPr>
            <w:r>
              <w:t>NomeArvore</w:t>
            </w:r>
          </w:p>
          <w:p w14:paraId="77AFCC8C" w14:textId="77777777" w:rsidR="00A82183" w:rsidRDefault="00000000">
            <w:pPr>
              <w:pStyle w:val="PargrafodaLista"/>
              <w:numPr>
                <w:ilvl w:val="0"/>
                <w:numId w:val="3"/>
              </w:numPr>
              <w:spacing w:after="0"/>
            </w:pPr>
            <w:r>
              <w:t>DinValor</w:t>
            </w:r>
          </w:p>
          <w:p w14:paraId="2E470980" w14:textId="77777777" w:rsidR="00A82183" w:rsidRDefault="00000000">
            <w:pPr>
              <w:pStyle w:val="PargrafodaLista"/>
              <w:numPr>
                <w:ilvl w:val="0"/>
                <w:numId w:val="3"/>
              </w:numPr>
              <w:spacing w:after="0"/>
            </w:pPr>
            <w:r>
              <w:t>Data</w:t>
            </w:r>
          </w:p>
          <w:p w14:paraId="76444A0A" w14:textId="77777777" w:rsidR="00A82183" w:rsidRDefault="00000000">
            <w:pPr>
              <w:pStyle w:val="PargrafodaLista"/>
              <w:numPr>
                <w:ilvl w:val="0"/>
                <w:numId w:val="3"/>
              </w:numPr>
              <w:spacing w:after="0"/>
            </w:pPr>
            <w:r>
              <w:t>UnidadeElaboradora (UnidadeAPI)</w:t>
            </w:r>
          </w:p>
          <w:p w14:paraId="34D959F8" w14:textId="77777777" w:rsidR="00A82183" w:rsidRDefault="00000000">
            <w:pPr>
              <w:pStyle w:val="PargrafodaLista"/>
              <w:numPr>
                <w:ilvl w:val="1"/>
                <w:numId w:val="3"/>
              </w:numPr>
              <w:spacing w:after="0"/>
            </w:pPr>
            <w:r>
              <w:t>IdUnidade</w:t>
            </w:r>
          </w:p>
          <w:p w14:paraId="115D4E25" w14:textId="77777777" w:rsidR="00A82183" w:rsidRDefault="00000000">
            <w:pPr>
              <w:pStyle w:val="PargrafodaLista"/>
              <w:numPr>
                <w:ilvl w:val="1"/>
                <w:numId w:val="3"/>
              </w:numPr>
              <w:spacing w:after="0"/>
            </w:pPr>
            <w:r>
              <w:t>Sigla</w:t>
            </w:r>
          </w:p>
          <w:p w14:paraId="438BAD1E" w14:textId="77777777" w:rsidR="00A82183" w:rsidRDefault="00000000">
            <w:pPr>
              <w:pStyle w:val="PargrafodaLista"/>
              <w:numPr>
                <w:ilvl w:val="1"/>
                <w:numId w:val="3"/>
              </w:numPr>
              <w:spacing w:after="0"/>
            </w:pPr>
            <w:r>
              <w:t>Descricao</w:t>
            </w:r>
          </w:p>
          <w:p w14:paraId="607D4345" w14:textId="77777777" w:rsidR="00A82183" w:rsidRDefault="00000000">
            <w:pPr>
              <w:pStyle w:val="PargrafodaLista"/>
              <w:numPr>
                <w:ilvl w:val="0"/>
                <w:numId w:val="3"/>
              </w:numPr>
              <w:spacing w:after="0"/>
            </w:pPr>
            <w:r>
              <w:t>AndamentoGeracao (array:AndamentoAPI)</w:t>
            </w:r>
          </w:p>
          <w:p w14:paraId="408A9312" w14:textId="77777777" w:rsidR="00A82183" w:rsidRDefault="00000000">
            <w:pPr>
              <w:pStyle w:val="PargrafodaLista"/>
              <w:numPr>
                <w:ilvl w:val="1"/>
                <w:numId w:val="3"/>
              </w:numPr>
              <w:spacing w:after="0"/>
            </w:pPr>
            <w:r>
              <w:t>Descricao</w:t>
            </w:r>
          </w:p>
          <w:p w14:paraId="1F38EDB0" w14:textId="77777777" w:rsidR="00A82183" w:rsidRDefault="00000000">
            <w:pPr>
              <w:pStyle w:val="PargrafodaLista"/>
              <w:numPr>
                <w:ilvl w:val="1"/>
                <w:numId w:val="3"/>
              </w:numPr>
              <w:spacing w:after="0"/>
            </w:pPr>
            <w:r>
              <w:t>DataHora</w:t>
            </w:r>
          </w:p>
          <w:p w14:paraId="66032BBD" w14:textId="77777777" w:rsidR="00A82183" w:rsidRDefault="00000000">
            <w:pPr>
              <w:pStyle w:val="PargrafodaLista"/>
              <w:numPr>
                <w:ilvl w:val="1"/>
                <w:numId w:val="3"/>
              </w:numPr>
              <w:spacing w:after="0"/>
            </w:pPr>
            <w:r>
              <w:t>Usuario (UsuarioAPI)</w:t>
            </w:r>
          </w:p>
          <w:p w14:paraId="22B1D158" w14:textId="77777777" w:rsidR="00A82183" w:rsidRDefault="00000000">
            <w:pPr>
              <w:pStyle w:val="PargrafodaLista"/>
              <w:numPr>
                <w:ilvl w:val="2"/>
                <w:numId w:val="3"/>
              </w:numPr>
              <w:spacing w:after="0"/>
            </w:pPr>
            <w:r>
              <w:t xml:space="preserve"> IdUsuario</w:t>
            </w:r>
          </w:p>
          <w:p w14:paraId="1AB8F516" w14:textId="77777777" w:rsidR="00A82183" w:rsidRDefault="00000000">
            <w:pPr>
              <w:pStyle w:val="PargrafodaLista"/>
              <w:numPr>
                <w:ilvl w:val="2"/>
                <w:numId w:val="3"/>
              </w:numPr>
              <w:spacing w:after="0"/>
            </w:pPr>
            <w:r>
              <w:t xml:space="preserve"> Sigla</w:t>
            </w:r>
          </w:p>
          <w:p w14:paraId="449F17D8" w14:textId="77777777" w:rsidR="00A82183" w:rsidRDefault="00000000">
            <w:pPr>
              <w:pStyle w:val="PargrafodaLista"/>
              <w:numPr>
                <w:ilvl w:val="2"/>
                <w:numId w:val="3"/>
              </w:numPr>
              <w:spacing w:after="0"/>
            </w:pPr>
            <w:r>
              <w:t xml:space="preserve"> Nome</w:t>
            </w:r>
          </w:p>
          <w:p w14:paraId="2662A4EB" w14:textId="77777777" w:rsidR="00A82183" w:rsidRDefault="00000000">
            <w:pPr>
              <w:pStyle w:val="PargrafodaLista"/>
              <w:numPr>
                <w:ilvl w:val="1"/>
                <w:numId w:val="3"/>
              </w:numPr>
              <w:spacing w:after="0"/>
            </w:pPr>
            <w:r>
              <w:t>Unidade (UnidadeAPI)</w:t>
            </w:r>
          </w:p>
          <w:p w14:paraId="315D90FB" w14:textId="77777777" w:rsidR="00A82183" w:rsidRDefault="00000000">
            <w:pPr>
              <w:pStyle w:val="PargrafodaLista"/>
              <w:numPr>
                <w:ilvl w:val="2"/>
                <w:numId w:val="3"/>
              </w:numPr>
              <w:spacing w:after="0"/>
            </w:pPr>
            <w:r>
              <w:t xml:space="preserve"> IdUnidade</w:t>
            </w:r>
          </w:p>
          <w:p w14:paraId="6D8FBD34" w14:textId="77777777" w:rsidR="00A82183" w:rsidRDefault="00000000">
            <w:pPr>
              <w:pStyle w:val="PargrafodaLista"/>
              <w:numPr>
                <w:ilvl w:val="2"/>
                <w:numId w:val="3"/>
              </w:numPr>
              <w:spacing w:after="0"/>
            </w:pPr>
            <w:r>
              <w:t xml:space="preserve"> Sigla</w:t>
            </w:r>
          </w:p>
          <w:p w14:paraId="3E5A73CB" w14:textId="77777777" w:rsidR="00A82183" w:rsidRDefault="00000000">
            <w:pPr>
              <w:pStyle w:val="PargrafodaLista"/>
              <w:numPr>
                <w:ilvl w:val="2"/>
                <w:numId w:val="3"/>
              </w:numPr>
              <w:spacing w:after="0"/>
            </w:pPr>
            <w:r>
              <w:t xml:space="preserve"> Descricao</w:t>
            </w:r>
          </w:p>
          <w:p w14:paraId="2F190EFC" w14:textId="77777777" w:rsidR="00A82183" w:rsidRDefault="00000000">
            <w:pPr>
              <w:pStyle w:val="PargrafodaLista"/>
              <w:numPr>
                <w:ilvl w:val="0"/>
                <w:numId w:val="3"/>
              </w:numPr>
              <w:spacing w:after="0"/>
            </w:pPr>
            <w:r>
              <w:t>Assinaturas (array:AssinaturaAPI)</w:t>
            </w:r>
          </w:p>
          <w:p w14:paraId="6F60A406" w14:textId="77777777" w:rsidR="00A82183" w:rsidRDefault="00000000">
            <w:pPr>
              <w:pStyle w:val="PargrafodaLista"/>
              <w:numPr>
                <w:ilvl w:val="1"/>
                <w:numId w:val="3"/>
              </w:numPr>
              <w:spacing w:after="0"/>
            </w:pPr>
            <w:r>
              <w:t>Nome</w:t>
            </w:r>
          </w:p>
          <w:p w14:paraId="69816925" w14:textId="77777777" w:rsidR="00A82183" w:rsidRDefault="00000000">
            <w:pPr>
              <w:pStyle w:val="PargrafodaLista"/>
              <w:numPr>
                <w:ilvl w:val="1"/>
                <w:numId w:val="3"/>
              </w:numPr>
              <w:spacing w:after="0"/>
            </w:pPr>
            <w:r>
              <w:t>CargoFuncao</w:t>
            </w:r>
          </w:p>
          <w:p w14:paraId="24ABB118" w14:textId="77777777" w:rsidR="00A82183" w:rsidRDefault="00000000">
            <w:pPr>
              <w:pStyle w:val="PargrafodaLista"/>
              <w:numPr>
                <w:ilvl w:val="1"/>
                <w:numId w:val="3"/>
              </w:numPr>
              <w:spacing w:after="0"/>
            </w:pPr>
            <w:r>
              <w:t>DataHora</w:t>
            </w:r>
          </w:p>
          <w:p w14:paraId="69B5BAD6" w14:textId="77777777" w:rsidR="00A82183" w:rsidRDefault="00000000">
            <w:pPr>
              <w:pStyle w:val="PargrafodaLista"/>
              <w:numPr>
                <w:ilvl w:val="1"/>
                <w:numId w:val="3"/>
              </w:numPr>
              <w:spacing w:after="0"/>
            </w:pPr>
            <w:r>
              <w:t>IdUsuario</w:t>
            </w:r>
          </w:p>
          <w:p w14:paraId="7BCD8AC4" w14:textId="77777777" w:rsidR="00A82183" w:rsidRDefault="00000000">
            <w:pPr>
              <w:pStyle w:val="PargrafodaLista"/>
              <w:numPr>
                <w:ilvl w:val="1"/>
                <w:numId w:val="3"/>
              </w:numPr>
              <w:spacing w:after="0"/>
            </w:pPr>
            <w:r>
              <w:t>IdOrigem</w:t>
            </w:r>
          </w:p>
          <w:p w14:paraId="1751780B" w14:textId="77777777" w:rsidR="00A82183" w:rsidRDefault="00000000">
            <w:pPr>
              <w:pStyle w:val="PargrafodaLista"/>
              <w:numPr>
                <w:ilvl w:val="1"/>
                <w:numId w:val="3"/>
              </w:numPr>
              <w:spacing w:after="0"/>
            </w:pPr>
            <w:r>
              <w:t>IdOrgao</w:t>
            </w:r>
          </w:p>
          <w:p w14:paraId="2B76F4C5" w14:textId="77777777" w:rsidR="00A82183" w:rsidRDefault="00000000">
            <w:pPr>
              <w:pStyle w:val="PargrafodaLista"/>
              <w:numPr>
                <w:ilvl w:val="1"/>
                <w:numId w:val="3"/>
              </w:numPr>
              <w:spacing w:after="0"/>
            </w:pPr>
            <w:r>
              <w:t>Sigla</w:t>
            </w:r>
          </w:p>
          <w:p w14:paraId="0D98FAF1" w14:textId="77777777" w:rsidR="00A82183" w:rsidRDefault="00000000">
            <w:pPr>
              <w:pStyle w:val="PargrafodaLista"/>
              <w:numPr>
                <w:ilvl w:val="0"/>
                <w:numId w:val="3"/>
              </w:numPr>
              <w:spacing w:after="0"/>
            </w:pPr>
            <w:r>
              <w:t>Publicacao (PublicacaoAPI)</w:t>
            </w:r>
          </w:p>
          <w:p w14:paraId="40DFAD11" w14:textId="77777777" w:rsidR="00A82183" w:rsidRDefault="00000000">
            <w:pPr>
              <w:pStyle w:val="PargrafodaLista"/>
              <w:numPr>
                <w:ilvl w:val="1"/>
                <w:numId w:val="3"/>
              </w:numPr>
              <w:spacing w:after="0"/>
            </w:pPr>
            <w:r>
              <w:t>IdPublicacao</w:t>
            </w:r>
          </w:p>
          <w:p w14:paraId="5FFF43E2" w14:textId="77777777" w:rsidR="00A82183" w:rsidRDefault="00000000">
            <w:pPr>
              <w:pStyle w:val="PargrafodaLista"/>
              <w:numPr>
                <w:ilvl w:val="1"/>
                <w:numId w:val="3"/>
              </w:numPr>
              <w:spacing w:after="0"/>
            </w:pPr>
            <w:r>
              <w:t>IdDocumento</w:t>
            </w:r>
          </w:p>
          <w:p w14:paraId="5EDC25B8" w14:textId="77777777" w:rsidR="00A82183" w:rsidRDefault="00000000">
            <w:pPr>
              <w:pStyle w:val="PargrafodaLista"/>
              <w:numPr>
                <w:ilvl w:val="1"/>
                <w:numId w:val="3"/>
              </w:numPr>
              <w:spacing w:after="0"/>
            </w:pPr>
            <w:r>
              <w:t>StaMotivo</w:t>
            </w:r>
          </w:p>
          <w:p w14:paraId="3E9FDDE8" w14:textId="77777777" w:rsidR="00A82183" w:rsidRDefault="00000000">
            <w:pPr>
              <w:pStyle w:val="PargrafodaLista"/>
              <w:numPr>
                <w:ilvl w:val="1"/>
                <w:numId w:val="3"/>
              </w:numPr>
              <w:spacing w:after="0"/>
            </w:pPr>
            <w:r>
              <w:t>Resumo</w:t>
            </w:r>
          </w:p>
          <w:p w14:paraId="1610F3DC" w14:textId="77777777" w:rsidR="00A82183" w:rsidRDefault="00000000">
            <w:pPr>
              <w:pStyle w:val="PargrafodaLista"/>
              <w:numPr>
                <w:ilvl w:val="1"/>
                <w:numId w:val="3"/>
              </w:numPr>
              <w:spacing w:after="0"/>
            </w:pPr>
            <w:r>
              <w:t>IdVeiculoPublicacao</w:t>
            </w:r>
          </w:p>
          <w:p w14:paraId="23680BF3" w14:textId="77777777" w:rsidR="00A82183" w:rsidRDefault="00000000">
            <w:pPr>
              <w:pStyle w:val="PargrafodaLista"/>
              <w:numPr>
                <w:ilvl w:val="1"/>
                <w:numId w:val="3"/>
              </w:numPr>
              <w:spacing w:after="0"/>
            </w:pPr>
            <w:r>
              <w:t>NomeVeiculo</w:t>
            </w:r>
          </w:p>
          <w:p w14:paraId="699F38A0" w14:textId="77777777" w:rsidR="00A82183" w:rsidRDefault="00000000">
            <w:pPr>
              <w:pStyle w:val="PargrafodaLista"/>
              <w:numPr>
                <w:ilvl w:val="1"/>
                <w:numId w:val="3"/>
              </w:numPr>
              <w:spacing w:after="0"/>
            </w:pPr>
            <w:r>
              <w:t>StaTipoVeiculo</w:t>
            </w:r>
          </w:p>
          <w:p w14:paraId="1C4C39AE" w14:textId="77777777" w:rsidR="00A82183" w:rsidRDefault="00000000">
            <w:pPr>
              <w:pStyle w:val="PargrafodaLista"/>
              <w:numPr>
                <w:ilvl w:val="1"/>
                <w:numId w:val="3"/>
              </w:numPr>
              <w:spacing w:after="0"/>
            </w:pPr>
            <w:r>
              <w:lastRenderedPageBreak/>
              <w:t>Numero</w:t>
            </w:r>
          </w:p>
          <w:p w14:paraId="334D7CBD" w14:textId="77777777" w:rsidR="00A82183" w:rsidRDefault="00000000">
            <w:pPr>
              <w:pStyle w:val="PargrafodaLista"/>
              <w:numPr>
                <w:ilvl w:val="1"/>
                <w:numId w:val="3"/>
              </w:numPr>
              <w:spacing w:after="0"/>
            </w:pPr>
            <w:r>
              <w:t>DataDisponibilizacao</w:t>
            </w:r>
          </w:p>
          <w:p w14:paraId="3EB71ECD" w14:textId="77777777" w:rsidR="00A82183" w:rsidRDefault="00000000">
            <w:pPr>
              <w:pStyle w:val="PargrafodaLista"/>
              <w:numPr>
                <w:ilvl w:val="1"/>
                <w:numId w:val="3"/>
              </w:numPr>
              <w:spacing w:after="0"/>
            </w:pPr>
            <w:r>
              <w:t>DataPublicacao</w:t>
            </w:r>
          </w:p>
          <w:p w14:paraId="12256489" w14:textId="77777777" w:rsidR="00A82183" w:rsidRDefault="00000000">
            <w:pPr>
              <w:pStyle w:val="PargrafodaLista"/>
              <w:numPr>
                <w:ilvl w:val="1"/>
                <w:numId w:val="3"/>
              </w:numPr>
              <w:spacing w:after="0"/>
            </w:pPr>
            <w:r>
              <w:t>Estado</w:t>
            </w:r>
          </w:p>
          <w:p w14:paraId="3F8E88E0" w14:textId="77777777" w:rsidR="00A82183" w:rsidRDefault="00000000">
            <w:pPr>
              <w:pStyle w:val="PargrafodaLista"/>
              <w:numPr>
                <w:ilvl w:val="1"/>
                <w:numId w:val="3"/>
              </w:numPr>
              <w:spacing w:after="0"/>
            </w:pPr>
            <w:r>
              <w:t>ImprensaNacional (PublicacaoImprensaNacionalAPI)</w:t>
            </w:r>
          </w:p>
          <w:p w14:paraId="5A25E08D" w14:textId="77777777" w:rsidR="00A82183" w:rsidRDefault="00000000">
            <w:pPr>
              <w:pStyle w:val="PargrafodaLista"/>
              <w:numPr>
                <w:ilvl w:val="2"/>
                <w:numId w:val="3"/>
              </w:numPr>
              <w:spacing w:after="0"/>
            </w:pPr>
            <w:r>
              <w:t>IdVeiculo</w:t>
            </w:r>
          </w:p>
          <w:p w14:paraId="7A245FA1" w14:textId="77777777" w:rsidR="00A82183" w:rsidRDefault="00000000">
            <w:pPr>
              <w:pStyle w:val="PargrafodaLista"/>
              <w:numPr>
                <w:ilvl w:val="2"/>
                <w:numId w:val="3"/>
              </w:numPr>
              <w:spacing w:after="0"/>
            </w:pPr>
            <w:r>
              <w:t>SiglaVeiculo</w:t>
            </w:r>
          </w:p>
          <w:p w14:paraId="60759E98" w14:textId="77777777" w:rsidR="00A82183" w:rsidRDefault="00000000">
            <w:pPr>
              <w:pStyle w:val="PargrafodaLista"/>
              <w:numPr>
                <w:ilvl w:val="2"/>
                <w:numId w:val="3"/>
              </w:numPr>
              <w:spacing w:after="0"/>
            </w:pPr>
            <w:r>
              <w:t>DescricaoVeiculo</w:t>
            </w:r>
          </w:p>
          <w:p w14:paraId="1B5217D8" w14:textId="77777777" w:rsidR="00A82183" w:rsidRDefault="00000000">
            <w:pPr>
              <w:pStyle w:val="PargrafodaLista"/>
              <w:numPr>
                <w:ilvl w:val="2"/>
                <w:numId w:val="3"/>
              </w:numPr>
              <w:spacing w:after="0"/>
            </w:pPr>
            <w:r>
              <w:t>Pagina</w:t>
            </w:r>
          </w:p>
          <w:p w14:paraId="37697F27" w14:textId="77777777" w:rsidR="00A82183" w:rsidRDefault="00000000">
            <w:pPr>
              <w:pStyle w:val="PargrafodaLista"/>
              <w:numPr>
                <w:ilvl w:val="2"/>
                <w:numId w:val="3"/>
              </w:numPr>
              <w:spacing w:after="0"/>
            </w:pPr>
            <w:r>
              <w:t>IdSecao</w:t>
            </w:r>
          </w:p>
          <w:p w14:paraId="653FD228" w14:textId="77777777" w:rsidR="00A82183" w:rsidRDefault="00000000">
            <w:pPr>
              <w:pStyle w:val="PargrafodaLista"/>
              <w:numPr>
                <w:ilvl w:val="2"/>
                <w:numId w:val="3"/>
              </w:numPr>
              <w:spacing w:after="0"/>
            </w:pPr>
            <w:r>
              <w:t>Secao</w:t>
            </w:r>
          </w:p>
          <w:p w14:paraId="5C6E4450" w14:textId="77777777" w:rsidR="00A82183" w:rsidRDefault="00000000">
            <w:pPr>
              <w:pStyle w:val="PargrafodaLista"/>
              <w:numPr>
                <w:ilvl w:val="2"/>
                <w:numId w:val="3"/>
              </w:numPr>
              <w:spacing w:after="0"/>
            </w:pPr>
            <w:r>
              <w:t>Data</w:t>
            </w:r>
          </w:p>
          <w:p w14:paraId="0D3F8D9A" w14:textId="77777777" w:rsidR="00A82183" w:rsidRDefault="00000000">
            <w:pPr>
              <w:pStyle w:val="PargrafodaLista"/>
              <w:numPr>
                <w:ilvl w:val="1"/>
                <w:numId w:val="3"/>
              </w:numPr>
              <w:spacing w:after="0"/>
            </w:pPr>
            <w:r>
              <w:t>Campos (CampoAPI)</w:t>
            </w:r>
          </w:p>
          <w:p w14:paraId="5A280CEF" w14:textId="77777777" w:rsidR="00A82183" w:rsidRDefault="00000000">
            <w:pPr>
              <w:pStyle w:val="PargrafodaLista"/>
              <w:numPr>
                <w:ilvl w:val="2"/>
                <w:numId w:val="3"/>
              </w:numPr>
              <w:spacing w:after="0"/>
            </w:pPr>
            <w:r>
              <w:t xml:space="preserve"> Nome</w:t>
            </w:r>
          </w:p>
          <w:p w14:paraId="4D850B4F" w14:textId="77777777" w:rsidR="00A82183" w:rsidRDefault="00000000">
            <w:pPr>
              <w:pStyle w:val="PargrafodaLista"/>
              <w:numPr>
                <w:ilvl w:val="2"/>
                <w:numId w:val="3"/>
              </w:numPr>
              <w:spacing w:after="0"/>
            </w:pPr>
            <w:r>
              <w:t xml:space="preserve"> Valor</w:t>
            </w:r>
          </w:p>
          <w:p w14:paraId="040FB16A" w14:textId="77777777" w:rsidR="00A82183" w:rsidRDefault="00000000">
            <w:pPr>
              <w:pStyle w:val="PargrafodaLista"/>
              <w:numPr>
                <w:ilvl w:val="0"/>
                <w:numId w:val="3"/>
              </w:numPr>
            </w:pPr>
            <w:r>
              <w:t>LinkAcesso (link não assinado para montar a árvore de processo posicionando no documento)</w:t>
            </w:r>
          </w:p>
        </w:tc>
      </w:tr>
      <w:tr w:rsidR="00A82183" w14:paraId="24D14E5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994997F" w14:textId="77777777" w:rsidR="00A82183" w:rsidRDefault="00000000">
            <w:pPr>
              <w:pStyle w:val="TableContents"/>
              <w:widowControl w:val="0"/>
              <w:spacing w:after="0" w:line="276" w:lineRule="auto"/>
              <w:jc w:val="center"/>
            </w:pPr>
            <w:r>
              <w:lastRenderedPageBreak/>
              <w:t>Observações</w:t>
            </w:r>
          </w:p>
        </w:tc>
      </w:tr>
      <w:tr w:rsidR="00A82183" w14:paraId="1093586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B82C97" w14:textId="77777777" w:rsidR="00A82183" w:rsidRDefault="00000000">
            <w:pPr>
              <w:pStyle w:val="TableContents"/>
              <w:widowControl w:val="0"/>
              <w:spacing w:after="0" w:line="276" w:lineRule="auto"/>
            </w:pPr>
            <w:r>
              <w:t>Cada um dos sinalizadores do objeto de entrada implica em processamento adicional realizado pelo sistema, sendo assim, recomenda-se que seja solicitado o retorno somente para informações estritamente necessárias. Todos os sinalizadores de entrada são opcionais com valor padrão N.</w:t>
            </w:r>
          </w:p>
        </w:tc>
      </w:tr>
    </w:tbl>
    <w:p w14:paraId="7FB41094" w14:textId="77777777" w:rsidR="00A82183" w:rsidRDefault="00000000">
      <w:pPr>
        <w:pStyle w:val="Standard"/>
        <w:spacing w:after="0"/>
        <w:ind w:left="0"/>
        <w:jc w:val="left"/>
        <w:rPr>
          <w:b/>
          <w:bCs/>
        </w:rPr>
      </w:pPr>
      <w:r>
        <w:rPr>
          <w:b/>
          <w:bCs/>
        </w:rPr>
        <w:t>Exemplo:</w:t>
      </w:r>
    </w:p>
    <w:p w14:paraId="39ED0CCE" w14:textId="77777777" w:rsidR="00A82183" w:rsidRDefault="00A82183">
      <w:pPr>
        <w:pStyle w:val="Standard"/>
        <w:spacing w:after="0"/>
        <w:ind w:left="0"/>
        <w:jc w:val="left"/>
        <w:rPr>
          <w:b/>
          <w:bCs/>
        </w:rPr>
      </w:pPr>
    </w:p>
    <w:p w14:paraId="56110B3C" w14:textId="77777777" w:rsidR="00A82183" w:rsidRDefault="00000000">
      <w:pPr>
        <w:pStyle w:val="CdigoFonte"/>
        <w:spacing w:after="0"/>
        <w:ind w:left="0"/>
      </w:pPr>
      <w:r>
        <w:rPr>
          <w:color w:val="000080"/>
          <w:szCs w:val="18"/>
        </w:rPr>
        <w:t>```php</w:t>
      </w:r>
      <w:r>
        <w:br/>
        <w:t xml:space="preserve">$objEntradaConsultarDocumentoAPI = </w:t>
      </w:r>
      <w:r>
        <w:rPr>
          <w:b/>
          <w:bCs/>
          <w:color w:val="000080"/>
        </w:rPr>
        <w:t xml:space="preserve">new </w:t>
      </w:r>
      <w:r>
        <w:t>EntradaConsultarDocumentoAPI();</w:t>
      </w:r>
      <w:r>
        <w:br/>
      </w:r>
      <w:r>
        <w:rPr>
          <w:i/>
          <w:iCs/>
          <w:color w:val="808080"/>
        </w:rPr>
        <w:t>//$objEntradaConsultarDocumentoAPI-&gt;setIdDocumento();</w:t>
      </w:r>
      <w:r>
        <w:rPr>
          <w:i/>
          <w:iCs/>
          <w:color w:val="808080"/>
        </w:rPr>
        <w:br/>
      </w:r>
      <w:r>
        <w:t>$objEntradaConsultarDocumentoAPI-&gt;setProtocoloDocumento(</w:t>
      </w:r>
      <w:r>
        <w:rPr>
          <w:b/>
          <w:bCs/>
          <w:color w:val="008000"/>
        </w:rPr>
        <w:t>'0023930'</w:t>
      </w:r>
      <w:r>
        <w:t>);</w:t>
      </w:r>
      <w:r>
        <w:br/>
        <w:t>$objEntradaConsultarDocumentoAPI-&gt;setSinRetornarAssinaturas('S');</w:t>
      </w:r>
    </w:p>
    <w:p w14:paraId="66E8D2D0" w14:textId="77777777" w:rsidR="00A82183" w:rsidRDefault="00000000">
      <w:pPr>
        <w:pStyle w:val="CdigoFonte"/>
        <w:spacing w:after="0"/>
        <w:ind w:left="0"/>
      </w:pPr>
      <w:r>
        <w:t>$objEntradaConsultarDocumentoAPI-&gt;setSinRetornarPublicacao('S');</w:t>
      </w:r>
    </w:p>
    <w:p w14:paraId="0CEC637C" w14:textId="77777777" w:rsidR="00A82183" w:rsidRDefault="00000000">
      <w:pPr>
        <w:pStyle w:val="CdigoFonte"/>
        <w:spacing w:after="0"/>
        <w:ind w:left="0"/>
      </w:pPr>
      <w:r>
        <w:br/>
        <w:t xml:space="preserve">$objSeiRN = </w:t>
      </w:r>
      <w:r>
        <w:rPr>
          <w:b/>
          <w:bCs/>
          <w:color w:val="000080"/>
        </w:rPr>
        <w:t xml:space="preserve">new </w:t>
      </w:r>
      <w:r>
        <w:t>SeiRN();</w:t>
      </w:r>
      <w:r>
        <w:br/>
        <w:t>$objSaidaConsultarDocumentoAPI = $objSeiRN-&gt;consultarDocumento($objEntradaConsultarDocumentoAPI);</w:t>
      </w:r>
    </w:p>
    <w:p w14:paraId="63B1516E" w14:textId="77777777" w:rsidR="00A82183" w:rsidRDefault="00A82183">
      <w:pPr>
        <w:pStyle w:val="CdigoFonte"/>
        <w:spacing w:after="0"/>
        <w:ind w:left="0"/>
      </w:pPr>
    </w:p>
    <w:p w14:paraId="248DCA72" w14:textId="77777777" w:rsidR="00A82183" w:rsidRDefault="00000000">
      <w:pPr>
        <w:pStyle w:val="CdigoFonte"/>
        <w:spacing w:after="0"/>
        <w:ind w:left="0"/>
      </w:pPr>
      <w:r>
        <w:t>SaidaConsultarDocumentoAPI Object (</w:t>
      </w:r>
    </w:p>
    <w:p w14:paraId="6E9C36F3" w14:textId="77777777" w:rsidR="00A82183" w:rsidRDefault="00000000">
      <w:pPr>
        <w:pStyle w:val="CdigoFonte"/>
        <w:spacing w:after="0"/>
        <w:ind w:left="0"/>
      </w:pPr>
      <w:r>
        <w:t xml:space="preserve">    [IdProcedimento] =&gt; 42039220124056042</w:t>
      </w:r>
      <w:r>
        <w:br/>
        <w:t xml:space="preserve">    [ProcedimentoFormatado] =&gt; 0000277-98.2015.4.04.8000</w:t>
      </w:r>
    </w:p>
    <w:p w14:paraId="79F509AD" w14:textId="77777777" w:rsidR="00A82183" w:rsidRDefault="00000000">
      <w:pPr>
        <w:pStyle w:val="CdigoFonte"/>
        <w:spacing w:after="0"/>
        <w:ind w:left="0"/>
      </w:pPr>
      <w:r>
        <w:t xml:space="preserve">    [IdDocumento] =&gt; 42039220124060399</w:t>
      </w:r>
    </w:p>
    <w:p w14:paraId="4881265C" w14:textId="77777777" w:rsidR="00A82183" w:rsidRDefault="00000000">
      <w:pPr>
        <w:pStyle w:val="CdigoFonte"/>
        <w:spacing w:after="0"/>
        <w:ind w:left="0"/>
      </w:pPr>
      <w:r>
        <w:t xml:space="preserve">    [DocumentoFormatado] =&gt; 0023930</w:t>
      </w:r>
    </w:p>
    <w:p w14:paraId="1DA982A6" w14:textId="77777777" w:rsidR="00A82183" w:rsidRDefault="00000000">
      <w:pPr>
        <w:pStyle w:val="CdigoFonte"/>
        <w:spacing w:after="0"/>
        <w:ind w:left="0"/>
      </w:pPr>
      <w:r>
        <w:t xml:space="preserve">    [LinkAcesso] =&gt; https://sei-desenv.trf4.jus.br/mga/controlador.php?acao=procedimento_trabalhar&amp;id_procedimento=42039220124056042&amp;id_documento=42039220124060399</w:t>
      </w:r>
    </w:p>
    <w:p w14:paraId="0B05CB03" w14:textId="77777777" w:rsidR="00A82183" w:rsidRDefault="00000000">
      <w:pPr>
        <w:pStyle w:val="CdigoFonte"/>
        <w:spacing w:after="0"/>
        <w:ind w:left="0"/>
      </w:pPr>
      <w:r>
        <w:t xml:space="preserve">    [Serie] =&gt; SerieAPI Object        (</w:t>
      </w:r>
    </w:p>
    <w:p w14:paraId="7849E81C" w14:textId="77777777" w:rsidR="00A82183" w:rsidRDefault="00000000">
      <w:pPr>
        <w:pStyle w:val="CdigoFonte"/>
        <w:spacing w:after="0"/>
        <w:ind w:left="0"/>
      </w:pPr>
      <w:r>
        <w:t xml:space="preserve">            [IdSerie] =&gt; 371</w:t>
      </w:r>
    </w:p>
    <w:p w14:paraId="465A78F3" w14:textId="77777777" w:rsidR="00A82183" w:rsidRDefault="00000000">
      <w:pPr>
        <w:pStyle w:val="CdigoFonte"/>
        <w:spacing w:after="0"/>
        <w:ind w:left="0"/>
      </w:pPr>
      <w:r>
        <w:t xml:space="preserve">            [Nome] =&gt; Ata</w:t>
      </w:r>
    </w:p>
    <w:p w14:paraId="17DEE902" w14:textId="77777777" w:rsidR="00A82183" w:rsidRDefault="00000000">
      <w:pPr>
        <w:pStyle w:val="CdigoFonte"/>
        <w:spacing w:after="0"/>
        <w:ind w:left="0"/>
      </w:pPr>
      <w:r>
        <w:t xml:space="preserve">        )</w:t>
      </w:r>
    </w:p>
    <w:p w14:paraId="5D9DA653" w14:textId="77777777" w:rsidR="00A82183" w:rsidRDefault="00000000">
      <w:pPr>
        <w:pStyle w:val="CdigoFonte"/>
        <w:spacing w:after="0"/>
        <w:ind w:left="0"/>
      </w:pPr>
      <w:r>
        <w:t xml:space="preserve">    [Numero] =&gt;</w:t>
      </w:r>
    </w:p>
    <w:p w14:paraId="0402ABA0" w14:textId="77777777" w:rsidR="00A82183" w:rsidRDefault="00000000">
      <w:pPr>
        <w:pStyle w:val="CdigoFonte"/>
        <w:spacing w:after="0"/>
        <w:ind w:left="0"/>
      </w:pPr>
      <w:r>
        <w:t xml:space="preserve">    [NomeArvore] =&gt;</w:t>
      </w:r>
    </w:p>
    <w:p w14:paraId="757EDB0F" w14:textId="77777777" w:rsidR="00A82183" w:rsidRDefault="00000000">
      <w:pPr>
        <w:pStyle w:val="CdigoFonte"/>
        <w:spacing w:after="0"/>
        <w:ind w:left="0"/>
      </w:pPr>
      <w:r>
        <w:t xml:space="preserve">    [DinValor] =&gt;</w:t>
      </w:r>
    </w:p>
    <w:p w14:paraId="1EA6C8A9" w14:textId="77777777" w:rsidR="00A82183" w:rsidRDefault="00000000">
      <w:pPr>
        <w:pStyle w:val="CdigoFonte"/>
        <w:spacing w:after="0"/>
        <w:ind w:left="0"/>
      </w:pPr>
      <w:r>
        <w:t xml:space="preserve">    [Data] =&gt; 03/06/2015</w:t>
      </w:r>
    </w:p>
    <w:p w14:paraId="7F6CB8C2" w14:textId="77777777" w:rsidR="00A82183" w:rsidRDefault="00000000">
      <w:pPr>
        <w:pStyle w:val="CdigoFonte"/>
        <w:spacing w:after="0"/>
        <w:ind w:left="0"/>
      </w:pPr>
      <w:r>
        <w:t xml:space="preserve">    [UnidadeElaboradora] =&gt; UnidadeAPI Object        (</w:t>
      </w:r>
    </w:p>
    <w:p w14:paraId="08F8E19E" w14:textId="77777777" w:rsidR="00A82183" w:rsidRDefault="00000000">
      <w:pPr>
        <w:pStyle w:val="CdigoFonte"/>
        <w:spacing w:after="0"/>
        <w:ind w:left="0"/>
      </w:pPr>
      <w:r>
        <w:t xml:space="preserve">            [IdUnidade] =&gt; 110000001</w:t>
      </w:r>
    </w:p>
    <w:p w14:paraId="4EF416AE" w14:textId="77777777" w:rsidR="00A82183" w:rsidRDefault="00000000">
      <w:pPr>
        <w:pStyle w:val="CdigoFonte"/>
        <w:spacing w:after="0"/>
        <w:ind w:left="0"/>
      </w:pPr>
      <w:r>
        <w:t xml:space="preserve">            [Sigla] =&gt; TESTE</w:t>
      </w:r>
      <w:r>
        <w:br/>
        <w:t xml:space="preserve">            [Descricao] =&gt; Unidade de Teste</w:t>
      </w:r>
    </w:p>
    <w:p w14:paraId="0516F877" w14:textId="77777777" w:rsidR="00A82183" w:rsidRDefault="00000000">
      <w:pPr>
        <w:pStyle w:val="CdigoFonte"/>
        <w:spacing w:after="0"/>
        <w:ind w:left="0"/>
      </w:pPr>
      <w:r>
        <w:t xml:space="preserve">        )</w:t>
      </w:r>
    </w:p>
    <w:p w14:paraId="5D46AC3E" w14:textId="77777777" w:rsidR="00A82183" w:rsidRDefault="00000000">
      <w:pPr>
        <w:pStyle w:val="CdigoFonte"/>
        <w:spacing w:after="0"/>
        <w:ind w:left="0"/>
      </w:pPr>
      <w:r>
        <w:t xml:space="preserve">    [Assinaturas] =&gt; Array        (</w:t>
      </w:r>
    </w:p>
    <w:p w14:paraId="7B4ABD82" w14:textId="77777777" w:rsidR="00A82183" w:rsidRDefault="00000000">
      <w:pPr>
        <w:pStyle w:val="CdigoFonte"/>
        <w:spacing w:after="0"/>
        <w:ind w:left="0"/>
      </w:pPr>
      <w:r>
        <w:t xml:space="preserve">            [0] =&gt; AssinaturaAPI Object                (</w:t>
      </w:r>
    </w:p>
    <w:p w14:paraId="7D550F25" w14:textId="77777777" w:rsidR="00A82183" w:rsidRDefault="00000000">
      <w:pPr>
        <w:pStyle w:val="CdigoFonte"/>
        <w:spacing w:after="0"/>
        <w:ind w:left="0"/>
      </w:pPr>
      <w:r>
        <w:t xml:space="preserve">                   [Nome] =&gt; Aaaaaa Bbbbbb Cccccc</w:t>
      </w:r>
      <w:r>
        <w:br/>
        <w:t xml:space="preserve">                   [CargoFuncao] =&gt; Diretor</w:t>
      </w:r>
    </w:p>
    <w:p w14:paraId="43330670" w14:textId="77777777" w:rsidR="00A82183" w:rsidRDefault="00000000">
      <w:pPr>
        <w:pStyle w:val="CdigoFonte"/>
        <w:spacing w:after="0"/>
        <w:ind w:left="0"/>
      </w:pPr>
      <w:r>
        <w:t xml:space="preserve">                   [DataHora] =&gt; 10/06/2015 15:31:00</w:t>
      </w:r>
    </w:p>
    <w:p w14:paraId="178AC43E" w14:textId="77777777" w:rsidR="00A82183" w:rsidRDefault="00000000">
      <w:pPr>
        <w:pStyle w:val="CdigoFonte"/>
        <w:spacing w:after="0"/>
        <w:ind w:left="0"/>
      </w:pPr>
      <w:r>
        <w:t xml:space="preserve">                   [IdUsuario] =&gt; 10000082</w:t>
      </w:r>
    </w:p>
    <w:p w14:paraId="419731ED" w14:textId="77777777" w:rsidR="00A82183" w:rsidRDefault="00000000">
      <w:pPr>
        <w:pStyle w:val="CdigoFonte"/>
        <w:spacing w:after="0"/>
        <w:ind w:left="0"/>
      </w:pPr>
      <w:r>
        <w:t xml:space="preserve">                   [IdOrigem] =&gt; 26654779110</w:t>
      </w:r>
      <w:r>
        <w:br/>
        <w:t xml:space="preserve">                   [IdOrgao] =&gt; 1</w:t>
      </w:r>
    </w:p>
    <w:p w14:paraId="60631BCD" w14:textId="77777777" w:rsidR="00A82183" w:rsidRDefault="00000000">
      <w:pPr>
        <w:pStyle w:val="CdigoFonte"/>
        <w:spacing w:after="0"/>
        <w:ind w:left="0"/>
      </w:pPr>
      <w:r>
        <w:t xml:space="preserve">                   [Sigla] =&gt; abc</w:t>
      </w:r>
    </w:p>
    <w:p w14:paraId="552E64FB" w14:textId="77777777" w:rsidR="00A82183" w:rsidRDefault="00000000">
      <w:pPr>
        <w:pStyle w:val="CdigoFonte"/>
        <w:spacing w:after="0"/>
        <w:ind w:left="0"/>
      </w:pPr>
      <w:r>
        <w:t xml:space="preserve">                )</w:t>
      </w:r>
    </w:p>
    <w:p w14:paraId="6FE4E565" w14:textId="77777777" w:rsidR="00A82183" w:rsidRDefault="00000000">
      <w:pPr>
        <w:pStyle w:val="CdigoFonte"/>
        <w:spacing w:after="0"/>
        <w:ind w:left="0"/>
      </w:pPr>
      <w:r>
        <w:lastRenderedPageBreak/>
        <w:t xml:space="preserve">        )</w:t>
      </w:r>
    </w:p>
    <w:p w14:paraId="3B414954" w14:textId="77777777" w:rsidR="00A82183" w:rsidRDefault="00000000">
      <w:pPr>
        <w:pStyle w:val="CdigoFonte"/>
        <w:spacing w:after="0"/>
        <w:ind w:left="0"/>
      </w:pPr>
      <w:r>
        <w:t xml:space="preserve">    [Publicacao] =&gt; stdClass Object        (</w:t>
      </w:r>
    </w:p>
    <w:p w14:paraId="52A6FC3F" w14:textId="77777777" w:rsidR="00A82183" w:rsidRDefault="00000000">
      <w:pPr>
        <w:pStyle w:val="CdigoFonte"/>
        <w:spacing w:after="0"/>
        <w:ind w:left="0"/>
      </w:pPr>
      <w:r>
        <w:t xml:space="preserve">            [IdPublicacao] =&gt; 100000878</w:t>
      </w:r>
    </w:p>
    <w:p w14:paraId="6B27E9D5" w14:textId="77777777" w:rsidR="00A82183" w:rsidRDefault="00000000">
      <w:pPr>
        <w:pStyle w:val="CdigoFonte"/>
        <w:spacing w:after="0"/>
        <w:ind w:left="0"/>
      </w:pPr>
      <w:r>
        <w:t xml:space="preserve">            [IdDocumento] =&gt; 42039220124060399</w:t>
      </w:r>
    </w:p>
    <w:p w14:paraId="75426E43" w14:textId="77777777" w:rsidR="00A82183" w:rsidRDefault="00000000">
      <w:pPr>
        <w:pStyle w:val="CdigoFonte"/>
        <w:spacing w:after="0"/>
        <w:ind w:left="0"/>
      </w:pPr>
      <w:r>
        <w:t xml:space="preserve">            [StaMotivo] =&gt; 1</w:t>
      </w:r>
    </w:p>
    <w:p w14:paraId="108CF11C" w14:textId="77777777" w:rsidR="00A82183" w:rsidRDefault="00000000">
      <w:pPr>
        <w:pStyle w:val="CdigoFonte"/>
        <w:spacing w:after="0"/>
        <w:ind w:left="0"/>
      </w:pPr>
      <w:r>
        <w:t xml:space="preserve">            [Resumo] =&gt;</w:t>
      </w:r>
    </w:p>
    <w:p w14:paraId="0A0A80E3" w14:textId="77777777" w:rsidR="00A82183" w:rsidRDefault="00000000">
      <w:pPr>
        <w:pStyle w:val="CdigoFonte"/>
        <w:spacing w:after="0"/>
        <w:ind w:left="0"/>
      </w:pPr>
      <w:r>
        <w:t xml:space="preserve">            [IdVeiculoPublicacao] =&gt; 21</w:t>
      </w:r>
    </w:p>
    <w:p w14:paraId="4FFF4367" w14:textId="77777777" w:rsidR="00A82183" w:rsidRDefault="00000000">
      <w:pPr>
        <w:pStyle w:val="CdigoFonte"/>
        <w:spacing w:after="0"/>
        <w:ind w:left="0"/>
      </w:pPr>
      <w:r>
        <w:t xml:space="preserve">            [NomeVeiculo] =&gt; Diário Eletrônico Administrativo</w:t>
      </w:r>
    </w:p>
    <w:p w14:paraId="0EC9B670" w14:textId="77777777" w:rsidR="00A82183" w:rsidRDefault="00000000">
      <w:pPr>
        <w:pStyle w:val="CdigoFonte"/>
        <w:spacing w:after="0"/>
        <w:ind w:left="0"/>
      </w:pPr>
      <w:r>
        <w:t xml:space="preserve">            [StaTipoVeiculo] =&gt; E</w:t>
      </w:r>
    </w:p>
    <w:p w14:paraId="6B68AF5E" w14:textId="77777777" w:rsidR="00A82183" w:rsidRDefault="00000000">
      <w:pPr>
        <w:pStyle w:val="CdigoFonte"/>
        <w:spacing w:after="0"/>
        <w:ind w:left="0"/>
      </w:pPr>
      <w:r>
        <w:t xml:space="preserve">            [Numero] =&gt;</w:t>
      </w:r>
    </w:p>
    <w:p w14:paraId="2A1C8A55" w14:textId="77777777" w:rsidR="00A82183" w:rsidRDefault="00000000">
      <w:pPr>
        <w:pStyle w:val="CdigoFonte"/>
        <w:spacing w:after="0"/>
        <w:ind w:left="0"/>
      </w:pPr>
      <w:r>
        <w:t xml:space="preserve">            [DataDisponibilizacao] =&gt; 12/06/2015</w:t>
      </w:r>
    </w:p>
    <w:p w14:paraId="23F3A8FC" w14:textId="77777777" w:rsidR="00A82183" w:rsidRDefault="00000000">
      <w:pPr>
        <w:pStyle w:val="CdigoFonte"/>
        <w:spacing w:after="0"/>
        <w:ind w:left="0"/>
      </w:pPr>
      <w:r>
        <w:t xml:space="preserve">            [DataPublicacao] =&gt;</w:t>
      </w:r>
    </w:p>
    <w:p w14:paraId="55A697AC" w14:textId="77777777" w:rsidR="00A82183" w:rsidRDefault="00000000">
      <w:pPr>
        <w:pStyle w:val="CdigoFonte"/>
        <w:spacing w:after="0"/>
        <w:ind w:left="0"/>
      </w:pPr>
      <w:r>
        <w:t xml:space="preserve">            [Estado] =&gt; A</w:t>
      </w:r>
    </w:p>
    <w:p w14:paraId="7315904D" w14:textId="77777777" w:rsidR="00A82183" w:rsidRDefault="00000000">
      <w:pPr>
        <w:pStyle w:val="CdigoFonte"/>
        <w:spacing w:after="0"/>
        <w:ind w:left="0"/>
      </w:pPr>
      <w:r>
        <w:t xml:space="preserve">            [ImprensaNacional] =&gt; stdClass Object                (</w:t>
      </w:r>
    </w:p>
    <w:p w14:paraId="1D4DCC9E" w14:textId="77777777" w:rsidR="00A82183" w:rsidRDefault="00000000">
      <w:pPr>
        <w:pStyle w:val="CdigoFonte"/>
        <w:spacing w:after="0"/>
        <w:ind w:left="0"/>
      </w:pPr>
      <w:r>
        <w:t xml:space="preserve">                    [IdVeiculo] =&gt; 2</w:t>
      </w:r>
    </w:p>
    <w:p w14:paraId="4CAF7994" w14:textId="77777777" w:rsidR="00A82183" w:rsidRDefault="00000000">
      <w:pPr>
        <w:pStyle w:val="CdigoFonte"/>
        <w:spacing w:after="0"/>
        <w:ind w:left="0"/>
      </w:pPr>
      <w:r>
        <w:t xml:space="preserve">                    [SiglaVeiculo] =&gt; DJU</w:t>
      </w:r>
    </w:p>
    <w:p w14:paraId="02D7F4BE" w14:textId="77777777" w:rsidR="00A82183" w:rsidRDefault="00000000">
      <w:pPr>
        <w:pStyle w:val="CdigoFonte"/>
        <w:spacing w:after="0"/>
        <w:ind w:left="0"/>
      </w:pPr>
      <w:r>
        <w:t xml:space="preserve">                    [DescricaoVeiculo] =&gt; Diário da Justiça</w:t>
      </w:r>
    </w:p>
    <w:p w14:paraId="31D4C590" w14:textId="77777777" w:rsidR="00A82183" w:rsidRDefault="00000000">
      <w:pPr>
        <w:pStyle w:val="CdigoFonte"/>
        <w:spacing w:after="0"/>
        <w:ind w:left="0"/>
      </w:pPr>
      <w:r>
        <w:t xml:space="preserve">                    [Pagina] =&gt; 122</w:t>
      </w:r>
    </w:p>
    <w:p w14:paraId="4AABE30E" w14:textId="77777777" w:rsidR="00A82183" w:rsidRDefault="00000000">
      <w:pPr>
        <w:pStyle w:val="CdigoFonte"/>
        <w:spacing w:after="0"/>
        <w:ind w:left="0"/>
      </w:pPr>
      <w:r>
        <w:t xml:space="preserve">                    [IdSecao] =&gt; 4</w:t>
      </w:r>
    </w:p>
    <w:p w14:paraId="3F327457" w14:textId="77777777" w:rsidR="00A82183" w:rsidRDefault="00000000">
      <w:pPr>
        <w:pStyle w:val="CdigoFonte"/>
        <w:spacing w:after="0"/>
        <w:ind w:left="0"/>
      </w:pPr>
      <w:r>
        <w:t xml:space="preserve">                    [Secao] =&gt; 2</w:t>
      </w:r>
    </w:p>
    <w:p w14:paraId="0DA608CC" w14:textId="77777777" w:rsidR="00A82183" w:rsidRDefault="00000000">
      <w:pPr>
        <w:pStyle w:val="CdigoFonte"/>
        <w:spacing w:after="0"/>
        <w:ind w:left="0"/>
      </w:pPr>
      <w:r>
        <w:t xml:space="preserve">                    [Data] =&gt; 01/06/2015</w:t>
      </w:r>
    </w:p>
    <w:p w14:paraId="35AC2FC2" w14:textId="77777777" w:rsidR="00A82183" w:rsidRDefault="00000000">
      <w:pPr>
        <w:pStyle w:val="CdigoFonte"/>
        <w:spacing w:after="0"/>
        <w:ind w:left="0"/>
      </w:pPr>
      <w:r>
        <w:t xml:space="preserve">                )</w:t>
      </w:r>
    </w:p>
    <w:p w14:paraId="29B1016A" w14:textId="77777777" w:rsidR="00A82183" w:rsidRDefault="00000000">
      <w:pPr>
        <w:pStyle w:val="CdigoFonte"/>
        <w:spacing w:after="0"/>
        <w:ind w:left="0"/>
      </w:pPr>
      <w:r>
        <w:t xml:space="preserve">        )</w:t>
      </w:r>
    </w:p>
    <w:p w14:paraId="0690147B" w14:textId="77777777" w:rsidR="00A82183" w:rsidRDefault="00000000">
      <w:pPr>
        <w:pStyle w:val="CdigoFonte"/>
        <w:spacing w:after="0"/>
        <w:ind w:left="0"/>
      </w:pPr>
      <w:r>
        <w:t>)</w:t>
      </w:r>
      <w:r>
        <w:br/>
      </w:r>
      <w:r>
        <w:rPr>
          <w:color w:val="000080"/>
          <w:szCs w:val="18"/>
        </w:rPr>
        <w:t>```</w:t>
      </w:r>
    </w:p>
    <w:p w14:paraId="606E6569" w14:textId="77777777" w:rsidR="00A82183" w:rsidRDefault="00A82183"/>
    <w:p w14:paraId="063545DD" w14:textId="77777777" w:rsidR="00A82183" w:rsidRDefault="00000000">
      <w:pPr>
        <w:pStyle w:val="Ttulo2"/>
      </w:pPr>
      <w:bookmarkStart w:id="4494" w:name="_Toc171671365"/>
      <w:bookmarkStart w:id="4495" w:name="__RefHeading___Toc27881_2823614150"/>
      <w:bookmarkStart w:id="4496" w:name="_Toc223560317"/>
      <w:bookmarkStart w:id="4497" w:name="_Toc223772423"/>
      <w:bookmarkStart w:id="4498" w:name="_Toc223782511"/>
      <w:bookmarkStart w:id="4499" w:name="_Toc223894993"/>
      <w:bookmarkStart w:id="4500" w:name="_Toc223911338"/>
      <w:bookmarkStart w:id="4501" w:name="_Toc224380160"/>
      <w:bookmarkStart w:id="4502" w:name="_Toc225675946"/>
      <w:bookmarkStart w:id="4503" w:name="_Toc225806908"/>
      <w:bookmarkStart w:id="4504" w:name="_Toc226042385"/>
      <w:bookmarkStart w:id="4505" w:name="_Toc226118214"/>
      <w:bookmarkStart w:id="4506" w:name="_Toc226422799"/>
      <w:bookmarkStart w:id="4507" w:name="_Toc226644622"/>
      <w:bookmarkStart w:id="4508" w:name="_Toc231601305"/>
      <w:r>
        <w:t>consultarProcedimento</w:t>
      </w:r>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6F5205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4C5E529" w14:textId="77777777" w:rsidR="00A82183" w:rsidRDefault="00000000">
            <w:pPr>
              <w:pStyle w:val="TableContents"/>
              <w:widowControl w:val="0"/>
              <w:spacing w:after="0" w:line="276" w:lineRule="auto"/>
              <w:jc w:val="center"/>
            </w:pPr>
            <w:r>
              <w:t>Entrada</w:t>
            </w:r>
          </w:p>
        </w:tc>
      </w:tr>
      <w:tr w:rsidR="00A82183" w14:paraId="6F6A795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4E7CB7B" w14:textId="77777777" w:rsidR="00A82183" w:rsidRDefault="00000000">
            <w:pPr>
              <w:pStyle w:val="TableContents"/>
              <w:widowControl w:val="0"/>
              <w:spacing w:after="0" w:line="276" w:lineRule="auto"/>
            </w:pPr>
            <w:r>
              <w:t>Instância do objeto EntradaConsultarProcedimentoAPI preenchida com:</w:t>
            </w:r>
          </w:p>
          <w:p w14:paraId="3B7607F9" w14:textId="77777777" w:rsidR="00A82183" w:rsidRDefault="00000000">
            <w:pPr>
              <w:pStyle w:val="TableContents"/>
              <w:widowControl w:val="0"/>
              <w:numPr>
                <w:ilvl w:val="0"/>
                <w:numId w:val="110"/>
              </w:numPr>
              <w:spacing w:after="0" w:line="276" w:lineRule="auto"/>
            </w:pPr>
            <w:r>
              <w:t>IdProcedimento ou ProtocoloProcedimento</w:t>
            </w:r>
          </w:p>
          <w:p w14:paraId="3A1CB094" w14:textId="77777777" w:rsidR="00A82183" w:rsidRDefault="00000000">
            <w:pPr>
              <w:pStyle w:val="TableContents"/>
              <w:widowControl w:val="0"/>
              <w:numPr>
                <w:ilvl w:val="0"/>
                <w:numId w:val="110"/>
              </w:numPr>
              <w:spacing w:after="0" w:line="276" w:lineRule="auto"/>
            </w:pPr>
            <w:r>
              <w:t>SinRetornarAssuntos</w:t>
            </w:r>
          </w:p>
          <w:p w14:paraId="79AEDE6D" w14:textId="77777777" w:rsidR="00A82183" w:rsidRDefault="00000000">
            <w:pPr>
              <w:pStyle w:val="TableContents"/>
              <w:widowControl w:val="0"/>
              <w:numPr>
                <w:ilvl w:val="0"/>
                <w:numId w:val="110"/>
              </w:numPr>
              <w:spacing w:after="0" w:line="276" w:lineRule="auto"/>
            </w:pPr>
            <w:r>
              <w:t>SinRetornarInteressados</w:t>
            </w:r>
          </w:p>
          <w:p w14:paraId="4497F26F" w14:textId="77777777" w:rsidR="00A82183" w:rsidRDefault="00000000">
            <w:pPr>
              <w:pStyle w:val="TableContents"/>
              <w:widowControl w:val="0"/>
              <w:numPr>
                <w:ilvl w:val="0"/>
                <w:numId w:val="110"/>
              </w:numPr>
              <w:spacing w:after="0" w:line="276" w:lineRule="auto"/>
            </w:pPr>
            <w:r>
              <w:t>SinRetornarObervacoes</w:t>
            </w:r>
          </w:p>
          <w:p w14:paraId="143C6977" w14:textId="77777777" w:rsidR="00A82183" w:rsidRDefault="00000000">
            <w:pPr>
              <w:pStyle w:val="TableContents"/>
              <w:widowControl w:val="0"/>
              <w:numPr>
                <w:ilvl w:val="0"/>
                <w:numId w:val="110"/>
              </w:numPr>
              <w:spacing w:after="0" w:line="276" w:lineRule="auto"/>
            </w:pPr>
            <w:r>
              <w:t>SinRetornarAndamentoGeracao</w:t>
            </w:r>
          </w:p>
          <w:p w14:paraId="6CA6A53D" w14:textId="77777777" w:rsidR="00A82183" w:rsidRDefault="00000000">
            <w:pPr>
              <w:pStyle w:val="TableContents"/>
              <w:widowControl w:val="0"/>
              <w:numPr>
                <w:ilvl w:val="0"/>
                <w:numId w:val="110"/>
              </w:numPr>
              <w:spacing w:after="0" w:line="276" w:lineRule="auto"/>
            </w:pPr>
            <w:r>
              <w:t>SinRetornarAndamentoConclusao</w:t>
            </w:r>
          </w:p>
          <w:p w14:paraId="501DF90A" w14:textId="77777777" w:rsidR="00A82183" w:rsidRDefault="00000000">
            <w:pPr>
              <w:pStyle w:val="TableContents"/>
              <w:widowControl w:val="0"/>
              <w:numPr>
                <w:ilvl w:val="0"/>
                <w:numId w:val="110"/>
              </w:numPr>
              <w:spacing w:after="0" w:line="276" w:lineRule="auto"/>
            </w:pPr>
            <w:r>
              <w:t>SinRetornarUltimoAndamento</w:t>
            </w:r>
          </w:p>
          <w:p w14:paraId="28E7D36B" w14:textId="77777777" w:rsidR="00A82183" w:rsidRDefault="00000000">
            <w:pPr>
              <w:pStyle w:val="TableContents"/>
              <w:widowControl w:val="0"/>
              <w:numPr>
                <w:ilvl w:val="0"/>
                <w:numId w:val="110"/>
              </w:numPr>
              <w:spacing w:after="0" w:line="276" w:lineRule="auto"/>
            </w:pPr>
            <w:r>
              <w:t>SinRetornarUnidadesProcedimentoAberto</w:t>
            </w:r>
          </w:p>
          <w:p w14:paraId="60A68117" w14:textId="77777777" w:rsidR="00A82183" w:rsidRDefault="00000000">
            <w:pPr>
              <w:pStyle w:val="TableContents"/>
              <w:widowControl w:val="0"/>
              <w:numPr>
                <w:ilvl w:val="0"/>
                <w:numId w:val="110"/>
              </w:numPr>
              <w:spacing w:after="0" w:line="276" w:lineRule="auto"/>
            </w:pPr>
            <w:r>
              <w:t>SinRetornarProcedimentosRelacionados</w:t>
            </w:r>
          </w:p>
          <w:p w14:paraId="6EB34BA9" w14:textId="77777777" w:rsidR="00A82183" w:rsidRDefault="00000000">
            <w:pPr>
              <w:pStyle w:val="TableContents"/>
              <w:widowControl w:val="0"/>
              <w:numPr>
                <w:ilvl w:val="0"/>
                <w:numId w:val="110"/>
              </w:numPr>
              <w:spacing w:after="0" w:line="276" w:lineRule="auto"/>
            </w:pPr>
            <w:r>
              <w:t>SinRetornarProcedimentosAnexados</w:t>
            </w:r>
          </w:p>
        </w:tc>
      </w:tr>
      <w:tr w:rsidR="00A82183" w14:paraId="3137F6A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2BE14FC" w14:textId="77777777" w:rsidR="00A82183" w:rsidRDefault="00000000">
            <w:pPr>
              <w:pStyle w:val="TableContents"/>
              <w:widowControl w:val="0"/>
              <w:spacing w:after="0" w:line="276" w:lineRule="auto"/>
              <w:jc w:val="center"/>
            </w:pPr>
            <w:r>
              <w:t>Saída</w:t>
            </w:r>
          </w:p>
        </w:tc>
      </w:tr>
      <w:tr w:rsidR="00A82183" w14:paraId="4319A78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FEBFE8" w14:textId="77777777" w:rsidR="00A82183" w:rsidRDefault="00000000">
            <w:pPr>
              <w:pStyle w:val="Standard"/>
              <w:ind w:left="0"/>
            </w:pPr>
            <w:r>
              <w:t>Instância do objeto SaidaConsultarProcedimentoAPI preenchida com:</w:t>
            </w:r>
          </w:p>
          <w:p w14:paraId="2A15138E" w14:textId="77777777" w:rsidR="00A82183" w:rsidRDefault="00000000">
            <w:pPr>
              <w:pStyle w:val="PargrafodaLista"/>
              <w:numPr>
                <w:ilvl w:val="0"/>
                <w:numId w:val="3"/>
              </w:numPr>
              <w:spacing w:after="0"/>
            </w:pPr>
            <w:r>
              <w:t>IdProcedimento</w:t>
            </w:r>
          </w:p>
          <w:p w14:paraId="059BF420" w14:textId="77777777" w:rsidR="00A82183" w:rsidRDefault="00000000">
            <w:pPr>
              <w:pStyle w:val="PargrafodaLista"/>
              <w:numPr>
                <w:ilvl w:val="0"/>
                <w:numId w:val="3"/>
              </w:numPr>
              <w:spacing w:after="0"/>
            </w:pPr>
            <w:r>
              <w:t>ProcedimentoFormatado</w:t>
            </w:r>
          </w:p>
          <w:p w14:paraId="4AF11251" w14:textId="77777777" w:rsidR="00A82183" w:rsidRDefault="00000000">
            <w:pPr>
              <w:pStyle w:val="PargrafodaLista"/>
              <w:numPr>
                <w:ilvl w:val="0"/>
                <w:numId w:val="3"/>
              </w:numPr>
              <w:spacing w:after="0"/>
            </w:pPr>
            <w:r>
              <w:t>Especificacao</w:t>
            </w:r>
          </w:p>
          <w:p w14:paraId="1D588B17" w14:textId="77777777" w:rsidR="00A82183" w:rsidRDefault="00000000">
            <w:pPr>
              <w:pStyle w:val="PargrafodaLista"/>
              <w:numPr>
                <w:ilvl w:val="0"/>
                <w:numId w:val="3"/>
              </w:numPr>
              <w:spacing w:after="0"/>
            </w:pPr>
            <w:r>
              <w:t>DataAutuacao</w:t>
            </w:r>
          </w:p>
          <w:p w14:paraId="68DCA6C7" w14:textId="77777777" w:rsidR="00A82183" w:rsidRDefault="00000000">
            <w:pPr>
              <w:pStyle w:val="PargrafodaLista"/>
              <w:numPr>
                <w:ilvl w:val="0"/>
                <w:numId w:val="3"/>
              </w:numPr>
              <w:spacing w:after="0"/>
            </w:pPr>
            <w:r>
              <w:t>TipoProcedimento</w:t>
            </w:r>
          </w:p>
          <w:p w14:paraId="73F70DAF" w14:textId="77777777" w:rsidR="00A82183" w:rsidRDefault="00000000">
            <w:pPr>
              <w:pStyle w:val="PargrafodaLista"/>
              <w:numPr>
                <w:ilvl w:val="1"/>
                <w:numId w:val="3"/>
              </w:numPr>
              <w:spacing w:after="0"/>
            </w:pPr>
            <w:r>
              <w:t>IdTipoProcedimento</w:t>
            </w:r>
          </w:p>
          <w:p w14:paraId="67D4FA44" w14:textId="77777777" w:rsidR="00A82183" w:rsidRDefault="00000000">
            <w:pPr>
              <w:pStyle w:val="PargrafodaLista"/>
              <w:numPr>
                <w:ilvl w:val="1"/>
                <w:numId w:val="3"/>
              </w:numPr>
              <w:spacing w:after="0"/>
            </w:pPr>
            <w:r>
              <w:t>Nome</w:t>
            </w:r>
          </w:p>
          <w:p w14:paraId="7092011B" w14:textId="77777777" w:rsidR="00A82183" w:rsidRDefault="00000000">
            <w:pPr>
              <w:pStyle w:val="PargrafodaLista"/>
              <w:numPr>
                <w:ilvl w:val="0"/>
                <w:numId w:val="3"/>
              </w:numPr>
              <w:spacing w:after="0"/>
            </w:pPr>
            <w:r>
              <w:t>TipoPrioridade</w:t>
            </w:r>
          </w:p>
          <w:p w14:paraId="2C41530F" w14:textId="77777777" w:rsidR="00A82183" w:rsidRDefault="00000000">
            <w:pPr>
              <w:pStyle w:val="PargrafodaLista"/>
              <w:numPr>
                <w:ilvl w:val="1"/>
                <w:numId w:val="3"/>
              </w:numPr>
              <w:spacing w:after="0"/>
            </w:pPr>
            <w:r>
              <w:t>IdTipoPrioridade</w:t>
            </w:r>
          </w:p>
          <w:p w14:paraId="611C2FCD" w14:textId="77777777" w:rsidR="00A82183" w:rsidRDefault="00000000">
            <w:pPr>
              <w:pStyle w:val="PargrafodaLista"/>
              <w:numPr>
                <w:ilvl w:val="1"/>
                <w:numId w:val="3"/>
              </w:numPr>
              <w:spacing w:after="0"/>
            </w:pPr>
            <w:r>
              <w:t>Nome</w:t>
            </w:r>
          </w:p>
          <w:p w14:paraId="1162C502" w14:textId="77777777" w:rsidR="00A82183" w:rsidRDefault="00000000">
            <w:pPr>
              <w:pStyle w:val="PargrafodaLista"/>
              <w:numPr>
                <w:ilvl w:val="0"/>
                <w:numId w:val="3"/>
              </w:numPr>
              <w:spacing w:after="0"/>
            </w:pPr>
            <w:r>
              <w:t>Assuntos (array:AssuntoAPI)</w:t>
            </w:r>
          </w:p>
          <w:p w14:paraId="152CA908" w14:textId="77777777" w:rsidR="00A82183" w:rsidRDefault="00000000">
            <w:pPr>
              <w:pStyle w:val="PargrafodaLista"/>
              <w:numPr>
                <w:ilvl w:val="1"/>
                <w:numId w:val="3"/>
              </w:numPr>
              <w:spacing w:after="0"/>
            </w:pPr>
            <w:r>
              <w:t>CodigoEstruturado</w:t>
            </w:r>
          </w:p>
          <w:p w14:paraId="6D5D606F" w14:textId="77777777" w:rsidR="00A82183" w:rsidRDefault="00000000">
            <w:pPr>
              <w:pStyle w:val="PargrafodaLista"/>
              <w:numPr>
                <w:ilvl w:val="1"/>
                <w:numId w:val="3"/>
              </w:numPr>
              <w:spacing w:after="0"/>
            </w:pPr>
            <w:r>
              <w:t>Descricao</w:t>
            </w:r>
          </w:p>
          <w:p w14:paraId="32497BEF" w14:textId="77777777" w:rsidR="00A82183" w:rsidRDefault="00000000">
            <w:pPr>
              <w:pStyle w:val="PargrafodaLista"/>
              <w:numPr>
                <w:ilvl w:val="0"/>
                <w:numId w:val="3"/>
              </w:numPr>
              <w:spacing w:after="0"/>
            </w:pPr>
            <w:r>
              <w:t>Interessados (array:InteressadoAPI)</w:t>
            </w:r>
          </w:p>
          <w:p w14:paraId="4824522C" w14:textId="77777777" w:rsidR="00A82183" w:rsidRDefault="00000000">
            <w:pPr>
              <w:pStyle w:val="PargrafodaLista"/>
              <w:numPr>
                <w:ilvl w:val="1"/>
                <w:numId w:val="3"/>
              </w:numPr>
              <w:spacing w:after="0"/>
            </w:pPr>
            <w:r>
              <w:t>Sigla</w:t>
            </w:r>
          </w:p>
          <w:p w14:paraId="34712D5D" w14:textId="77777777" w:rsidR="00A82183" w:rsidRDefault="00000000">
            <w:pPr>
              <w:pStyle w:val="PargrafodaLista"/>
              <w:numPr>
                <w:ilvl w:val="1"/>
                <w:numId w:val="3"/>
              </w:numPr>
              <w:spacing w:after="0"/>
            </w:pPr>
            <w:r>
              <w:t>Nome</w:t>
            </w:r>
          </w:p>
          <w:p w14:paraId="74E61848" w14:textId="77777777" w:rsidR="00A82183" w:rsidRDefault="00000000">
            <w:pPr>
              <w:pStyle w:val="PargrafodaLista"/>
              <w:numPr>
                <w:ilvl w:val="0"/>
                <w:numId w:val="3"/>
              </w:numPr>
              <w:spacing w:after="0"/>
            </w:pPr>
            <w:r>
              <w:lastRenderedPageBreak/>
              <w:t>Observacoes (array:ObservacaoAPI)</w:t>
            </w:r>
          </w:p>
          <w:p w14:paraId="3A3E77A5" w14:textId="77777777" w:rsidR="00A82183" w:rsidRDefault="00000000">
            <w:pPr>
              <w:pStyle w:val="PargrafodaLista"/>
              <w:numPr>
                <w:ilvl w:val="1"/>
                <w:numId w:val="3"/>
              </w:numPr>
              <w:spacing w:after="0"/>
            </w:pPr>
            <w:r>
              <w:t>Descricao</w:t>
            </w:r>
          </w:p>
          <w:p w14:paraId="0980C797" w14:textId="77777777" w:rsidR="00A82183" w:rsidRDefault="00000000">
            <w:pPr>
              <w:pStyle w:val="PargrafodaLista"/>
              <w:numPr>
                <w:ilvl w:val="1"/>
                <w:numId w:val="3"/>
              </w:numPr>
              <w:spacing w:after="0"/>
            </w:pPr>
            <w:r>
              <w:t>Unidade (UnidadeAPI)</w:t>
            </w:r>
          </w:p>
          <w:p w14:paraId="2C75ACBF" w14:textId="77777777" w:rsidR="00A82183" w:rsidRDefault="00000000">
            <w:pPr>
              <w:pStyle w:val="PargrafodaLista"/>
              <w:numPr>
                <w:ilvl w:val="2"/>
                <w:numId w:val="3"/>
              </w:numPr>
              <w:spacing w:after="0"/>
            </w:pPr>
            <w:r>
              <w:t xml:space="preserve"> IdUnidade</w:t>
            </w:r>
          </w:p>
          <w:p w14:paraId="3970DA67" w14:textId="77777777" w:rsidR="00A82183" w:rsidRDefault="00000000">
            <w:pPr>
              <w:pStyle w:val="PargrafodaLista"/>
              <w:numPr>
                <w:ilvl w:val="2"/>
                <w:numId w:val="3"/>
              </w:numPr>
              <w:spacing w:after="0"/>
            </w:pPr>
            <w:r>
              <w:t xml:space="preserve"> Sigla</w:t>
            </w:r>
          </w:p>
          <w:p w14:paraId="3977720B" w14:textId="77777777" w:rsidR="00A82183" w:rsidRDefault="00000000">
            <w:pPr>
              <w:pStyle w:val="PargrafodaLista"/>
              <w:numPr>
                <w:ilvl w:val="2"/>
                <w:numId w:val="3"/>
              </w:numPr>
              <w:spacing w:after="0"/>
            </w:pPr>
            <w:r>
              <w:t xml:space="preserve"> Descricao</w:t>
            </w:r>
          </w:p>
          <w:p w14:paraId="365ED48E" w14:textId="77777777" w:rsidR="00A82183" w:rsidRDefault="00000000">
            <w:pPr>
              <w:pStyle w:val="PargrafodaLista"/>
              <w:numPr>
                <w:ilvl w:val="0"/>
                <w:numId w:val="3"/>
              </w:numPr>
              <w:spacing w:after="0"/>
            </w:pPr>
            <w:r>
              <w:t>AndamentoGeracao (array:AndamentoAPI)</w:t>
            </w:r>
          </w:p>
          <w:p w14:paraId="6F0D2D24" w14:textId="77777777" w:rsidR="00A82183" w:rsidRDefault="00000000">
            <w:pPr>
              <w:pStyle w:val="PargrafodaLista"/>
              <w:numPr>
                <w:ilvl w:val="1"/>
                <w:numId w:val="3"/>
              </w:numPr>
              <w:spacing w:after="0"/>
            </w:pPr>
            <w:r>
              <w:t>Descricao</w:t>
            </w:r>
          </w:p>
          <w:p w14:paraId="6789AAF2" w14:textId="77777777" w:rsidR="00A82183" w:rsidRDefault="00000000">
            <w:pPr>
              <w:pStyle w:val="PargrafodaLista"/>
              <w:numPr>
                <w:ilvl w:val="1"/>
                <w:numId w:val="3"/>
              </w:numPr>
              <w:spacing w:after="0"/>
            </w:pPr>
            <w:r>
              <w:t>DataHora</w:t>
            </w:r>
          </w:p>
          <w:p w14:paraId="27700345" w14:textId="77777777" w:rsidR="00A82183" w:rsidRDefault="00000000">
            <w:pPr>
              <w:pStyle w:val="PargrafodaLista"/>
              <w:numPr>
                <w:ilvl w:val="1"/>
                <w:numId w:val="3"/>
              </w:numPr>
              <w:spacing w:after="0"/>
            </w:pPr>
            <w:r>
              <w:t>Usuario (UsuarioAPI)</w:t>
            </w:r>
          </w:p>
          <w:p w14:paraId="0F3A437D" w14:textId="77777777" w:rsidR="00A82183" w:rsidRDefault="00000000">
            <w:pPr>
              <w:pStyle w:val="PargrafodaLista"/>
              <w:numPr>
                <w:ilvl w:val="2"/>
                <w:numId w:val="3"/>
              </w:numPr>
              <w:spacing w:after="0"/>
            </w:pPr>
            <w:r>
              <w:t xml:space="preserve"> IdUsuario</w:t>
            </w:r>
          </w:p>
          <w:p w14:paraId="493BC895" w14:textId="77777777" w:rsidR="00A82183" w:rsidRDefault="00000000">
            <w:pPr>
              <w:pStyle w:val="PargrafodaLista"/>
              <w:numPr>
                <w:ilvl w:val="2"/>
                <w:numId w:val="3"/>
              </w:numPr>
              <w:spacing w:after="0"/>
            </w:pPr>
            <w:r>
              <w:t xml:space="preserve"> Sigla</w:t>
            </w:r>
          </w:p>
          <w:p w14:paraId="158AE27C" w14:textId="77777777" w:rsidR="00A82183" w:rsidRDefault="00000000">
            <w:pPr>
              <w:pStyle w:val="PargrafodaLista"/>
              <w:numPr>
                <w:ilvl w:val="2"/>
                <w:numId w:val="3"/>
              </w:numPr>
              <w:spacing w:after="0"/>
            </w:pPr>
            <w:r>
              <w:t xml:space="preserve"> Nome</w:t>
            </w:r>
          </w:p>
          <w:p w14:paraId="0C1F672C" w14:textId="77777777" w:rsidR="00A82183" w:rsidRDefault="00000000">
            <w:pPr>
              <w:pStyle w:val="PargrafodaLista"/>
              <w:numPr>
                <w:ilvl w:val="1"/>
                <w:numId w:val="3"/>
              </w:numPr>
              <w:spacing w:after="0"/>
            </w:pPr>
            <w:r>
              <w:t>Unidade (UnidadeAPI)</w:t>
            </w:r>
          </w:p>
          <w:p w14:paraId="2BC5B856" w14:textId="77777777" w:rsidR="00A82183" w:rsidRDefault="00000000">
            <w:pPr>
              <w:pStyle w:val="PargrafodaLista"/>
              <w:numPr>
                <w:ilvl w:val="2"/>
                <w:numId w:val="3"/>
              </w:numPr>
              <w:spacing w:after="0"/>
            </w:pPr>
            <w:r>
              <w:t xml:space="preserve"> IdUnidade</w:t>
            </w:r>
          </w:p>
          <w:p w14:paraId="5B3D7B4E" w14:textId="77777777" w:rsidR="00A82183" w:rsidRDefault="00000000">
            <w:pPr>
              <w:pStyle w:val="PargrafodaLista"/>
              <w:numPr>
                <w:ilvl w:val="2"/>
                <w:numId w:val="3"/>
              </w:numPr>
              <w:spacing w:after="0"/>
            </w:pPr>
            <w:r>
              <w:t xml:space="preserve"> Sigla</w:t>
            </w:r>
          </w:p>
          <w:p w14:paraId="60B044CA" w14:textId="77777777" w:rsidR="00A82183" w:rsidRDefault="00000000">
            <w:pPr>
              <w:pStyle w:val="PargrafodaLista"/>
              <w:numPr>
                <w:ilvl w:val="2"/>
                <w:numId w:val="3"/>
              </w:numPr>
              <w:spacing w:after="0"/>
            </w:pPr>
            <w:r>
              <w:t xml:space="preserve"> Descricao</w:t>
            </w:r>
          </w:p>
          <w:p w14:paraId="654BD0F9" w14:textId="77777777" w:rsidR="00A82183" w:rsidRDefault="00000000">
            <w:pPr>
              <w:pStyle w:val="PargrafodaLista"/>
              <w:numPr>
                <w:ilvl w:val="0"/>
                <w:numId w:val="3"/>
              </w:numPr>
              <w:spacing w:after="0"/>
            </w:pPr>
            <w:r>
              <w:t>AndamentoConclusao (array:AndamentoAPI)</w:t>
            </w:r>
          </w:p>
          <w:p w14:paraId="289CC743" w14:textId="77777777" w:rsidR="00A82183" w:rsidRDefault="00000000">
            <w:pPr>
              <w:pStyle w:val="PargrafodaLista"/>
              <w:numPr>
                <w:ilvl w:val="1"/>
                <w:numId w:val="3"/>
              </w:numPr>
              <w:spacing w:after="0"/>
            </w:pPr>
            <w:r>
              <w:t>Descricao</w:t>
            </w:r>
          </w:p>
          <w:p w14:paraId="219510E9" w14:textId="77777777" w:rsidR="00A82183" w:rsidRDefault="00000000">
            <w:pPr>
              <w:pStyle w:val="PargrafodaLista"/>
              <w:numPr>
                <w:ilvl w:val="1"/>
                <w:numId w:val="3"/>
              </w:numPr>
              <w:spacing w:after="0"/>
            </w:pPr>
            <w:r>
              <w:t>DataHora</w:t>
            </w:r>
          </w:p>
          <w:p w14:paraId="6EB67DA1" w14:textId="77777777" w:rsidR="00A82183" w:rsidRDefault="00000000">
            <w:pPr>
              <w:pStyle w:val="PargrafodaLista"/>
              <w:numPr>
                <w:ilvl w:val="1"/>
                <w:numId w:val="3"/>
              </w:numPr>
              <w:spacing w:after="0"/>
            </w:pPr>
            <w:r>
              <w:t>Usuario (UsuarioAPI)</w:t>
            </w:r>
          </w:p>
          <w:p w14:paraId="69FE7229" w14:textId="77777777" w:rsidR="00A82183" w:rsidRDefault="00000000">
            <w:pPr>
              <w:pStyle w:val="PargrafodaLista"/>
              <w:numPr>
                <w:ilvl w:val="2"/>
                <w:numId w:val="3"/>
              </w:numPr>
              <w:spacing w:after="0"/>
            </w:pPr>
            <w:r>
              <w:t xml:space="preserve"> IdUsuario</w:t>
            </w:r>
          </w:p>
          <w:p w14:paraId="616E85A7" w14:textId="77777777" w:rsidR="00A82183" w:rsidRDefault="00000000">
            <w:pPr>
              <w:pStyle w:val="PargrafodaLista"/>
              <w:numPr>
                <w:ilvl w:val="2"/>
                <w:numId w:val="3"/>
              </w:numPr>
              <w:spacing w:after="0"/>
            </w:pPr>
            <w:r>
              <w:t xml:space="preserve"> Sigla</w:t>
            </w:r>
          </w:p>
          <w:p w14:paraId="680A540C" w14:textId="77777777" w:rsidR="00A82183" w:rsidRDefault="00000000">
            <w:pPr>
              <w:pStyle w:val="PargrafodaLista"/>
              <w:numPr>
                <w:ilvl w:val="2"/>
                <w:numId w:val="3"/>
              </w:numPr>
              <w:spacing w:after="0"/>
            </w:pPr>
            <w:r>
              <w:t xml:space="preserve"> Nome</w:t>
            </w:r>
          </w:p>
          <w:p w14:paraId="6F473E47" w14:textId="77777777" w:rsidR="00A82183" w:rsidRDefault="00000000">
            <w:pPr>
              <w:pStyle w:val="PargrafodaLista"/>
              <w:numPr>
                <w:ilvl w:val="1"/>
                <w:numId w:val="3"/>
              </w:numPr>
              <w:spacing w:after="0"/>
            </w:pPr>
            <w:r>
              <w:t>Unidade (UnidadeAPI)</w:t>
            </w:r>
          </w:p>
          <w:p w14:paraId="1B2D158B" w14:textId="77777777" w:rsidR="00A82183" w:rsidRDefault="00000000">
            <w:pPr>
              <w:pStyle w:val="PargrafodaLista"/>
              <w:numPr>
                <w:ilvl w:val="2"/>
                <w:numId w:val="3"/>
              </w:numPr>
              <w:spacing w:after="0"/>
            </w:pPr>
            <w:r>
              <w:t xml:space="preserve"> IdUnidade</w:t>
            </w:r>
          </w:p>
          <w:p w14:paraId="2BA030C4" w14:textId="77777777" w:rsidR="00A82183" w:rsidRDefault="00000000">
            <w:pPr>
              <w:pStyle w:val="PargrafodaLista"/>
              <w:numPr>
                <w:ilvl w:val="2"/>
                <w:numId w:val="3"/>
              </w:numPr>
              <w:spacing w:after="0"/>
            </w:pPr>
            <w:r>
              <w:t xml:space="preserve"> Sigla</w:t>
            </w:r>
          </w:p>
          <w:p w14:paraId="3B7B9CAE" w14:textId="77777777" w:rsidR="00A82183" w:rsidRDefault="00000000">
            <w:pPr>
              <w:pStyle w:val="PargrafodaLista"/>
              <w:numPr>
                <w:ilvl w:val="2"/>
                <w:numId w:val="3"/>
              </w:numPr>
              <w:spacing w:after="0"/>
            </w:pPr>
            <w:r>
              <w:t xml:space="preserve"> Descricao</w:t>
            </w:r>
          </w:p>
          <w:p w14:paraId="10369203" w14:textId="77777777" w:rsidR="00A82183" w:rsidRDefault="00000000">
            <w:pPr>
              <w:pStyle w:val="PargrafodaLista"/>
              <w:numPr>
                <w:ilvl w:val="0"/>
                <w:numId w:val="3"/>
              </w:numPr>
              <w:spacing w:after="0"/>
            </w:pPr>
            <w:r>
              <w:t>UltimoAndamento (array:AndamentoAPI)</w:t>
            </w:r>
          </w:p>
          <w:p w14:paraId="188C258E" w14:textId="77777777" w:rsidR="00A82183" w:rsidRDefault="00000000">
            <w:pPr>
              <w:pStyle w:val="PargrafodaLista"/>
              <w:numPr>
                <w:ilvl w:val="1"/>
                <w:numId w:val="3"/>
              </w:numPr>
              <w:spacing w:after="0"/>
            </w:pPr>
            <w:r>
              <w:t>Descricao</w:t>
            </w:r>
          </w:p>
          <w:p w14:paraId="53896F5C" w14:textId="77777777" w:rsidR="00A82183" w:rsidRDefault="00000000">
            <w:pPr>
              <w:pStyle w:val="PargrafodaLista"/>
              <w:numPr>
                <w:ilvl w:val="1"/>
                <w:numId w:val="3"/>
              </w:numPr>
              <w:spacing w:after="0"/>
            </w:pPr>
            <w:r>
              <w:t>DataHora</w:t>
            </w:r>
          </w:p>
          <w:p w14:paraId="5A81EDCB" w14:textId="77777777" w:rsidR="00A82183" w:rsidRDefault="00000000">
            <w:pPr>
              <w:pStyle w:val="PargrafodaLista"/>
              <w:numPr>
                <w:ilvl w:val="1"/>
                <w:numId w:val="3"/>
              </w:numPr>
              <w:spacing w:after="0"/>
            </w:pPr>
            <w:r>
              <w:t>Usuario (UsuarioAPI)</w:t>
            </w:r>
          </w:p>
          <w:p w14:paraId="458C68A0" w14:textId="77777777" w:rsidR="00A82183" w:rsidRDefault="00000000">
            <w:pPr>
              <w:pStyle w:val="PargrafodaLista"/>
              <w:numPr>
                <w:ilvl w:val="2"/>
                <w:numId w:val="3"/>
              </w:numPr>
              <w:spacing w:after="0"/>
            </w:pPr>
            <w:r>
              <w:t xml:space="preserve"> IdUsuario</w:t>
            </w:r>
          </w:p>
          <w:p w14:paraId="3696A0D6" w14:textId="77777777" w:rsidR="00A82183" w:rsidRDefault="00000000">
            <w:pPr>
              <w:pStyle w:val="PargrafodaLista"/>
              <w:numPr>
                <w:ilvl w:val="2"/>
                <w:numId w:val="3"/>
              </w:numPr>
              <w:spacing w:after="0"/>
            </w:pPr>
            <w:r>
              <w:t xml:space="preserve"> Sigla</w:t>
            </w:r>
          </w:p>
          <w:p w14:paraId="4BA4FBFF" w14:textId="77777777" w:rsidR="00A82183" w:rsidRDefault="00000000">
            <w:pPr>
              <w:pStyle w:val="PargrafodaLista"/>
              <w:numPr>
                <w:ilvl w:val="2"/>
                <w:numId w:val="3"/>
              </w:numPr>
              <w:spacing w:after="0"/>
            </w:pPr>
            <w:r>
              <w:t xml:space="preserve"> Nome</w:t>
            </w:r>
          </w:p>
          <w:p w14:paraId="13643FB4" w14:textId="77777777" w:rsidR="00A82183" w:rsidRDefault="00000000">
            <w:pPr>
              <w:pStyle w:val="PargrafodaLista"/>
              <w:numPr>
                <w:ilvl w:val="1"/>
                <w:numId w:val="3"/>
              </w:numPr>
              <w:spacing w:after="0"/>
            </w:pPr>
            <w:r>
              <w:t>Unidade (UnidadeAPI)</w:t>
            </w:r>
          </w:p>
          <w:p w14:paraId="07EC9C9C" w14:textId="77777777" w:rsidR="00A82183" w:rsidRDefault="00000000">
            <w:pPr>
              <w:pStyle w:val="PargrafodaLista"/>
              <w:numPr>
                <w:ilvl w:val="2"/>
                <w:numId w:val="3"/>
              </w:numPr>
              <w:spacing w:after="0"/>
            </w:pPr>
            <w:r>
              <w:t xml:space="preserve"> IdUnidade</w:t>
            </w:r>
          </w:p>
          <w:p w14:paraId="1B40B356" w14:textId="77777777" w:rsidR="00A82183" w:rsidRDefault="00000000">
            <w:pPr>
              <w:pStyle w:val="PargrafodaLista"/>
              <w:numPr>
                <w:ilvl w:val="2"/>
                <w:numId w:val="3"/>
              </w:numPr>
              <w:spacing w:after="0"/>
            </w:pPr>
            <w:r>
              <w:t xml:space="preserve"> Sigla</w:t>
            </w:r>
          </w:p>
          <w:p w14:paraId="1C2CB998" w14:textId="77777777" w:rsidR="00A82183" w:rsidRDefault="00000000">
            <w:pPr>
              <w:pStyle w:val="PargrafodaLista"/>
              <w:numPr>
                <w:ilvl w:val="2"/>
                <w:numId w:val="3"/>
              </w:numPr>
              <w:spacing w:after="0"/>
            </w:pPr>
            <w:r>
              <w:t xml:space="preserve"> Descricao</w:t>
            </w:r>
          </w:p>
          <w:p w14:paraId="7AD8BD67" w14:textId="77777777" w:rsidR="00A82183" w:rsidRDefault="00000000">
            <w:pPr>
              <w:pStyle w:val="PargrafodaLista"/>
              <w:numPr>
                <w:ilvl w:val="0"/>
                <w:numId w:val="3"/>
              </w:numPr>
              <w:spacing w:after="0"/>
            </w:pPr>
            <w:r>
              <w:t>UnidadesProcedimentoAberto (array:UnidadeProcedimentoAbertoAPI)</w:t>
            </w:r>
          </w:p>
          <w:p w14:paraId="67E719AB" w14:textId="77777777" w:rsidR="00A82183" w:rsidRDefault="00000000">
            <w:pPr>
              <w:pStyle w:val="PargrafodaLista"/>
              <w:numPr>
                <w:ilvl w:val="1"/>
                <w:numId w:val="3"/>
              </w:numPr>
              <w:spacing w:after="0"/>
            </w:pPr>
            <w:r>
              <w:t>Unidade (UnidadeAPI)</w:t>
            </w:r>
          </w:p>
          <w:p w14:paraId="27D09BB3" w14:textId="77777777" w:rsidR="00A82183" w:rsidRDefault="00000000">
            <w:pPr>
              <w:pStyle w:val="PargrafodaLista"/>
              <w:numPr>
                <w:ilvl w:val="2"/>
                <w:numId w:val="3"/>
              </w:numPr>
              <w:spacing w:after="0"/>
            </w:pPr>
            <w:r>
              <w:t xml:space="preserve"> IdUnidade</w:t>
            </w:r>
          </w:p>
          <w:p w14:paraId="08F1EF0F" w14:textId="77777777" w:rsidR="00A82183" w:rsidRDefault="00000000">
            <w:pPr>
              <w:pStyle w:val="PargrafodaLista"/>
              <w:numPr>
                <w:ilvl w:val="2"/>
                <w:numId w:val="3"/>
              </w:numPr>
              <w:spacing w:after="0"/>
            </w:pPr>
            <w:r>
              <w:t xml:space="preserve"> Sigla</w:t>
            </w:r>
          </w:p>
          <w:p w14:paraId="446CBB6F" w14:textId="77777777" w:rsidR="00A82183" w:rsidRDefault="00000000">
            <w:pPr>
              <w:pStyle w:val="PargrafodaLista"/>
              <w:numPr>
                <w:ilvl w:val="2"/>
                <w:numId w:val="3"/>
              </w:numPr>
              <w:spacing w:after="0"/>
            </w:pPr>
            <w:r>
              <w:t xml:space="preserve"> Descricao</w:t>
            </w:r>
          </w:p>
          <w:p w14:paraId="1A5F78E1" w14:textId="77777777" w:rsidR="00A82183" w:rsidRDefault="00000000">
            <w:pPr>
              <w:pStyle w:val="PargrafodaLista"/>
              <w:numPr>
                <w:ilvl w:val="1"/>
                <w:numId w:val="3"/>
              </w:numPr>
              <w:spacing w:after="0"/>
            </w:pPr>
            <w:r>
              <w:t>UsuarioAtribuicao (UsuarioAPI)</w:t>
            </w:r>
          </w:p>
          <w:p w14:paraId="5BAD0443" w14:textId="77777777" w:rsidR="00A82183" w:rsidRDefault="00000000">
            <w:pPr>
              <w:pStyle w:val="PargrafodaLista"/>
              <w:numPr>
                <w:ilvl w:val="2"/>
                <w:numId w:val="3"/>
              </w:numPr>
              <w:spacing w:after="0"/>
            </w:pPr>
            <w:r>
              <w:t xml:space="preserve"> IdUsuario</w:t>
            </w:r>
          </w:p>
          <w:p w14:paraId="178964D8" w14:textId="77777777" w:rsidR="00A82183" w:rsidRDefault="00000000">
            <w:pPr>
              <w:pStyle w:val="PargrafodaLista"/>
              <w:numPr>
                <w:ilvl w:val="2"/>
                <w:numId w:val="3"/>
              </w:numPr>
              <w:spacing w:after="0"/>
            </w:pPr>
            <w:r>
              <w:t xml:space="preserve"> Sigla</w:t>
            </w:r>
          </w:p>
          <w:p w14:paraId="0CEE7888" w14:textId="77777777" w:rsidR="00A82183" w:rsidRDefault="00000000">
            <w:pPr>
              <w:pStyle w:val="PargrafodaLista"/>
              <w:numPr>
                <w:ilvl w:val="2"/>
                <w:numId w:val="3"/>
              </w:numPr>
              <w:spacing w:after="0"/>
            </w:pPr>
            <w:r>
              <w:t xml:space="preserve"> Nome</w:t>
            </w:r>
          </w:p>
          <w:p w14:paraId="3392A684" w14:textId="77777777" w:rsidR="00A82183" w:rsidRDefault="00000000">
            <w:pPr>
              <w:pStyle w:val="PargrafodaLista"/>
              <w:numPr>
                <w:ilvl w:val="0"/>
                <w:numId w:val="3"/>
              </w:numPr>
              <w:spacing w:after="0"/>
            </w:pPr>
            <w:r>
              <w:t>ProcedimentosRelacionados (array:ProcedimentoResumidoAPI)</w:t>
            </w:r>
          </w:p>
          <w:p w14:paraId="1C0AD6C5" w14:textId="77777777" w:rsidR="00A82183" w:rsidRDefault="00000000">
            <w:pPr>
              <w:pStyle w:val="PargrafodaLista"/>
              <w:numPr>
                <w:ilvl w:val="1"/>
                <w:numId w:val="3"/>
              </w:numPr>
              <w:spacing w:after="0"/>
            </w:pPr>
            <w:r>
              <w:t>IdProcedimento</w:t>
            </w:r>
          </w:p>
          <w:p w14:paraId="66DDFB9C" w14:textId="77777777" w:rsidR="00A82183" w:rsidRDefault="00000000">
            <w:pPr>
              <w:pStyle w:val="PargrafodaLista"/>
              <w:numPr>
                <w:ilvl w:val="1"/>
                <w:numId w:val="3"/>
              </w:numPr>
              <w:spacing w:after="0"/>
            </w:pPr>
            <w:r>
              <w:t>ProcedimentoFormatado</w:t>
            </w:r>
          </w:p>
          <w:p w14:paraId="6D0A8AC7" w14:textId="77777777" w:rsidR="00A82183" w:rsidRDefault="00000000">
            <w:pPr>
              <w:pStyle w:val="PargrafodaLista"/>
              <w:numPr>
                <w:ilvl w:val="1"/>
                <w:numId w:val="3"/>
              </w:numPr>
              <w:spacing w:after="0"/>
            </w:pPr>
            <w:r>
              <w:t>TipoProcedimento</w:t>
            </w:r>
          </w:p>
          <w:p w14:paraId="487ADED7" w14:textId="77777777" w:rsidR="00A82183" w:rsidRDefault="00000000">
            <w:pPr>
              <w:pStyle w:val="PargrafodaLista"/>
              <w:numPr>
                <w:ilvl w:val="2"/>
                <w:numId w:val="3"/>
              </w:numPr>
              <w:spacing w:after="0"/>
            </w:pPr>
            <w:r>
              <w:t xml:space="preserve"> IdTipoProcedimento</w:t>
            </w:r>
          </w:p>
          <w:p w14:paraId="2CC3C356" w14:textId="77777777" w:rsidR="00A82183" w:rsidRDefault="00000000">
            <w:pPr>
              <w:pStyle w:val="PargrafodaLista"/>
              <w:numPr>
                <w:ilvl w:val="2"/>
                <w:numId w:val="3"/>
              </w:numPr>
              <w:spacing w:after="0"/>
            </w:pPr>
            <w:r>
              <w:t xml:space="preserve"> Nome</w:t>
            </w:r>
          </w:p>
          <w:p w14:paraId="6D297CED" w14:textId="77777777" w:rsidR="00A82183" w:rsidRDefault="00000000">
            <w:pPr>
              <w:pStyle w:val="PargrafodaLista"/>
              <w:numPr>
                <w:ilvl w:val="0"/>
                <w:numId w:val="3"/>
              </w:numPr>
              <w:spacing w:after="0"/>
            </w:pPr>
            <w:r>
              <w:t>ProcedimentosAnexados (array:ProcedimentoResumidoAPI)</w:t>
            </w:r>
          </w:p>
          <w:p w14:paraId="6BAA8343" w14:textId="77777777" w:rsidR="00A82183" w:rsidRDefault="00000000">
            <w:pPr>
              <w:pStyle w:val="PargrafodaLista"/>
              <w:numPr>
                <w:ilvl w:val="1"/>
                <w:numId w:val="3"/>
              </w:numPr>
              <w:spacing w:after="0"/>
            </w:pPr>
            <w:r>
              <w:lastRenderedPageBreak/>
              <w:t>IdProcedimento</w:t>
            </w:r>
          </w:p>
          <w:p w14:paraId="077A823A" w14:textId="77777777" w:rsidR="00A82183" w:rsidRDefault="00000000">
            <w:pPr>
              <w:pStyle w:val="PargrafodaLista"/>
              <w:numPr>
                <w:ilvl w:val="1"/>
                <w:numId w:val="3"/>
              </w:numPr>
              <w:spacing w:after="0"/>
            </w:pPr>
            <w:r>
              <w:t>ProcedimentoFormatado</w:t>
            </w:r>
          </w:p>
          <w:p w14:paraId="01E2994E" w14:textId="77777777" w:rsidR="00A82183" w:rsidRDefault="00000000">
            <w:pPr>
              <w:pStyle w:val="PargrafodaLista"/>
              <w:numPr>
                <w:ilvl w:val="1"/>
                <w:numId w:val="3"/>
              </w:numPr>
              <w:spacing w:after="0"/>
            </w:pPr>
            <w:r>
              <w:t>TipoProcedimento</w:t>
            </w:r>
          </w:p>
          <w:p w14:paraId="6D1FFB95" w14:textId="77777777" w:rsidR="00A82183" w:rsidRDefault="00000000">
            <w:pPr>
              <w:pStyle w:val="PargrafodaLista"/>
              <w:numPr>
                <w:ilvl w:val="2"/>
                <w:numId w:val="3"/>
              </w:numPr>
              <w:spacing w:after="0"/>
            </w:pPr>
            <w:r>
              <w:t xml:space="preserve"> IdTipoProcedimento</w:t>
            </w:r>
          </w:p>
          <w:p w14:paraId="7F037073" w14:textId="77777777" w:rsidR="00A82183" w:rsidRDefault="00000000">
            <w:pPr>
              <w:pStyle w:val="PargrafodaLista"/>
              <w:numPr>
                <w:ilvl w:val="2"/>
                <w:numId w:val="3"/>
              </w:numPr>
              <w:spacing w:after="0"/>
            </w:pPr>
            <w:r>
              <w:t xml:space="preserve"> Nome</w:t>
            </w:r>
          </w:p>
          <w:p w14:paraId="41FDDD25" w14:textId="77777777" w:rsidR="00A82183" w:rsidRDefault="00000000">
            <w:pPr>
              <w:pStyle w:val="PargrafodaLista"/>
              <w:numPr>
                <w:ilvl w:val="0"/>
                <w:numId w:val="3"/>
              </w:numPr>
              <w:spacing w:after="0"/>
            </w:pPr>
            <w:r>
              <w:t>LinkAcesso (link não assinado para montar a árvore de processo)</w:t>
            </w:r>
          </w:p>
        </w:tc>
      </w:tr>
      <w:tr w:rsidR="00A82183" w14:paraId="25A0513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A3D1D78" w14:textId="77777777" w:rsidR="00A82183" w:rsidRDefault="00000000">
            <w:pPr>
              <w:pStyle w:val="TableContents"/>
              <w:widowControl w:val="0"/>
              <w:spacing w:after="0" w:line="276" w:lineRule="auto"/>
              <w:jc w:val="center"/>
            </w:pPr>
            <w:r>
              <w:lastRenderedPageBreak/>
              <w:t>Observações</w:t>
            </w:r>
          </w:p>
        </w:tc>
      </w:tr>
      <w:tr w:rsidR="00A82183" w14:paraId="15DED84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259B0C3" w14:textId="77777777" w:rsidR="00A82183" w:rsidRDefault="00000000">
            <w:pPr>
              <w:pStyle w:val="TableContents"/>
              <w:widowControl w:val="0"/>
              <w:spacing w:after="0" w:line="276" w:lineRule="auto"/>
            </w:pPr>
            <w:r>
              <w:t>Cada um dos sinalizadores do objeto de entrada implica em processamento adicional realizado pelo sistema, sendo assim, recomenda-se que seja solicitado o retorno somente para informações estritamente necessárias. Todos os sinalizadores de entrada são opcionais com valor padrão `N`.</w:t>
            </w:r>
          </w:p>
        </w:tc>
      </w:tr>
    </w:tbl>
    <w:p w14:paraId="211BA815" w14:textId="77777777" w:rsidR="00A82183" w:rsidRDefault="00000000">
      <w:pPr>
        <w:pStyle w:val="Standard"/>
        <w:spacing w:after="0"/>
        <w:ind w:left="0"/>
        <w:jc w:val="left"/>
        <w:rPr>
          <w:b/>
          <w:bCs/>
        </w:rPr>
      </w:pPr>
      <w:r>
        <w:rPr>
          <w:b/>
          <w:bCs/>
        </w:rPr>
        <w:t>Exemplo:</w:t>
      </w:r>
    </w:p>
    <w:p w14:paraId="3D0BFF60" w14:textId="77777777" w:rsidR="00A82183" w:rsidRDefault="00A82183">
      <w:pPr>
        <w:pStyle w:val="Standard"/>
        <w:spacing w:after="0"/>
        <w:ind w:left="0"/>
        <w:jc w:val="left"/>
        <w:rPr>
          <w:b/>
          <w:bCs/>
        </w:rPr>
      </w:pPr>
    </w:p>
    <w:p w14:paraId="1050E63C" w14:textId="77777777" w:rsidR="00A82183" w:rsidRDefault="00000000">
      <w:pPr>
        <w:pStyle w:val="CdigoFonte"/>
        <w:spacing w:after="0"/>
        <w:ind w:left="-42"/>
      </w:pPr>
      <w:r>
        <w:rPr>
          <w:color w:val="000080"/>
          <w:szCs w:val="18"/>
        </w:rPr>
        <w:t>```php</w:t>
      </w:r>
      <w:r>
        <w:br/>
        <w:t xml:space="preserve">$objEntradaConsultarProcedimentoAPI = </w:t>
      </w:r>
      <w:r>
        <w:rPr>
          <w:b/>
          <w:bCs/>
          <w:color w:val="000080"/>
        </w:rPr>
        <w:t xml:space="preserve">new </w:t>
      </w:r>
      <w:r>
        <w:t>EntradaConsultarProcedimentoAPI();</w:t>
      </w:r>
      <w:r>
        <w:br/>
      </w:r>
      <w:r>
        <w:rPr>
          <w:i/>
          <w:iCs/>
          <w:color w:val="808080"/>
        </w:rPr>
        <w:t>//$objEntradaConsultarProcedimentoAPI-&gt;setIdProcedimento();</w:t>
      </w:r>
      <w:r>
        <w:rPr>
          <w:i/>
          <w:iCs/>
          <w:color w:val="808080"/>
        </w:rPr>
        <w:br/>
      </w:r>
      <w:r>
        <w:t>$objEntradaConsultarProcedimentoAPI-&gt;setProtocoloProcedimento(</w:t>
      </w:r>
      <w:r>
        <w:rPr>
          <w:b/>
          <w:bCs/>
          <w:color w:val="008000"/>
        </w:rPr>
        <w:t>'0000486-33.2016.4.04.8000'</w:t>
      </w:r>
      <w:r>
        <w:t>);</w:t>
      </w:r>
      <w:r>
        <w:br/>
        <w:t>$objEntradaConsultarProcedimentoAPI-&gt;setSinRetornarAndamentoGeracao(</w:t>
      </w:r>
      <w:r>
        <w:rPr>
          <w:b/>
          <w:bCs/>
          <w:color w:val="008000"/>
        </w:rPr>
        <w:t>'S'</w:t>
      </w:r>
      <w:r>
        <w:t>);</w:t>
      </w:r>
      <w:r>
        <w:br/>
        <w:t>$objEntradaConsultarProcedimentoAPI-&gt;setSinRetornarUnidadesProcedimentoAberto(</w:t>
      </w:r>
      <w:r>
        <w:rPr>
          <w:b/>
          <w:bCs/>
          <w:color w:val="008000"/>
        </w:rPr>
        <w:t>'S'</w:t>
      </w:r>
      <w:r>
        <w:t>);</w:t>
      </w:r>
      <w:r>
        <w:br/>
      </w:r>
      <w:r>
        <w:br/>
        <w:t xml:space="preserve">$objSeiRN = </w:t>
      </w:r>
      <w:r>
        <w:rPr>
          <w:b/>
          <w:bCs/>
          <w:color w:val="000080"/>
        </w:rPr>
        <w:t xml:space="preserve">new </w:t>
      </w:r>
      <w:r>
        <w:t>SeiRN();</w:t>
      </w:r>
      <w:r>
        <w:br/>
      </w:r>
      <w:r>
        <w:br/>
      </w:r>
      <w:r>
        <w:br/>
        <w:t>$objSaidaConsultarProcedimentoAPI = $objSeiRN-&gt;consultarProcedimento($objEntradaConsultarProcedimentoAPI);</w:t>
      </w:r>
    </w:p>
    <w:p w14:paraId="0A9D55E8" w14:textId="77777777" w:rsidR="00A82183" w:rsidRDefault="00A82183">
      <w:pPr>
        <w:pStyle w:val="CdigoFonte"/>
        <w:spacing w:after="0"/>
        <w:ind w:left="-42"/>
      </w:pPr>
    </w:p>
    <w:p w14:paraId="50F54B0B" w14:textId="77777777" w:rsidR="00A82183" w:rsidRDefault="00000000">
      <w:pPr>
        <w:pStyle w:val="CdigoFonte"/>
        <w:spacing w:after="0"/>
        <w:ind w:left="-42"/>
      </w:pPr>
      <w:r>
        <w:t>SaidaConsultarProcedimentoAPI Object   (</w:t>
      </w:r>
    </w:p>
    <w:p w14:paraId="6D4CD3D0" w14:textId="77777777" w:rsidR="00A82183" w:rsidRDefault="00000000">
      <w:pPr>
        <w:pStyle w:val="CdigoFonte"/>
        <w:spacing w:after="0"/>
        <w:ind w:left="-42"/>
      </w:pPr>
      <w:r>
        <w:t xml:space="preserve">    [IdProcedimento] =&gt; 10000000012635</w:t>
      </w:r>
    </w:p>
    <w:p w14:paraId="3766C534" w14:textId="77777777" w:rsidR="00A82183" w:rsidRDefault="00000000">
      <w:pPr>
        <w:pStyle w:val="CdigoFonte"/>
        <w:spacing w:after="0"/>
        <w:ind w:left="-42"/>
      </w:pPr>
      <w:r>
        <w:t xml:space="preserve">    [ProcedimentoFormatado] =&gt; 0000486-33.2016.4.04.8000</w:t>
      </w:r>
    </w:p>
    <w:p w14:paraId="7CA8326E" w14:textId="77777777" w:rsidR="00A82183" w:rsidRDefault="00000000">
      <w:pPr>
        <w:pStyle w:val="CdigoFonte"/>
        <w:spacing w:after="0"/>
        <w:ind w:left="-42"/>
      </w:pPr>
      <w:r>
        <w:t xml:space="preserve">    [Especificacao] =&gt; Exemplo ABC com 2 documentos</w:t>
      </w:r>
    </w:p>
    <w:p w14:paraId="5BA39E4B" w14:textId="77777777" w:rsidR="00A82183" w:rsidRDefault="00000000">
      <w:pPr>
        <w:pStyle w:val="CdigoFonte"/>
        <w:spacing w:after="0"/>
        <w:ind w:left="-42"/>
      </w:pPr>
      <w:r>
        <w:t xml:space="preserve">    [DataAutuacao] =&gt; 04/10/2016</w:t>
      </w:r>
    </w:p>
    <w:p w14:paraId="2EFC98A9" w14:textId="77777777" w:rsidR="00A82183" w:rsidRDefault="00000000">
      <w:pPr>
        <w:pStyle w:val="CdigoFonte"/>
        <w:spacing w:after="0"/>
        <w:ind w:left="-42"/>
      </w:pPr>
      <w:r>
        <w:t xml:space="preserve">    [LinkAcesso] =&gt; https://sei-desenv.trf4.jus.br/mga/controlador.php?acao=procedimento_trabalhar&amp;id_procedimento=10000000012635</w:t>
      </w:r>
      <w:r>
        <w:br/>
        <w:t xml:space="preserve">    [TipoProcedimento] =&gt; TipoProcedimentoAPI Object        (</w:t>
      </w:r>
    </w:p>
    <w:p w14:paraId="2B795713" w14:textId="77777777" w:rsidR="00A82183" w:rsidRDefault="00000000">
      <w:pPr>
        <w:pStyle w:val="CdigoFonte"/>
        <w:spacing w:after="0"/>
        <w:ind w:left="-42"/>
      </w:pPr>
      <w:r>
        <w:t xml:space="preserve">            [IdTipoProcedimento] =&gt; 100000312</w:t>
      </w:r>
    </w:p>
    <w:p w14:paraId="690E38E9" w14:textId="77777777" w:rsidR="00A82183" w:rsidRDefault="00000000">
      <w:pPr>
        <w:pStyle w:val="CdigoFonte"/>
        <w:spacing w:after="0"/>
        <w:ind w:left="-42"/>
      </w:pPr>
      <w:r>
        <w:t xml:space="preserve">            [Nome] =&gt; Autorização</w:t>
      </w:r>
    </w:p>
    <w:p w14:paraId="61AA27A5" w14:textId="77777777" w:rsidR="00A82183" w:rsidRDefault="00000000">
      <w:pPr>
        <w:pStyle w:val="CdigoFonte"/>
        <w:spacing w:after="0"/>
        <w:ind w:left="-42"/>
      </w:pPr>
      <w:r>
        <w:t xml:space="preserve">        )</w:t>
      </w:r>
      <w:r>
        <w:br/>
        <w:t xml:space="preserve">    [TipoPrioridade] =&gt; TipoPrioridadeAPI Object        (</w:t>
      </w:r>
    </w:p>
    <w:p w14:paraId="57BFDF73" w14:textId="77777777" w:rsidR="00A82183" w:rsidRDefault="00000000">
      <w:pPr>
        <w:pStyle w:val="CdigoFonte"/>
        <w:spacing w:after="0"/>
        <w:ind w:left="-42"/>
      </w:pPr>
      <w:r>
        <w:t xml:space="preserve">            [IdTipoPrioridade] =&gt; 1</w:t>
      </w:r>
    </w:p>
    <w:p w14:paraId="76EC17F0" w14:textId="77777777" w:rsidR="00A82183" w:rsidRDefault="00000000">
      <w:pPr>
        <w:pStyle w:val="CdigoFonte"/>
        <w:spacing w:after="0"/>
        <w:ind w:left="-42"/>
      </w:pPr>
      <w:r>
        <w:t xml:space="preserve">            [Nome] =&gt; Pessoa com Deficiência</w:t>
      </w:r>
    </w:p>
    <w:p w14:paraId="5A5F583C" w14:textId="77777777" w:rsidR="00A82183" w:rsidRDefault="00000000">
      <w:pPr>
        <w:pStyle w:val="CdigoFonte"/>
        <w:spacing w:after="0"/>
        <w:ind w:left="-42"/>
      </w:pPr>
      <w:r>
        <w:t xml:space="preserve">        )</w:t>
      </w:r>
    </w:p>
    <w:p w14:paraId="16C8CDFE" w14:textId="77777777" w:rsidR="00A82183" w:rsidRDefault="00000000">
      <w:pPr>
        <w:pStyle w:val="CdigoFonte"/>
        <w:spacing w:after="0"/>
        <w:ind w:left="-42"/>
      </w:pPr>
      <w:r>
        <w:t xml:space="preserve">    [AndamentoGeracao] =&gt; AndamentoAPI Object        (</w:t>
      </w:r>
    </w:p>
    <w:p w14:paraId="309334BC" w14:textId="77777777" w:rsidR="00A82183" w:rsidRDefault="00000000">
      <w:pPr>
        <w:pStyle w:val="CdigoFonte"/>
        <w:spacing w:after="0"/>
        <w:ind w:left="-42"/>
      </w:pPr>
      <w:r>
        <w:t xml:space="preserve">            [Descricao] =&gt; Processo público gerado</w:t>
      </w:r>
    </w:p>
    <w:p w14:paraId="1A5AD143" w14:textId="77777777" w:rsidR="00A82183" w:rsidRDefault="00000000">
      <w:pPr>
        <w:pStyle w:val="CdigoFonte"/>
        <w:spacing w:after="0"/>
        <w:ind w:left="-42"/>
      </w:pPr>
      <w:r>
        <w:t xml:space="preserve">            [DataHora] =&gt; 04/10/2016 18:08:59</w:t>
      </w:r>
    </w:p>
    <w:p w14:paraId="291ABD53" w14:textId="77777777" w:rsidR="00A82183" w:rsidRDefault="00000000">
      <w:pPr>
        <w:pStyle w:val="CdigoFonte"/>
        <w:spacing w:after="0"/>
        <w:ind w:left="-42"/>
      </w:pPr>
      <w:r>
        <w:t xml:space="preserve">            [Usuario] =&gt; UsuarioAPI Object                (</w:t>
      </w:r>
    </w:p>
    <w:p w14:paraId="01DDE5A9" w14:textId="77777777" w:rsidR="00A82183" w:rsidRDefault="00000000">
      <w:pPr>
        <w:pStyle w:val="CdigoFonte"/>
        <w:spacing w:after="0"/>
        <w:ind w:left="-42"/>
      </w:pPr>
      <w:r>
        <w:t xml:space="preserve">                    [IdUsuario] =&gt; 100002382</w:t>
      </w:r>
    </w:p>
    <w:p w14:paraId="38C022F7" w14:textId="77777777" w:rsidR="00A82183" w:rsidRDefault="00000000">
      <w:pPr>
        <w:pStyle w:val="CdigoFonte"/>
        <w:spacing w:after="0"/>
        <w:ind w:left="-42"/>
      </w:pPr>
      <w:r>
        <w:t xml:space="preserve">                    [Sigla] =&gt; abc</w:t>
      </w:r>
    </w:p>
    <w:p w14:paraId="3E0A3BC5" w14:textId="77777777" w:rsidR="00A82183" w:rsidRDefault="00000000">
      <w:pPr>
        <w:pStyle w:val="CdigoFonte"/>
        <w:spacing w:after="0"/>
        <w:ind w:left="-42"/>
      </w:pPr>
      <w:r>
        <w:t xml:space="preserve">                    [Nome] =&gt; Aaaaaa Bbbbbb Cccccc</w:t>
      </w:r>
    </w:p>
    <w:p w14:paraId="29A3BD79" w14:textId="77777777" w:rsidR="00A82183" w:rsidRDefault="00000000">
      <w:pPr>
        <w:pStyle w:val="CdigoFonte"/>
        <w:spacing w:after="0"/>
        <w:ind w:left="-42"/>
      </w:pPr>
      <w:r>
        <w:t xml:space="preserve">                )</w:t>
      </w:r>
    </w:p>
    <w:p w14:paraId="09A89AAF" w14:textId="77777777" w:rsidR="00A82183" w:rsidRDefault="00000000">
      <w:pPr>
        <w:pStyle w:val="CdigoFonte"/>
        <w:spacing w:after="0"/>
        <w:ind w:left="-42"/>
      </w:pPr>
      <w:r>
        <w:t xml:space="preserve">            [Unidade] =&gt; UnidadeAPI Object                (</w:t>
      </w:r>
    </w:p>
    <w:p w14:paraId="2442E93E" w14:textId="77777777" w:rsidR="00A82183" w:rsidRDefault="00000000">
      <w:pPr>
        <w:pStyle w:val="CdigoFonte"/>
        <w:spacing w:after="0"/>
        <w:ind w:left="-42"/>
      </w:pPr>
      <w:r>
        <w:t xml:space="preserve">                    [IdUnidade] =&gt; 110000001</w:t>
      </w:r>
    </w:p>
    <w:p w14:paraId="35FAB5CF" w14:textId="77777777" w:rsidR="00A82183" w:rsidRDefault="00000000">
      <w:pPr>
        <w:pStyle w:val="CdigoFonte"/>
        <w:spacing w:after="0"/>
        <w:ind w:left="-42"/>
      </w:pPr>
      <w:r>
        <w:t xml:space="preserve">                    [Sigla] =&gt; TESTE</w:t>
      </w:r>
    </w:p>
    <w:p w14:paraId="6E1D8835" w14:textId="77777777" w:rsidR="00A82183" w:rsidRDefault="00000000">
      <w:pPr>
        <w:pStyle w:val="CdigoFonte"/>
        <w:spacing w:after="0"/>
        <w:ind w:left="-42"/>
      </w:pPr>
      <w:r>
        <w:t xml:space="preserve">                    [Descricao] =&gt; Unidade de Teste</w:t>
      </w:r>
    </w:p>
    <w:p w14:paraId="7DFF5A6D" w14:textId="77777777" w:rsidR="00A82183" w:rsidRDefault="00000000">
      <w:pPr>
        <w:pStyle w:val="CdigoFonte"/>
        <w:spacing w:after="0"/>
        <w:ind w:left="-42"/>
      </w:pPr>
      <w:r>
        <w:t xml:space="preserve">                )</w:t>
      </w:r>
    </w:p>
    <w:p w14:paraId="483D0D7F" w14:textId="77777777" w:rsidR="00A82183" w:rsidRDefault="00000000">
      <w:pPr>
        <w:pStyle w:val="CdigoFonte"/>
        <w:spacing w:after="0"/>
        <w:ind w:left="-42"/>
      </w:pPr>
      <w:r>
        <w:t xml:space="preserve">        )</w:t>
      </w:r>
    </w:p>
    <w:p w14:paraId="693B8B63" w14:textId="77777777" w:rsidR="00A82183" w:rsidRDefault="00000000">
      <w:pPr>
        <w:pStyle w:val="CdigoFonte"/>
        <w:spacing w:after="0"/>
        <w:ind w:left="-42"/>
      </w:pPr>
      <w:r>
        <w:t xml:space="preserve">    [UnidadesProcedimentoAberto] =&gt; Array        (</w:t>
      </w:r>
    </w:p>
    <w:p w14:paraId="2C5F5565" w14:textId="77777777" w:rsidR="00A82183" w:rsidRDefault="00000000">
      <w:pPr>
        <w:pStyle w:val="CdigoFonte"/>
        <w:spacing w:after="0"/>
        <w:ind w:left="-42"/>
      </w:pPr>
      <w:r>
        <w:t xml:space="preserve">            [0] =&gt; UnidadeProcedimentoAbertoAPI Object                (</w:t>
      </w:r>
    </w:p>
    <w:p w14:paraId="605BC3E7" w14:textId="77777777" w:rsidR="00A82183" w:rsidRDefault="00000000">
      <w:pPr>
        <w:pStyle w:val="CdigoFonte"/>
        <w:spacing w:after="0"/>
        <w:ind w:left="-42"/>
      </w:pPr>
      <w:r>
        <w:t xml:space="preserve">                    [Unidade] =&gt; UnidadeAPI Object                (</w:t>
      </w:r>
    </w:p>
    <w:p w14:paraId="3B77684F" w14:textId="77777777" w:rsidR="00A82183" w:rsidRDefault="00000000">
      <w:pPr>
        <w:pStyle w:val="CdigoFonte"/>
        <w:spacing w:after="0"/>
        <w:ind w:left="-42"/>
      </w:pPr>
      <w:r>
        <w:t xml:space="preserve">                            [IdUnidade] =&gt; 100000555</w:t>
      </w:r>
    </w:p>
    <w:p w14:paraId="6EE96E0C" w14:textId="77777777" w:rsidR="00A82183" w:rsidRDefault="00000000">
      <w:pPr>
        <w:pStyle w:val="CdigoFonte"/>
        <w:spacing w:after="0"/>
        <w:ind w:left="-42"/>
      </w:pPr>
      <w:r>
        <w:t xml:space="preserve">                            [Sigla] =&gt; DG</w:t>
      </w:r>
    </w:p>
    <w:p w14:paraId="0C2FA9EA" w14:textId="77777777" w:rsidR="00A82183" w:rsidRDefault="00000000">
      <w:pPr>
        <w:pStyle w:val="CdigoFonte"/>
        <w:spacing w:after="0"/>
        <w:ind w:left="-42"/>
      </w:pPr>
      <w:r>
        <w:t xml:space="preserve">                            [Descricao] =&gt; Diretoria-geral</w:t>
      </w:r>
    </w:p>
    <w:p w14:paraId="1B962AAF" w14:textId="77777777" w:rsidR="00A82183" w:rsidRDefault="00000000">
      <w:pPr>
        <w:pStyle w:val="CdigoFonte"/>
        <w:spacing w:after="0"/>
        <w:ind w:left="-42"/>
      </w:pPr>
      <w:r>
        <w:t xml:space="preserve">                        )</w:t>
      </w:r>
    </w:p>
    <w:p w14:paraId="6AF049A6" w14:textId="77777777" w:rsidR="00A82183" w:rsidRDefault="00000000">
      <w:pPr>
        <w:pStyle w:val="CdigoFonte"/>
        <w:spacing w:after="0"/>
        <w:ind w:left="-42"/>
      </w:pPr>
      <w:r>
        <w:t xml:space="preserve">                    [UsuarioAtribuicao] =&gt;</w:t>
      </w:r>
    </w:p>
    <w:p w14:paraId="1F46497C" w14:textId="77777777" w:rsidR="00A82183" w:rsidRDefault="00000000">
      <w:pPr>
        <w:pStyle w:val="CdigoFonte"/>
        <w:spacing w:after="0"/>
        <w:ind w:left="-42"/>
      </w:pPr>
      <w:r>
        <w:t xml:space="preserve">                )</w:t>
      </w:r>
    </w:p>
    <w:p w14:paraId="667DEE57" w14:textId="77777777" w:rsidR="00A82183" w:rsidRDefault="00000000">
      <w:pPr>
        <w:pStyle w:val="CdigoFonte"/>
        <w:spacing w:after="0"/>
        <w:ind w:left="-42"/>
      </w:pPr>
      <w:r>
        <w:t xml:space="preserve">            [1] =&gt; UnidadeProcedimentoAbertoAPI Object                (</w:t>
      </w:r>
    </w:p>
    <w:p w14:paraId="082D66B6" w14:textId="77777777" w:rsidR="00A82183" w:rsidRDefault="00000000">
      <w:pPr>
        <w:pStyle w:val="CdigoFonte"/>
        <w:spacing w:after="0"/>
        <w:ind w:left="-42"/>
      </w:pPr>
      <w:r>
        <w:t xml:space="preserve">                    [Unidade] =&gt; UnidadeAPI Object                (</w:t>
      </w:r>
    </w:p>
    <w:p w14:paraId="50CA0532" w14:textId="77777777" w:rsidR="00A82183" w:rsidRDefault="00000000">
      <w:pPr>
        <w:pStyle w:val="CdigoFonte"/>
        <w:spacing w:after="0"/>
        <w:ind w:left="-42"/>
      </w:pPr>
      <w:r>
        <w:t xml:space="preserve">                            [IdUnidade] =&gt; 100000644</w:t>
      </w:r>
      <w:r>
        <w:br/>
        <w:t xml:space="preserve">                            [Sigla] =&gt; VPRES</w:t>
      </w:r>
    </w:p>
    <w:p w14:paraId="71362807" w14:textId="77777777" w:rsidR="00A82183" w:rsidRDefault="00000000">
      <w:pPr>
        <w:pStyle w:val="CdigoFonte"/>
        <w:spacing w:after="0"/>
        <w:ind w:left="-42"/>
      </w:pPr>
      <w:r>
        <w:lastRenderedPageBreak/>
        <w:t xml:space="preserve">                            [Descricao] =&gt; Vice-presidência</w:t>
      </w:r>
    </w:p>
    <w:p w14:paraId="45AA7EB7" w14:textId="77777777" w:rsidR="00A82183" w:rsidRDefault="00000000">
      <w:pPr>
        <w:pStyle w:val="CdigoFonte"/>
        <w:spacing w:after="0"/>
        <w:ind w:left="-42"/>
      </w:pPr>
      <w:r>
        <w:t xml:space="preserve">                        )</w:t>
      </w:r>
    </w:p>
    <w:p w14:paraId="38CC1B28" w14:textId="77777777" w:rsidR="00A82183" w:rsidRDefault="00000000">
      <w:pPr>
        <w:pStyle w:val="CdigoFonte"/>
        <w:spacing w:after="0"/>
        <w:ind w:left="-42"/>
      </w:pPr>
      <w:r>
        <w:t xml:space="preserve">                    [UsuarioAtribuicao] =&gt;</w:t>
      </w:r>
    </w:p>
    <w:p w14:paraId="093A9DDC" w14:textId="77777777" w:rsidR="00A82183" w:rsidRDefault="00000000">
      <w:pPr>
        <w:pStyle w:val="CdigoFonte"/>
        <w:spacing w:after="0"/>
        <w:ind w:left="-42"/>
      </w:pPr>
      <w:r>
        <w:t xml:space="preserve">                )</w:t>
      </w:r>
    </w:p>
    <w:p w14:paraId="28C6A99C" w14:textId="77777777" w:rsidR="00A82183" w:rsidRDefault="00000000">
      <w:pPr>
        <w:pStyle w:val="CdigoFonte"/>
        <w:spacing w:after="0"/>
        <w:ind w:left="-42"/>
      </w:pPr>
      <w:r>
        <w:t xml:space="preserve">        )</w:t>
      </w:r>
    </w:p>
    <w:p w14:paraId="68659159" w14:textId="77777777" w:rsidR="00A82183" w:rsidRDefault="00000000">
      <w:pPr>
        <w:pStyle w:val="CdigoFonte"/>
        <w:spacing w:after="0"/>
        <w:ind w:left="-42"/>
      </w:pPr>
      <w:r>
        <w:t>)</w:t>
      </w:r>
      <w:r>
        <w:br/>
      </w:r>
      <w:r>
        <w:rPr>
          <w:color w:val="000080"/>
          <w:szCs w:val="18"/>
        </w:rPr>
        <w:t>```</w:t>
      </w:r>
    </w:p>
    <w:p w14:paraId="1B85EEB5" w14:textId="77777777" w:rsidR="00A82183" w:rsidRDefault="00A82183">
      <w:pPr>
        <w:rPr>
          <w:shd w:val="clear" w:color="auto" w:fill="FFFF00"/>
        </w:rPr>
      </w:pPr>
    </w:p>
    <w:p w14:paraId="7C235464" w14:textId="77777777" w:rsidR="00A82183" w:rsidRDefault="00000000">
      <w:pPr>
        <w:pStyle w:val="Ttulo2"/>
      </w:pPr>
      <w:bookmarkStart w:id="4509" w:name="_Toc171671366"/>
      <w:bookmarkStart w:id="4510" w:name="__RefHeading___Toc27879_2823614150"/>
      <w:bookmarkStart w:id="4511" w:name="_Toc223560318"/>
      <w:bookmarkStart w:id="4512" w:name="_Toc223772424"/>
      <w:bookmarkStart w:id="4513" w:name="_Toc223782512"/>
      <w:bookmarkStart w:id="4514" w:name="_Toc223894994"/>
      <w:bookmarkStart w:id="4515" w:name="_Toc223911339"/>
      <w:bookmarkStart w:id="4516" w:name="_Toc224380161"/>
      <w:bookmarkStart w:id="4517" w:name="_Toc225675947"/>
      <w:bookmarkStart w:id="4518" w:name="_Toc225806909"/>
      <w:bookmarkStart w:id="4519" w:name="_Toc226042386"/>
      <w:bookmarkStart w:id="4520" w:name="_Toc226118215"/>
      <w:bookmarkStart w:id="4521" w:name="_Toc226422800"/>
      <w:bookmarkStart w:id="4522" w:name="_Toc226644623"/>
      <w:bookmarkStart w:id="4523" w:name="_Toc231601306"/>
      <w:r>
        <w:t>consultarProcedimentoIndividual</w:t>
      </w:r>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39A3CF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2697AD5" w14:textId="77777777" w:rsidR="00A82183" w:rsidRDefault="00000000">
            <w:pPr>
              <w:pStyle w:val="TableContents"/>
              <w:widowControl w:val="0"/>
              <w:spacing w:after="0" w:line="276" w:lineRule="auto"/>
              <w:jc w:val="center"/>
            </w:pPr>
            <w:r>
              <w:t>Entrada</w:t>
            </w:r>
          </w:p>
        </w:tc>
      </w:tr>
      <w:tr w:rsidR="00A82183" w14:paraId="52155D7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224FE9" w14:textId="77777777" w:rsidR="00A82183" w:rsidRDefault="00000000">
            <w:pPr>
              <w:pStyle w:val="TableContents"/>
              <w:widowControl w:val="0"/>
              <w:spacing w:after="0" w:line="276" w:lineRule="auto"/>
            </w:pPr>
            <w:r>
              <w:t>Instância do objeto EntradaConsultarProcedimentoIndividualAPI preenchida com:</w:t>
            </w:r>
          </w:p>
          <w:p w14:paraId="4260789C" w14:textId="77777777" w:rsidR="00A82183" w:rsidRDefault="00000000">
            <w:pPr>
              <w:pStyle w:val="TableContents"/>
              <w:widowControl w:val="0"/>
              <w:numPr>
                <w:ilvl w:val="0"/>
                <w:numId w:val="111"/>
              </w:numPr>
              <w:spacing w:after="0" w:line="276" w:lineRule="auto"/>
            </w:pPr>
            <w:r>
              <w:t>IdOrgaoProcedimento</w:t>
            </w:r>
          </w:p>
          <w:p w14:paraId="09FFBFC8" w14:textId="77777777" w:rsidR="00A82183" w:rsidRDefault="00000000">
            <w:pPr>
              <w:pStyle w:val="TableContents"/>
              <w:widowControl w:val="0"/>
              <w:numPr>
                <w:ilvl w:val="0"/>
                <w:numId w:val="111"/>
              </w:numPr>
              <w:spacing w:after="0" w:line="276" w:lineRule="auto"/>
            </w:pPr>
            <w:r>
              <w:t>IdTipoProcedimento</w:t>
            </w:r>
          </w:p>
          <w:p w14:paraId="336D1D98" w14:textId="77777777" w:rsidR="00A82183" w:rsidRDefault="00000000">
            <w:pPr>
              <w:pStyle w:val="TableContents"/>
              <w:widowControl w:val="0"/>
              <w:numPr>
                <w:ilvl w:val="0"/>
                <w:numId w:val="111"/>
              </w:numPr>
              <w:spacing w:after="0" w:line="276" w:lineRule="auto"/>
            </w:pPr>
            <w:r>
              <w:t>IdOrgaoUsuario</w:t>
            </w:r>
          </w:p>
          <w:p w14:paraId="7C15240F" w14:textId="77777777" w:rsidR="00A82183" w:rsidRDefault="00000000">
            <w:pPr>
              <w:pStyle w:val="TableContents"/>
              <w:widowControl w:val="0"/>
              <w:numPr>
                <w:ilvl w:val="0"/>
                <w:numId w:val="111"/>
              </w:numPr>
              <w:spacing w:after="0" w:line="276" w:lineRule="auto"/>
            </w:pPr>
            <w:r>
              <w:t>SiglaUsuario</w:t>
            </w:r>
          </w:p>
        </w:tc>
      </w:tr>
      <w:tr w:rsidR="00A82183" w14:paraId="21FC756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8AF8E8D" w14:textId="77777777" w:rsidR="00A82183" w:rsidRDefault="00000000">
            <w:pPr>
              <w:pStyle w:val="TableContents"/>
              <w:widowControl w:val="0"/>
              <w:spacing w:after="0" w:line="276" w:lineRule="auto"/>
              <w:jc w:val="center"/>
            </w:pPr>
            <w:r>
              <w:t>Saída</w:t>
            </w:r>
          </w:p>
        </w:tc>
      </w:tr>
      <w:tr w:rsidR="00A82183" w14:paraId="7AD3C31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313434" w14:textId="77777777" w:rsidR="00A82183" w:rsidRDefault="00000000">
            <w:pPr>
              <w:pStyle w:val="Standard"/>
              <w:ind w:left="0"/>
            </w:pPr>
            <w:r>
              <w:t>Instância do objeto ProcedimentoResumidoAPI preenchida com:</w:t>
            </w:r>
          </w:p>
          <w:p w14:paraId="13ACA0C9" w14:textId="77777777" w:rsidR="00A82183" w:rsidRDefault="00000000">
            <w:pPr>
              <w:pStyle w:val="PargrafodaLista"/>
              <w:numPr>
                <w:ilvl w:val="0"/>
                <w:numId w:val="3"/>
              </w:numPr>
              <w:spacing w:after="0"/>
            </w:pPr>
            <w:r>
              <w:t>IdProcedimento</w:t>
            </w:r>
          </w:p>
          <w:p w14:paraId="60A0F617" w14:textId="77777777" w:rsidR="00A82183" w:rsidRDefault="00000000">
            <w:pPr>
              <w:pStyle w:val="PargrafodaLista"/>
              <w:numPr>
                <w:ilvl w:val="0"/>
                <w:numId w:val="3"/>
              </w:numPr>
              <w:spacing w:after="0"/>
            </w:pPr>
            <w:r>
              <w:t>ProcedimentoFormatado</w:t>
            </w:r>
          </w:p>
          <w:p w14:paraId="1A0DBD9B" w14:textId="77777777" w:rsidR="00A82183" w:rsidRDefault="00000000">
            <w:pPr>
              <w:pStyle w:val="PargrafodaLista"/>
              <w:numPr>
                <w:ilvl w:val="0"/>
                <w:numId w:val="3"/>
              </w:numPr>
              <w:spacing w:after="0"/>
            </w:pPr>
            <w:r>
              <w:t>TipoProcedimento</w:t>
            </w:r>
          </w:p>
          <w:p w14:paraId="1C2F9058" w14:textId="77777777" w:rsidR="00A82183" w:rsidRDefault="00000000">
            <w:pPr>
              <w:pStyle w:val="PargrafodaLista"/>
              <w:numPr>
                <w:ilvl w:val="1"/>
                <w:numId w:val="3"/>
              </w:numPr>
              <w:spacing w:after="0"/>
            </w:pPr>
            <w:r>
              <w:t>IdTipoProcedimento</w:t>
            </w:r>
          </w:p>
          <w:p w14:paraId="67C139D0" w14:textId="77777777" w:rsidR="00A82183" w:rsidRDefault="00000000">
            <w:pPr>
              <w:pStyle w:val="PargrafodaLista"/>
              <w:numPr>
                <w:ilvl w:val="1"/>
                <w:numId w:val="3"/>
              </w:numPr>
              <w:spacing w:after="0"/>
            </w:pPr>
            <w:r>
              <w:t>Nome</w:t>
            </w:r>
          </w:p>
        </w:tc>
      </w:tr>
      <w:tr w:rsidR="00A82183" w14:paraId="2470EE3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8F04417" w14:textId="77777777" w:rsidR="00A82183" w:rsidRDefault="00000000">
            <w:pPr>
              <w:pStyle w:val="TableContents"/>
              <w:widowControl w:val="0"/>
              <w:spacing w:after="0" w:line="276" w:lineRule="auto"/>
              <w:jc w:val="center"/>
            </w:pPr>
            <w:r>
              <w:t>Observações</w:t>
            </w:r>
          </w:p>
        </w:tc>
      </w:tr>
      <w:tr w:rsidR="00A82183" w14:paraId="1CFD586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B6F6EE0" w14:textId="77777777" w:rsidR="00A82183" w:rsidRDefault="00000000">
            <w:pPr>
              <w:pStyle w:val="TableContents"/>
              <w:widowControl w:val="0"/>
              <w:spacing w:after="0" w:line="276" w:lineRule="auto"/>
            </w:pPr>
            <w:r>
              <w:t>Se houver mais de um processo individual onde o usuário é interessado então será retornado o mais recente. Caso nenhum processo seja encontrado será retornado nulo.</w:t>
            </w:r>
          </w:p>
        </w:tc>
      </w:tr>
    </w:tbl>
    <w:p w14:paraId="3E341BEA" w14:textId="77777777" w:rsidR="00A82183" w:rsidRDefault="00000000">
      <w:pPr>
        <w:pStyle w:val="Standard"/>
        <w:spacing w:after="0"/>
        <w:ind w:left="0"/>
        <w:jc w:val="left"/>
        <w:rPr>
          <w:b/>
          <w:bCs/>
        </w:rPr>
      </w:pPr>
      <w:r>
        <w:rPr>
          <w:b/>
          <w:bCs/>
        </w:rPr>
        <w:t>Exemplo:</w:t>
      </w:r>
    </w:p>
    <w:p w14:paraId="701FACF5" w14:textId="77777777" w:rsidR="00A82183" w:rsidRDefault="00A82183">
      <w:pPr>
        <w:pStyle w:val="Standard"/>
        <w:spacing w:after="0"/>
        <w:ind w:left="0"/>
        <w:jc w:val="left"/>
        <w:rPr>
          <w:b/>
          <w:bCs/>
        </w:rPr>
      </w:pPr>
    </w:p>
    <w:p w14:paraId="0A3B21C0" w14:textId="77777777" w:rsidR="00A82183" w:rsidRDefault="00000000">
      <w:pPr>
        <w:pStyle w:val="CdigoFonte"/>
        <w:spacing w:after="0"/>
        <w:ind w:left="-40"/>
      </w:pPr>
      <w:r>
        <w:rPr>
          <w:color w:val="000080"/>
          <w:szCs w:val="18"/>
        </w:rPr>
        <w:t>```php</w:t>
      </w:r>
      <w:r>
        <w:br/>
        <w:t>$objEntradaConsultarProcedimentoIndividualAPI = new EntradaConsultarProcedimentoIndividualAPI();</w:t>
      </w:r>
      <w:r>
        <w:br/>
        <w:t>$objEntradaConsultarProcedimentoIndividualAPI-&gt;setIdOrgaoProcedimento(1);</w:t>
      </w:r>
      <w:r>
        <w:br/>
        <w:t>$objEntradaConsultarProcedimentoIndividualAPI-&gt;setIdTipoProcedimento(100000189);</w:t>
      </w:r>
      <w:r>
        <w:br/>
        <w:t>$objEntradaConsultarProcedimentoIndividualAPI-&gt;setIdOrgaoUsuario(1);</w:t>
      </w:r>
      <w:r>
        <w:br/>
        <w:t>$objEntradaConsultarProcedimentoIndividualAPI-&gt;setSiglaUsuario('abc');</w:t>
      </w:r>
      <w:r>
        <w:br/>
      </w:r>
      <w:r>
        <w:br/>
        <w:t>$objSeiRN = new SeiRN();</w:t>
      </w:r>
      <w:r>
        <w:br/>
        <w:t>$objProcedimentoResumidoAPI = $objSeiRN-&gt;consultarProcedimentoIndividual($objEntradaConsultarProcedimentoIndividualAPI);</w:t>
      </w:r>
    </w:p>
    <w:p w14:paraId="198A8836" w14:textId="77777777" w:rsidR="00A82183" w:rsidRDefault="00A82183">
      <w:pPr>
        <w:pStyle w:val="CdigoFonte"/>
        <w:spacing w:after="0"/>
        <w:ind w:left="-40"/>
      </w:pPr>
    </w:p>
    <w:p w14:paraId="729841B4" w14:textId="77777777" w:rsidR="00A82183" w:rsidRDefault="00000000">
      <w:pPr>
        <w:pStyle w:val="CdigoFonte"/>
        <w:spacing w:after="0"/>
        <w:ind w:left="-40"/>
      </w:pPr>
      <w:r>
        <w:t>ProcedimentoResumidoAPI Object (</w:t>
      </w:r>
    </w:p>
    <w:p w14:paraId="561D782C" w14:textId="77777777" w:rsidR="00A82183" w:rsidRDefault="00000000">
      <w:pPr>
        <w:pStyle w:val="CdigoFonte"/>
        <w:spacing w:after="0"/>
        <w:ind w:left="-40"/>
      </w:pPr>
      <w:r>
        <w:t xml:space="preserve">    [IdProcedimento] =&gt; 1000000005880</w:t>
      </w:r>
    </w:p>
    <w:p w14:paraId="43980B79" w14:textId="77777777" w:rsidR="00A82183" w:rsidRDefault="00000000">
      <w:pPr>
        <w:pStyle w:val="CdigoFonte"/>
        <w:spacing w:after="0"/>
        <w:ind w:left="-40"/>
      </w:pPr>
      <w:r>
        <w:t xml:space="preserve">    [ProcedimentoFormatado] =&gt; 12.1.000000261-0</w:t>
      </w:r>
    </w:p>
    <w:p w14:paraId="3AFCF27B" w14:textId="77777777" w:rsidR="00A82183" w:rsidRDefault="00000000">
      <w:pPr>
        <w:pStyle w:val="CdigoFonte"/>
        <w:spacing w:after="0"/>
        <w:ind w:left="-40"/>
      </w:pPr>
      <w:r>
        <w:t xml:space="preserve">    [TipoProcedimento] =&gt; TipoProcedimentoAPI Object (</w:t>
      </w:r>
    </w:p>
    <w:p w14:paraId="14EF2424" w14:textId="77777777" w:rsidR="00A82183" w:rsidRDefault="00000000">
      <w:pPr>
        <w:pStyle w:val="CdigoFonte"/>
        <w:spacing w:after="0"/>
        <w:ind w:left="-40"/>
      </w:pPr>
      <w:r>
        <w:t xml:space="preserve">            [IdTipoProcedimento] =&gt; 100000189</w:t>
      </w:r>
    </w:p>
    <w:p w14:paraId="354A292F" w14:textId="77777777" w:rsidR="00A82183" w:rsidRDefault="00000000">
      <w:pPr>
        <w:pStyle w:val="CdigoFonte"/>
        <w:spacing w:after="0"/>
        <w:ind w:left="-40"/>
      </w:pPr>
      <w:r>
        <w:t xml:space="preserve">            [Nome] =&gt; Averbação de Cursos</w:t>
      </w:r>
    </w:p>
    <w:p w14:paraId="791ABB13" w14:textId="77777777" w:rsidR="00A82183" w:rsidRDefault="00000000">
      <w:pPr>
        <w:pStyle w:val="CdigoFonte"/>
        <w:spacing w:after="0"/>
        <w:ind w:left="-40"/>
      </w:pPr>
      <w:r>
        <w:t xml:space="preserve">        )</w:t>
      </w:r>
    </w:p>
    <w:p w14:paraId="1187C14A" w14:textId="77777777" w:rsidR="00A82183" w:rsidRDefault="00000000">
      <w:pPr>
        <w:pStyle w:val="CdigoFonte"/>
        <w:spacing w:after="0"/>
        <w:ind w:left="-40"/>
      </w:pPr>
      <w:r>
        <w:t>)</w:t>
      </w:r>
      <w:r>
        <w:br/>
      </w:r>
      <w:r>
        <w:rPr>
          <w:color w:val="000080"/>
          <w:szCs w:val="18"/>
        </w:rPr>
        <w:t>```</w:t>
      </w:r>
    </w:p>
    <w:p w14:paraId="200EF140" w14:textId="77777777" w:rsidR="00A82183" w:rsidRDefault="00A82183"/>
    <w:p w14:paraId="7849F505" w14:textId="77777777" w:rsidR="00A82183" w:rsidRDefault="00000000">
      <w:pPr>
        <w:pStyle w:val="Ttulo2"/>
      </w:pPr>
      <w:bookmarkStart w:id="4524" w:name="_Toc171671367"/>
      <w:bookmarkStart w:id="4525" w:name="__RefHeading___Toc27877_2823614150"/>
      <w:bookmarkStart w:id="4526" w:name="_Toc223560319"/>
      <w:bookmarkStart w:id="4527" w:name="_Toc223772425"/>
      <w:bookmarkStart w:id="4528" w:name="_Toc223782513"/>
      <w:bookmarkStart w:id="4529" w:name="_Toc223894995"/>
      <w:bookmarkStart w:id="4530" w:name="_Toc223911340"/>
      <w:bookmarkStart w:id="4531" w:name="_Toc224380162"/>
      <w:bookmarkStart w:id="4532" w:name="_Toc225675948"/>
      <w:bookmarkStart w:id="4533" w:name="_Toc225806910"/>
      <w:bookmarkStart w:id="4534" w:name="_Toc226042387"/>
      <w:bookmarkStart w:id="4535" w:name="_Toc226118216"/>
      <w:bookmarkStart w:id="4536" w:name="_Toc226422801"/>
      <w:bookmarkStart w:id="4537" w:name="_Toc226644624"/>
      <w:bookmarkStart w:id="4538" w:name="_Toc231601307"/>
      <w:r>
        <w:t>consultarPublicacao</w:t>
      </w:r>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F64FB3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849B9AD" w14:textId="77777777" w:rsidR="00A82183" w:rsidRDefault="00000000">
            <w:pPr>
              <w:pStyle w:val="TableContents"/>
              <w:widowControl w:val="0"/>
              <w:spacing w:after="0" w:line="276" w:lineRule="auto"/>
              <w:jc w:val="center"/>
            </w:pPr>
            <w:r>
              <w:t>Entrada</w:t>
            </w:r>
          </w:p>
        </w:tc>
      </w:tr>
      <w:tr w:rsidR="00A82183" w14:paraId="042F0F6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0072162" w14:textId="77777777" w:rsidR="00A82183" w:rsidRDefault="00000000">
            <w:pPr>
              <w:pStyle w:val="TableContents"/>
              <w:widowControl w:val="0"/>
              <w:spacing w:after="0" w:line="276" w:lineRule="auto"/>
            </w:pPr>
            <w:r>
              <w:t>Instância do objeto EntradaConsultarPublicacaoAPI:</w:t>
            </w:r>
          </w:p>
          <w:p w14:paraId="5C989EB7" w14:textId="77777777" w:rsidR="00A82183" w:rsidRDefault="00000000">
            <w:pPr>
              <w:pStyle w:val="TableContents"/>
              <w:widowControl w:val="0"/>
              <w:numPr>
                <w:ilvl w:val="0"/>
                <w:numId w:val="112"/>
              </w:numPr>
              <w:spacing w:after="0" w:line="276" w:lineRule="auto"/>
            </w:pPr>
            <w:r>
              <w:t>IdPublicacao ou IdDocumento ou ProtocoloDocumento</w:t>
            </w:r>
          </w:p>
          <w:p w14:paraId="660DC4E5" w14:textId="77777777" w:rsidR="00A82183" w:rsidRDefault="00000000">
            <w:pPr>
              <w:pStyle w:val="TableContents"/>
              <w:widowControl w:val="0"/>
              <w:numPr>
                <w:ilvl w:val="0"/>
                <w:numId w:val="112"/>
              </w:numPr>
              <w:spacing w:after="0" w:line="276" w:lineRule="auto"/>
            </w:pPr>
            <w:r>
              <w:t>SinRetornarAndamento</w:t>
            </w:r>
          </w:p>
          <w:p w14:paraId="39476D0B" w14:textId="77777777" w:rsidR="00A82183" w:rsidRDefault="00000000">
            <w:pPr>
              <w:pStyle w:val="TableContents"/>
              <w:widowControl w:val="0"/>
              <w:numPr>
                <w:ilvl w:val="0"/>
                <w:numId w:val="112"/>
              </w:numPr>
              <w:spacing w:after="0" w:line="276" w:lineRule="auto"/>
            </w:pPr>
            <w:r>
              <w:t>SinRetornarAssinaturas</w:t>
            </w:r>
          </w:p>
        </w:tc>
      </w:tr>
      <w:tr w:rsidR="00A82183" w14:paraId="5326ECAC" w14:textId="77777777">
        <w:tblPrEx>
          <w:tblCellMar>
            <w:top w:w="0" w:type="dxa"/>
            <w:bottom w:w="0" w:type="dxa"/>
          </w:tblCellMar>
        </w:tblPrEx>
        <w:tc>
          <w:tcPr>
            <w:tcW w:w="10195" w:type="dxa"/>
            <w:tcBorders>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C6E6BB6" w14:textId="77777777" w:rsidR="00A82183" w:rsidRDefault="00000000">
            <w:pPr>
              <w:pStyle w:val="TableContents"/>
              <w:widowControl w:val="0"/>
              <w:spacing w:after="0" w:line="276" w:lineRule="auto"/>
              <w:jc w:val="center"/>
            </w:pPr>
            <w:r>
              <w:t>Saída</w:t>
            </w:r>
          </w:p>
        </w:tc>
      </w:tr>
      <w:tr w:rsidR="00A82183" w14:paraId="79454D92" w14:textId="77777777">
        <w:tblPrEx>
          <w:tblCellMar>
            <w:top w:w="0" w:type="dxa"/>
            <w:bottom w:w="0" w:type="dxa"/>
          </w:tblCellMar>
        </w:tblPrEx>
        <w:tc>
          <w:tcPr>
            <w:tcW w:w="10195" w:type="dxa"/>
            <w:tcBorders>
              <w:left w:val="single" w:sz="4" w:space="0" w:color="00000A"/>
              <w:bottom w:val="single" w:sz="4" w:space="0" w:color="00000A"/>
              <w:right w:val="single" w:sz="4" w:space="0" w:color="00000A"/>
            </w:tcBorders>
            <w:shd w:val="clear" w:color="auto" w:fill="FFFFFF"/>
            <w:tcMar>
              <w:top w:w="0" w:type="dxa"/>
              <w:left w:w="113" w:type="dxa"/>
              <w:bottom w:w="0" w:type="dxa"/>
              <w:right w:w="108" w:type="dxa"/>
            </w:tcMar>
          </w:tcPr>
          <w:p w14:paraId="17526E3C" w14:textId="77777777" w:rsidR="00A82183" w:rsidRDefault="00000000">
            <w:pPr>
              <w:pStyle w:val="Standard"/>
              <w:ind w:left="0"/>
            </w:pPr>
            <w:r>
              <w:lastRenderedPageBreak/>
              <w:t>Instância do objeto PublicacaoAPI preenchida com:</w:t>
            </w:r>
          </w:p>
          <w:p w14:paraId="505BAEEA" w14:textId="77777777" w:rsidR="00A82183" w:rsidRDefault="00000000">
            <w:pPr>
              <w:pStyle w:val="PargrafodaLista"/>
              <w:numPr>
                <w:ilvl w:val="0"/>
                <w:numId w:val="113"/>
              </w:numPr>
              <w:spacing w:after="0"/>
            </w:pPr>
            <w:r>
              <w:t>IdPublicacao</w:t>
            </w:r>
          </w:p>
          <w:p w14:paraId="68522CE8" w14:textId="77777777" w:rsidR="00A82183" w:rsidRDefault="00000000">
            <w:pPr>
              <w:pStyle w:val="PargrafodaLista"/>
              <w:numPr>
                <w:ilvl w:val="0"/>
                <w:numId w:val="113"/>
              </w:numPr>
              <w:spacing w:after="0"/>
            </w:pPr>
            <w:r>
              <w:t>IdDocumento</w:t>
            </w:r>
          </w:p>
          <w:p w14:paraId="3391C1AF" w14:textId="77777777" w:rsidR="00A82183" w:rsidRDefault="00000000">
            <w:pPr>
              <w:pStyle w:val="PargrafodaLista"/>
              <w:numPr>
                <w:ilvl w:val="0"/>
                <w:numId w:val="113"/>
              </w:numPr>
              <w:spacing w:after="0"/>
            </w:pPr>
            <w:r>
              <w:t>StaMotivo</w:t>
            </w:r>
          </w:p>
          <w:p w14:paraId="79C024A5" w14:textId="77777777" w:rsidR="00A82183" w:rsidRDefault="00000000">
            <w:pPr>
              <w:pStyle w:val="PargrafodaLista"/>
              <w:numPr>
                <w:ilvl w:val="0"/>
                <w:numId w:val="113"/>
              </w:numPr>
              <w:spacing w:after="0"/>
            </w:pPr>
            <w:r>
              <w:t>Resumo</w:t>
            </w:r>
          </w:p>
          <w:p w14:paraId="5B4AD87C" w14:textId="77777777" w:rsidR="00A82183" w:rsidRDefault="00000000">
            <w:pPr>
              <w:pStyle w:val="PargrafodaLista"/>
              <w:numPr>
                <w:ilvl w:val="0"/>
                <w:numId w:val="113"/>
              </w:numPr>
              <w:spacing w:after="0"/>
            </w:pPr>
            <w:r>
              <w:t>IdVeiculoPublicacao</w:t>
            </w:r>
          </w:p>
          <w:p w14:paraId="615FE157" w14:textId="77777777" w:rsidR="00A82183" w:rsidRDefault="00000000">
            <w:pPr>
              <w:pStyle w:val="PargrafodaLista"/>
              <w:numPr>
                <w:ilvl w:val="0"/>
                <w:numId w:val="113"/>
              </w:numPr>
              <w:spacing w:after="0"/>
            </w:pPr>
            <w:r>
              <w:t>NomeVeiculo</w:t>
            </w:r>
          </w:p>
          <w:p w14:paraId="3654ADB5" w14:textId="77777777" w:rsidR="00A82183" w:rsidRDefault="00000000">
            <w:pPr>
              <w:pStyle w:val="PargrafodaLista"/>
              <w:numPr>
                <w:ilvl w:val="0"/>
                <w:numId w:val="113"/>
              </w:numPr>
              <w:spacing w:after="0"/>
            </w:pPr>
            <w:r>
              <w:t>StaTipoVeiculo</w:t>
            </w:r>
          </w:p>
          <w:p w14:paraId="6998D031" w14:textId="77777777" w:rsidR="00A82183" w:rsidRDefault="00000000">
            <w:pPr>
              <w:pStyle w:val="PargrafodaLista"/>
              <w:numPr>
                <w:ilvl w:val="0"/>
                <w:numId w:val="113"/>
              </w:numPr>
              <w:spacing w:after="0"/>
            </w:pPr>
            <w:r>
              <w:t>Numero</w:t>
            </w:r>
          </w:p>
          <w:p w14:paraId="2677E708" w14:textId="77777777" w:rsidR="00A82183" w:rsidRDefault="00000000">
            <w:pPr>
              <w:pStyle w:val="PargrafodaLista"/>
              <w:numPr>
                <w:ilvl w:val="0"/>
                <w:numId w:val="113"/>
              </w:numPr>
              <w:spacing w:after="0"/>
            </w:pPr>
            <w:r>
              <w:t>DataDisponibilizacao</w:t>
            </w:r>
          </w:p>
          <w:p w14:paraId="60E6E1B7" w14:textId="77777777" w:rsidR="00A82183" w:rsidRDefault="00000000">
            <w:pPr>
              <w:pStyle w:val="PargrafodaLista"/>
              <w:numPr>
                <w:ilvl w:val="0"/>
                <w:numId w:val="113"/>
              </w:numPr>
              <w:spacing w:after="0"/>
            </w:pPr>
            <w:r>
              <w:t>DataPublicacao</w:t>
            </w:r>
          </w:p>
          <w:p w14:paraId="146E1215" w14:textId="77777777" w:rsidR="00A82183" w:rsidRDefault="00000000">
            <w:pPr>
              <w:pStyle w:val="PargrafodaLista"/>
              <w:numPr>
                <w:ilvl w:val="0"/>
                <w:numId w:val="113"/>
              </w:numPr>
              <w:spacing w:after="0"/>
            </w:pPr>
            <w:r>
              <w:t>Estado</w:t>
            </w:r>
          </w:p>
          <w:p w14:paraId="5DB878FB" w14:textId="77777777" w:rsidR="00A82183" w:rsidRDefault="00000000">
            <w:pPr>
              <w:pStyle w:val="PargrafodaLista"/>
              <w:numPr>
                <w:ilvl w:val="0"/>
                <w:numId w:val="113"/>
              </w:numPr>
              <w:spacing w:after="0"/>
            </w:pPr>
            <w:r>
              <w:t>ImprensaNacional (PublicacaoImprensaNacionalAPI)</w:t>
            </w:r>
          </w:p>
          <w:p w14:paraId="09062EB9" w14:textId="77777777" w:rsidR="00A82183" w:rsidRDefault="00000000">
            <w:pPr>
              <w:pStyle w:val="PargrafodaLista"/>
              <w:numPr>
                <w:ilvl w:val="1"/>
                <w:numId w:val="113"/>
              </w:numPr>
              <w:spacing w:after="0"/>
            </w:pPr>
            <w:r>
              <w:t>IdVeiculo</w:t>
            </w:r>
          </w:p>
          <w:p w14:paraId="4D3B1425" w14:textId="77777777" w:rsidR="00A82183" w:rsidRDefault="00000000">
            <w:pPr>
              <w:pStyle w:val="PargrafodaLista"/>
              <w:numPr>
                <w:ilvl w:val="1"/>
                <w:numId w:val="113"/>
              </w:numPr>
              <w:spacing w:after="0"/>
            </w:pPr>
            <w:r>
              <w:t>SiglaVeiculo</w:t>
            </w:r>
          </w:p>
          <w:p w14:paraId="6E80BE55" w14:textId="77777777" w:rsidR="00A82183" w:rsidRDefault="00000000">
            <w:pPr>
              <w:pStyle w:val="PargrafodaLista"/>
              <w:numPr>
                <w:ilvl w:val="1"/>
                <w:numId w:val="113"/>
              </w:numPr>
              <w:spacing w:after="0"/>
            </w:pPr>
            <w:r>
              <w:t>DescricaoVeiculo</w:t>
            </w:r>
          </w:p>
          <w:p w14:paraId="5C12BC7C" w14:textId="77777777" w:rsidR="00A82183" w:rsidRDefault="00000000">
            <w:pPr>
              <w:pStyle w:val="PargrafodaLista"/>
              <w:numPr>
                <w:ilvl w:val="1"/>
                <w:numId w:val="113"/>
              </w:numPr>
              <w:spacing w:after="0"/>
            </w:pPr>
            <w:r>
              <w:t>Pagina</w:t>
            </w:r>
          </w:p>
          <w:p w14:paraId="55D5D9C1" w14:textId="77777777" w:rsidR="00A82183" w:rsidRDefault="00000000">
            <w:pPr>
              <w:pStyle w:val="PargrafodaLista"/>
              <w:numPr>
                <w:ilvl w:val="1"/>
                <w:numId w:val="113"/>
              </w:numPr>
              <w:spacing w:after="0"/>
            </w:pPr>
            <w:r>
              <w:t>IdSecao</w:t>
            </w:r>
          </w:p>
          <w:p w14:paraId="080FB2DC" w14:textId="77777777" w:rsidR="00A82183" w:rsidRDefault="00000000">
            <w:pPr>
              <w:pStyle w:val="PargrafodaLista"/>
              <w:numPr>
                <w:ilvl w:val="1"/>
                <w:numId w:val="113"/>
              </w:numPr>
              <w:spacing w:after="0"/>
            </w:pPr>
            <w:r>
              <w:t>Secao</w:t>
            </w:r>
          </w:p>
          <w:p w14:paraId="5D4D4B0E" w14:textId="77777777" w:rsidR="00A82183" w:rsidRDefault="00000000">
            <w:pPr>
              <w:pStyle w:val="PargrafodaLista"/>
              <w:numPr>
                <w:ilvl w:val="1"/>
                <w:numId w:val="113"/>
              </w:numPr>
              <w:spacing w:after="0"/>
            </w:pPr>
            <w:r>
              <w:t>Data</w:t>
            </w:r>
          </w:p>
        </w:tc>
      </w:tr>
    </w:tbl>
    <w:p w14:paraId="72BDD30C" w14:textId="77777777" w:rsidR="00A82183" w:rsidRDefault="00000000">
      <w:pPr>
        <w:pStyle w:val="Standard"/>
        <w:spacing w:after="0"/>
        <w:ind w:left="0"/>
        <w:jc w:val="left"/>
        <w:rPr>
          <w:b/>
          <w:bCs/>
        </w:rPr>
      </w:pPr>
      <w:r>
        <w:rPr>
          <w:b/>
          <w:bCs/>
        </w:rPr>
        <w:t>Exemplo:</w:t>
      </w:r>
    </w:p>
    <w:p w14:paraId="77565AAF" w14:textId="77777777" w:rsidR="00A82183" w:rsidRDefault="00A82183">
      <w:pPr>
        <w:pStyle w:val="Standard"/>
        <w:spacing w:after="0"/>
        <w:ind w:left="0"/>
        <w:jc w:val="left"/>
        <w:rPr>
          <w:b/>
          <w:bCs/>
        </w:rPr>
      </w:pPr>
    </w:p>
    <w:p w14:paraId="46E1D7FF"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$objEntradaConsultarPublicacaoAPI = new EntradaConsultarPublicacaoAPI();</w:t>
      </w:r>
      <w:r>
        <w:rPr>
          <w:rFonts w:ascii="Courier New" w:hAnsi="Courier New"/>
          <w:color w:val="660000"/>
          <w:sz w:val="18"/>
          <w:szCs w:val="18"/>
          <w:shd w:val="clear" w:color="auto" w:fill="F7FAFF"/>
        </w:rPr>
        <w:br/>
        <w:t>// $objEntradaConsultarPublicacaoAPI-&gt;setIdPublicacao(100000960);</w:t>
      </w:r>
      <w:r>
        <w:rPr>
          <w:rFonts w:ascii="Courier New" w:hAnsi="Courier New"/>
          <w:color w:val="660000"/>
          <w:sz w:val="18"/>
          <w:szCs w:val="18"/>
          <w:shd w:val="clear" w:color="auto" w:fill="F7FAFF"/>
        </w:rPr>
        <w:br/>
        <w:t>// $objEntradaConsultarPublicacaoAPI-&gt;setIdDocumento(42039220124080979);</w:t>
      </w:r>
      <w:r>
        <w:rPr>
          <w:rFonts w:ascii="Courier New" w:hAnsi="Courier New"/>
          <w:color w:val="660000"/>
          <w:sz w:val="18"/>
          <w:szCs w:val="18"/>
          <w:shd w:val="clear" w:color="auto" w:fill="F7FAFF"/>
        </w:rPr>
        <w:br/>
        <w:t>$objEntradaConsultarPublicacaoAPI-&gt;setProtocoloDocumento('0046786');</w:t>
      </w:r>
      <w:r>
        <w:rPr>
          <w:rFonts w:ascii="Courier New" w:hAnsi="Courier New"/>
          <w:color w:val="660000"/>
          <w:sz w:val="18"/>
          <w:szCs w:val="18"/>
          <w:shd w:val="clear" w:color="auto" w:fill="F7FAFF"/>
        </w:rPr>
        <w:br/>
        <w:t>$objSeiRN = new SeiRN();</w:t>
      </w:r>
      <w:r>
        <w:rPr>
          <w:rFonts w:ascii="Courier New" w:hAnsi="Courier New"/>
          <w:color w:val="660000"/>
          <w:sz w:val="18"/>
          <w:szCs w:val="18"/>
          <w:shd w:val="clear" w:color="auto" w:fill="F7FAFF"/>
        </w:rPr>
        <w:br/>
        <w:t>$objSaidaConsultarPublicacaoAPI = $objSeiRN-&gt;consultarPublicacao($objEntradaConsultarPublicacaoAPI);</w:t>
      </w:r>
      <w:r>
        <w:rPr>
          <w:rFonts w:ascii="Courier New" w:hAnsi="Courier New"/>
          <w:color w:val="660000"/>
          <w:sz w:val="18"/>
          <w:szCs w:val="18"/>
          <w:shd w:val="clear" w:color="auto" w:fill="F7FAFF"/>
        </w:rPr>
        <w:br/>
        <w:t>/*</w:t>
      </w:r>
      <w:r>
        <w:rPr>
          <w:rFonts w:ascii="Courier New" w:hAnsi="Courier New"/>
          <w:color w:val="660000"/>
          <w:sz w:val="18"/>
          <w:szCs w:val="18"/>
          <w:shd w:val="clear" w:color="auto" w:fill="F7FAFF"/>
        </w:rPr>
        <w:br/>
        <w:t>SaidaConsultarPublicacaoAPI Object</w:t>
      </w:r>
      <w:r>
        <w:rPr>
          <w:rFonts w:ascii="Courier New" w:hAnsi="Courier New"/>
          <w:color w:val="660000"/>
          <w:sz w:val="18"/>
          <w:szCs w:val="18"/>
          <w:shd w:val="clear" w:color="auto" w:fill="F7FAFF"/>
        </w:rPr>
        <w:br/>
        <w:t>(</w:t>
      </w:r>
      <w:r>
        <w:rPr>
          <w:rFonts w:ascii="Courier New" w:hAnsi="Courier New"/>
          <w:color w:val="660000"/>
          <w:sz w:val="18"/>
          <w:szCs w:val="18"/>
          <w:shd w:val="clear" w:color="auto" w:fill="F7FAFF"/>
        </w:rPr>
        <w:br/>
        <w:t xml:space="preserve">    [Publicacao] =&gt; stdClass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[IdPublicacao] =&gt; 100000878</w:t>
      </w:r>
      <w:r>
        <w:rPr>
          <w:rFonts w:ascii="Courier New" w:hAnsi="Courier New"/>
          <w:color w:val="660000"/>
          <w:sz w:val="18"/>
          <w:szCs w:val="18"/>
          <w:shd w:val="clear" w:color="auto" w:fill="F7FAFF"/>
        </w:rPr>
        <w:br/>
        <w:t xml:space="preserve">        [IdDocumento] =&gt; 42039220124060399</w:t>
      </w:r>
      <w:r>
        <w:rPr>
          <w:rFonts w:ascii="Courier New" w:hAnsi="Courier New"/>
          <w:color w:val="660000"/>
          <w:sz w:val="18"/>
          <w:szCs w:val="18"/>
          <w:shd w:val="clear" w:color="auto" w:fill="F7FAFF"/>
        </w:rPr>
        <w:br/>
        <w:t xml:space="preserve">        [StaMotivo] =&gt; 1</w:t>
      </w:r>
      <w:r>
        <w:rPr>
          <w:rFonts w:ascii="Courier New" w:hAnsi="Courier New"/>
          <w:color w:val="660000"/>
          <w:sz w:val="18"/>
          <w:szCs w:val="18"/>
          <w:shd w:val="clear" w:color="auto" w:fill="F7FAFF"/>
        </w:rPr>
        <w:br/>
        <w:t xml:space="preserve">        [Resumo] =&gt;</w:t>
      </w:r>
      <w:r>
        <w:rPr>
          <w:rFonts w:ascii="Courier New" w:hAnsi="Courier New"/>
          <w:color w:val="660000"/>
          <w:sz w:val="18"/>
          <w:szCs w:val="18"/>
          <w:shd w:val="clear" w:color="auto" w:fill="F7FAFF"/>
        </w:rPr>
        <w:br/>
        <w:t xml:space="preserve">        [IdVeiculoPublicacao] =&gt; 21</w:t>
      </w:r>
      <w:r>
        <w:rPr>
          <w:rFonts w:ascii="Courier New" w:hAnsi="Courier New"/>
          <w:color w:val="660000"/>
          <w:sz w:val="18"/>
          <w:szCs w:val="18"/>
          <w:shd w:val="clear" w:color="auto" w:fill="F7FAFF"/>
        </w:rPr>
        <w:br/>
        <w:t xml:space="preserve">        [NomeVeiculo] =&gt; Diário Eletrônico Administrativo</w:t>
      </w:r>
      <w:r>
        <w:rPr>
          <w:rFonts w:ascii="Courier New" w:hAnsi="Courier New"/>
          <w:color w:val="660000"/>
          <w:sz w:val="18"/>
          <w:szCs w:val="18"/>
          <w:shd w:val="clear" w:color="auto" w:fill="F7FAFF"/>
        </w:rPr>
        <w:br/>
        <w:t xml:space="preserve">        [StaTipoVeiculo] =&gt; E</w:t>
      </w:r>
      <w:r>
        <w:rPr>
          <w:rFonts w:ascii="Courier New" w:hAnsi="Courier New"/>
          <w:color w:val="660000"/>
          <w:sz w:val="18"/>
          <w:szCs w:val="18"/>
          <w:shd w:val="clear" w:color="auto" w:fill="F7FAFF"/>
        </w:rPr>
        <w:br/>
        <w:t xml:space="preserve">        [Numero] =&gt;</w:t>
      </w:r>
      <w:r>
        <w:rPr>
          <w:rFonts w:ascii="Courier New" w:hAnsi="Courier New"/>
          <w:color w:val="660000"/>
          <w:sz w:val="18"/>
          <w:szCs w:val="18"/>
          <w:shd w:val="clear" w:color="auto" w:fill="F7FAFF"/>
        </w:rPr>
        <w:br/>
        <w:t xml:space="preserve">        [DataDisponibilizacao] =&gt; 12/06/2015</w:t>
      </w:r>
      <w:r>
        <w:rPr>
          <w:rFonts w:ascii="Courier New" w:hAnsi="Courier New"/>
          <w:color w:val="660000"/>
          <w:sz w:val="18"/>
          <w:szCs w:val="18"/>
          <w:shd w:val="clear" w:color="auto" w:fill="F7FAFF"/>
        </w:rPr>
        <w:br/>
        <w:t xml:space="preserve">        [DataPublicacao] =&gt;</w:t>
      </w:r>
      <w:r>
        <w:rPr>
          <w:rFonts w:ascii="Courier New" w:hAnsi="Courier New"/>
          <w:color w:val="660000"/>
          <w:sz w:val="18"/>
          <w:szCs w:val="18"/>
          <w:shd w:val="clear" w:color="auto" w:fill="F7FAFF"/>
        </w:rPr>
        <w:br/>
        <w:t xml:space="preserve">        [Estado] =&gt; A</w:t>
      </w:r>
      <w:r>
        <w:rPr>
          <w:rFonts w:ascii="Courier New" w:hAnsi="Courier New"/>
          <w:color w:val="660000"/>
          <w:sz w:val="18"/>
          <w:szCs w:val="18"/>
          <w:shd w:val="clear" w:color="auto" w:fill="F7FAFF"/>
        </w:rPr>
        <w:br/>
        <w:t xml:space="preserve">        [ImprensaNacional] =&gt; stdClass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[IdVeiculo] =&gt; 2</w:t>
      </w:r>
      <w:r>
        <w:rPr>
          <w:rFonts w:ascii="Courier New" w:hAnsi="Courier New"/>
          <w:color w:val="660000"/>
          <w:sz w:val="18"/>
          <w:szCs w:val="18"/>
          <w:shd w:val="clear" w:color="auto" w:fill="F7FAFF"/>
        </w:rPr>
        <w:br/>
        <w:t xml:space="preserve">            [SiglaVeiculo] =&gt; DJU</w:t>
      </w:r>
      <w:r>
        <w:rPr>
          <w:rFonts w:ascii="Courier New" w:hAnsi="Courier New"/>
          <w:color w:val="660000"/>
          <w:sz w:val="18"/>
          <w:szCs w:val="18"/>
          <w:shd w:val="clear" w:color="auto" w:fill="F7FAFF"/>
        </w:rPr>
        <w:br/>
        <w:t xml:space="preserve">            [DescricaoVeiculo] =&gt; Diário da Justiça</w:t>
      </w:r>
      <w:r>
        <w:rPr>
          <w:rFonts w:ascii="Courier New" w:hAnsi="Courier New"/>
          <w:color w:val="660000"/>
          <w:sz w:val="18"/>
          <w:szCs w:val="18"/>
          <w:shd w:val="clear" w:color="auto" w:fill="F7FAFF"/>
        </w:rPr>
        <w:br/>
        <w:t xml:space="preserve">            [Pagina] =&gt; 122</w:t>
      </w:r>
      <w:r>
        <w:rPr>
          <w:rFonts w:ascii="Courier New" w:hAnsi="Courier New"/>
          <w:color w:val="660000"/>
          <w:sz w:val="18"/>
          <w:szCs w:val="18"/>
          <w:shd w:val="clear" w:color="auto" w:fill="F7FAFF"/>
        </w:rPr>
        <w:br/>
        <w:t xml:space="preserve">            [IdSecao] =&gt; 4</w:t>
      </w:r>
      <w:r>
        <w:rPr>
          <w:rFonts w:ascii="Courier New" w:hAnsi="Courier New"/>
          <w:color w:val="660000"/>
          <w:sz w:val="18"/>
          <w:szCs w:val="18"/>
          <w:shd w:val="clear" w:color="auto" w:fill="F7FAFF"/>
        </w:rPr>
        <w:br/>
        <w:t xml:space="preserve">            [Secao] =&gt; 2</w:t>
      </w:r>
      <w:r>
        <w:rPr>
          <w:rFonts w:ascii="Courier New" w:hAnsi="Courier New"/>
          <w:color w:val="660000"/>
          <w:sz w:val="18"/>
          <w:szCs w:val="18"/>
          <w:shd w:val="clear" w:color="auto" w:fill="F7FAFF"/>
        </w:rPr>
        <w:br/>
        <w:t xml:space="preserve">            [Data] =&gt; 01/06/2015</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[Andamento] =&gt; stdClass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[Descricao] =&gt; Publicação do documento 0023930 (Ata) no veículo Diário Eletrônico Administrativo de 12/06/2015 (Data de Disponibilização)</w:t>
      </w:r>
      <w:r>
        <w:rPr>
          <w:rFonts w:ascii="Courier New" w:hAnsi="Courier New"/>
          <w:color w:val="660000"/>
          <w:sz w:val="18"/>
          <w:szCs w:val="18"/>
          <w:shd w:val="clear" w:color="auto" w:fill="F7FAFF"/>
        </w:rPr>
        <w:br/>
        <w:t xml:space="preserve">        [DataHora] =&gt; 11/06/2015 10:41:57</w:t>
      </w:r>
      <w:r>
        <w:rPr>
          <w:rFonts w:ascii="Courier New" w:hAnsi="Courier New"/>
          <w:color w:val="660000"/>
          <w:sz w:val="18"/>
          <w:szCs w:val="18"/>
          <w:shd w:val="clear" w:color="auto" w:fill="F7FAFF"/>
        </w:rPr>
        <w:br/>
        <w:t xml:space="preserve">        [Unidade] =&gt; stdClass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[IdUnidade] =&gt; 110000001</w:t>
      </w:r>
      <w:r>
        <w:rPr>
          <w:rFonts w:ascii="Courier New" w:hAnsi="Courier New"/>
          <w:color w:val="660000"/>
          <w:sz w:val="18"/>
          <w:szCs w:val="18"/>
          <w:shd w:val="clear" w:color="auto" w:fill="F7FAFF"/>
        </w:rPr>
        <w:br/>
      </w:r>
      <w:r>
        <w:rPr>
          <w:rFonts w:ascii="Courier New" w:hAnsi="Courier New"/>
          <w:color w:val="660000"/>
          <w:sz w:val="18"/>
          <w:szCs w:val="18"/>
          <w:shd w:val="clear" w:color="auto" w:fill="F7FAFF"/>
        </w:rPr>
        <w:lastRenderedPageBreak/>
        <w:t xml:space="preserve">            [Sigla] =&gt; TESTE</w:t>
      </w:r>
      <w:r>
        <w:rPr>
          <w:rFonts w:ascii="Courier New" w:hAnsi="Courier New"/>
          <w:color w:val="660000"/>
          <w:sz w:val="18"/>
          <w:szCs w:val="18"/>
          <w:shd w:val="clear" w:color="auto" w:fill="F7FAFF"/>
        </w:rPr>
        <w:br/>
        <w:t xml:space="preserve">            [Descricao] =&gt; Unidade de Teste de Sistemas</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[Usuario] =&gt; stdClass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[IdUsuario] =&gt; 100002382</w:t>
      </w:r>
      <w:r>
        <w:rPr>
          <w:rFonts w:ascii="Courier New" w:hAnsi="Courier New"/>
          <w:color w:val="660000"/>
          <w:sz w:val="18"/>
          <w:szCs w:val="18"/>
          <w:shd w:val="clear" w:color="auto" w:fill="F7FAFF"/>
        </w:rPr>
        <w:br/>
        <w:t xml:space="preserve">            [Sigla] =&gt; abc</w:t>
      </w:r>
      <w:r>
        <w:rPr>
          <w:rFonts w:ascii="Courier New" w:hAnsi="Courier New"/>
          <w:color w:val="660000"/>
          <w:sz w:val="18"/>
          <w:szCs w:val="18"/>
          <w:shd w:val="clear" w:color="auto" w:fill="F7FAFF"/>
        </w:rPr>
        <w:br/>
        <w:t xml:space="preserve">            [Nome] =&gt; Aaaaaa Bbbbbb Cccccc</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[Assinaturas] =&gt; Array</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[0] =&gt; AssinaturaAPI Object</w:t>
      </w:r>
      <w:r>
        <w:rPr>
          <w:rFonts w:ascii="Courier New" w:hAnsi="Courier New"/>
          <w:color w:val="660000"/>
          <w:sz w:val="18"/>
          <w:szCs w:val="18"/>
          <w:shd w:val="clear" w:color="auto" w:fill="F7FAFF"/>
        </w:rPr>
        <w:br/>
        <w:t xml:space="preserve">        (</w:t>
      </w:r>
      <w:r>
        <w:rPr>
          <w:rFonts w:ascii="Courier New" w:hAnsi="Courier New"/>
          <w:color w:val="660000"/>
          <w:sz w:val="18"/>
          <w:szCs w:val="18"/>
          <w:shd w:val="clear" w:color="auto" w:fill="F7FAFF"/>
        </w:rPr>
        <w:br/>
        <w:t xml:space="preserve">            [Nome] =&gt; Aaaaaa Bbbbbb Cccccc</w:t>
      </w:r>
      <w:r>
        <w:rPr>
          <w:rFonts w:ascii="Courier New" w:hAnsi="Courier New"/>
          <w:color w:val="660000"/>
          <w:sz w:val="18"/>
          <w:szCs w:val="18"/>
          <w:shd w:val="clear" w:color="auto" w:fill="F7FAFF"/>
        </w:rPr>
        <w:br/>
        <w:t xml:space="preserve">            [CargoFuncao] =&gt; Diretor</w:t>
      </w:r>
      <w:r>
        <w:rPr>
          <w:rFonts w:ascii="Courier New" w:hAnsi="Courier New"/>
          <w:color w:val="660000"/>
          <w:sz w:val="18"/>
          <w:szCs w:val="18"/>
          <w:shd w:val="clear" w:color="auto" w:fill="F7FAFF"/>
        </w:rPr>
        <w:br/>
        <w:t xml:space="preserve">            [DataHora] =&gt; 10/06/2015 15:31:00</w:t>
      </w:r>
      <w:r>
        <w:rPr>
          <w:rFonts w:ascii="Courier New" w:hAnsi="Courier New"/>
          <w:color w:val="660000"/>
          <w:sz w:val="18"/>
          <w:szCs w:val="18"/>
          <w:shd w:val="clear" w:color="auto" w:fill="F7FAFF"/>
        </w:rPr>
        <w:br/>
        <w:t xml:space="preserve">            [IdUsuario] =&gt; 10000082</w:t>
      </w:r>
      <w:r>
        <w:rPr>
          <w:rFonts w:ascii="Courier New" w:hAnsi="Courier New"/>
          <w:color w:val="660000"/>
          <w:sz w:val="18"/>
          <w:szCs w:val="18"/>
          <w:shd w:val="clear" w:color="auto" w:fill="F7FAFF"/>
        </w:rPr>
        <w:br/>
        <w:t xml:space="preserve">            [IdOrigem] =&gt; 26654779110</w:t>
      </w:r>
      <w:r>
        <w:rPr>
          <w:rFonts w:ascii="Courier New" w:hAnsi="Courier New"/>
          <w:color w:val="660000"/>
          <w:sz w:val="18"/>
          <w:szCs w:val="18"/>
          <w:shd w:val="clear" w:color="auto" w:fill="F7FAFF"/>
        </w:rPr>
        <w:br/>
        <w:t xml:space="preserve">            [IdOrgao] =&gt; 1</w:t>
      </w:r>
      <w:r>
        <w:rPr>
          <w:rFonts w:ascii="Courier New" w:hAnsi="Courier New"/>
          <w:color w:val="660000"/>
          <w:sz w:val="18"/>
          <w:szCs w:val="18"/>
          <w:shd w:val="clear" w:color="auto" w:fill="F7FAFF"/>
        </w:rPr>
        <w:br/>
        <w:t xml:space="preserve">            </w:t>
      </w:r>
      <w:r>
        <w:rPr>
          <w:rFonts w:ascii="Courier New" w:hAnsi="Courier New"/>
          <w:color w:val="000000"/>
          <w:sz w:val="18"/>
          <w:szCs w:val="18"/>
          <w:shd w:val="clear" w:color="auto" w:fill="F7FAFF"/>
        </w:rPr>
        <w:t>[Sigla] =&gt; abc</w:t>
      </w:r>
      <w:r>
        <w:rPr>
          <w:rFonts w:ascii="Courier New" w:hAnsi="Courier New"/>
          <w:color w:val="000000"/>
          <w:sz w:val="18"/>
          <w:szCs w:val="18"/>
          <w:shd w:val="clear" w:color="auto" w:fill="F7FAFF"/>
        </w:rPr>
        <w:br/>
        <w:t xml:space="preserve">        )</w:t>
      </w:r>
      <w:r>
        <w:rPr>
          <w:rFonts w:ascii="Courier New" w:hAnsi="Courier New"/>
          <w:color w:val="000000"/>
          <w:sz w:val="18"/>
          <w:szCs w:val="18"/>
          <w:shd w:val="clear" w:color="auto" w:fill="F7FAFF"/>
        </w:rPr>
        <w:br/>
        <w:t xml:space="preserve">    )</w:t>
      </w:r>
      <w:r>
        <w:rPr>
          <w:rFonts w:ascii="Courier New" w:hAnsi="Courier New"/>
          <w:color w:val="000000"/>
          <w:sz w:val="18"/>
          <w:szCs w:val="18"/>
          <w:shd w:val="clear" w:color="auto" w:fill="F7FAFF"/>
        </w:rPr>
        <w:br/>
        <w:t>)</w:t>
      </w:r>
      <w:r>
        <w:rPr>
          <w:rFonts w:ascii="Courier New" w:hAnsi="Courier New"/>
          <w:color w:val="000000"/>
          <w:sz w:val="18"/>
          <w:szCs w:val="18"/>
          <w:shd w:val="clear" w:color="auto" w:fill="F7FAFF"/>
        </w:rPr>
        <w:br/>
        <w:t>*/</w:t>
      </w:r>
      <w:r>
        <w:rPr>
          <w:sz w:val="18"/>
          <w:szCs w:val="18"/>
        </w:rPr>
        <w:br/>
      </w:r>
      <w:r>
        <w:rPr>
          <w:color w:val="000080"/>
          <w:sz w:val="18"/>
          <w:szCs w:val="18"/>
          <w:shd w:val="clear" w:color="auto" w:fill="F7FAFF"/>
        </w:rPr>
        <w:t>```</w:t>
      </w:r>
    </w:p>
    <w:p w14:paraId="6128252E" w14:textId="77777777" w:rsidR="00A82183" w:rsidRDefault="00A82183">
      <w:pPr>
        <w:rPr>
          <w:shd w:val="clear" w:color="auto" w:fill="FFF200"/>
        </w:rPr>
      </w:pPr>
    </w:p>
    <w:p w14:paraId="5C2743DB" w14:textId="77777777" w:rsidR="00A82183" w:rsidRDefault="00000000">
      <w:pPr>
        <w:pStyle w:val="Ttulo2"/>
      </w:pPr>
      <w:bookmarkStart w:id="4539" w:name="_Toc171671368"/>
      <w:bookmarkStart w:id="4540" w:name="__RefHeading___Toc27875_2823614150"/>
      <w:bookmarkStart w:id="4541" w:name="_Toc223560320"/>
      <w:bookmarkStart w:id="4542" w:name="_Toc223772426"/>
      <w:bookmarkStart w:id="4543" w:name="_Toc223782514"/>
      <w:bookmarkStart w:id="4544" w:name="_Toc223894996"/>
      <w:bookmarkStart w:id="4545" w:name="_Toc223911341"/>
      <w:bookmarkStart w:id="4546" w:name="_Toc224380163"/>
      <w:bookmarkStart w:id="4547" w:name="_Toc225675949"/>
      <w:bookmarkStart w:id="4548" w:name="_Toc225806911"/>
      <w:bookmarkStart w:id="4549" w:name="_Toc226042388"/>
      <w:bookmarkStart w:id="4550" w:name="_Toc226118217"/>
      <w:bookmarkStart w:id="4551" w:name="_Toc226422802"/>
      <w:bookmarkStart w:id="4552" w:name="_Toc226644625"/>
      <w:bookmarkStart w:id="4553" w:name="_Toc231601308"/>
      <w:r>
        <w:t>definirControlePrazo</w:t>
      </w:r>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67113F4"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96302D8" w14:textId="77777777" w:rsidR="00A82183" w:rsidRDefault="00000000">
            <w:pPr>
              <w:pStyle w:val="TableContents"/>
              <w:widowControl w:val="0"/>
              <w:spacing w:after="0" w:line="276" w:lineRule="auto"/>
              <w:jc w:val="center"/>
            </w:pPr>
            <w:r>
              <w:t>Saída</w:t>
            </w:r>
          </w:p>
        </w:tc>
      </w:tr>
      <w:tr w:rsidR="00A82183" w14:paraId="582AE74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17384F" w14:textId="77777777" w:rsidR="00A82183" w:rsidRDefault="00000000">
            <w:pPr>
              <w:pStyle w:val="TableContents"/>
              <w:widowControl w:val="0"/>
              <w:spacing w:after="0" w:line="276" w:lineRule="auto"/>
            </w:pPr>
            <w:r>
              <w:t>Conjunto de Instâncias do objeto EntradaDefinirControlePrazoAPI preenchidas com:</w:t>
            </w:r>
          </w:p>
          <w:p w14:paraId="14D7D8D0" w14:textId="77777777" w:rsidR="00A82183" w:rsidRDefault="00000000">
            <w:pPr>
              <w:pStyle w:val="TableContents"/>
              <w:widowControl w:val="0"/>
              <w:numPr>
                <w:ilvl w:val="0"/>
                <w:numId w:val="114"/>
              </w:numPr>
              <w:spacing w:after="0" w:line="276" w:lineRule="auto"/>
            </w:pPr>
            <w:r>
              <w:t>IdProcedimento ou ProtocoloProcedimento</w:t>
            </w:r>
          </w:p>
          <w:p w14:paraId="37A55A30" w14:textId="77777777" w:rsidR="00A82183" w:rsidRDefault="00000000">
            <w:pPr>
              <w:pStyle w:val="TableContents"/>
              <w:widowControl w:val="0"/>
              <w:numPr>
                <w:ilvl w:val="0"/>
                <w:numId w:val="114"/>
              </w:numPr>
              <w:spacing w:after="0" w:line="276" w:lineRule="auto"/>
            </w:pPr>
            <w:r>
              <w:t>DataPrazo</w:t>
            </w:r>
          </w:p>
          <w:p w14:paraId="5D81A6DF" w14:textId="77777777" w:rsidR="00A82183" w:rsidRDefault="00000000">
            <w:pPr>
              <w:pStyle w:val="TableContents"/>
              <w:widowControl w:val="0"/>
              <w:numPr>
                <w:ilvl w:val="0"/>
                <w:numId w:val="114"/>
              </w:numPr>
              <w:spacing w:after="0" w:line="276" w:lineRule="auto"/>
            </w:pPr>
            <w:r>
              <w:t>Dias</w:t>
            </w:r>
          </w:p>
          <w:p w14:paraId="51EBA522" w14:textId="77777777" w:rsidR="00A82183" w:rsidRDefault="00000000">
            <w:pPr>
              <w:pStyle w:val="TableContents"/>
              <w:widowControl w:val="0"/>
              <w:numPr>
                <w:ilvl w:val="0"/>
                <w:numId w:val="114"/>
              </w:numPr>
              <w:spacing w:after="0" w:line="276" w:lineRule="auto"/>
            </w:pPr>
            <w:r>
              <w:t>SinDiasUteis</w:t>
            </w:r>
          </w:p>
        </w:tc>
      </w:tr>
    </w:tbl>
    <w:p w14:paraId="00F8B95D" w14:textId="77777777" w:rsidR="00A82183" w:rsidRDefault="00000000">
      <w:pPr>
        <w:pStyle w:val="Standard"/>
        <w:spacing w:after="0"/>
        <w:ind w:left="0"/>
        <w:jc w:val="left"/>
        <w:rPr>
          <w:b/>
          <w:bCs/>
        </w:rPr>
      </w:pPr>
      <w:r>
        <w:rPr>
          <w:b/>
          <w:bCs/>
        </w:rPr>
        <w:t>Exemplo:</w:t>
      </w:r>
    </w:p>
    <w:p w14:paraId="60EBDB55" w14:textId="77777777" w:rsidR="00A82183" w:rsidRDefault="00A82183">
      <w:pPr>
        <w:pStyle w:val="Standard"/>
        <w:spacing w:after="0"/>
        <w:ind w:left="0"/>
        <w:jc w:val="left"/>
        <w:rPr>
          <w:b/>
          <w:bCs/>
        </w:rPr>
      </w:pPr>
    </w:p>
    <w:p w14:paraId="534A2EB6"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$arrObjEntradaDefinirControlePrazoAPI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5FEED175" w14:textId="77777777" w:rsidR="00A82183" w:rsidRDefault="00A82183">
      <w:pPr>
        <w:pStyle w:val="PreformattedText"/>
        <w:spacing w:after="0"/>
        <w:ind w:left="99"/>
        <w:jc w:val="left"/>
        <w:rPr>
          <w:rFonts w:ascii="Courier New" w:hAnsi="Courier New"/>
          <w:color w:val="000000"/>
          <w:sz w:val="18"/>
          <w:szCs w:val="18"/>
          <w:shd w:val="clear" w:color="auto" w:fill="F7FAFF"/>
        </w:rPr>
      </w:pPr>
    </w:p>
    <w:p w14:paraId="67E6716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$objEntradaDefinirControlePrazoAPI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EntradaDefinirControlePrazoAPI();</w:t>
      </w:r>
    </w:p>
    <w:p w14:paraId="0E9A99CD" w14:textId="77777777" w:rsidR="00A82183" w:rsidRDefault="00A82183">
      <w:pPr>
        <w:pStyle w:val="PreformattedText"/>
        <w:shd w:val="clear" w:color="auto" w:fill="FFFFFF"/>
        <w:spacing w:after="0"/>
        <w:jc w:val="left"/>
      </w:pPr>
    </w:p>
    <w:p w14:paraId="5C0B0538"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//$objEntradaDefinirControlePrazoAPI-&gt;setIdProcedimento();</w:t>
      </w:r>
    </w:p>
    <w:p w14:paraId="2DD4149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-&gt;setProtocoloProcedimento(</w:t>
      </w:r>
      <w:r>
        <w:rPr>
          <w:rFonts w:ascii="Courier New" w:hAnsi="Courier New"/>
          <w:b/>
          <w:color w:val="008000"/>
          <w:sz w:val="18"/>
          <w:szCs w:val="18"/>
          <w:shd w:val="clear" w:color="auto" w:fill="F7FAFF"/>
        </w:rPr>
        <w:t>'12.1.000000989-5'</w:t>
      </w:r>
      <w:r>
        <w:rPr>
          <w:rFonts w:ascii="Courier New" w:hAnsi="Courier New"/>
          <w:color w:val="000000"/>
          <w:sz w:val="18"/>
          <w:szCs w:val="18"/>
          <w:shd w:val="clear" w:color="auto" w:fill="F7FAFF"/>
        </w:rPr>
        <w:t>);</w:t>
      </w:r>
    </w:p>
    <w:p w14:paraId="3C26466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-&gt;setDataPrazo(</w:t>
      </w:r>
      <w:r>
        <w:rPr>
          <w:rFonts w:ascii="Courier New" w:hAnsi="Courier New"/>
          <w:b/>
          <w:color w:val="008000"/>
          <w:sz w:val="18"/>
          <w:szCs w:val="18"/>
          <w:shd w:val="clear" w:color="auto" w:fill="F7FAFF"/>
        </w:rPr>
        <w:t>'01/10/2018'</w:t>
      </w:r>
      <w:r>
        <w:rPr>
          <w:rFonts w:ascii="Courier New" w:hAnsi="Courier New"/>
          <w:color w:val="000000"/>
          <w:sz w:val="18"/>
          <w:szCs w:val="18"/>
          <w:shd w:val="clear" w:color="auto" w:fill="F7FAFF"/>
        </w:rPr>
        <w:t>);</w:t>
      </w:r>
    </w:p>
    <w:p w14:paraId="2368F3E8"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-&gt;setDias(</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0C61CE1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-&gt;setSinDiasUteis(</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1F2D2FA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$arrObjEntradaDefinirControlePrazoAPI</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w:t>
      </w:r>
    </w:p>
    <w:p w14:paraId="238958C8" w14:textId="77777777" w:rsidR="00A82183" w:rsidRDefault="00A82183">
      <w:pPr>
        <w:pStyle w:val="PreformattedText"/>
        <w:shd w:val="clear" w:color="auto" w:fill="FFFFFF"/>
        <w:spacing w:after="0"/>
        <w:jc w:val="left"/>
        <w:rPr>
          <w:rFonts w:ascii="Courier New" w:hAnsi="Courier New"/>
          <w:color w:val="000000"/>
          <w:sz w:val="18"/>
          <w:szCs w:val="18"/>
          <w:shd w:val="clear" w:color="auto" w:fill="F7FAFF"/>
        </w:rPr>
      </w:pPr>
    </w:p>
    <w:p w14:paraId="671FBEF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$objEntradaDefinirControlePrazoAPI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EntradaDefinirControlePrazoAPI();</w:t>
      </w:r>
      <w:r>
        <w:rPr>
          <w:rFonts w:ascii="Courier New" w:hAnsi="Courier New"/>
          <w:color w:val="000000"/>
          <w:sz w:val="18"/>
          <w:szCs w:val="18"/>
          <w:shd w:val="clear" w:color="auto" w:fill="F7FAFF"/>
        </w:rPr>
        <w:br/>
      </w:r>
    </w:p>
    <w:p w14:paraId="47ED8FB9"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//$objEntradaDefinirControlePrazoAPI-&gt;setIdProcedimento();</w:t>
      </w:r>
    </w:p>
    <w:p w14:paraId="7FAF9A6C"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-&gt;setProtocoloProcedimento(</w:t>
      </w:r>
      <w:r>
        <w:rPr>
          <w:rFonts w:ascii="Courier New" w:hAnsi="Courier New"/>
          <w:b/>
          <w:color w:val="008000"/>
          <w:sz w:val="18"/>
          <w:szCs w:val="18"/>
          <w:shd w:val="clear" w:color="auto" w:fill="F7FAFF"/>
        </w:rPr>
        <w:t>'10.1.000000470-0'</w:t>
      </w:r>
      <w:r>
        <w:rPr>
          <w:rFonts w:ascii="Courier New" w:hAnsi="Courier New"/>
          <w:color w:val="000000"/>
          <w:sz w:val="18"/>
          <w:szCs w:val="18"/>
          <w:shd w:val="clear" w:color="auto" w:fill="F7FAFF"/>
        </w:rPr>
        <w:t>);</w:t>
      </w:r>
    </w:p>
    <w:p w14:paraId="0EC428DC"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-&gt;setDataPrazo(</w:t>
      </w:r>
      <w:r>
        <w:rPr>
          <w:rFonts w:ascii="Courier New" w:hAnsi="Courier New"/>
          <w:b/>
          <w:color w:val="000080"/>
          <w:sz w:val="18"/>
          <w:szCs w:val="18"/>
          <w:shd w:val="clear" w:color="auto" w:fill="F7FAFF"/>
        </w:rPr>
        <w:t>null</w:t>
      </w:r>
      <w:r>
        <w:rPr>
          <w:rFonts w:ascii="Courier New" w:hAnsi="Courier New"/>
          <w:color w:val="000000"/>
          <w:sz w:val="18"/>
          <w:szCs w:val="18"/>
          <w:shd w:val="clear" w:color="auto" w:fill="F7FAFF"/>
        </w:rPr>
        <w:t>);</w:t>
      </w:r>
    </w:p>
    <w:p w14:paraId="16602AB5"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$objEntradaDefinirControlePrazoAPI-&gt;setDias(15);</w:t>
      </w:r>
    </w:p>
    <w:p w14:paraId="025330BB" w14:textId="77777777" w:rsidR="00A82183" w:rsidRDefault="00A82183">
      <w:pPr>
        <w:pStyle w:val="PreformattedText"/>
        <w:shd w:val="clear" w:color="auto" w:fill="FFFFFF"/>
        <w:spacing w:after="0"/>
        <w:jc w:val="left"/>
      </w:pPr>
    </w:p>
    <w:p w14:paraId="4C813AA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-&gt;setSinDiasUteis(</w:t>
      </w:r>
      <w:r>
        <w:rPr>
          <w:rFonts w:ascii="Courier New" w:hAnsi="Courier New"/>
          <w:b/>
          <w:color w:val="008000"/>
          <w:sz w:val="18"/>
          <w:szCs w:val="18"/>
          <w:shd w:val="clear" w:color="auto" w:fill="F7FAFF"/>
        </w:rPr>
        <w:t>'S'</w:t>
      </w:r>
      <w:r>
        <w:rPr>
          <w:rFonts w:ascii="Courier New" w:hAnsi="Courier New"/>
          <w:color w:val="000000"/>
          <w:sz w:val="18"/>
          <w:szCs w:val="18"/>
          <w:shd w:val="clear" w:color="auto" w:fill="F7FAFF"/>
        </w:rPr>
        <w:t>);</w:t>
      </w:r>
    </w:p>
    <w:p w14:paraId="14B3951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$arrObjEntradaDefinirControlePrazoAPI</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$objEntradaDefinirControlePrazoAPI</w:t>
      </w:r>
      <w:r>
        <w:rPr>
          <w:rFonts w:ascii="Courier New" w:hAnsi="Courier New"/>
          <w:color w:val="000000"/>
          <w:sz w:val="18"/>
          <w:szCs w:val="18"/>
          <w:shd w:val="clear" w:color="auto" w:fill="F7FAFF"/>
        </w:rPr>
        <w:t>;</w:t>
      </w:r>
    </w:p>
    <w:p w14:paraId="486ACF2C" w14:textId="77777777" w:rsidR="00A82183" w:rsidRDefault="00A82183">
      <w:pPr>
        <w:pStyle w:val="PreformattedText"/>
        <w:shd w:val="clear" w:color="auto" w:fill="FFFFFF"/>
        <w:spacing w:after="0"/>
        <w:jc w:val="left"/>
        <w:rPr>
          <w:rFonts w:ascii="Courier New" w:hAnsi="Courier New"/>
          <w:color w:val="000000"/>
          <w:sz w:val="18"/>
          <w:szCs w:val="18"/>
          <w:shd w:val="clear" w:color="auto" w:fill="F7FAFF"/>
        </w:rPr>
      </w:pPr>
    </w:p>
    <w:p w14:paraId="449A9996"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7A02D7B8"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$objSeiRN</w:t>
      </w:r>
      <w:r>
        <w:rPr>
          <w:rFonts w:ascii="Courier New" w:hAnsi="Courier New"/>
          <w:color w:val="000000"/>
          <w:sz w:val="18"/>
          <w:szCs w:val="18"/>
          <w:shd w:val="clear" w:color="auto" w:fill="F7FAFF"/>
        </w:rPr>
        <w:t>-&gt;definirControlePrazo(</w:t>
      </w:r>
      <w:r>
        <w:rPr>
          <w:rFonts w:ascii="Courier New" w:hAnsi="Courier New"/>
          <w:color w:val="660000"/>
          <w:sz w:val="18"/>
          <w:szCs w:val="18"/>
          <w:shd w:val="clear" w:color="auto" w:fill="F7FAFF"/>
        </w:rPr>
        <w:t>$arrObjEntradaDefinirControlePrazoAPI</w:t>
      </w:r>
      <w:r>
        <w:rPr>
          <w:rFonts w:ascii="Courier New" w:hAnsi="Courier New"/>
          <w:color w:val="000000"/>
          <w:sz w:val="18"/>
          <w:szCs w:val="18"/>
          <w:shd w:val="clear" w:color="auto" w:fill="F7FAFF"/>
        </w:rPr>
        <w:t>);</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5A1AB1F1" w14:textId="77777777" w:rsidR="00A82183" w:rsidRDefault="00A82183"/>
    <w:p w14:paraId="4D294D61" w14:textId="77777777" w:rsidR="00A82183" w:rsidRDefault="00000000">
      <w:pPr>
        <w:pStyle w:val="Ttulo2"/>
      </w:pPr>
      <w:bookmarkStart w:id="4554" w:name="_Toc171671369"/>
      <w:bookmarkStart w:id="4555" w:name="__RefHeading___Toc27873_2823614150"/>
      <w:bookmarkStart w:id="4556" w:name="_Toc223560321"/>
      <w:bookmarkStart w:id="4557" w:name="_Toc223772427"/>
      <w:bookmarkStart w:id="4558" w:name="_Toc223782515"/>
      <w:bookmarkStart w:id="4559" w:name="_Toc223894997"/>
      <w:bookmarkStart w:id="4560" w:name="_Toc223911342"/>
      <w:bookmarkStart w:id="4561" w:name="_Toc224380164"/>
      <w:bookmarkStart w:id="4562" w:name="_Toc225675950"/>
      <w:bookmarkStart w:id="4563" w:name="_Toc225806912"/>
      <w:bookmarkStart w:id="4564" w:name="_Toc226042389"/>
      <w:bookmarkStart w:id="4565" w:name="_Toc226118218"/>
      <w:bookmarkStart w:id="4566" w:name="_Toc226422803"/>
      <w:bookmarkStart w:id="4567" w:name="_Toc226644626"/>
      <w:bookmarkStart w:id="4568" w:name="_Toc231601309"/>
      <w:r>
        <w:t>definirMarcador</w:t>
      </w:r>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E56B64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48A727B" w14:textId="77777777" w:rsidR="00A82183" w:rsidRDefault="00000000">
            <w:pPr>
              <w:pStyle w:val="TableContents"/>
              <w:widowControl w:val="0"/>
              <w:spacing w:after="0" w:line="276" w:lineRule="auto"/>
              <w:jc w:val="center"/>
            </w:pPr>
            <w:r>
              <w:t>Saída</w:t>
            </w:r>
          </w:p>
        </w:tc>
      </w:tr>
      <w:tr w:rsidR="00A82183" w14:paraId="4FCC741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9B49E3" w14:textId="77777777" w:rsidR="00A82183" w:rsidRDefault="00000000">
            <w:pPr>
              <w:pStyle w:val="TableContents"/>
              <w:widowControl w:val="0"/>
              <w:spacing w:after="0" w:line="276" w:lineRule="auto"/>
            </w:pPr>
            <w:r>
              <w:lastRenderedPageBreak/>
              <w:t>Conjunto de Instâncias do objeto DefinicaoMarcadorAPI preenchidas com:</w:t>
            </w:r>
          </w:p>
          <w:p w14:paraId="736E549D" w14:textId="77777777" w:rsidR="00A82183" w:rsidRDefault="00000000">
            <w:pPr>
              <w:pStyle w:val="TableContents"/>
              <w:widowControl w:val="0"/>
              <w:numPr>
                <w:ilvl w:val="0"/>
                <w:numId w:val="115"/>
              </w:numPr>
              <w:spacing w:after="0" w:line="276" w:lineRule="auto"/>
            </w:pPr>
            <w:r>
              <w:t>IdProcedimento ou ProtocoloProcedimento</w:t>
            </w:r>
          </w:p>
          <w:p w14:paraId="6AB1125A" w14:textId="77777777" w:rsidR="00A82183" w:rsidRDefault="00000000">
            <w:pPr>
              <w:pStyle w:val="TableContents"/>
              <w:widowControl w:val="0"/>
              <w:numPr>
                <w:ilvl w:val="0"/>
                <w:numId w:val="115"/>
              </w:numPr>
              <w:spacing w:after="0" w:line="276" w:lineRule="auto"/>
            </w:pPr>
            <w:r>
              <w:t>IdMarcador</w:t>
            </w:r>
          </w:p>
          <w:p w14:paraId="261A08B3" w14:textId="77777777" w:rsidR="00A82183" w:rsidRDefault="00000000">
            <w:pPr>
              <w:pStyle w:val="TableContents"/>
              <w:widowControl w:val="0"/>
              <w:numPr>
                <w:ilvl w:val="0"/>
                <w:numId w:val="115"/>
              </w:numPr>
              <w:spacing w:after="0" w:line="276" w:lineRule="auto"/>
            </w:pPr>
            <w:r>
              <w:t>Texto</w:t>
            </w:r>
          </w:p>
        </w:tc>
      </w:tr>
    </w:tbl>
    <w:p w14:paraId="718FB2D5" w14:textId="77777777" w:rsidR="00A82183" w:rsidRDefault="00000000">
      <w:pPr>
        <w:pStyle w:val="Standard"/>
        <w:spacing w:after="0"/>
        <w:ind w:left="0"/>
        <w:jc w:val="left"/>
        <w:rPr>
          <w:b/>
          <w:bCs/>
        </w:rPr>
      </w:pPr>
      <w:r>
        <w:rPr>
          <w:b/>
          <w:bCs/>
        </w:rPr>
        <w:t>Exemplo:</w:t>
      </w:r>
    </w:p>
    <w:p w14:paraId="30CC92F6" w14:textId="77777777" w:rsidR="00A82183" w:rsidRDefault="00A82183">
      <w:pPr>
        <w:pStyle w:val="Standard"/>
        <w:spacing w:after="0"/>
        <w:ind w:left="0"/>
        <w:jc w:val="left"/>
        <w:rPr>
          <w:b/>
          <w:bCs/>
        </w:rPr>
      </w:pPr>
    </w:p>
    <w:p w14:paraId="332EAB54" w14:textId="77777777" w:rsidR="00A82183" w:rsidRDefault="00000000">
      <w:pPr>
        <w:pStyle w:val="CdigoFonte"/>
        <w:ind w:left="99"/>
      </w:pPr>
      <w:r>
        <w:rPr>
          <w:color w:val="000080"/>
          <w:szCs w:val="18"/>
        </w:rPr>
        <w:t>```php</w:t>
      </w:r>
      <w:r>
        <w:br/>
        <w:t xml:space="preserve">$arrObjDefinicaoMarcadorAPI = </w:t>
      </w:r>
      <w:r>
        <w:rPr>
          <w:b/>
          <w:bCs/>
          <w:color w:val="000080"/>
        </w:rPr>
        <w:t>array</w:t>
      </w:r>
      <w:r>
        <w:t>();</w:t>
      </w:r>
      <w:r>
        <w:br/>
      </w:r>
      <w:r>
        <w:br/>
        <w:t xml:space="preserve">$objDefinicaoMarcadorAPI = </w:t>
      </w:r>
      <w:r>
        <w:rPr>
          <w:b/>
          <w:bCs/>
          <w:color w:val="000080"/>
        </w:rPr>
        <w:t xml:space="preserve">new </w:t>
      </w:r>
      <w:r>
        <w:t>DefinicaoMarcadorAPI();</w:t>
      </w:r>
      <w:r>
        <w:br/>
      </w:r>
      <w:r>
        <w:rPr>
          <w:i/>
          <w:iCs/>
          <w:color w:val="808080"/>
        </w:rPr>
        <w:t>//$objDefinicaoMarcadorAPI-&gt;setIdProcedimento();</w:t>
      </w:r>
      <w:r>
        <w:rPr>
          <w:i/>
          <w:iCs/>
          <w:color w:val="808080"/>
        </w:rPr>
        <w:br/>
      </w:r>
      <w:r>
        <w:t>$objDefinicaoMarcadorAPI-&gt;setProtocoloProcedimento(</w:t>
      </w:r>
      <w:r>
        <w:rPr>
          <w:b/>
          <w:bCs/>
          <w:color w:val="008000"/>
        </w:rPr>
        <w:t>'0000488-03.2016.4.04.8000'</w:t>
      </w:r>
      <w:r>
        <w:t>);</w:t>
      </w:r>
      <w:r>
        <w:br/>
      </w:r>
      <w:r>
        <w:br/>
        <w:t>$objDefinicaoMarcadorAPI-&gt;setIdMarcador(</w:t>
      </w:r>
      <w:r>
        <w:rPr>
          <w:color w:val="0000FF"/>
        </w:rPr>
        <w:t>9</w:t>
      </w:r>
      <w:r>
        <w:t>);</w:t>
      </w:r>
      <w:r>
        <w:br/>
        <w:t>$objDefinicaoMarcadorAPI-&gt;setTexto(</w:t>
      </w:r>
      <w:r>
        <w:rPr>
          <w:b/>
          <w:bCs/>
          <w:color w:val="008000"/>
        </w:rPr>
        <w:t>'Exemplo definição marcador processo módulo ABC.'</w:t>
      </w:r>
      <w:r>
        <w:t>);</w:t>
      </w:r>
      <w:r>
        <w:br/>
        <w:t>$arrObjDefinicaoMarcadorAPI[] = $objDefinicaoMarcadorAPI;</w:t>
      </w:r>
      <w:r>
        <w:br/>
      </w:r>
      <w:r>
        <w:br/>
        <w:t xml:space="preserve">$objDefinicaoMarcadorAPI = </w:t>
      </w:r>
      <w:r>
        <w:rPr>
          <w:b/>
          <w:bCs/>
          <w:color w:val="000080"/>
        </w:rPr>
        <w:t xml:space="preserve">new </w:t>
      </w:r>
      <w:r>
        <w:t>DefinicaoMarcadorAPI();</w:t>
      </w:r>
      <w:r>
        <w:br/>
      </w:r>
      <w:r>
        <w:rPr>
          <w:i/>
          <w:iCs/>
          <w:color w:val="808080"/>
        </w:rPr>
        <w:t>//$objDefinicaoMarcadorAPI-&gt;setIdProcedimento();</w:t>
      </w:r>
      <w:r>
        <w:rPr>
          <w:i/>
          <w:iCs/>
          <w:color w:val="808080"/>
        </w:rPr>
        <w:br/>
      </w:r>
      <w:r>
        <w:t>$objDefinicaoMarcadorAPI-&gt;setProtocoloProcedimento(</w:t>
      </w:r>
      <w:r>
        <w:rPr>
          <w:b/>
          <w:bCs/>
          <w:color w:val="008000"/>
        </w:rPr>
        <w:t>'0000442-14.2016.4.04.8000'</w:t>
      </w:r>
      <w:r>
        <w:t>);</w:t>
      </w:r>
      <w:r>
        <w:br/>
        <w:t>$objDefinicaoMarcadorAPI-&gt;setIdMarcador(</w:t>
      </w:r>
      <w:r>
        <w:rPr>
          <w:color w:val="0000FF"/>
        </w:rPr>
        <w:t>4</w:t>
      </w:r>
      <w:r>
        <w:t>);</w:t>
      </w:r>
      <w:r>
        <w:br/>
        <w:t>$objDefinicaoMarcadorAPI-&gt;setTexto(</w:t>
      </w:r>
      <w:r>
        <w:rPr>
          <w:b/>
          <w:bCs/>
          <w:color w:val="008000"/>
        </w:rPr>
        <w:t>'Exemplo definição marcador processo módulo ABC.'</w:t>
      </w:r>
      <w:r>
        <w:t>);</w:t>
      </w:r>
      <w:r>
        <w:br/>
        <w:t>$arrObjDefinicaoMarcadorAPI[] = $objDefinicaoMarcadorAPI;</w:t>
      </w:r>
      <w:r>
        <w:br/>
      </w:r>
      <w:r>
        <w:br/>
        <w:t xml:space="preserve">$objSeiRN = </w:t>
      </w:r>
      <w:r>
        <w:rPr>
          <w:b/>
          <w:bCs/>
          <w:color w:val="000080"/>
        </w:rPr>
        <w:t xml:space="preserve">new </w:t>
      </w:r>
      <w:r>
        <w:t>SeiRN();</w:t>
      </w:r>
      <w:r>
        <w:br/>
        <w:t>$objSeiRN-&gt;definirMarcador($arrObjDefinicaoMarcadorAPI);</w:t>
      </w:r>
      <w:r>
        <w:br/>
      </w:r>
      <w:r>
        <w:rPr>
          <w:color w:val="000080"/>
          <w:szCs w:val="18"/>
        </w:rPr>
        <w:t>```</w:t>
      </w:r>
    </w:p>
    <w:p w14:paraId="206F85B1" w14:textId="77777777" w:rsidR="00A82183" w:rsidRDefault="00A82183"/>
    <w:p w14:paraId="71689869" w14:textId="77777777" w:rsidR="00A82183" w:rsidRDefault="00000000">
      <w:pPr>
        <w:pStyle w:val="Ttulo2"/>
      </w:pPr>
      <w:bookmarkStart w:id="4569" w:name="_Toc171671370"/>
      <w:bookmarkStart w:id="4570" w:name="__RefHeading___Toc27871_2823614150"/>
      <w:bookmarkStart w:id="4571" w:name="_Toc223560322"/>
      <w:bookmarkStart w:id="4572" w:name="_Toc223772428"/>
      <w:bookmarkStart w:id="4573" w:name="_Toc223782516"/>
      <w:bookmarkStart w:id="4574" w:name="_Toc223894998"/>
      <w:bookmarkStart w:id="4575" w:name="_Toc223911343"/>
      <w:bookmarkStart w:id="4576" w:name="_Toc224380165"/>
      <w:bookmarkStart w:id="4577" w:name="_Toc225675951"/>
      <w:bookmarkStart w:id="4578" w:name="_Toc225806913"/>
      <w:bookmarkStart w:id="4579" w:name="_Toc226042390"/>
      <w:bookmarkStart w:id="4580" w:name="_Toc226118219"/>
      <w:bookmarkStart w:id="4581" w:name="_Toc226422804"/>
      <w:bookmarkStart w:id="4582" w:name="_Toc226644627"/>
      <w:bookmarkStart w:id="4583" w:name="_Toc231601310"/>
      <w:r>
        <w:t>desanexarProcesso</w:t>
      </w:r>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2E6B63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4ABEE6D" w14:textId="77777777" w:rsidR="00A82183" w:rsidRDefault="00000000">
            <w:pPr>
              <w:pStyle w:val="TableContents"/>
              <w:widowControl w:val="0"/>
              <w:spacing w:after="0" w:line="276" w:lineRule="auto"/>
              <w:jc w:val="center"/>
            </w:pPr>
            <w:r>
              <w:t>Entrada</w:t>
            </w:r>
          </w:p>
        </w:tc>
      </w:tr>
      <w:tr w:rsidR="00A82183" w14:paraId="09FBE8D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7E96E64" w14:textId="77777777" w:rsidR="00A82183" w:rsidRDefault="00000000">
            <w:pPr>
              <w:pStyle w:val="TableContents"/>
              <w:widowControl w:val="0"/>
              <w:spacing w:after="0" w:line="276" w:lineRule="auto"/>
            </w:pPr>
            <w:r>
              <w:t>Instância do objeto EntradaDesanexarProcessoAPI preenchida com:</w:t>
            </w:r>
          </w:p>
          <w:p w14:paraId="613CC951" w14:textId="77777777" w:rsidR="00A82183" w:rsidRDefault="00000000">
            <w:pPr>
              <w:pStyle w:val="TableContents"/>
              <w:widowControl w:val="0"/>
              <w:numPr>
                <w:ilvl w:val="0"/>
                <w:numId w:val="116"/>
              </w:numPr>
              <w:spacing w:after="0" w:line="276" w:lineRule="auto"/>
            </w:pPr>
            <w:r>
              <w:t>IdProcedimentoPrincipal ou ProtocoloProcedimentoPrincipal</w:t>
            </w:r>
          </w:p>
          <w:p w14:paraId="74042434" w14:textId="77777777" w:rsidR="00A82183" w:rsidRDefault="00000000">
            <w:pPr>
              <w:pStyle w:val="TableContents"/>
              <w:widowControl w:val="0"/>
              <w:numPr>
                <w:ilvl w:val="0"/>
                <w:numId w:val="116"/>
              </w:numPr>
              <w:spacing w:after="0" w:line="276" w:lineRule="auto"/>
            </w:pPr>
            <w:r>
              <w:t>IdProcedimentoAnexado ou ProtocoloProcedimentoAnexado</w:t>
            </w:r>
          </w:p>
          <w:p w14:paraId="5DEDE1CA" w14:textId="77777777" w:rsidR="00A82183" w:rsidRDefault="00000000">
            <w:pPr>
              <w:pStyle w:val="TableContents"/>
              <w:widowControl w:val="0"/>
              <w:numPr>
                <w:ilvl w:val="0"/>
                <w:numId w:val="116"/>
              </w:numPr>
              <w:spacing w:after="0" w:line="276" w:lineRule="auto"/>
            </w:pPr>
            <w:r>
              <w:t>Motivo</w:t>
            </w:r>
          </w:p>
        </w:tc>
      </w:tr>
    </w:tbl>
    <w:p w14:paraId="201F32A8" w14:textId="77777777" w:rsidR="00A82183" w:rsidRDefault="00000000">
      <w:pPr>
        <w:pStyle w:val="Standard"/>
        <w:spacing w:after="0"/>
        <w:ind w:left="0"/>
        <w:jc w:val="left"/>
        <w:rPr>
          <w:b/>
          <w:bCs/>
        </w:rPr>
      </w:pPr>
      <w:r>
        <w:rPr>
          <w:b/>
          <w:bCs/>
        </w:rPr>
        <w:t>Exemplo:</w:t>
      </w:r>
    </w:p>
    <w:p w14:paraId="67E70842" w14:textId="77777777" w:rsidR="00A82183" w:rsidRDefault="00A82183">
      <w:pPr>
        <w:pStyle w:val="Standard"/>
        <w:spacing w:after="0"/>
        <w:ind w:left="0"/>
        <w:jc w:val="left"/>
        <w:rPr>
          <w:b/>
          <w:bCs/>
        </w:rPr>
      </w:pPr>
    </w:p>
    <w:p w14:paraId="2534B2C8" w14:textId="77777777" w:rsidR="00A82183" w:rsidRDefault="00000000">
      <w:pPr>
        <w:pStyle w:val="CdigoFonte"/>
        <w:ind w:left="0"/>
      </w:pPr>
      <w:r>
        <w:rPr>
          <w:color w:val="000080"/>
          <w:szCs w:val="18"/>
        </w:rPr>
        <w:t>```php</w:t>
      </w:r>
      <w:r>
        <w:br/>
        <w:t xml:space="preserve">$objEntradaDesanexarProcessoAPI = </w:t>
      </w:r>
      <w:r>
        <w:rPr>
          <w:b/>
          <w:bCs/>
          <w:color w:val="000080"/>
        </w:rPr>
        <w:t xml:space="preserve">new </w:t>
      </w:r>
      <w:r>
        <w:t>EntradaDesanexarProcessoAPI();</w:t>
      </w:r>
      <w:r>
        <w:br/>
      </w:r>
      <w:r>
        <w:rPr>
          <w:i/>
          <w:iCs/>
          <w:color w:val="808080"/>
        </w:rPr>
        <w:t>//$objEntradaDesanexarProcessoAPI-&gt;setIdProcedimentoPrincipal();</w:t>
      </w:r>
      <w:r>
        <w:rPr>
          <w:i/>
          <w:iCs/>
          <w:color w:val="808080"/>
        </w:rPr>
        <w:br/>
      </w:r>
      <w:r>
        <w:t>$objEntradaDesanexarProcessoAPI-&gt;setProtocoloProcedimentoPrincipal(</w:t>
      </w:r>
      <w:r>
        <w:rPr>
          <w:b/>
          <w:bCs/>
          <w:color w:val="008000"/>
        </w:rPr>
        <w:t>'0000495-63.2014.4.04.8000'</w:t>
      </w:r>
      <w:r>
        <w:t>);</w:t>
      </w:r>
      <w:r>
        <w:br/>
      </w:r>
      <w:r>
        <w:rPr>
          <w:i/>
          <w:iCs/>
          <w:color w:val="808080"/>
        </w:rPr>
        <w:t>//$objEntradaDesanexarProcessoAPI-&gt;setIdProcedimentoAnexado();</w:t>
      </w:r>
      <w:r>
        <w:rPr>
          <w:i/>
          <w:iCs/>
          <w:color w:val="808080"/>
        </w:rPr>
        <w:br/>
      </w:r>
      <w:r>
        <w:t>$objEntradaDesanexarProcessoAPI-&gt;setProtocoloProcedimentoAnexado(</w:t>
      </w:r>
      <w:r>
        <w:rPr>
          <w:b/>
          <w:bCs/>
          <w:color w:val="008000"/>
        </w:rPr>
        <w:t>'0000504-25.2014.4.04.8000'</w:t>
      </w:r>
      <w:r>
        <w:t>);</w:t>
      </w:r>
      <w:r>
        <w:br/>
        <w:t>$objEntradaDesanexarProcessoAPI-&gt;</w:t>
      </w:r>
      <w:r>
        <w:rPr>
          <w:shd w:val="clear" w:color="auto" w:fill="E4E4FF"/>
        </w:rPr>
        <w:t>setMotivo</w:t>
      </w:r>
      <w:r>
        <w:t>(</w:t>
      </w:r>
      <w:r>
        <w:rPr>
          <w:b/>
          <w:bCs/>
          <w:color w:val="008000"/>
        </w:rPr>
        <w:t>'Exemplo desanexação de processo módulo ABC.'</w:t>
      </w:r>
      <w:r>
        <w:t>);</w:t>
      </w:r>
      <w:r>
        <w:br/>
      </w:r>
      <w:r>
        <w:br/>
        <w:t xml:space="preserve">$objSeiRN = </w:t>
      </w:r>
      <w:r>
        <w:rPr>
          <w:b/>
          <w:bCs/>
          <w:color w:val="000080"/>
        </w:rPr>
        <w:t xml:space="preserve">new </w:t>
      </w:r>
      <w:r>
        <w:t>SeiRN();</w:t>
      </w:r>
      <w:r>
        <w:br/>
        <w:t>$objSeiRN-&gt;desanexarProcesso($objEntradaDesanexarProcessoAPI);</w:t>
      </w:r>
      <w:r>
        <w:br/>
      </w:r>
      <w:r>
        <w:rPr>
          <w:color w:val="000080"/>
          <w:szCs w:val="18"/>
        </w:rPr>
        <w:t>```</w:t>
      </w:r>
    </w:p>
    <w:p w14:paraId="71BB5E39" w14:textId="77777777" w:rsidR="00A82183" w:rsidRDefault="00A82183"/>
    <w:p w14:paraId="3C1A9A0F" w14:textId="77777777" w:rsidR="00A82183" w:rsidRDefault="00000000">
      <w:pPr>
        <w:pStyle w:val="Ttulo2"/>
      </w:pPr>
      <w:bookmarkStart w:id="4584" w:name="_Toc171671371"/>
      <w:bookmarkStart w:id="4585" w:name="__RefHeading___Toc27869_2823614150"/>
      <w:bookmarkStart w:id="4586" w:name="_Toc223560323"/>
      <w:bookmarkStart w:id="4587" w:name="_Toc223772429"/>
      <w:bookmarkStart w:id="4588" w:name="_Toc223782517"/>
      <w:bookmarkStart w:id="4589" w:name="_Toc223894999"/>
      <w:bookmarkStart w:id="4590" w:name="_Toc223911344"/>
      <w:bookmarkStart w:id="4591" w:name="_Toc224380166"/>
      <w:bookmarkStart w:id="4592" w:name="_Toc225675952"/>
      <w:bookmarkStart w:id="4593" w:name="_Toc225806914"/>
      <w:bookmarkStart w:id="4594" w:name="_Toc226042391"/>
      <w:bookmarkStart w:id="4595" w:name="_Toc226118220"/>
      <w:bookmarkStart w:id="4596" w:name="_Toc226422805"/>
      <w:bookmarkStart w:id="4597" w:name="_Toc226644628"/>
      <w:bookmarkStart w:id="4598" w:name="_Toc231601311"/>
      <w:r>
        <w:t>desbloquearProcesso</w:t>
      </w:r>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45E0FE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394F3E9" w14:textId="77777777" w:rsidR="00A82183" w:rsidRDefault="00000000">
            <w:pPr>
              <w:pStyle w:val="TableContents"/>
              <w:widowControl w:val="0"/>
              <w:spacing w:after="0" w:line="276" w:lineRule="auto"/>
              <w:jc w:val="center"/>
            </w:pPr>
            <w:r>
              <w:t>Entrada</w:t>
            </w:r>
          </w:p>
        </w:tc>
      </w:tr>
      <w:tr w:rsidR="00A82183" w14:paraId="4EC6D0F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94FE18" w14:textId="77777777" w:rsidR="00A82183" w:rsidRDefault="00000000">
            <w:pPr>
              <w:pStyle w:val="TableContents"/>
              <w:widowControl w:val="0"/>
              <w:spacing w:after="0" w:line="276" w:lineRule="auto"/>
            </w:pPr>
            <w:r>
              <w:t>Instância do objeto EntradaBloquearProcessoAPI preenchida com:</w:t>
            </w:r>
          </w:p>
          <w:p w14:paraId="79E484C7" w14:textId="77777777" w:rsidR="00A82183" w:rsidRDefault="00000000">
            <w:pPr>
              <w:pStyle w:val="TableContents"/>
              <w:widowControl w:val="0"/>
              <w:numPr>
                <w:ilvl w:val="0"/>
                <w:numId w:val="117"/>
              </w:numPr>
              <w:spacing w:after="0" w:line="276" w:lineRule="auto"/>
            </w:pPr>
            <w:r>
              <w:t>IdProcedimento ou ProtocoloProcedimento</w:t>
            </w:r>
          </w:p>
        </w:tc>
      </w:tr>
    </w:tbl>
    <w:p w14:paraId="3C4C35C7" w14:textId="77777777" w:rsidR="00A82183" w:rsidRDefault="00000000">
      <w:pPr>
        <w:pStyle w:val="Standard"/>
        <w:spacing w:after="0"/>
        <w:ind w:left="0"/>
        <w:jc w:val="left"/>
        <w:rPr>
          <w:b/>
          <w:bCs/>
        </w:rPr>
      </w:pPr>
      <w:r>
        <w:rPr>
          <w:b/>
          <w:bCs/>
        </w:rPr>
        <w:t>Exemplo:</w:t>
      </w:r>
    </w:p>
    <w:p w14:paraId="52B7F227" w14:textId="77777777" w:rsidR="00A82183" w:rsidRDefault="00A82183">
      <w:pPr>
        <w:pStyle w:val="Standard"/>
        <w:spacing w:after="0"/>
        <w:ind w:left="0"/>
        <w:jc w:val="left"/>
        <w:rPr>
          <w:b/>
          <w:bCs/>
        </w:rPr>
      </w:pPr>
    </w:p>
    <w:p w14:paraId="75D19A5B" w14:textId="77777777" w:rsidR="00A82183" w:rsidRDefault="00000000">
      <w:pPr>
        <w:pStyle w:val="CdigoFonte"/>
        <w:ind w:left="99"/>
      </w:pPr>
      <w:r>
        <w:rPr>
          <w:color w:val="000080"/>
          <w:szCs w:val="18"/>
        </w:rPr>
        <w:t>```php</w:t>
      </w:r>
      <w:r>
        <w:br/>
        <w:t xml:space="preserve">$objEntradaDesbloquearProcessoAPI = </w:t>
      </w:r>
      <w:r>
        <w:rPr>
          <w:b/>
          <w:bCs/>
          <w:color w:val="000080"/>
        </w:rPr>
        <w:t xml:space="preserve">new </w:t>
      </w:r>
      <w:r>
        <w:t>EntradaDesbloquearProcessoAPI();</w:t>
      </w:r>
      <w:r>
        <w:br/>
      </w:r>
      <w:r>
        <w:rPr>
          <w:i/>
          <w:iCs/>
          <w:color w:val="808080"/>
        </w:rPr>
        <w:t>//$objEntradaDesbloquearProcessoAPI-&gt;setIdProcedimento();</w:t>
      </w:r>
      <w:r>
        <w:rPr>
          <w:i/>
          <w:iCs/>
          <w:color w:val="808080"/>
        </w:rPr>
        <w:br/>
      </w:r>
      <w:r>
        <w:rPr>
          <w:i/>
          <w:iCs/>
          <w:color w:val="808080"/>
        </w:rPr>
        <w:br/>
      </w:r>
      <w:r>
        <w:rPr>
          <w:i/>
          <w:iCs/>
          <w:color w:val="808080"/>
        </w:rPr>
        <w:lastRenderedPageBreak/>
        <w:br/>
      </w:r>
      <w:r>
        <w:t>$objEntradaDesbloquearProcessoAPI-&gt;setProtocoloProcedimento('0000262-95.2016.4.04.8000');</w:t>
      </w:r>
    </w:p>
    <w:p w14:paraId="051B8D3F" w14:textId="77777777" w:rsidR="00A82183" w:rsidRDefault="00000000">
      <w:pPr>
        <w:pStyle w:val="CdigoFonte"/>
        <w:ind w:left="99"/>
      </w:pPr>
      <w:r>
        <w:t xml:space="preserve">$objSeiRN = </w:t>
      </w:r>
      <w:r>
        <w:rPr>
          <w:b/>
          <w:bCs/>
          <w:color w:val="000080"/>
        </w:rPr>
        <w:t xml:space="preserve">new </w:t>
      </w:r>
      <w:r>
        <w:t>SeiRN();</w:t>
      </w:r>
      <w:r>
        <w:br/>
        <w:t>$objSeiRN-&gt;desbloquearProcesso($objEntradaDesbloquearProcessoAPI);</w:t>
      </w:r>
      <w:r>
        <w:br/>
      </w:r>
      <w:r>
        <w:rPr>
          <w:color w:val="000080"/>
          <w:szCs w:val="18"/>
        </w:rPr>
        <w:t>```</w:t>
      </w:r>
    </w:p>
    <w:p w14:paraId="0D066ADA" w14:textId="77777777" w:rsidR="00A82183" w:rsidRDefault="00A82183"/>
    <w:p w14:paraId="4A3DF32E" w14:textId="77777777" w:rsidR="00A82183" w:rsidRDefault="00000000">
      <w:pPr>
        <w:pStyle w:val="Ttulo2"/>
      </w:pPr>
      <w:bookmarkStart w:id="4599" w:name="_Toc171671372"/>
      <w:bookmarkStart w:id="4600" w:name="__RefHeading___Toc27867_2823614150"/>
      <w:bookmarkStart w:id="4601" w:name="_Toc223560324"/>
      <w:bookmarkStart w:id="4602" w:name="_Toc223772430"/>
      <w:bookmarkStart w:id="4603" w:name="_Toc223782518"/>
      <w:bookmarkStart w:id="4604" w:name="_Toc223895000"/>
      <w:bookmarkStart w:id="4605" w:name="_Toc223911345"/>
      <w:bookmarkStart w:id="4606" w:name="_Toc224380167"/>
      <w:bookmarkStart w:id="4607" w:name="_Toc225675953"/>
      <w:bookmarkStart w:id="4608" w:name="_Toc225806915"/>
      <w:bookmarkStart w:id="4609" w:name="_Toc226042392"/>
      <w:bookmarkStart w:id="4610" w:name="_Toc226118221"/>
      <w:bookmarkStart w:id="4611" w:name="_Toc226422806"/>
      <w:bookmarkStart w:id="4612" w:name="_Toc226644629"/>
      <w:bookmarkStart w:id="4613" w:name="_Toc231601312"/>
      <w:r>
        <w:t>devolverBloco</w:t>
      </w:r>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18D1AE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5A6F836" w14:textId="77777777" w:rsidR="00A82183" w:rsidRDefault="00000000">
            <w:pPr>
              <w:pStyle w:val="TableContents"/>
              <w:widowControl w:val="0"/>
              <w:spacing w:after="0" w:line="276" w:lineRule="auto"/>
              <w:jc w:val="center"/>
            </w:pPr>
            <w:r>
              <w:t>Entrada</w:t>
            </w:r>
          </w:p>
        </w:tc>
      </w:tr>
      <w:tr w:rsidR="00A82183" w14:paraId="4535D22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D4E610C" w14:textId="77777777" w:rsidR="00A82183" w:rsidRDefault="00000000">
            <w:pPr>
              <w:pStyle w:val="TableContents"/>
              <w:widowControl w:val="0"/>
              <w:spacing w:after="0" w:line="276" w:lineRule="auto"/>
            </w:pPr>
            <w:r>
              <w:t>Instância do objeto EntradaDevolverBlocoAPI preenchida com:</w:t>
            </w:r>
          </w:p>
          <w:p w14:paraId="12EDBB44" w14:textId="77777777" w:rsidR="00A82183" w:rsidRDefault="00000000">
            <w:pPr>
              <w:pStyle w:val="TableContents"/>
              <w:widowControl w:val="0"/>
              <w:numPr>
                <w:ilvl w:val="0"/>
                <w:numId w:val="117"/>
              </w:numPr>
              <w:spacing w:after="0" w:line="276" w:lineRule="auto"/>
            </w:pPr>
            <w:r>
              <w:t>IdBloco</w:t>
            </w:r>
          </w:p>
        </w:tc>
      </w:tr>
    </w:tbl>
    <w:p w14:paraId="3CCB1F32" w14:textId="77777777" w:rsidR="00A82183" w:rsidRDefault="00000000">
      <w:pPr>
        <w:pStyle w:val="Standard"/>
        <w:spacing w:after="0"/>
        <w:ind w:left="0"/>
        <w:jc w:val="left"/>
        <w:rPr>
          <w:b/>
          <w:bCs/>
        </w:rPr>
      </w:pPr>
      <w:r>
        <w:rPr>
          <w:b/>
          <w:bCs/>
        </w:rPr>
        <w:t>Exemplo:</w:t>
      </w:r>
    </w:p>
    <w:p w14:paraId="57788785" w14:textId="77777777" w:rsidR="00A82183" w:rsidRDefault="00A82183">
      <w:pPr>
        <w:pStyle w:val="Standard"/>
        <w:spacing w:after="0"/>
        <w:ind w:left="0"/>
        <w:jc w:val="left"/>
        <w:rPr>
          <w:b/>
          <w:bCs/>
        </w:rPr>
      </w:pPr>
    </w:p>
    <w:p w14:paraId="45F3E8A9"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660000"/>
          <w:sz w:val="18"/>
          <w:szCs w:val="18"/>
          <w:shd w:val="clear" w:color="auto" w:fill="F7FAFF"/>
        </w:rPr>
        <w:br/>
        <w:t xml:space="preserve">$objEntradaDevolverBlocoAPI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EntradaDevolverBlocoAPI();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$objEntradaDevolverBlocoAPI</w:t>
      </w:r>
      <w:r>
        <w:rPr>
          <w:rFonts w:ascii="Courier New" w:hAnsi="Courier New" w:cs="Courier New"/>
          <w:color w:val="000000"/>
          <w:sz w:val="18"/>
          <w:szCs w:val="18"/>
          <w:shd w:val="clear" w:color="auto" w:fill="F7FAFF"/>
        </w:rPr>
        <w:t>-&gt;setIdBloco(</w:t>
      </w:r>
      <w:r>
        <w:rPr>
          <w:rFonts w:ascii="Courier New" w:hAnsi="Courier New" w:cs="Courier New"/>
          <w:color w:val="0000FF"/>
          <w:sz w:val="18"/>
          <w:szCs w:val="18"/>
          <w:shd w:val="clear" w:color="auto" w:fill="F7FAFF"/>
        </w:rPr>
        <w:t>944</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$objSeiRN</w:t>
      </w:r>
      <w:r>
        <w:rPr>
          <w:rFonts w:ascii="Courier New" w:hAnsi="Courier New" w:cs="Courier New"/>
          <w:color w:val="000000"/>
          <w:sz w:val="18"/>
          <w:szCs w:val="18"/>
          <w:shd w:val="clear" w:color="auto" w:fill="F7FAFF"/>
        </w:rPr>
        <w:t>-&gt;devolverBloco(</w:t>
      </w:r>
      <w:r>
        <w:rPr>
          <w:rFonts w:ascii="Courier New" w:hAnsi="Courier New" w:cs="Courier New"/>
          <w:color w:val="660000"/>
          <w:sz w:val="18"/>
          <w:szCs w:val="18"/>
          <w:shd w:val="clear" w:color="auto" w:fill="F7FAFF"/>
        </w:rPr>
        <w:t>$objEntradaDevolverBlocoAPI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39317216" w14:textId="77777777" w:rsidR="00A82183" w:rsidRDefault="00A82183"/>
    <w:p w14:paraId="38F295E7" w14:textId="77777777" w:rsidR="00A82183" w:rsidRDefault="00000000">
      <w:pPr>
        <w:pStyle w:val="Ttulo2"/>
      </w:pPr>
      <w:bookmarkStart w:id="4614" w:name="_Toc171671373"/>
      <w:bookmarkStart w:id="4615" w:name="__RefHeading___Toc27865_2823614150"/>
      <w:bookmarkStart w:id="4616" w:name="_Toc223560325"/>
      <w:bookmarkStart w:id="4617" w:name="_Toc223772431"/>
      <w:bookmarkStart w:id="4618" w:name="_Toc223782519"/>
      <w:bookmarkStart w:id="4619" w:name="_Toc223895001"/>
      <w:bookmarkStart w:id="4620" w:name="_Toc223911346"/>
      <w:bookmarkStart w:id="4621" w:name="_Toc224380168"/>
      <w:bookmarkStart w:id="4622" w:name="_Toc225675954"/>
      <w:bookmarkStart w:id="4623" w:name="_Toc225806916"/>
      <w:bookmarkStart w:id="4624" w:name="_Toc226042393"/>
      <w:bookmarkStart w:id="4625" w:name="_Toc226118222"/>
      <w:bookmarkStart w:id="4626" w:name="_Toc226422807"/>
      <w:bookmarkStart w:id="4627" w:name="_Toc226644630"/>
      <w:bookmarkStart w:id="4628" w:name="_Toc231601313"/>
      <w:r>
        <w:t>disponibilizarBloco</w:t>
      </w:r>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DAA3D4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D6D8593" w14:textId="77777777" w:rsidR="00A82183" w:rsidRDefault="00000000">
            <w:pPr>
              <w:pStyle w:val="TableContents"/>
              <w:widowControl w:val="0"/>
              <w:spacing w:after="0" w:line="276" w:lineRule="auto"/>
              <w:jc w:val="center"/>
            </w:pPr>
            <w:r>
              <w:t>Entrada</w:t>
            </w:r>
          </w:p>
        </w:tc>
      </w:tr>
      <w:tr w:rsidR="00A82183" w14:paraId="77AF947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FCD330" w14:textId="77777777" w:rsidR="00A82183" w:rsidRDefault="00000000">
            <w:pPr>
              <w:pStyle w:val="TableContents"/>
              <w:widowControl w:val="0"/>
              <w:spacing w:after="0" w:line="276" w:lineRule="auto"/>
            </w:pPr>
            <w:r>
              <w:t>Instância do objeto EntradaDisponibilizarBlocoAPI preenchida com:</w:t>
            </w:r>
          </w:p>
          <w:p w14:paraId="2C3E938F" w14:textId="77777777" w:rsidR="00A82183" w:rsidRDefault="00000000">
            <w:pPr>
              <w:pStyle w:val="TableContents"/>
              <w:widowControl w:val="0"/>
              <w:numPr>
                <w:ilvl w:val="0"/>
                <w:numId w:val="117"/>
              </w:numPr>
              <w:spacing w:after="0" w:line="276" w:lineRule="auto"/>
            </w:pPr>
            <w:r>
              <w:t>IdBloco</w:t>
            </w:r>
          </w:p>
        </w:tc>
      </w:tr>
    </w:tbl>
    <w:p w14:paraId="25E05A73" w14:textId="77777777" w:rsidR="00A82183" w:rsidRDefault="00000000">
      <w:pPr>
        <w:pStyle w:val="Standard"/>
        <w:spacing w:after="0"/>
        <w:ind w:left="0"/>
        <w:jc w:val="left"/>
        <w:rPr>
          <w:b/>
          <w:bCs/>
        </w:rPr>
      </w:pPr>
      <w:r>
        <w:rPr>
          <w:b/>
          <w:bCs/>
        </w:rPr>
        <w:t>Exemplo:</w:t>
      </w:r>
    </w:p>
    <w:p w14:paraId="2AFABBEE" w14:textId="77777777" w:rsidR="00A82183" w:rsidRDefault="00A82183">
      <w:pPr>
        <w:pStyle w:val="Standard"/>
        <w:spacing w:after="0"/>
        <w:ind w:left="0"/>
        <w:jc w:val="left"/>
        <w:rPr>
          <w:b/>
          <w:bCs/>
        </w:rPr>
      </w:pPr>
    </w:p>
    <w:p w14:paraId="70085E3E" w14:textId="77777777" w:rsidR="00A82183" w:rsidRDefault="00000000">
      <w:pPr>
        <w:pStyle w:val="CdigoFonte"/>
        <w:ind w:left="99"/>
      </w:pPr>
      <w:r>
        <w:rPr>
          <w:color w:val="000080"/>
          <w:szCs w:val="18"/>
        </w:rPr>
        <w:t>```php</w:t>
      </w:r>
      <w:r>
        <w:br/>
        <w:t xml:space="preserve">$objEntradaDisponibilizarBlocoAPI = </w:t>
      </w:r>
      <w:r>
        <w:rPr>
          <w:b/>
          <w:bCs/>
          <w:color w:val="000080"/>
        </w:rPr>
        <w:t xml:space="preserve">new </w:t>
      </w:r>
      <w:r>
        <w:t>EntradaDisponibilizarBlocoAPI();</w:t>
      </w:r>
      <w:r>
        <w:br/>
        <w:t>$objEntradaDisponibilizarBlocoAPI-&gt;setIdBloco(</w:t>
      </w:r>
      <w:r>
        <w:rPr>
          <w:color w:val="0000FF"/>
        </w:rPr>
        <w:t>932</w:t>
      </w:r>
      <w:r>
        <w:t>);</w:t>
      </w:r>
      <w:r>
        <w:br/>
      </w:r>
      <w:r>
        <w:br/>
        <w:t xml:space="preserve">$objSeiRN = </w:t>
      </w:r>
      <w:r>
        <w:rPr>
          <w:b/>
          <w:bCs/>
          <w:color w:val="000080"/>
        </w:rPr>
        <w:t xml:space="preserve">new </w:t>
      </w:r>
      <w:r>
        <w:t>SeiRN();</w:t>
      </w:r>
      <w:r>
        <w:br/>
        <w:t>$objSeiRN-&gt;disponibilizarBloco($objEntradaDisponibilizarBlocoAPI);</w:t>
      </w:r>
      <w:r>
        <w:br/>
      </w:r>
      <w:r>
        <w:rPr>
          <w:color w:val="000080"/>
          <w:szCs w:val="18"/>
        </w:rPr>
        <w:t>```</w:t>
      </w:r>
    </w:p>
    <w:p w14:paraId="0C1466FD" w14:textId="77777777" w:rsidR="00A82183" w:rsidRDefault="00A82183"/>
    <w:p w14:paraId="05BFB222" w14:textId="77777777" w:rsidR="00A82183" w:rsidRDefault="00000000">
      <w:pPr>
        <w:pStyle w:val="Ttulo2"/>
      </w:pPr>
      <w:bookmarkStart w:id="4629" w:name="_Toc171671374"/>
      <w:bookmarkStart w:id="4630" w:name="__RefHeading___Toc27863_2823614150"/>
      <w:bookmarkStart w:id="4631" w:name="_Toc223560326"/>
      <w:bookmarkStart w:id="4632" w:name="_Toc223772432"/>
      <w:bookmarkStart w:id="4633" w:name="_Toc223782520"/>
      <w:bookmarkStart w:id="4634" w:name="_Toc223895002"/>
      <w:bookmarkStart w:id="4635" w:name="_Toc223911347"/>
      <w:bookmarkStart w:id="4636" w:name="_Toc224380169"/>
      <w:bookmarkStart w:id="4637" w:name="_Toc225675955"/>
      <w:bookmarkStart w:id="4638" w:name="_Toc225806917"/>
      <w:bookmarkStart w:id="4639" w:name="_Toc226042394"/>
      <w:bookmarkStart w:id="4640" w:name="_Toc226118223"/>
      <w:bookmarkStart w:id="4641" w:name="_Toc226422808"/>
      <w:bookmarkStart w:id="4642" w:name="_Toc226644631"/>
      <w:bookmarkStart w:id="4643" w:name="_Toc231601314"/>
      <w:r>
        <w:t>enviarEmail</w:t>
      </w:r>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D786EC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6217B00" w14:textId="77777777" w:rsidR="00A82183" w:rsidRDefault="00000000">
            <w:pPr>
              <w:pStyle w:val="TableContents"/>
              <w:widowControl w:val="0"/>
              <w:spacing w:after="0" w:line="276" w:lineRule="auto"/>
              <w:jc w:val="center"/>
            </w:pPr>
            <w:r>
              <w:t>Entrada</w:t>
            </w:r>
          </w:p>
        </w:tc>
      </w:tr>
      <w:tr w:rsidR="00A82183" w14:paraId="5CD5335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3E1EC8" w14:textId="77777777" w:rsidR="00A82183" w:rsidRDefault="00000000">
            <w:pPr>
              <w:pStyle w:val="TableContents"/>
              <w:widowControl w:val="0"/>
              <w:spacing w:after="0" w:line="276" w:lineRule="auto"/>
            </w:pPr>
            <w:r>
              <w:t>Instância do objeto EntradaEnviarEmailAPI preenchida com:</w:t>
            </w:r>
          </w:p>
          <w:p w14:paraId="2A2FC6E2" w14:textId="77777777" w:rsidR="00A82183" w:rsidRDefault="00000000">
            <w:pPr>
              <w:pStyle w:val="TableContents"/>
              <w:widowControl w:val="0"/>
              <w:numPr>
                <w:ilvl w:val="0"/>
                <w:numId w:val="117"/>
              </w:numPr>
              <w:spacing w:after="0" w:line="276" w:lineRule="auto"/>
            </w:pPr>
            <w:r>
              <w:t>IdProcedimento ou ProtocoloProcedimento</w:t>
            </w:r>
          </w:p>
          <w:p w14:paraId="05ED98FB" w14:textId="77777777" w:rsidR="00A82183" w:rsidRDefault="00000000">
            <w:pPr>
              <w:pStyle w:val="TableContents"/>
              <w:widowControl w:val="0"/>
              <w:numPr>
                <w:ilvl w:val="0"/>
                <w:numId w:val="117"/>
              </w:numPr>
              <w:spacing w:after="0" w:line="276" w:lineRule="auto"/>
            </w:pPr>
            <w:r>
              <w:t>De</w:t>
            </w:r>
          </w:p>
          <w:p w14:paraId="0712969A" w14:textId="77777777" w:rsidR="00A82183" w:rsidRDefault="00000000">
            <w:pPr>
              <w:pStyle w:val="TableContents"/>
              <w:widowControl w:val="0"/>
              <w:numPr>
                <w:ilvl w:val="0"/>
                <w:numId w:val="117"/>
              </w:numPr>
              <w:spacing w:after="0" w:line="276" w:lineRule="auto"/>
            </w:pPr>
            <w:r>
              <w:t>Para</w:t>
            </w:r>
          </w:p>
          <w:p w14:paraId="6F283502" w14:textId="77777777" w:rsidR="00A82183" w:rsidRDefault="00000000">
            <w:pPr>
              <w:pStyle w:val="TableContents"/>
              <w:widowControl w:val="0"/>
              <w:numPr>
                <w:ilvl w:val="0"/>
                <w:numId w:val="117"/>
              </w:numPr>
              <w:spacing w:after="0" w:line="276" w:lineRule="auto"/>
            </w:pPr>
            <w:r>
              <w:t>CCO</w:t>
            </w:r>
          </w:p>
          <w:p w14:paraId="74868E3A" w14:textId="77777777" w:rsidR="00A82183" w:rsidRDefault="00000000">
            <w:pPr>
              <w:pStyle w:val="TableContents"/>
              <w:widowControl w:val="0"/>
              <w:numPr>
                <w:ilvl w:val="0"/>
                <w:numId w:val="117"/>
              </w:numPr>
              <w:spacing w:after="0" w:line="276" w:lineRule="auto"/>
            </w:pPr>
            <w:r>
              <w:t>Assunto</w:t>
            </w:r>
          </w:p>
          <w:p w14:paraId="690B34B0" w14:textId="77777777" w:rsidR="00A82183" w:rsidRDefault="00000000">
            <w:pPr>
              <w:pStyle w:val="TableContents"/>
              <w:widowControl w:val="0"/>
              <w:numPr>
                <w:ilvl w:val="0"/>
                <w:numId w:val="117"/>
              </w:numPr>
              <w:spacing w:after="0" w:line="276" w:lineRule="auto"/>
            </w:pPr>
            <w:r>
              <w:t>Mensagem</w:t>
            </w:r>
          </w:p>
          <w:p w14:paraId="6DF13A3F" w14:textId="77777777" w:rsidR="00A82183" w:rsidRDefault="00000000">
            <w:pPr>
              <w:pStyle w:val="TableContents"/>
              <w:widowControl w:val="0"/>
              <w:numPr>
                <w:ilvl w:val="0"/>
                <w:numId w:val="117"/>
              </w:numPr>
              <w:spacing w:after="0" w:line="276" w:lineRule="auto"/>
            </w:pPr>
            <w:r>
              <w:t>NivelAcesso</w:t>
            </w:r>
          </w:p>
          <w:p w14:paraId="5A547BD2" w14:textId="77777777" w:rsidR="00A82183" w:rsidRDefault="00000000">
            <w:pPr>
              <w:pStyle w:val="TableContents"/>
              <w:widowControl w:val="0"/>
              <w:numPr>
                <w:ilvl w:val="0"/>
                <w:numId w:val="117"/>
              </w:numPr>
              <w:spacing w:after="0" w:line="276" w:lineRule="auto"/>
            </w:pPr>
            <w:r>
              <w:t>IdHipoteseLegal</w:t>
            </w:r>
          </w:p>
          <w:p w14:paraId="761F07B8" w14:textId="77777777" w:rsidR="00A82183" w:rsidRDefault="00000000">
            <w:pPr>
              <w:pStyle w:val="TableContents"/>
              <w:widowControl w:val="0"/>
              <w:numPr>
                <w:ilvl w:val="0"/>
                <w:numId w:val="117"/>
              </w:numPr>
              <w:spacing w:after="0" w:line="276" w:lineRule="auto"/>
            </w:pPr>
            <w:r>
              <w:t>IdDocumentos</w:t>
            </w:r>
          </w:p>
          <w:p w14:paraId="1F781548" w14:textId="77777777" w:rsidR="00A82183" w:rsidRDefault="00000000">
            <w:pPr>
              <w:pStyle w:val="TableContents"/>
              <w:widowControl w:val="0"/>
              <w:numPr>
                <w:ilvl w:val="0"/>
                <w:numId w:val="117"/>
              </w:numPr>
              <w:spacing w:after="0" w:line="276" w:lineRule="auto"/>
            </w:pPr>
            <w:r>
              <w:t>Arquivos</w:t>
            </w:r>
          </w:p>
        </w:tc>
      </w:tr>
      <w:tr w:rsidR="00A82183" w14:paraId="798F5DE4"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A1E5AD4" w14:textId="77777777" w:rsidR="00A82183" w:rsidRDefault="00000000">
            <w:pPr>
              <w:pStyle w:val="TableContents"/>
              <w:widowControl w:val="0"/>
              <w:spacing w:after="0" w:line="276" w:lineRule="auto"/>
              <w:jc w:val="center"/>
            </w:pPr>
            <w:r>
              <w:t>Saída</w:t>
            </w:r>
          </w:p>
        </w:tc>
      </w:tr>
      <w:tr w:rsidR="00A82183" w14:paraId="75B3450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C11DCCE" w14:textId="77777777" w:rsidR="00A82183" w:rsidRDefault="00000000">
            <w:pPr>
              <w:pStyle w:val="TableContents"/>
              <w:widowControl w:val="0"/>
              <w:spacing w:after="0" w:line="276" w:lineRule="auto"/>
            </w:pPr>
            <w:r>
              <w:t>Instância do objeto SaidaEnviarEmailAPI preenchida com:</w:t>
            </w:r>
          </w:p>
          <w:p w14:paraId="245090BF" w14:textId="77777777" w:rsidR="00A82183" w:rsidRDefault="00000000">
            <w:pPr>
              <w:pStyle w:val="TableContents"/>
              <w:widowControl w:val="0"/>
              <w:numPr>
                <w:ilvl w:val="0"/>
                <w:numId w:val="118"/>
              </w:numPr>
              <w:spacing w:after="0" w:line="276" w:lineRule="auto"/>
            </w:pPr>
            <w:r>
              <w:t>IdDocumento</w:t>
            </w:r>
          </w:p>
          <w:p w14:paraId="41CDB4EC" w14:textId="77777777" w:rsidR="00A82183" w:rsidRDefault="00000000">
            <w:pPr>
              <w:pStyle w:val="TableContents"/>
              <w:widowControl w:val="0"/>
              <w:numPr>
                <w:ilvl w:val="0"/>
                <w:numId w:val="118"/>
              </w:numPr>
              <w:spacing w:after="0" w:line="276" w:lineRule="auto"/>
            </w:pPr>
            <w:r>
              <w:t>DocumentoFormatado</w:t>
            </w:r>
          </w:p>
          <w:p w14:paraId="0BA28ACB" w14:textId="77777777" w:rsidR="00A82183" w:rsidRDefault="00000000">
            <w:pPr>
              <w:pStyle w:val="TableContents"/>
              <w:widowControl w:val="0"/>
              <w:numPr>
                <w:ilvl w:val="0"/>
                <w:numId w:val="118"/>
              </w:numPr>
              <w:spacing w:after="0" w:line="276" w:lineRule="auto"/>
            </w:pPr>
            <w:r>
              <w:lastRenderedPageBreak/>
              <w:t>LinkAcesso</w:t>
            </w:r>
          </w:p>
        </w:tc>
      </w:tr>
      <w:tr w:rsidR="00A82183" w14:paraId="5547F02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96C92C8" w14:textId="77777777" w:rsidR="00A82183" w:rsidRDefault="00000000">
            <w:pPr>
              <w:pStyle w:val="TableContents"/>
              <w:widowControl w:val="0"/>
              <w:spacing w:after="0" w:line="276" w:lineRule="auto"/>
              <w:jc w:val="center"/>
            </w:pPr>
            <w:r>
              <w:lastRenderedPageBreak/>
              <w:t>Observações</w:t>
            </w:r>
          </w:p>
        </w:tc>
      </w:tr>
      <w:tr w:rsidR="00A82183" w14:paraId="32DEAED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3D3E400" w14:textId="77777777" w:rsidR="00A82183" w:rsidRDefault="00000000">
            <w:pPr>
              <w:pStyle w:val="TableContents"/>
              <w:widowControl w:val="0"/>
              <w:spacing w:after="0" w:line="276" w:lineRule="auto"/>
            </w:pPr>
            <w:r>
              <w:t>No atributo `Arquivos` a chave deve conter o nome que o arquivo receberá no e-mail e o valor deve conter o nome do arquivo localizado no diretório temporário do SEI (/opt/sei/temp). Após o envio do e-mail os arquivos serão removidos do diretório. Se não informado o nível de acesso será assumido o nível de acesso `Público`.</w:t>
            </w:r>
          </w:p>
        </w:tc>
      </w:tr>
    </w:tbl>
    <w:p w14:paraId="23E54119" w14:textId="77777777" w:rsidR="00A82183" w:rsidRDefault="00000000">
      <w:pPr>
        <w:pStyle w:val="Standard"/>
        <w:spacing w:after="0"/>
        <w:ind w:left="0"/>
        <w:jc w:val="left"/>
        <w:rPr>
          <w:b/>
          <w:bCs/>
        </w:rPr>
      </w:pPr>
      <w:r>
        <w:rPr>
          <w:b/>
          <w:bCs/>
        </w:rPr>
        <w:t>Exemplo:</w:t>
      </w:r>
    </w:p>
    <w:p w14:paraId="2CFF2643" w14:textId="77777777" w:rsidR="00A82183" w:rsidRDefault="00A82183">
      <w:pPr>
        <w:pStyle w:val="Standard"/>
        <w:spacing w:after="0"/>
        <w:ind w:left="0"/>
        <w:jc w:val="left"/>
        <w:rPr>
          <w:b/>
          <w:bCs/>
        </w:rPr>
      </w:pPr>
    </w:p>
    <w:p w14:paraId="536BAB6F"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660000"/>
          <w:sz w:val="18"/>
          <w:szCs w:val="18"/>
          <w:shd w:val="clear" w:color="auto" w:fill="F7FAFF"/>
        </w:rPr>
        <w:br/>
        <w:t xml:space="preserve">$objEntradaEnviarEmailAPI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EntradaEnviarEmailAPI();</w:t>
      </w:r>
      <w:r>
        <w:rPr>
          <w:rFonts w:ascii="Courier New" w:hAnsi="Courier New" w:cs="Courier New"/>
          <w:color w:val="000000"/>
          <w:sz w:val="18"/>
          <w:szCs w:val="18"/>
          <w:shd w:val="clear" w:color="auto" w:fill="F7FAFF"/>
        </w:rPr>
        <w:br/>
      </w:r>
      <w:r>
        <w:rPr>
          <w:rFonts w:ascii="Courier New" w:hAnsi="Courier New" w:cs="Courier New"/>
          <w:i/>
          <w:iCs/>
          <w:color w:val="808080"/>
          <w:sz w:val="18"/>
          <w:szCs w:val="18"/>
          <w:shd w:val="clear" w:color="auto" w:fill="F7FAFF"/>
        </w:rPr>
        <w:t>//$objEntradaEnviarEmailAPI-&gt;setIdProcedimento();</w:t>
      </w:r>
      <w:r>
        <w:rPr>
          <w:rFonts w:ascii="Courier New" w:hAnsi="Courier New" w:cs="Courier New"/>
          <w:i/>
          <w:iCs/>
          <w:color w:val="80808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-&gt;setProtocoloProcedimento(</w:t>
      </w:r>
      <w:r>
        <w:rPr>
          <w:rFonts w:ascii="Courier New" w:hAnsi="Courier New" w:cs="Courier New"/>
          <w:b/>
          <w:bCs/>
          <w:color w:val="008000"/>
          <w:sz w:val="18"/>
          <w:szCs w:val="18"/>
          <w:shd w:val="clear" w:color="auto" w:fill="F7FAFF"/>
        </w:rPr>
        <w:t>'0000508-57.2017.4.04.8000'</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-&gt;setDe(</w:t>
      </w:r>
      <w:r>
        <w:rPr>
          <w:rFonts w:ascii="Courier New" w:hAnsi="Courier New" w:cs="Courier New"/>
          <w:b/>
          <w:bCs/>
          <w:color w:val="008000"/>
          <w:sz w:val="18"/>
          <w:szCs w:val="18"/>
          <w:shd w:val="clear" w:color="auto" w:fill="F7FAFF"/>
        </w:rPr>
        <w:t>'aaa@abc.gov.br'</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-&gt;setPara(</w:t>
      </w:r>
      <w:r>
        <w:rPr>
          <w:rFonts w:ascii="Courier New" w:hAnsi="Courier New" w:cs="Courier New"/>
          <w:b/>
          <w:bCs/>
          <w:color w:val="008000"/>
          <w:sz w:val="18"/>
          <w:szCs w:val="18"/>
          <w:shd w:val="clear" w:color="auto" w:fill="F7FAFF"/>
        </w:rPr>
        <w:t>'bbb@abc.gov.br;ccc@abc.gov.br'</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-&gt;setCCO(</w:t>
      </w:r>
      <w:r>
        <w:rPr>
          <w:rFonts w:ascii="Courier New" w:hAnsi="Courier New" w:cs="Courier New"/>
          <w:b/>
          <w:bCs/>
          <w:color w:val="000080"/>
          <w:sz w:val="18"/>
          <w:szCs w:val="18"/>
          <w:shd w:val="clear" w:color="auto" w:fill="F7FAFF"/>
        </w:rPr>
        <w:t>null</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-&gt;setAssunto(</w:t>
      </w:r>
      <w:r>
        <w:rPr>
          <w:rFonts w:ascii="Courier New" w:hAnsi="Courier New" w:cs="Courier New"/>
          <w:b/>
          <w:bCs/>
          <w:color w:val="008000"/>
          <w:sz w:val="18"/>
          <w:szCs w:val="18"/>
          <w:shd w:val="clear" w:color="auto" w:fill="F7FAFF"/>
        </w:rPr>
        <w:t>'Teste'</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-&gt;setMensagem(</w:t>
      </w:r>
      <w:r>
        <w:rPr>
          <w:rFonts w:ascii="Courier New" w:hAnsi="Courier New" w:cs="Courier New"/>
          <w:b/>
          <w:bCs/>
          <w:color w:val="008000"/>
          <w:sz w:val="18"/>
          <w:szCs w:val="18"/>
          <w:shd w:val="clear" w:color="auto" w:fill="F7FAFF"/>
        </w:rPr>
        <w:t>'Conteúdo da Mensagem'</w:t>
      </w:r>
      <w:r>
        <w:rPr>
          <w:rFonts w:ascii="Courier New" w:hAnsi="Courier New" w:cs="Courier New"/>
          <w:color w:val="000000"/>
          <w:sz w:val="18"/>
          <w:szCs w:val="18"/>
          <w:shd w:val="clear" w:color="auto" w:fill="F7FAFF"/>
        </w:rPr>
        <w:t>);</w:t>
      </w:r>
    </w:p>
    <w:p w14:paraId="649CAC05"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-&gt;setNivelAcesso(</w:t>
      </w:r>
      <w:r>
        <w:rPr>
          <w:rFonts w:ascii="Courier New" w:hAnsi="Courier New" w:cs="Courier New"/>
          <w:b/>
          <w:bCs/>
          <w:color w:val="008000"/>
          <w:sz w:val="18"/>
          <w:szCs w:val="18"/>
          <w:shd w:val="clear" w:color="auto" w:fill="F7FAFF"/>
        </w:rPr>
        <w:t>'1'</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-&gt;setIdDocumentos(</w:t>
      </w:r>
      <w:r>
        <w:rPr>
          <w:rFonts w:ascii="Courier New" w:hAnsi="Courier New" w:cs="Courier New"/>
          <w:b/>
          <w:bCs/>
          <w:color w:val="000080"/>
          <w:sz w:val="18"/>
          <w:szCs w:val="18"/>
          <w:shd w:val="clear" w:color="auto" w:fill="F7FAFF"/>
        </w:rPr>
        <w:t>array</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'42039220124073679'</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'42039220124074073'</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-&gt;setArquivos(</w:t>
      </w:r>
      <w:r>
        <w:rPr>
          <w:rFonts w:ascii="Courier New" w:hAnsi="Courier New" w:cs="Courier New"/>
          <w:b/>
          <w:bCs/>
          <w:color w:val="000080"/>
          <w:sz w:val="18"/>
          <w:szCs w:val="18"/>
          <w:shd w:val="clear" w:color="auto" w:fill="F7FAFF"/>
        </w:rPr>
        <w:t>array</w:t>
      </w:r>
      <w:r>
        <w:rPr>
          <w:rFonts w:ascii="Courier New" w:hAnsi="Courier New" w:cs="Courier New"/>
          <w:color w:val="000000"/>
          <w:sz w:val="18"/>
          <w:szCs w:val="18"/>
          <w:shd w:val="clear" w:color="auto" w:fill="F7FAFF"/>
        </w:rPr>
        <w:t>(</w:t>
      </w:r>
      <w:r>
        <w:rPr>
          <w:rFonts w:ascii="Courier New" w:hAnsi="Courier New" w:cs="Courier New"/>
          <w:b/>
          <w:bCs/>
          <w:color w:val="008000"/>
          <w:sz w:val="18"/>
          <w:szCs w:val="18"/>
          <w:shd w:val="clear" w:color="auto" w:fill="F7FAFF"/>
        </w:rPr>
        <w:t xml:space="preserve">'Folheto.png' </w:t>
      </w:r>
      <w:r>
        <w:rPr>
          <w:rFonts w:ascii="Courier New" w:hAnsi="Courier New" w:cs="Courier New"/>
          <w:color w:val="000000"/>
          <w:sz w:val="18"/>
          <w:szCs w:val="18"/>
          <w:shd w:val="clear" w:color="auto" w:fill="F7FAFF"/>
        </w:rPr>
        <w:t xml:space="preserve">=&gt; </w:t>
      </w:r>
      <w:r>
        <w:rPr>
          <w:rFonts w:ascii="Courier New" w:hAnsi="Courier New" w:cs="Courier New"/>
          <w:b/>
          <w:bCs/>
          <w:color w:val="008000"/>
          <w:sz w:val="18"/>
          <w:szCs w:val="18"/>
          <w:shd w:val="clear" w:color="auto" w:fill="F7FAFF"/>
        </w:rPr>
        <w:t>'4317899510884396eb43bb25357939ea'</w:t>
      </w:r>
      <w:r>
        <w:rPr>
          <w:rFonts w:ascii="Courier New" w:hAnsi="Courier New" w:cs="Courier New"/>
          <w:color w:val="000000"/>
          <w:sz w:val="18"/>
          <w:szCs w:val="18"/>
          <w:shd w:val="clear" w:color="auto" w:fill="F7FAFF"/>
        </w:rPr>
        <w:t xml:space="preserve">, </w:t>
      </w:r>
      <w:r>
        <w:rPr>
          <w:rFonts w:ascii="Courier New" w:hAnsi="Courier New" w:cs="Courier New"/>
          <w:b/>
          <w:bCs/>
          <w:color w:val="008000"/>
          <w:sz w:val="18"/>
          <w:szCs w:val="18"/>
          <w:shd w:val="clear" w:color="auto" w:fill="F7FAFF"/>
        </w:rPr>
        <w:t xml:space="preserve">'Resumo.pdf' </w:t>
      </w:r>
      <w:r>
        <w:rPr>
          <w:rFonts w:ascii="Courier New" w:hAnsi="Courier New" w:cs="Courier New"/>
          <w:color w:val="000000"/>
          <w:sz w:val="18"/>
          <w:szCs w:val="18"/>
          <w:shd w:val="clear" w:color="auto" w:fill="F7FAFF"/>
        </w:rPr>
        <w:t xml:space="preserve">=&gt; </w:t>
      </w:r>
      <w:r>
        <w:rPr>
          <w:rFonts w:ascii="Courier New" w:hAnsi="Courier New" w:cs="Courier New"/>
          <w:b/>
          <w:bCs/>
          <w:color w:val="008000"/>
          <w:sz w:val="18"/>
          <w:szCs w:val="18"/>
          <w:shd w:val="clear" w:color="auto" w:fill="F7FAFF"/>
        </w:rPr>
        <w:t>'b9fdce2f728b076b7a7cb60b9453ec19'</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$objSaidaEnviarEmailAPI </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$objSeiRN</w:t>
      </w:r>
      <w:r>
        <w:rPr>
          <w:rFonts w:ascii="Courier New" w:hAnsi="Courier New" w:cs="Courier New"/>
          <w:color w:val="000000"/>
          <w:sz w:val="18"/>
          <w:szCs w:val="18"/>
          <w:shd w:val="clear" w:color="auto" w:fill="F7FAFF"/>
        </w:rPr>
        <w:t>-&gt;enviarEmail(</w:t>
      </w:r>
      <w:r>
        <w:rPr>
          <w:rFonts w:ascii="Courier New" w:hAnsi="Courier New" w:cs="Courier New"/>
          <w:color w:val="660000"/>
          <w:sz w:val="18"/>
          <w:szCs w:val="18"/>
          <w:shd w:val="clear" w:color="auto" w:fill="F7FAFF"/>
        </w:rPr>
        <w:t>$objEntradaEnviarEmailAPI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80"/>
          <w:sz w:val="18"/>
          <w:szCs w:val="18"/>
          <w:shd w:val="clear" w:color="auto" w:fill="F7FAFF"/>
        </w:rPr>
        <w:t>```</w:t>
      </w:r>
    </w:p>
    <w:p w14:paraId="69802ED4" w14:textId="77777777" w:rsidR="00A82183" w:rsidRDefault="00A82183"/>
    <w:p w14:paraId="7591743F" w14:textId="77777777" w:rsidR="00A82183" w:rsidRDefault="00000000">
      <w:pPr>
        <w:pStyle w:val="Ttulo2"/>
      </w:pPr>
      <w:bookmarkStart w:id="4644" w:name="_Toc171671375"/>
      <w:bookmarkStart w:id="4645" w:name="__RefHeading___Toc27861_2823614150"/>
      <w:bookmarkStart w:id="4646" w:name="_Toc223560327"/>
      <w:bookmarkStart w:id="4647" w:name="_Toc223772433"/>
      <w:bookmarkStart w:id="4648" w:name="_Toc223782521"/>
      <w:bookmarkStart w:id="4649" w:name="_Toc223895003"/>
      <w:bookmarkStart w:id="4650" w:name="_Toc223911348"/>
      <w:bookmarkStart w:id="4651" w:name="_Toc224380170"/>
      <w:bookmarkStart w:id="4652" w:name="_Toc225675956"/>
      <w:bookmarkStart w:id="4653" w:name="_Toc225806918"/>
      <w:bookmarkStart w:id="4654" w:name="_Toc226042395"/>
      <w:bookmarkStart w:id="4655" w:name="_Toc226118224"/>
      <w:bookmarkStart w:id="4656" w:name="_Toc226422809"/>
      <w:bookmarkStart w:id="4657" w:name="_Toc226644632"/>
      <w:bookmarkStart w:id="4658" w:name="_Toc231601315"/>
      <w:r>
        <w:t>enviarProcesso</w:t>
      </w:r>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43A2C1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825910A" w14:textId="77777777" w:rsidR="00A82183" w:rsidRDefault="00000000">
            <w:pPr>
              <w:pStyle w:val="TableContents"/>
              <w:widowControl w:val="0"/>
              <w:spacing w:after="0" w:line="276" w:lineRule="auto"/>
              <w:jc w:val="center"/>
            </w:pPr>
            <w:r>
              <w:t>Entrada</w:t>
            </w:r>
          </w:p>
        </w:tc>
      </w:tr>
      <w:tr w:rsidR="00A82183" w14:paraId="374E545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6BA20B5" w14:textId="77777777" w:rsidR="00A82183" w:rsidRDefault="00000000">
            <w:pPr>
              <w:pStyle w:val="TableContents"/>
              <w:widowControl w:val="0"/>
              <w:spacing w:after="0" w:line="276" w:lineRule="auto"/>
            </w:pPr>
            <w:r>
              <w:t>Instância do objeto EntradaEnviarProcessoAPI preenchida com:</w:t>
            </w:r>
          </w:p>
          <w:p w14:paraId="6D859BFD" w14:textId="77777777" w:rsidR="00A82183" w:rsidRDefault="00000000">
            <w:pPr>
              <w:pStyle w:val="TableContents"/>
              <w:widowControl w:val="0"/>
              <w:numPr>
                <w:ilvl w:val="0"/>
                <w:numId w:val="119"/>
              </w:numPr>
              <w:spacing w:after="0" w:line="276" w:lineRule="auto"/>
            </w:pPr>
            <w:r>
              <w:t>IdProcedimento ou ProtocoloProcedimento</w:t>
            </w:r>
          </w:p>
          <w:p w14:paraId="39BE29C1" w14:textId="77777777" w:rsidR="00A82183" w:rsidRDefault="00000000">
            <w:pPr>
              <w:pStyle w:val="TableContents"/>
              <w:widowControl w:val="0"/>
              <w:numPr>
                <w:ilvl w:val="0"/>
                <w:numId w:val="119"/>
              </w:numPr>
              <w:spacing w:after="0" w:line="276" w:lineRule="auto"/>
            </w:pPr>
            <w:r>
              <w:t>UnidadesDestino</w:t>
            </w:r>
          </w:p>
          <w:p w14:paraId="4F5499DE" w14:textId="77777777" w:rsidR="00A82183" w:rsidRDefault="00000000">
            <w:pPr>
              <w:pStyle w:val="TableContents"/>
              <w:widowControl w:val="0"/>
              <w:numPr>
                <w:ilvl w:val="0"/>
                <w:numId w:val="119"/>
              </w:numPr>
              <w:spacing w:after="0" w:line="276" w:lineRule="auto"/>
            </w:pPr>
            <w:r>
              <w:t>SinManterAbertoUnidade (valor padrão N)</w:t>
            </w:r>
          </w:p>
          <w:p w14:paraId="7B9FC1CC" w14:textId="77777777" w:rsidR="00A82183" w:rsidRDefault="00000000">
            <w:pPr>
              <w:pStyle w:val="TableContents"/>
              <w:widowControl w:val="0"/>
              <w:numPr>
                <w:ilvl w:val="0"/>
                <w:numId w:val="119"/>
              </w:numPr>
              <w:spacing w:after="0" w:line="276" w:lineRule="auto"/>
            </w:pPr>
            <w:r>
              <w:t>SinRemoverAnotacao (valor padrão N)</w:t>
            </w:r>
          </w:p>
          <w:p w14:paraId="3ADA9B62" w14:textId="77777777" w:rsidR="00A82183" w:rsidRDefault="00000000">
            <w:pPr>
              <w:pStyle w:val="TableContents"/>
              <w:widowControl w:val="0"/>
              <w:numPr>
                <w:ilvl w:val="0"/>
                <w:numId w:val="119"/>
              </w:numPr>
              <w:spacing w:after="0" w:line="276" w:lineRule="auto"/>
            </w:pPr>
            <w:r>
              <w:t>SinEnviarEmailNotificacao (valor padrão N)</w:t>
            </w:r>
          </w:p>
          <w:p w14:paraId="6F87C435" w14:textId="77777777" w:rsidR="00A82183" w:rsidRDefault="00000000">
            <w:pPr>
              <w:pStyle w:val="TableContents"/>
              <w:widowControl w:val="0"/>
              <w:numPr>
                <w:ilvl w:val="0"/>
                <w:numId w:val="119"/>
              </w:numPr>
              <w:spacing w:after="0" w:line="276" w:lineRule="auto"/>
            </w:pPr>
            <w:r>
              <w:t>DataRetornoProgramado (valor padrão nulo)</w:t>
            </w:r>
          </w:p>
          <w:p w14:paraId="467F1BA4" w14:textId="77777777" w:rsidR="00A82183" w:rsidRDefault="00000000">
            <w:pPr>
              <w:pStyle w:val="TableContents"/>
              <w:widowControl w:val="0"/>
              <w:numPr>
                <w:ilvl w:val="0"/>
                <w:numId w:val="119"/>
              </w:numPr>
              <w:spacing w:after="0" w:line="276" w:lineRule="auto"/>
            </w:pPr>
            <w:r>
              <w:t>DiasRetornoProgramado (valor padrão nulo)</w:t>
            </w:r>
          </w:p>
          <w:p w14:paraId="15543C1F" w14:textId="77777777" w:rsidR="00A82183" w:rsidRDefault="00000000">
            <w:pPr>
              <w:pStyle w:val="TableContents"/>
              <w:widowControl w:val="0"/>
              <w:numPr>
                <w:ilvl w:val="0"/>
                <w:numId w:val="119"/>
              </w:numPr>
              <w:spacing w:after="0" w:line="276" w:lineRule="auto"/>
            </w:pPr>
            <w:r>
              <w:t>SinDiasUteisRetornoProgramado (valor padrão N)</w:t>
            </w:r>
          </w:p>
          <w:p w14:paraId="5B93270F" w14:textId="77777777" w:rsidR="00A82183" w:rsidRDefault="00000000">
            <w:pPr>
              <w:pStyle w:val="TableContents"/>
              <w:widowControl w:val="0"/>
              <w:numPr>
                <w:ilvl w:val="0"/>
                <w:numId w:val="119"/>
              </w:numPr>
              <w:spacing w:after="0" w:line="276" w:lineRule="auto"/>
            </w:pPr>
            <w:r>
              <w:t>SinReabrir (valor padrão N)</w:t>
            </w:r>
          </w:p>
        </w:tc>
      </w:tr>
    </w:tbl>
    <w:p w14:paraId="5305C0E1" w14:textId="77777777" w:rsidR="00A82183" w:rsidRDefault="00000000">
      <w:pPr>
        <w:pStyle w:val="Standard"/>
        <w:spacing w:after="0"/>
        <w:ind w:left="0"/>
        <w:jc w:val="left"/>
        <w:rPr>
          <w:b/>
          <w:bCs/>
        </w:rPr>
      </w:pPr>
      <w:r>
        <w:rPr>
          <w:b/>
          <w:bCs/>
        </w:rPr>
        <w:t>Exemplo:</w:t>
      </w:r>
    </w:p>
    <w:p w14:paraId="1EC55194" w14:textId="77777777" w:rsidR="00A82183" w:rsidRDefault="00A82183">
      <w:pPr>
        <w:pStyle w:val="Standard"/>
        <w:spacing w:after="0"/>
        <w:ind w:left="0"/>
        <w:jc w:val="left"/>
        <w:rPr>
          <w:b/>
          <w:bCs/>
        </w:rPr>
      </w:pPr>
    </w:p>
    <w:p w14:paraId="12D76C71" w14:textId="77777777" w:rsidR="00A82183" w:rsidRDefault="00000000">
      <w:pPr>
        <w:pStyle w:val="CdigoFonte"/>
        <w:ind w:left="99"/>
      </w:pPr>
      <w:r>
        <w:rPr>
          <w:color w:val="000080"/>
          <w:szCs w:val="18"/>
        </w:rPr>
        <w:t>```php</w:t>
      </w:r>
      <w:r>
        <w:br/>
        <w:t xml:space="preserve">$objEntradaEnviarProcessoAPI = </w:t>
      </w:r>
      <w:r>
        <w:rPr>
          <w:b/>
          <w:bCs/>
          <w:color w:val="000080"/>
        </w:rPr>
        <w:t xml:space="preserve">new </w:t>
      </w:r>
      <w:r>
        <w:t>EntradaEnviarProcessoAPI();</w:t>
      </w:r>
      <w:r>
        <w:br/>
        <w:t>$objEntradaEnviarProcessoAPI-&gt;setIdProcedimento(</w:t>
      </w:r>
      <w:r>
        <w:rPr>
          <w:color w:val="0000FF"/>
        </w:rPr>
        <w:t>10000000012057</w:t>
      </w:r>
      <w:r>
        <w:t>);</w:t>
      </w:r>
      <w:r>
        <w:br/>
      </w:r>
      <w:r>
        <w:rPr>
          <w:i/>
          <w:iCs/>
          <w:color w:val="808080"/>
        </w:rPr>
        <w:t>//$objEntradaEnviarProcessoAPI-&gt;setProtocoloProcedimento();</w:t>
      </w:r>
      <w:r>
        <w:rPr>
          <w:i/>
          <w:iCs/>
          <w:color w:val="808080"/>
        </w:rPr>
        <w:br/>
      </w:r>
      <w:r>
        <w:t>$objEntradaEnviarProcessoAPI-&gt;setUnidadesDestino(</w:t>
      </w:r>
      <w:r>
        <w:rPr>
          <w:b/>
          <w:bCs/>
          <w:color w:val="000080"/>
        </w:rPr>
        <w:t>array</w:t>
      </w:r>
      <w:r>
        <w:t>(</w:t>
      </w:r>
      <w:r>
        <w:rPr>
          <w:color w:val="0000FF"/>
        </w:rPr>
        <w:t>100000555</w:t>
      </w:r>
      <w:r>
        <w:t>,</w:t>
      </w:r>
      <w:r>
        <w:rPr>
          <w:color w:val="0000FF"/>
        </w:rPr>
        <w:t>100000644</w:t>
      </w:r>
      <w:r>
        <w:t>));</w:t>
      </w:r>
      <w:r>
        <w:br/>
        <w:t>$objEntradaEnviarProcessoAPI-&gt;setSinManterAbertoUnidade(</w:t>
      </w:r>
      <w:r>
        <w:rPr>
          <w:b/>
          <w:bCs/>
          <w:color w:val="008000"/>
        </w:rPr>
        <w:t>'S'</w:t>
      </w:r>
      <w:r>
        <w:t>);</w:t>
      </w:r>
      <w:r>
        <w:br/>
      </w:r>
      <w:r>
        <w:br/>
        <w:t xml:space="preserve">$objSeiRN = </w:t>
      </w:r>
      <w:r>
        <w:rPr>
          <w:b/>
          <w:bCs/>
          <w:color w:val="000080"/>
        </w:rPr>
        <w:t xml:space="preserve">new </w:t>
      </w:r>
      <w:r>
        <w:t>SeiRN();</w:t>
      </w:r>
      <w:r>
        <w:br/>
        <w:t>$objSeiRN-&gt;enviarProcesso($objEntradaEnviarProcessoAPI);</w:t>
      </w:r>
      <w:r>
        <w:br/>
      </w:r>
      <w:r>
        <w:rPr>
          <w:color w:val="000080"/>
          <w:szCs w:val="18"/>
        </w:rPr>
        <w:t>```</w:t>
      </w:r>
    </w:p>
    <w:p w14:paraId="6D67DE13" w14:textId="77777777" w:rsidR="00A82183" w:rsidRDefault="00A82183"/>
    <w:p w14:paraId="44BF737E" w14:textId="77777777" w:rsidR="00A82183" w:rsidRDefault="00000000">
      <w:pPr>
        <w:pStyle w:val="Ttulo2"/>
      </w:pPr>
      <w:bookmarkStart w:id="4659" w:name="_Toc171671376"/>
      <w:bookmarkStart w:id="4660" w:name="__RefHeading___Toc27859_2823614150"/>
      <w:bookmarkStart w:id="4661" w:name="_Toc223560328"/>
      <w:bookmarkStart w:id="4662" w:name="_Toc223772434"/>
      <w:bookmarkStart w:id="4663" w:name="_Toc223782522"/>
      <w:bookmarkStart w:id="4664" w:name="_Toc223895004"/>
      <w:bookmarkStart w:id="4665" w:name="_Toc223911349"/>
      <w:bookmarkStart w:id="4666" w:name="_Toc224380171"/>
      <w:bookmarkStart w:id="4667" w:name="_Toc225675957"/>
      <w:bookmarkStart w:id="4668" w:name="_Toc225806919"/>
      <w:bookmarkStart w:id="4669" w:name="_Toc226042396"/>
      <w:bookmarkStart w:id="4670" w:name="_Toc226118225"/>
      <w:bookmarkStart w:id="4671" w:name="_Toc226422810"/>
      <w:bookmarkStart w:id="4672" w:name="_Toc226644633"/>
      <w:bookmarkStart w:id="4673" w:name="_Toc231601316"/>
      <w:r>
        <w:t>excluirBloco</w:t>
      </w:r>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8892B0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FBE7486" w14:textId="77777777" w:rsidR="00A82183" w:rsidRDefault="00000000">
            <w:pPr>
              <w:pStyle w:val="TableContents"/>
              <w:widowControl w:val="0"/>
              <w:spacing w:after="0" w:line="276" w:lineRule="auto"/>
              <w:jc w:val="center"/>
            </w:pPr>
            <w:r>
              <w:t>Entrada</w:t>
            </w:r>
          </w:p>
        </w:tc>
      </w:tr>
      <w:tr w:rsidR="00A82183" w14:paraId="69F8C64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1443FD9" w14:textId="77777777" w:rsidR="00A82183" w:rsidRDefault="00000000">
            <w:pPr>
              <w:pStyle w:val="TableContents"/>
              <w:widowControl w:val="0"/>
              <w:spacing w:after="0" w:line="276" w:lineRule="auto"/>
            </w:pPr>
            <w:r>
              <w:t>Instância do objeto EntradaExcluirBlocoAPI preenchida com:</w:t>
            </w:r>
          </w:p>
          <w:p w14:paraId="42524A4A" w14:textId="77777777" w:rsidR="00A82183" w:rsidRDefault="00000000">
            <w:pPr>
              <w:pStyle w:val="TableContents"/>
              <w:widowControl w:val="0"/>
              <w:numPr>
                <w:ilvl w:val="0"/>
                <w:numId w:val="120"/>
              </w:numPr>
              <w:spacing w:after="0" w:line="276" w:lineRule="auto"/>
            </w:pPr>
            <w:r>
              <w:t>IdBloco</w:t>
            </w:r>
          </w:p>
        </w:tc>
      </w:tr>
    </w:tbl>
    <w:p w14:paraId="07DBAA5A" w14:textId="77777777" w:rsidR="00A82183" w:rsidRDefault="00000000">
      <w:pPr>
        <w:pStyle w:val="Standard"/>
        <w:spacing w:after="0"/>
        <w:ind w:left="0"/>
        <w:jc w:val="left"/>
        <w:rPr>
          <w:b/>
          <w:bCs/>
        </w:rPr>
      </w:pPr>
      <w:r>
        <w:rPr>
          <w:b/>
          <w:bCs/>
        </w:rPr>
        <w:t>Exemplo:</w:t>
      </w:r>
    </w:p>
    <w:p w14:paraId="1122EB48" w14:textId="77777777" w:rsidR="00A82183" w:rsidRDefault="00A82183">
      <w:pPr>
        <w:pStyle w:val="Standard"/>
        <w:spacing w:after="0"/>
        <w:ind w:left="0"/>
        <w:jc w:val="left"/>
        <w:rPr>
          <w:b/>
          <w:bCs/>
        </w:rPr>
      </w:pPr>
    </w:p>
    <w:p w14:paraId="03A8DF8F" w14:textId="77777777" w:rsidR="00A82183" w:rsidRDefault="00000000">
      <w:pPr>
        <w:pStyle w:val="CdigoFonte"/>
        <w:ind w:left="99"/>
      </w:pPr>
      <w:r>
        <w:rPr>
          <w:color w:val="000080"/>
          <w:szCs w:val="18"/>
        </w:rPr>
        <w:lastRenderedPageBreak/>
        <w:t>```php</w:t>
      </w:r>
      <w:r>
        <w:br/>
        <w:t xml:space="preserve">$objEntradaExcluirBlocoAPI = </w:t>
      </w:r>
      <w:r>
        <w:rPr>
          <w:b/>
          <w:bCs/>
          <w:color w:val="000080"/>
        </w:rPr>
        <w:t xml:space="preserve">new </w:t>
      </w:r>
      <w:r>
        <w:t>EntradaExcluirBlocoAPI();</w:t>
      </w:r>
      <w:r>
        <w:br/>
        <w:t>$objEntradaExcluirBlocoAPI-&gt;setIdBloco(</w:t>
      </w:r>
      <w:r>
        <w:rPr>
          <w:color w:val="0000FF"/>
        </w:rPr>
        <w:t>933</w:t>
      </w:r>
      <w:r>
        <w:t>);</w:t>
      </w:r>
      <w:r>
        <w:br/>
      </w:r>
      <w:r>
        <w:br/>
        <w:t xml:space="preserve">$objSeiRN = </w:t>
      </w:r>
      <w:r>
        <w:rPr>
          <w:b/>
          <w:bCs/>
          <w:color w:val="000080"/>
        </w:rPr>
        <w:t xml:space="preserve">new </w:t>
      </w:r>
      <w:r>
        <w:t>SeiRN();</w:t>
      </w:r>
      <w:r>
        <w:br/>
        <w:t>$objSeiRN-&gt;excluirBloco($objEntradaExcluirBlocoAPI);</w:t>
      </w:r>
      <w:r>
        <w:br/>
      </w:r>
      <w:r>
        <w:rPr>
          <w:color w:val="000080"/>
          <w:szCs w:val="18"/>
        </w:rPr>
        <w:t>```</w:t>
      </w:r>
    </w:p>
    <w:p w14:paraId="00951F7C" w14:textId="77777777" w:rsidR="00A82183" w:rsidRDefault="00A82183">
      <w:pPr>
        <w:rPr>
          <w:shd w:val="clear" w:color="auto" w:fill="FFF200"/>
        </w:rPr>
      </w:pPr>
    </w:p>
    <w:p w14:paraId="73E583CD" w14:textId="77777777" w:rsidR="00A82183" w:rsidRDefault="00000000">
      <w:pPr>
        <w:pStyle w:val="Ttulo2"/>
      </w:pPr>
      <w:bookmarkStart w:id="4674" w:name="_Toc171671377"/>
      <w:bookmarkStart w:id="4675" w:name="__RefHeading___Toc27857_2823614150"/>
      <w:bookmarkStart w:id="4676" w:name="_Toc223560329"/>
      <w:bookmarkStart w:id="4677" w:name="_Toc223772435"/>
      <w:bookmarkStart w:id="4678" w:name="_Toc223782523"/>
      <w:bookmarkStart w:id="4679" w:name="_Toc223895005"/>
      <w:bookmarkStart w:id="4680" w:name="_Toc223911350"/>
      <w:bookmarkStart w:id="4681" w:name="_Toc224380172"/>
      <w:bookmarkStart w:id="4682" w:name="_Toc225675958"/>
      <w:bookmarkStart w:id="4683" w:name="_Toc225806920"/>
      <w:bookmarkStart w:id="4684" w:name="_Toc226042397"/>
      <w:bookmarkStart w:id="4685" w:name="_Toc226118226"/>
      <w:bookmarkStart w:id="4686" w:name="_Toc226422811"/>
      <w:bookmarkStart w:id="4687" w:name="_Toc226644634"/>
      <w:bookmarkStart w:id="4688" w:name="_Toc231601317"/>
      <w:r>
        <w:t>excluirDocumento</w:t>
      </w:r>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25B677F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6FE52AC" w14:textId="77777777" w:rsidR="00A82183" w:rsidRDefault="00000000">
            <w:pPr>
              <w:pStyle w:val="TableContents"/>
              <w:widowControl w:val="0"/>
              <w:spacing w:after="0" w:line="276" w:lineRule="auto"/>
              <w:jc w:val="center"/>
            </w:pPr>
            <w:r>
              <w:t>Entrada</w:t>
            </w:r>
          </w:p>
        </w:tc>
      </w:tr>
      <w:tr w:rsidR="00A82183" w14:paraId="74782C1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24EC49" w14:textId="77777777" w:rsidR="00A82183" w:rsidRDefault="00000000">
            <w:pPr>
              <w:pStyle w:val="TableContents"/>
              <w:widowControl w:val="0"/>
              <w:spacing w:after="0" w:line="276" w:lineRule="auto"/>
            </w:pPr>
            <w:r>
              <w:t>Instância do objeto EntradaExcluirDocumentoAPI preenchida com:</w:t>
            </w:r>
          </w:p>
          <w:p w14:paraId="77899724" w14:textId="77777777" w:rsidR="00A82183" w:rsidRDefault="00000000">
            <w:pPr>
              <w:pStyle w:val="TableContents"/>
              <w:widowControl w:val="0"/>
              <w:numPr>
                <w:ilvl w:val="0"/>
                <w:numId w:val="120"/>
              </w:numPr>
              <w:spacing w:after="0" w:line="276" w:lineRule="auto"/>
            </w:pPr>
            <w:r>
              <w:t>IdDocumento ou ProtocoloDocumento</w:t>
            </w:r>
          </w:p>
        </w:tc>
      </w:tr>
    </w:tbl>
    <w:p w14:paraId="41419EC4" w14:textId="77777777" w:rsidR="00A82183" w:rsidRDefault="00000000">
      <w:pPr>
        <w:pStyle w:val="Standard"/>
        <w:spacing w:after="0"/>
        <w:ind w:left="0"/>
        <w:jc w:val="left"/>
        <w:rPr>
          <w:b/>
          <w:bCs/>
        </w:rPr>
      </w:pPr>
      <w:r>
        <w:rPr>
          <w:b/>
          <w:bCs/>
        </w:rPr>
        <w:t>Exemplo:</w:t>
      </w:r>
    </w:p>
    <w:p w14:paraId="0D74A8A3" w14:textId="77777777" w:rsidR="00A82183" w:rsidRDefault="00A82183">
      <w:pPr>
        <w:pStyle w:val="Standard"/>
        <w:spacing w:after="0"/>
        <w:ind w:left="0"/>
        <w:jc w:val="left"/>
        <w:rPr>
          <w:b/>
          <w:bCs/>
        </w:rPr>
      </w:pPr>
    </w:p>
    <w:p w14:paraId="4F762A1D" w14:textId="77777777" w:rsidR="00A82183" w:rsidRDefault="00000000">
      <w:pPr>
        <w:pStyle w:val="CdigoFonte"/>
        <w:ind w:left="99"/>
      </w:pPr>
      <w:r>
        <w:rPr>
          <w:color w:val="000080"/>
          <w:szCs w:val="18"/>
        </w:rPr>
        <w:t>```php</w:t>
      </w:r>
      <w:r>
        <w:br/>
        <w:t xml:space="preserve">$objEntradaExcluirDocumentoAPI = </w:t>
      </w:r>
      <w:r>
        <w:rPr>
          <w:b/>
          <w:bCs/>
          <w:color w:val="000080"/>
        </w:rPr>
        <w:t xml:space="preserve">new </w:t>
      </w:r>
      <w:r>
        <w:t>EntradaExcluirDocumentoAPI();</w:t>
      </w:r>
      <w:r>
        <w:br/>
      </w:r>
      <w:r>
        <w:rPr>
          <w:i/>
          <w:iCs/>
          <w:color w:val="808080"/>
        </w:rPr>
        <w:t>//$objEntradaExcluirDocumentoAPI-&gt;setIdDocumento();</w:t>
      </w:r>
      <w:r>
        <w:rPr>
          <w:i/>
          <w:iCs/>
          <w:color w:val="808080"/>
        </w:rPr>
        <w:br/>
      </w:r>
      <w:r>
        <w:t>$objEntradaExcluirDocumentoAPI-&gt;setProtocoloDocumento(</w:t>
      </w:r>
      <w:r>
        <w:rPr>
          <w:b/>
          <w:bCs/>
          <w:color w:val="008000"/>
        </w:rPr>
        <w:t>'0031076'</w:t>
      </w:r>
      <w:r>
        <w:t>);</w:t>
      </w:r>
      <w:r>
        <w:br/>
      </w:r>
      <w:r>
        <w:br/>
        <w:t xml:space="preserve">$objSeiRN = </w:t>
      </w:r>
      <w:r>
        <w:rPr>
          <w:b/>
          <w:bCs/>
          <w:color w:val="000080"/>
        </w:rPr>
        <w:t xml:space="preserve">new </w:t>
      </w:r>
      <w:r>
        <w:t>SeiRN();</w:t>
      </w:r>
      <w:r>
        <w:br/>
        <w:t>$objSeiRN-&gt;excluirDocumento($objEntradaExcluirDocumentoAPI);</w:t>
      </w:r>
      <w:r>
        <w:br/>
      </w:r>
      <w:r>
        <w:rPr>
          <w:color w:val="000080"/>
          <w:szCs w:val="18"/>
        </w:rPr>
        <w:t>```</w:t>
      </w:r>
    </w:p>
    <w:p w14:paraId="033A7D85" w14:textId="77777777" w:rsidR="00A82183" w:rsidRDefault="00A82183">
      <w:pPr>
        <w:rPr>
          <w:shd w:val="clear" w:color="auto" w:fill="FFF200"/>
        </w:rPr>
      </w:pPr>
    </w:p>
    <w:p w14:paraId="75EE08C4" w14:textId="77777777" w:rsidR="00A82183" w:rsidRDefault="00000000">
      <w:pPr>
        <w:pStyle w:val="Ttulo2"/>
      </w:pPr>
      <w:bookmarkStart w:id="4689" w:name="_Toc171671378"/>
      <w:bookmarkStart w:id="4690" w:name="__RefHeading___Toc27855_2823614150"/>
      <w:bookmarkStart w:id="4691" w:name="_Toc223560330"/>
      <w:bookmarkStart w:id="4692" w:name="_Toc223772436"/>
      <w:bookmarkStart w:id="4693" w:name="_Toc223782524"/>
      <w:bookmarkStart w:id="4694" w:name="_Toc223895006"/>
      <w:bookmarkStart w:id="4695" w:name="_Toc223911351"/>
      <w:bookmarkStart w:id="4696" w:name="_Toc224380173"/>
      <w:bookmarkStart w:id="4697" w:name="_Toc225675959"/>
      <w:bookmarkStart w:id="4698" w:name="_Toc225806921"/>
      <w:bookmarkStart w:id="4699" w:name="_Toc226042398"/>
      <w:bookmarkStart w:id="4700" w:name="_Toc226118227"/>
      <w:bookmarkStart w:id="4701" w:name="_Toc226422812"/>
      <w:bookmarkStart w:id="4702" w:name="_Toc226644635"/>
      <w:bookmarkStart w:id="4703" w:name="_Toc231601318"/>
      <w:r>
        <w:t>excluirProcesso</w:t>
      </w:r>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EBAD13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7D342E9" w14:textId="77777777" w:rsidR="00A82183" w:rsidRDefault="00000000">
            <w:pPr>
              <w:pStyle w:val="TableContents"/>
              <w:widowControl w:val="0"/>
              <w:spacing w:after="0" w:line="276" w:lineRule="auto"/>
              <w:jc w:val="center"/>
            </w:pPr>
            <w:r>
              <w:t>Entrada</w:t>
            </w:r>
          </w:p>
        </w:tc>
      </w:tr>
      <w:tr w:rsidR="00A82183" w14:paraId="0D5E26B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FF90C63" w14:textId="77777777" w:rsidR="00A82183" w:rsidRDefault="00000000">
            <w:pPr>
              <w:pStyle w:val="TableContents"/>
              <w:widowControl w:val="0"/>
              <w:spacing w:after="0" w:line="276" w:lineRule="auto"/>
            </w:pPr>
            <w:r>
              <w:t>Instância do objeto EntradaExcluirProcessoAPI preenchida com:</w:t>
            </w:r>
          </w:p>
          <w:p w14:paraId="005D10E7" w14:textId="77777777" w:rsidR="00A82183" w:rsidRDefault="00000000">
            <w:pPr>
              <w:pStyle w:val="TableContents"/>
              <w:widowControl w:val="0"/>
              <w:numPr>
                <w:ilvl w:val="0"/>
                <w:numId w:val="120"/>
              </w:numPr>
              <w:spacing w:after="0" w:line="276" w:lineRule="auto"/>
            </w:pPr>
            <w:r>
              <w:t>IdProcedimento ou ProtocoloProcedimento</w:t>
            </w:r>
          </w:p>
        </w:tc>
      </w:tr>
    </w:tbl>
    <w:p w14:paraId="7000082E" w14:textId="77777777" w:rsidR="00A82183" w:rsidRDefault="00000000">
      <w:pPr>
        <w:pStyle w:val="Standard"/>
        <w:spacing w:after="0"/>
        <w:ind w:left="0"/>
        <w:jc w:val="left"/>
        <w:rPr>
          <w:b/>
          <w:bCs/>
        </w:rPr>
      </w:pPr>
      <w:r>
        <w:rPr>
          <w:b/>
          <w:bCs/>
        </w:rPr>
        <w:t>Exemplo:</w:t>
      </w:r>
    </w:p>
    <w:p w14:paraId="4C46C2C7" w14:textId="77777777" w:rsidR="00A82183" w:rsidRDefault="00A82183">
      <w:pPr>
        <w:pStyle w:val="Standard"/>
        <w:spacing w:after="0"/>
        <w:ind w:left="0"/>
        <w:jc w:val="left"/>
        <w:rPr>
          <w:b/>
          <w:bCs/>
        </w:rPr>
      </w:pPr>
    </w:p>
    <w:p w14:paraId="51AB3844" w14:textId="77777777" w:rsidR="00A82183" w:rsidRDefault="00000000">
      <w:pPr>
        <w:pStyle w:val="CdigoFonte"/>
        <w:ind w:left="99"/>
      </w:pPr>
      <w:r>
        <w:rPr>
          <w:color w:val="000080"/>
          <w:szCs w:val="18"/>
        </w:rPr>
        <w:t>```php</w:t>
      </w:r>
      <w:r>
        <w:br/>
        <w:t xml:space="preserve">$objEntradaExcluirProcessoAPI = </w:t>
      </w:r>
      <w:r>
        <w:rPr>
          <w:b/>
          <w:bCs/>
          <w:color w:val="000080"/>
        </w:rPr>
        <w:t xml:space="preserve">new </w:t>
      </w:r>
      <w:r>
        <w:t>EntradaExcluirProcessoAPI();</w:t>
      </w:r>
      <w:r>
        <w:br/>
      </w:r>
      <w:r>
        <w:rPr>
          <w:i/>
          <w:iCs/>
          <w:color w:val="808080"/>
        </w:rPr>
        <w:t>//$objEntradaExcluirProcessoAPI-&gt;setIdProcedimento();</w:t>
      </w:r>
      <w:r>
        <w:rPr>
          <w:i/>
          <w:iCs/>
          <w:color w:val="808080"/>
        </w:rPr>
        <w:br/>
      </w:r>
      <w:r>
        <w:t>$objEntradaExcluirProcessoAPI-&gt;setProtocoloProcedimento(</w:t>
      </w:r>
      <w:r>
        <w:rPr>
          <w:b/>
          <w:bCs/>
          <w:color w:val="008000"/>
        </w:rPr>
        <w:t>'0000495-63.2014.4.04.8000'</w:t>
      </w:r>
      <w:r>
        <w:t>);</w:t>
      </w:r>
      <w:r>
        <w:br/>
      </w:r>
      <w:r>
        <w:br/>
        <w:t xml:space="preserve">$objSeiRN = </w:t>
      </w:r>
      <w:r>
        <w:rPr>
          <w:b/>
          <w:bCs/>
          <w:color w:val="000080"/>
        </w:rPr>
        <w:t xml:space="preserve">new </w:t>
      </w:r>
      <w:r>
        <w:t>SeiRN();</w:t>
      </w:r>
      <w:r>
        <w:br/>
        <w:t>$objSeiRN-&gt;excluirProcesso($objEntradaExcluirProcessoAPI);</w:t>
      </w:r>
      <w:r>
        <w:br/>
      </w:r>
      <w:r>
        <w:rPr>
          <w:color w:val="000080"/>
          <w:szCs w:val="18"/>
        </w:rPr>
        <w:t>```</w:t>
      </w:r>
    </w:p>
    <w:p w14:paraId="309A58BA" w14:textId="77777777" w:rsidR="00A82183" w:rsidRDefault="00A82183"/>
    <w:p w14:paraId="2C4AB11C" w14:textId="77777777" w:rsidR="00A82183" w:rsidRDefault="00000000">
      <w:pPr>
        <w:pStyle w:val="Ttulo2"/>
      </w:pPr>
      <w:bookmarkStart w:id="4704" w:name="_Toc171671379"/>
      <w:bookmarkStart w:id="4705" w:name="__RefHeading___Toc27853_2823614150"/>
      <w:bookmarkStart w:id="4706" w:name="_Toc223560331"/>
      <w:bookmarkStart w:id="4707" w:name="_Toc223772437"/>
      <w:bookmarkStart w:id="4708" w:name="_Toc223782525"/>
      <w:bookmarkStart w:id="4709" w:name="_Toc223895007"/>
      <w:bookmarkStart w:id="4710" w:name="_Toc223911352"/>
      <w:bookmarkStart w:id="4711" w:name="_Toc224380174"/>
      <w:bookmarkStart w:id="4712" w:name="_Toc225675960"/>
      <w:bookmarkStart w:id="4713" w:name="_Toc225806922"/>
      <w:bookmarkStart w:id="4714" w:name="_Toc226042399"/>
      <w:bookmarkStart w:id="4715" w:name="_Toc226118228"/>
      <w:bookmarkStart w:id="4716" w:name="_Toc226422813"/>
      <w:bookmarkStart w:id="4717" w:name="_Toc226644636"/>
      <w:bookmarkStart w:id="4718" w:name="_Toc231601319"/>
      <w:r>
        <w:t>gerarBloco</w:t>
      </w:r>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2B1B5C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8795B55" w14:textId="77777777" w:rsidR="00A82183" w:rsidRDefault="00000000">
            <w:pPr>
              <w:pStyle w:val="TableContents"/>
              <w:widowControl w:val="0"/>
              <w:spacing w:after="0" w:line="276" w:lineRule="auto"/>
              <w:jc w:val="center"/>
            </w:pPr>
            <w:r>
              <w:t>Entrada</w:t>
            </w:r>
          </w:p>
        </w:tc>
      </w:tr>
      <w:tr w:rsidR="00A82183" w14:paraId="2E59BB7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9679D7" w14:textId="77777777" w:rsidR="00A82183" w:rsidRDefault="00000000">
            <w:pPr>
              <w:pStyle w:val="TableContents"/>
              <w:widowControl w:val="0"/>
              <w:spacing w:after="0" w:line="276" w:lineRule="auto"/>
            </w:pPr>
            <w:r>
              <w:t>Instância do objeto EntradaGerarBlocoAPI preenchida com:</w:t>
            </w:r>
          </w:p>
          <w:p w14:paraId="75CD06F1" w14:textId="77777777" w:rsidR="00A82183" w:rsidRDefault="00000000">
            <w:pPr>
              <w:pStyle w:val="TableContents"/>
              <w:widowControl w:val="0"/>
              <w:numPr>
                <w:ilvl w:val="0"/>
                <w:numId w:val="120"/>
              </w:numPr>
              <w:spacing w:after="0" w:line="276" w:lineRule="auto"/>
            </w:pPr>
            <w:r>
              <w:t>Tipo</w:t>
            </w:r>
          </w:p>
          <w:p w14:paraId="55904396" w14:textId="77777777" w:rsidR="00A82183" w:rsidRDefault="00000000">
            <w:pPr>
              <w:pStyle w:val="TableContents"/>
              <w:widowControl w:val="0"/>
              <w:numPr>
                <w:ilvl w:val="0"/>
                <w:numId w:val="120"/>
              </w:numPr>
              <w:spacing w:after="0" w:line="276" w:lineRule="auto"/>
            </w:pPr>
            <w:r>
              <w:t>Descricao</w:t>
            </w:r>
          </w:p>
          <w:p w14:paraId="1A7DAB09" w14:textId="77777777" w:rsidR="00A82183" w:rsidRDefault="00000000">
            <w:pPr>
              <w:pStyle w:val="TableContents"/>
              <w:widowControl w:val="0"/>
              <w:numPr>
                <w:ilvl w:val="0"/>
                <w:numId w:val="120"/>
              </w:numPr>
              <w:spacing w:after="0" w:line="276" w:lineRule="auto"/>
            </w:pPr>
            <w:r>
              <w:t>UnidadesDisponibilizacao</w:t>
            </w:r>
          </w:p>
          <w:p w14:paraId="62172E11" w14:textId="77777777" w:rsidR="00A82183" w:rsidRDefault="00000000">
            <w:pPr>
              <w:pStyle w:val="TableContents"/>
              <w:widowControl w:val="0"/>
              <w:numPr>
                <w:ilvl w:val="0"/>
                <w:numId w:val="120"/>
              </w:numPr>
              <w:spacing w:after="0" w:line="276" w:lineRule="auto"/>
            </w:pPr>
            <w:r>
              <w:t>Documentos ou IdDocumentos</w:t>
            </w:r>
          </w:p>
          <w:p w14:paraId="2E4F2C0D" w14:textId="77777777" w:rsidR="00A82183" w:rsidRDefault="00000000">
            <w:pPr>
              <w:pStyle w:val="TableContents"/>
              <w:widowControl w:val="0"/>
              <w:numPr>
                <w:ilvl w:val="0"/>
                <w:numId w:val="120"/>
              </w:numPr>
              <w:spacing w:after="0" w:line="276" w:lineRule="auto"/>
            </w:pPr>
            <w:r>
              <w:t>SinDisponibilizar</w:t>
            </w:r>
          </w:p>
        </w:tc>
      </w:tr>
      <w:tr w:rsidR="00A82183" w14:paraId="14B2F31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379049E" w14:textId="77777777" w:rsidR="00A82183" w:rsidRDefault="00000000">
            <w:pPr>
              <w:pStyle w:val="TableContents"/>
              <w:widowControl w:val="0"/>
              <w:spacing w:after="0" w:line="276" w:lineRule="auto"/>
              <w:jc w:val="center"/>
            </w:pPr>
            <w:r>
              <w:t>Saída</w:t>
            </w:r>
          </w:p>
        </w:tc>
      </w:tr>
      <w:tr w:rsidR="00A82183" w14:paraId="695FC2A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23D2EE" w14:textId="77777777" w:rsidR="00A82183" w:rsidRDefault="00000000">
            <w:pPr>
              <w:pStyle w:val="TableContents"/>
              <w:widowControl w:val="0"/>
              <w:spacing w:after="0" w:line="276" w:lineRule="auto"/>
            </w:pPr>
            <w:r>
              <w:t>Retorna o ID do bloco gerado.</w:t>
            </w:r>
          </w:p>
        </w:tc>
      </w:tr>
    </w:tbl>
    <w:p w14:paraId="19BCA5B1" w14:textId="77777777" w:rsidR="00A82183" w:rsidRDefault="00000000">
      <w:pPr>
        <w:pStyle w:val="Standard"/>
        <w:spacing w:after="0"/>
        <w:ind w:left="0"/>
        <w:jc w:val="left"/>
        <w:rPr>
          <w:b/>
          <w:bCs/>
        </w:rPr>
      </w:pPr>
      <w:r>
        <w:rPr>
          <w:b/>
          <w:bCs/>
        </w:rPr>
        <w:t>Exemplo:</w:t>
      </w:r>
    </w:p>
    <w:p w14:paraId="752D4346" w14:textId="77777777" w:rsidR="00A82183" w:rsidRDefault="00A82183">
      <w:pPr>
        <w:pStyle w:val="Standard"/>
        <w:spacing w:after="0"/>
        <w:ind w:left="0"/>
        <w:jc w:val="left"/>
        <w:rPr>
          <w:b/>
          <w:bCs/>
        </w:rPr>
      </w:pPr>
    </w:p>
    <w:p w14:paraId="647ADBAC" w14:textId="77777777" w:rsidR="00A82183" w:rsidRDefault="00000000">
      <w:pPr>
        <w:pStyle w:val="CdigoFonte"/>
        <w:ind w:left="99"/>
      </w:pPr>
      <w:r>
        <w:rPr>
          <w:color w:val="000080"/>
          <w:szCs w:val="18"/>
        </w:rPr>
        <w:t>```php</w:t>
      </w:r>
      <w:r>
        <w:br/>
        <w:t xml:space="preserve">$objEntradaGerarBlocoAPI = </w:t>
      </w:r>
      <w:r>
        <w:rPr>
          <w:b/>
          <w:bCs/>
          <w:color w:val="000080"/>
        </w:rPr>
        <w:t xml:space="preserve">new </w:t>
      </w:r>
      <w:r>
        <w:t>EntradaGerarBlocoAPI();</w:t>
      </w:r>
      <w:r>
        <w:br/>
        <w:t>$objEntradaGerarBlocoAPI-&gt;setTipo(</w:t>
      </w:r>
      <w:r>
        <w:rPr>
          <w:b/>
          <w:bCs/>
          <w:color w:val="008000"/>
        </w:rPr>
        <w:t>'A'</w:t>
      </w:r>
      <w:r>
        <w:t>);</w:t>
      </w:r>
      <w:r>
        <w:br/>
        <w:t>$objEntradaGerarBlocoAPI-&gt;setDescricao(</w:t>
      </w:r>
      <w:r>
        <w:rPr>
          <w:b/>
          <w:bCs/>
          <w:color w:val="008000"/>
        </w:rPr>
        <w:t>'Exemplo geração de bloco módulo ABC'</w:t>
      </w:r>
      <w:r>
        <w:t>);</w:t>
      </w:r>
      <w:r>
        <w:br/>
        <w:t>$objEntradaGerarBlocoAPI-&gt;setUnidadesDisponibilizacao(</w:t>
      </w:r>
      <w:r>
        <w:rPr>
          <w:b/>
          <w:bCs/>
          <w:color w:val="000080"/>
        </w:rPr>
        <w:t>array</w:t>
      </w:r>
      <w:r>
        <w:t>(</w:t>
      </w:r>
      <w:r>
        <w:rPr>
          <w:b/>
          <w:bCs/>
          <w:color w:val="008000"/>
        </w:rPr>
        <w:t>'100000555'</w:t>
      </w:r>
      <w:r>
        <w:t>,</w:t>
      </w:r>
      <w:r>
        <w:rPr>
          <w:b/>
          <w:bCs/>
          <w:color w:val="008000"/>
        </w:rPr>
        <w:t>'100000644'</w:t>
      </w:r>
      <w:r>
        <w:t>));</w:t>
      </w:r>
      <w:r>
        <w:br/>
      </w:r>
      <w:r>
        <w:lastRenderedPageBreak/>
        <w:br/>
      </w:r>
      <w:r>
        <w:rPr>
          <w:i/>
          <w:iCs/>
          <w:color w:val="808080"/>
        </w:rPr>
        <w:t>//se os identificadores estiverem disponíveis utilizar setIdDocumentos evitando consulta ao banco</w:t>
      </w:r>
      <w:r>
        <w:rPr>
          <w:i/>
          <w:iCs/>
          <w:color w:val="808080"/>
        </w:rPr>
        <w:br/>
      </w:r>
      <w:r>
        <w:t>$objEntradaGerarBlocoAPI-&gt;setDocumentos(array('0031064','0030780'));</w:t>
      </w:r>
      <w:r>
        <w:br/>
      </w:r>
      <w:r>
        <w:br/>
      </w:r>
      <w:r>
        <w:rPr>
          <w:i/>
          <w:iCs/>
          <w:color w:val="808080"/>
        </w:rPr>
        <w:t>//$objEntradaGerarBlocoAPI-&gt;setIdDocumentos();</w:t>
      </w:r>
      <w:r>
        <w:rPr>
          <w:i/>
          <w:iCs/>
          <w:color w:val="808080"/>
        </w:rPr>
        <w:br/>
      </w:r>
      <w:r>
        <w:t>$objEntradaGerarBlocoAPI-&gt;setSinDisponibilizar(</w:t>
      </w:r>
      <w:r>
        <w:rPr>
          <w:b/>
          <w:bCs/>
          <w:color w:val="008000"/>
        </w:rPr>
        <w:t>'S'</w:t>
      </w:r>
      <w:r>
        <w:t>);</w:t>
      </w:r>
      <w:r>
        <w:br/>
      </w:r>
      <w:r>
        <w:br/>
        <w:t xml:space="preserve">$objSeiRN = </w:t>
      </w:r>
      <w:r>
        <w:rPr>
          <w:b/>
          <w:bCs/>
          <w:color w:val="000080"/>
        </w:rPr>
        <w:t xml:space="preserve">new </w:t>
      </w:r>
      <w:r>
        <w:t>SeiRN();</w:t>
      </w:r>
      <w:r>
        <w:br/>
        <w:t>$numIdBloco = $objSeiRN-&gt;gerarBloco($objEntradaGerarBlocoAPI);</w:t>
      </w:r>
      <w:r>
        <w:br/>
      </w:r>
      <w:r>
        <w:rPr>
          <w:color w:val="000080"/>
          <w:szCs w:val="18"/>
        </w:rPr>
        <w:t>```</w:t>
      </w:r>
    </w:p>
    <w:p w14:paraId="584A5071" w14:textId="77777777" w:rsidR="00A82183" w:rsidRDefault="00A82183">
      <w:bookmarkStart w:id="4719" w:name="__RefHeading___Toc40822_2680807519"/>
      <w:bookmarkStart w:id="4720" w:name="_Toc171671380"/>
      <w:bookmarkStart w:id="4721" w:name="_Toc223560332"/>
      <w:bookmarkStart w:id="4722" w:name="_Toc223772438"/>
      <w:bookmarkStart w:id="4723" w:name="_Toc223782526"/>
      <w:bookmarkStart w:id="4724" w:name="_Toc223895008"/>
      <w:bookmarkStart w:id="4725" w:name="_Toc223911353"/>
      <w:bookmarkStart w:id="4726" w:name="_Toc224380175"/>
      <w:bookmarkStart w:id="4727" w:name="_Toc225675961"/>
    </w:p>
    <w:p w14:paraId="35FCDBAA" w14:textId="77777777" w:rsidR="00A82183" w:rsidRDefault="00000000">
      <w:pPr>
        <w:pStyle w:val="Ttulo2"/>
      </w:pPr>
      <w:bookmarkStart w:id="4728" w:name="_Toc226042400"/>
      <w:bookmarkStart w:id="4729" w:name="_Toc226118229"/>
      <w:bookmarkStart w:id="4730" w:name="_Toc226422814"/>
      <w:bookmarkStart w:id="4731" w:name="_Toc226644637"/>
      <w:bookmarkStart w:id="4732" w:name="_Toc231601320"/>
      <w:r>
        <w:t>g</w:t>
      </w:r>
      <w:bookmarkStart w:id="4733" w:name="_Toc225806923"/>
      <w:r>
        <w:t>erarProcedimento</w:t>
      </w:r>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BC479D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083CFB7" w14:textId="77777777" w:rsidR="00A82183" w:rsidRDefault="00000000">
            <w:pPr>
              <w:pStyle w:val="TableContents"/>
              <w:widowControl w:val="0"/>
              <w:spacing w:after="0" w:line="276" w:lineRule="auto"/>
              <w:jc w:val="center"/>
            </w:pPr>
            <w:r>
              <w:t>Entrada</w:t>
            </w:r>
          </w:p>
        </w:tc>
      </w:tr>
      <w:tr w:rsidR="00A82183" w14:paraId="7E71689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832F8E" w14:textId="77777777" w:rsidR="00A82183" w:rsidRDefault="00000000">
            <w:pPr>
              <w:pStyle w:val="Standard"/>
              <w:ind w:left="0"/>
            </w:pPr>
            <w:r>
              <w:t>Instância do objeto EntradaGerarProcedimentoAPI preenchida com:</w:t>
            </w:r>
          </w:p>
          <w:p w14:paraId="52C43D7E" w14:textId="77777777" w:rsidR="00A82183" w:rsidRDefault="00000000">
            <w:pPr>
              <w:pStyle w:val="PargrafodaLista"/>
              <w:numPr>
                <w:ilvl w:val="0"/>
                <w:numId w:val="3"/>
              </w:numPr>
              <w:spacing w:after="0"/>
            </w:pPr>
            <w:r>
              <w:t>Procedimento (ProcedimentoAPI)</w:t>
            </w:r>
          </w:p>
          <w:p w14:paraId="4D77DB9F" w14:textId="77777777" w:rsidR="00A82183" w:rsidRDefault="00000000">
            <w:pPr>
              <w:pStyle w:val="PargrafodaLista"/>
              <w:numPr>
                <w:ilvl w:val="1"/>
                <w:numId w:val="3"/>
              </w:numPr>
              <w:spacing w:after="0"/>
            </w:pPr>
            <w:r>
              <w:t>IdTipoProcedimento</w:t>
            </w:r>
          </w:p>
          <w:p w14:paraId="0A313C3B" w14:textId="77777777" w:rsidR="00A82183" w:rsidRDefault="00000000">
            <w:pPr>
              <w:pStyle w:val="PargrafodaLista"/>
              <w:numPr>
                <w:ilvl w:val="1"/>
                <w:numId w:val="3"/>
              </w:numPr>
              <w:spacing w:after="0"/>
            </w:pPr>
            <w:r>
              <w:t>NumeroProtocolo e DataAutuacao (opcionais)</w:t>
            </w:r>
          </w:p>
          <w:p w14:paraId="1DE05244" w14:textId="77777777" w:rsidR="00A82183" w:rsidRDefault="00000000">
            <w:pPr>
              <w:pStyle w:val="PargrafodaLista"/>
              <w:numPr>
                <w:ilvl w:val="1"/>
                <w:numId w:val="3"/>
              </w:numPr>
              <w:spacing w:after="0"/>
            </w:pPr>
            <w:r>
              <w:t>Especificacao</w:t>
            </w:r>
          </w:p>
          <w:p w14:paraId="41C0C256" w14:textId="77777777" w:rsidR="00A82183" w:rsidRDefault="00000000">
            <w:pPr>
              <w:pStyle w:val="PargrafodaLista"/>
              <w:numPr>
                <w:ilvl w:val="1"/>
                <w:numId w:val="3"/>
              </w:numPr>
              <w:spacing w:after="0"/>
            </w:pPr>
            <w:r>
              <w:t>Assuntos (array:AssuntoAPI preenchido com CodigoEstruturado, também adicionará automaticamente os assuntos sugeridos para o tipo de processo),</w:t>
            </w:r>
          </w:p>
          <w:p w14:paraId="1AEC2999" w14:textId="77777777" w:rsidR="00A82183" w:rsidRDefault="00000000">
            <w:pPr>
              <w:pStyle w:val="PargrafodaLista"/>
              <w:numPr>
                <w:ilvl w:val="1"/>
                <w:numId w:val="3"/>
              </w:numPr>
              <w:spacing w:after="0"/>
            </w:pPr>
            <w:r>
              <w:t>Interessados (array:InteressadoAPI),</w:t>
            </w:r>
          </w:p>
          <w:p w14:paraId="71048994" w14:textId="77777777" w:rsidR="00A82183" w:rsidRDefault="00000000">
            <w:pPr>
              <w:pStyle w:val="PargrafodaLista"/>
              <w:numPr>
                <w:ilvl w:val="1"/>
                <w:numId w:val="3"/>
              </w:numPr>
              <w:spacing w:after="0"/>
            </w:pPr>
            <w:r>
              <w:t>Observacao</w:t>
            </w:r>
          </w:p>
          <w:p w14:paraId="561ED90B" w14:textId="77777777" w:rsidR="00A82183" w:rsidRDefault="00000000">
            <w:pPr>
              <w:pStyle w:val="PargrafodaLista"/>
              <w:numPr>
                <w:ilvl w:val="1"/>
                <w:numId w:val="3"/>
              </w:numPr>
              <w:spacing w:after="0"/>
            </w:pPr>
            <w:r>
              <w:t>NivelAcesso (se não informado assumirá o nível padrão especificado para o tipo de processo)</w:t>
            </w:r>
          </w:p>
          <w:p w14:paraId="78795296" w14:textId="77777777" w:rsidR="00A82183" w:rsidRDefault="00000000">
            <w:pPr>
              <w:pStyle w:val="PargrafodaLista"/>
              <w:numPr>
                <w:ilvl w:val="1"/>
                <w:numId w:val="3"/>
              </w:numPr>
              <w:spacing w:after="0"/>
            </w:pPr>
            <w:r>
              <w:t>IdHipoteseLegal</w:t>
            </w:r>
          </w:p>
          <w:p w14:paraId="61622B4B" w14:textId="77777777" w:rsidR="00A82183" w:rsidRDefault="00000000">
            <w:pPr>
              <w:pStyle w:val="PargrafodaLista"/>
              <w:numPr>
                <w:ilvl w:val="0"/>
                <w:numId w:val="3"/>
              </w:numPr>
              <w:spacing w:after="0"/>
            </w:pPr>
            <w:r>
              <w:t>Documentos - array:DocumentoAPI</w:t>
            </w:r>
          </w:p>
          <w:p w14:paraId="0E23BE2E" w14:textId="77777777" w:rsidR="00A82183" w:rsidRDefault="00000000">
            <w:pPr>
              <w:pStyle w:val="PargrafodaLista"/>
              <w:numPr>
                <w:ilvl w:val="1"/>
                <w:numId w:val="3"/>
              </w:numPr>
              <w:spacing w:after="0"/>
            </w:pPr>
            <w:r>
              <w:t>Tipo</w:t>
            </w:r>
          </w:p>
          <w:p w14:paraId="0C43ADB3" w14:textId="77777777" w:rsidR="00A82183" w:rsidRDefault="00000000">
            <w:pPr>
              <w:pStyle w:val="PargrafodaLista"/>
              <w:numPr>
                <w:ilvl w:val="1"/>
                <w:numId w:val="3"/>
              </w:numPr>
              <w:spacing w:after="0"/>
            </w:pPr>
            <w:r>
              <w:t>IdSerie</w:t>
            </w:r>
          </w:p>
          <w:p w14:paraId="1B6B6E57" w14:textId="77777777" w:rsidR="00A82183" w:rsidRDefault="00000000">
            <w:pPr>
              <w:pStyle w:val="PargrafodaLista"/>
              <w:numPr>
                <w:ilvl w:val="1"/>
                <w:numId w:val="3"/>
              </w:numPr>
              <w:spacing w:after="0"/>
            </w:pPr>
            <w:r>
              <w:t>Numero</w:t>
            </w:r>
          </w:p>
          <w:p w14:paraId="0374CFEF" w14:textId="77777777" w:rsidR="00A82183" w:rsidRDefault="00000000">
            <w:pPr>
              <w:pStyle w:val="PargrafodaLista"/>
              <w:numPr>
                <w:ilvl w:val="1"/>
                <w:numId w:val="3"/>
              </w:numPr>
              <w:spacing w:after="0"/>
            </w:pPr>
            <w:r>
              <w:t>Data</w:t>
            </w:r>
          </w:p>
          <w:p w14:paraId="3359AC83" w14:textId="77777777" w:rsidR="00A82183" w:rsidRDefault="00000000">
            <w:pPr>
              <w:pStyle w:val="PargrafodaLista"/>
              <w:numPr>
                <w:ilvl w:val="1"/>
                <w:numId w:val="3"/>
              </w:numPr>
              <w:spacing w:after="0"/>
            </w:pPr>
            <w:r>
              <w:t>Descricao</w:t>
            </w:r>
          </w:p>
          <w:p w14:paraId="123BE945" w14:textId="77777777" w:rsidR="00A82183" w:rsidRDefault="00000000">
            <w:pPr>
              <w:pStyle w:val="PargrafodaLista"/>
              <w:numPr>
                <w:ilvl w:val="1"/>
                <w:numId w:val="3"/>
              </w:numPr>
              <w:spacing w:after="0"/>
            </w:pPr>
            <w:r>
              <w:t>IdTipoConferencia</w:t>
            </w:r>
          </w:p>
          <w:p w14:paraId="1F70C114" w14:textId="77777777" w:rsidR="00A82183" w:rsidRDefault="00000000">
            <w:pPr>
              <w:pStyle w:val="PargrafodaLista"/>
              <w:numPr>
                <w:ilvl w:val="1"/>
                <w:numId w:val="3"/>
              </w:numPr>
              <w:spacing w:after="0"/>
            </w:pPr>
            <w:r>
              <w:t>SinArquivamento</w:t>
            </w:r>
          </w:p>
          <w:p w14:paraId="43ABDAE8" w14:textId="77777777" w:rsidR="00A82183" w:rsidRDefault="00000000">
            <w:pPr>
              <w:pStyle w:val="PargrafodaLista"/>
              <w:numPr>
                <w:ilvl w:val="1"/>
                <w:numId w:val="3"/>
              </w:numPr>
              <w:spacing w:after="0"/>
            </w:pPr>
            <w:r>
              <w:t>Remetente (RemetenteAPI)</w:t>
            </w:r>
          </w:p>
          <w:p w14:paraId="32F9CA6D" w14:textId="77777777" w:rsidR="00A82183" w:rsidRDefault="00000000">
            <w:pPr>
              <w:pStyle w:val="PargrafodaLista"/>
              <w:numPr>
                <w:ilvl w:val="1"/>
                <w:numId w:val="3"/>
              </w:numPr>
              <w:spacing w:after="0"/>
            </w:pPr>
            <w:r>
              <w:t>Interessados (array:InteressadoAPI)</w:t>
            </w:r>
          </w:p>
          <w:p w14:paraId="33D790C3" w14:textId="77777777" w:rsidR="00A82183" w:rsidRDefault="00000000">
            <w:pPr>
              <w:pStyle w:val="PargrafodaLista"/>
              <w:numPr>
                <w:ilvl w:val="1"/>
                <w:numId w:val="3"/>
              </w:numPr>
              <w:spacing w:after="0"/>
            </w:pPr>
            <w:r>
              <w:t>Destinatarios (array:DestinatarioAPI)</w:t>
            </w:r>
          </w:p>
          <w:p w14:paraId="6FD96885" w14:textId="77777777" w:rsidR="00A82183" w:rsidRDefault="00000000">
            <w:pPr>
              <w:pStyle w:val="PargrafodaLista"/>
              <w:numPr>
                <w:ilvl w:val="1"/>
                <w:numId w:val="3"/>
              </w:numPr>
              <w:spacing w:after="0"/>
            </w:pPr>
            <w:r>
              <w:t>Observacao</w:t>
            </w:r>
          </w:p>
          <w:p w14:paraId="028BB4CD" w14:textId="77777777" w:rsidR="00A82183" w:rsidRDefault="00000000">
            <w:pPr>
              <w:pStyle w:val="PargrafodaLista"/>
              <w:numPr>
                <w:ilvl w:val="1"/>
                <w:numId w:val="3"/>
              </w:numPr>
              <w:spacing w:after="0"/>
            </w:pPr>
            <w:r>
              <w:t>NivelAcesso (se não informado assumirá o nível padrão especificado para o tipo de processo)</w:t>
            </w:r>
          </w:p>
          <w:p w14:paraId="44A3C0F6" w14:textId="77777777" w:rsidR="00A82183" w:rsidRDefault="00000000">
            <w:pPr>
              <w:pStyle w:val="PargrafodaLista"/>
              <w:numPr>
                <w:ilvl w:val="1"/>
                <w:numId w:val="3"/>
              </w:numPr>
              <w:spacing w:after="0"/>
            </w:pPr>
            <w:r>
              <w:t>IdHipoteseLegal</w:t>
            </w:r>
          </w:p>
          <w:p w14:paraId="592E88D1" w14:textId="77777777" w:rsidR="00A82183" w:rsidRDefault="00000000">
            <w:pPr>
              <w:pStyle w:val="PargrafodaLista"/>
              <w:numPr>
                <w:ilvl w:val="1"/>
                <w:numId w:val="3"/>
              </w:numPr>
              <w:spacing w:after="0"/>
            </w:pPr>
            <w:r>
              <w:t>NomeArquivo (obrigatório para documentos externos)</w:t>
            </w:r>
          </w:p>
          <w:p w14:paraId="69439689" w14:textId="77777777" w:rsidR="00A82183" w:rsidRDefault="00000000">
            <w:pPr>
              <w:pStyle w:val="PargrafodaLista"/>
              <w:numPr>
                <w:ilvl w:val="1"/>
                <w:numId w:val="3"/>
              </w:numPr>
              <w:spacing w:after="0"/>
            </w:pPr>
            <w:r>
              <w:t>IdArquivo ou Conteudo (Base64) ou ConteudoMTOM (Binário)</w:t>
            </w:r>
          </w:p>
          <w:p w14:paraId="60F2F317" w14:textId="77777777" w:rsidR="00A82183" w:rsidRDefault="00000000">
            <w:pPr>
              <w:pStyle w:val="PargrafodaLista"/>
              <w:numPr>
                <w:ilvl w:val="1"/>
                <w:numId w:val="3"/>
              </w:numPr>
              <w:spacing w:after="0"/>
            </w:pPr>
            <w:r>
              <w:t>Campos (array:CampoAPI preenchidos com Nome/Valor, somente para formulários)</w:t>
            </w:r>
          </w:p>
          <w:p w14:paraId="636493B8" w14:textId="77777777" w:rsidR="00A82183" w:rsidRDefault="00000000">
            <w:pPr>
              <w:pStyle w:val="PargrafodaLista"/>
              <w:numPr>
                <w:ilvl w:val="0"/>
                <w:numId w:val="3"/>
              </w:numPr>
              <w:spacing w:after="0"/>
            </w:pPr>
            <w:r>
              <w:t>ProcedimentosRelacionados - array com os IDs dos processos</w:t>
            </w:r>
          </w:p>
          <w:p w14:paraId="2483D5EF" w14:textId="77777777" w:rsidR="00A82183" w:rsidRDefault="00000000">
            <w:pPr>
              <w:pStyle w:val="PargrafodaLista"/>
              <w:numPr>
                <w:ilvl w:val="0"/>
                <w:numId w:val="3"/>
              </w:numPr>
              <w:spacing w:after="0"/>
            </w:pPr>
            <w:r>
              <w:t>UnidadesEnvio - array com os IDs das unidades</w:t>
            </w:r>
          </w:p>
          <w:p w14:paraId="70B2EE5D" w14:textId="77777777" w:rsidR="00A82183" w:rsidRDefault="00000000">
            <w:pPr>
              <w:pStyle w:val="PargrafodaLista"/>
              <w:numPr>
                <w:ilvl w:val="0"/>
                <w:numId w:val="3"/>
              </w:numPr>
              <w:spacing w:after="0"/>
            </w:pPr>
            <w:r>
              <w:t>SinManterAbertoUnidade</w:t>
            </w:r>
          </w:p>
          <w:p w14:paraId="1B6F5D00" w14:textId="77777777" w:rsidR="00A82183" w:rsidRDefault="00000000">
            <w:pPr>
              <w:pStyle w:val="PargrafodaLista"/>
              <w:numPr>
                <w:ilvl w:val="0"/>
                <w:numId w:val="3"/>
              </w:numPr>
              <w:spacing w:after="0"/>
            </w:pPr>
            <w:r>
              <w:t>SinEnviarEmailNotificacao</w:t>
            </w:r>
          </w:p>
          <w:p w14:paraId="1A4F7C2E" w14:textId="77777777" w:rsidR="00A82183" w:rsidRDefault="00000000">
            <w:pPr>
              <w:pStyle w:val="PargrafodaLista"/>
              <w:numPr>
                <w:ilvl w:val="0"/>
                <w:numId w:val="3"/>
              </w:numPr>
              <w:spacing w:after="0"/>
            </w:pPr>
            <w:r>
              <w:t>DataRetornoProgramado</w:t>
            </w:r>
          </w:p>
          <w:p w14:paraId="765BA682" w14:textId="77777777" w:rsidR="00A82183" w:rsidRDefault="00000000">
            <w:pPr>
              <w:pStyle w:val="PargrafodaLista"/>
              <w:numPr>
                <w:ilvl w:val="0"/>
                <w:numId w:val="3"/>
              </w:numPr>
              <w:spacing w:after="0"/>
            </w:pPr>
            <w:r>
              <w:t>DiasRetornoProgramado</w:t>
            </w:r>
          </w:p>
          <w:p w14:paraId="350FB31A" w14:textId="77777777" w:rsidR="00A82183" w:rsidRDefault="00000000">
            <w:pPr>
              <w:pStyle w:val="PargrafodaLista"/>
              <w:numPr>
                <w:ilvl w:val="0"/>
                <w:numId w:val="3"/>
              </w:numPr>
              <w:spacing w:after="0"/>
            </w:pPr>
            <w:r>
              <w:t>SinDiasUteisRetornoProgramado</w:t>
            </w:r>
          </w:p>
          <w:p w14:paraId="3656B93F" w14:textId="77777777" w:rsidR="00A82183" w:rsidRDefault="00000000">
            <w:pPr>
              <w:pStyle w:val="PargrafodaLista"/>
              <w:numPr>
                <w:ilvl w:val="0"/>
                <w:numId w:val="3"/>
              </w:numPr>
              <w:spacing w:after="0"/>
            </w:pPr>
            <w:r>
              <w:t>IdMarcador</w:t>
            </w:r>
          </w:p>
          <w:p w14:paraId="380D86B2" w14:textId="77777777" w:rsidR="00A82183" w:rsidRDefault="00000000">
            <w:pPr>
              <w:pStyle w:val="PargrafodaLista"/>
              <w:numPr>
                <w:ilvl w:val="0"/>
                <w:numId w:val="3"/>
              </w:numPr>
              <w:spacing w:after="0"/>
            </w:pPr>
            <w:r>
              <w:t>TextoMarcador</w:t>
            </w:r>
          </w:p>
          <w:p w14:paraId="79F52836" w14:textId="77777777" w:rsidR="00A82183" w:rsidRDefault="00000000">
            <w:pPr>
              <w:pStyle w:val="PargrafodaLista"/>
              <w:numPr>
                <w:ilvl w:val="0"/>
                <w:numId w:val="3"/>
              </w:numPr>
              <w:spacing w:after="0"/>
            </w:pPr>
            <w:r>
              <w:t>DataControlePrazo</w:t>
            </w:r>
          </w:p>
          <w:p w14:paraId="4D149FBE" w14:textId="77777777" w:rsidR="00A82183" w:rsidRDefault="00000000">
            <w:pPr>
              <w:pStyle w:val="PargrafodaLista"/>
              <w:numPr>
                <w:ilvl w:val="0"/>
                <w:numId w:val="3"/>
              </w:numPr>
              <w:spacing w:after="0"/>
            </w:pPr>
            <w:r>
              <w:t>DiasControlePrazo</w:t>
            </w:r>
          </w:p>
          <w:p w14:paraId="2B412D3E" w14:textId="77777777" w:rsidR="00A82183" w:rsidRDefault="00000000">
            <w:pPr>
              <w:pStyle w:val="PargrafodaLista"/>
              <w:numPr>
                <w:ilvl w:val="0"/>
                <w:numId w:val="3"/>
              </w:numPr>
              <w:spacing w:after="0"/>
            </w:pPr>
            <w:r>
              <w:lastRenderedPageBreak/>
              <w:t>SinDiasUteisControlePrazo</w:t>
            </w:r>
          </w:p>
        </w:tc>
      </w:tr>
      <w:tr w:rsidR="00A82183" w14:paraId="6DB0104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FC6EE47" w14:textId="77777777" w:rsidR="00A82183" w:rsidRDefault="00000000">
            <w:pPr>
              <w:pStyle w:val="TableContents"/>
              <w:widowControl w:val="0"/>
              <w:spacing w:after="0" w:line="276" w:lineRule="auto"/>
              <w:jc w:val="center"/>
            </w:pPr>
            <w:r>
              <w:lastRenderedPageBreak/>
              <w:t>Saída</w:t>
            </w:r>
          </w:p>
        </w:tc>
      </w:tr>
      <w:tr w:rsidR="00A82183" w14:paraId="7B21986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66C6E20" w14:textId="77777777" w:rsidR="00A82183" w:rsidRDefault="00000000">
            <w:pPr>
              <w:pStyle w:val="Standard"/>
              <w:ind w:left="0"/>
            </w:pPr>
            <w:r>
              <w:t>Instância do objeto SaidaGerarProcedimentoAPI preenchida com:</w:t>
            </w:r>
          </w:p>
          <w:p w14:paraId="58C9734D" w14:textId="77777777" w:rsidR="00A82183" w:rsidRDefault="00000000">
            <w:pPr>
              <w:pStyle w:val="PargrafodaLista"/>
              <w:numPr>
                <w:ilvl w:val="0"/>
                <w:numId w:val="3"/>
              </w:numPr>
              <w:spacing w:after="0"/>
            </w:pPr>
            <w:r>
              <w:t>IdProcedimento</w:t>
            </w:r>
          </w:p>
          <w:p w14:paraId="43593B39" w14:textId="77777777" w:rsidR="00A82183" w:rsidRDefault="00000000">
            <w:pPr>
              <w:pStyle w:val="PargrafodaLista"/>
              <w:numPr>
                <w:ilvl w:val="0"/>
                <w:numId w:val="3"/>
              </w:numPr>
              <w:spacing w:after="0"/>
            </w:pPr>
            <w:r>
              <w:t>ProcedimentoFormatado</w:t>
            </w:r>
          </w:p>
          <w:p w14:paraId="5141C2E9" w14:textId="77777777" w:rsidR="00A82183" w:rsidRDefault="00000000">
            <w:pPr>
              <w:pStyle w:val="PargrafodaLista"/>
              <w:numPr>
                <w:ilvl w:val="0"/>
                <w:numId w:val="3"/>
              </w:numPr>
              <w:spacing w:after="0"/>
            </w:pPr>
            <w:r>
              <w:t>LinkAcesso (link não assinado para montar a árvore de processo)</w:t>
            </w:r>
          </w:p>
          <w:p w14:paraId="62DF503D" w14:textId="77777777" w:rsidR="00A82183" w:rsidRDefault="00000000">
            <w:pPr>
              <w:pStyle w:val="PargrafodaLista"/>
              <w:numPr>
                <w:ilvl w:val="0"/>
                <w:numId w:val="3"/>
              </w:numPr>
              <w:spacing w:after="0"/>
            </w:pPr>
            <w:r>
              <w:t>RetornoInclusaoDocumentos - array:SaidaIncluirDocumentoAPI</w:t>
            </w:r>
          </w:p>
          <w:p w14:paraId="2C162E12" w14:textId="77777777" w:rsidR="00A82183" w:rsidRDefault="00000000">
            <w:pPr>
              <w:pStyle w:val="PargrafodaLista"/>
              <w:numPr>
                <w:ilvl w:val="1"/>
                <w:numId w:val="3"/>
              </w:numPr>
              <w:spacing w:after="0"/>
            </w:pPr>
            <w:r>
              <w:t>IdDocumento</w:t>
            </w:r>
          </w:p>
          <w:p w14:paraId="69F23051" w14:textId="77777777" w:rsidR="00A82183" w:rsidRDefault="00000000">
            <w:pPr>
              <w:pStyle w:val="PargrafodaLista"/>
              <w:numPr>
                <w:ilvl w:val="1"/>
                <w:numId w:val="3"/>
              </w:numPr>
              <w:spacing w:after="0"/>
            </w:pPr>
            <w:r>
              <w:t>DocumentoFormatado</w:t>
            </w:r>
          </w:p>
          <w:p w14:paraId="0B349415" w14:textId="77777777" w:rsidR="00A82183" w:rsidRDefault="00000000">
            <w:pPr>
              <w:pStyle w:val="PargrafodaLista"/>
              <w:numPr>
                <w:ilvl w:val="1"/>
                <w:numId w:val="3"/>
              </w:numPr>
              <w:spacing w:after="0"/>
            </w:pPr>
            <w:r>
              <w:t>LinkAcesso (link não assinado para montar a árvore de processo posicionando no documento)</w:t>
            </w:r>
          </w:p>
        </w:tc>
      </w:tr>
      <w:tr w:rsidR="00A82183" w14:paraId="6F06C70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2DFCEA1" w14:textId="77777777" w:rsidR="00A82183" w:rsidRDefault="00000000">
            <w:pPr>
              <w:pStyle w:val="TableContents"/>
              <w:widowControl w:val="0"/>
              <w:spacing w:after="0" w:line="276" w:lineRule="auto"/>
              <w:jc w:val="center"/>
            </w:pPr>
            <w:r>
              <w:t>Observações</w:t>
            </w:r>
          </w:p>
        </w:tc>
      </w:tr>
      <w:tr w:rsidR="00A82183" w14:paraId="605BD3E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20E8839" w14:textId="77777777" w:rsidR="00A82183" w:rsidRDefault="00000000">
            <w:r>
              <w:t>Ao utilizar a operação gerarProcedimento, atenção para a boa prática descrita neste manual em:</w:t>
            </w:r>
          </w:p>
          <w:p w14:paraId="328CD889" w14:textId="77777777" w:rsidR="00A82183" w:rsidRDefault="00000000">
            <w:pPr>
              <w:pStyle w:val="PargrafodaLista"/>
              <w:numPr>
                <w:ilvl w:val="0"/>
                <w:numId w:val="121"/>
              </w:numPr>
            </w:pPr>
            <w:r>
              <w:t>3. Considerações Prévias &gt; Conexões e Transações &gt; Transações de informações utilizando a operação GerarProcedimento</w:t>
            </w:r>
          </w:p>
        </w:tc>
      </w:tr>
    </w:tbl>
    <w:p w14:paraId="3DDD912C" w14:textId="77777777" w:rsidR="00A82183" w:rsidRDefault="00000000">
      <w:pPr>
        <w:pStyle w:val="Standard"/>
        <w:spacing w:after="0"/>
        <w:ind w:left="0"/>
        <w:jc w:val="left"/>
        <w:rPr>
          <w:b/>
          <w:bCs/>
        </w:rPr>
      </w:pPr>
      <w:r>
        <w:rPr>
          <w:b/>
          <w:bCs/>
        </w:rPr>
        <w:t>Exemplo:</w:t>
      </w:r>
    </w:p>
    <w:p w14:paraId="781724AA" w14:textId="77777777" w:rsidR="00A82183" w:rsidRDefault="00A82183">
      <w:pPr>
        <w:pStyle w:val="Standard"/>
        <w:spacing w:after="0"/>
        <w:ind w:left="0"/>
        <w:jc w:val="left"/>
        <w:rPr>
          <w:b/>
          <w:bCs/>
        </w:rPr>
      </w:pPr>
    </w:p>
    <w:p w14:paraId="2AE68C3D" w14:textId="77777777" w:rsidR="00A82183" w:rsidRDefault="00000000">
      <w:pPr>
        <w:pStyle w:val="CdigoFonte"/>
        <w:ind w:left="99"/>
      </w:pPr>
      <w:r>
        <w:rPr>
          <w:color w:val="000080"/>
          <w:szCs w:val="18"/>
        </w:rPr>
        <w:t>```php</w:t>
      </w:r>
      <w:r>
        <w:rPr>
          <w:rFonts w:eastAsia="Times New Roman"/>
          <w:color w:val="660000"/>
          <w:szCs w:val="18"/>
        </w:rPr>
        <w:br/>
        <w:t xml:space="preserve">$objProcedimentoAPI </w:t>
      </w:r>
      <w:r>
        <w:rPr>
          <w:rFonts w:eastAsia="Times New Roman"/>
          <w:szCs w:val="18"/>
        </w:rPr>
        <w:t xml:space="preserve">= </w:t>
      </w:r>
      <w:r>
        <w:rPr>
          <w:rFonts w:eastAsia="Times New Roman"/>
          <w:b/>
          <w:bCs/>
          <w:color w:val="000080"/>
          <w:szCs w:val="18"/>
        </w:rPr>
        <w:t xml:space="preserve">new </w:t>
      </w:r>
      <w:r>
        <w:rPr>
          <w:rFonts w:eastAsia="Times New Roman"/>
          <w:szCs w:val="18"/>
        </w:rPr>
        <w:t>ProcedimentoAPI();</w:t>
      </w:r>
      <w:r>
        <w:rPr>
          <w:rFonts w:eastAsia="Times New Roman"/>
          <w:szCs w:val="18"/>
        </w:rPr>
        <w:br/>
      </w:r>
      <w:r>
        <w:rPr>
          <w:rFonts w:eastAsia="Times New Roman"/>
          <w:color w:val="660000"/>
          <w:szCs w:val="18"/>
        </w:rPr>
        <w:t>$objProcedimentoAPI</w:t>
      </w:r>
      <w:r>
        <w:rPr>
          <w:rFonts w:eastAsia="Times New Roman"/>
          <w:szCs w:val="18"/>
        </w:rPr>
        <w:t>-&gt;setIdTipoProcedimento(</w:t>
      </w:r>
      <w:r>
        <w:rPr>
          <w:rFonts w:eastAsia="Times New Roman"/>
          <w:color w:val="0000FF"/>
          <w:szCs w:val="18"/>
        </w:rPr>
        <w:t>100000312</w:t>
      </w:r>
      <w:r>
        <w:rPr>
          <w:rFonts w:eastAsia="Times New Roman"/>
          <w:szCs w:val="18"/>
        </w:rPr>
        <w:t>);</w:t>
      </w:r>
      <w:r>
        <w:rPr>
          <w:rFonts w:eastAsia="Times New Roman"/>
          <w:szCs w:val="18"/>
        </w:rPr>
        <w:br/>
      </w:r>
      <w:r>
        <w:rPr>
          <w:rFonts w:eastAsia="Times New Roman"/>
          <w:color w:val="660000"/>
          <w:szCs w:val="18"/>
        </w:rPr>
        <w:t>$objProcedimentoAPI</w:t>
      </w:r>
      <w:r>
        <w:rPr>
          <w:rFonts w:eastAsia="Times New Roman"/>
          <w:szCs w:val="18"/>
        </w:rPr>
        <w:t>-&gt;setEspecificacao(</w:t>
      </w:r>
      <w:r>
        <w:rPr>
          <w:rFonts w:eastAsia="Times New Roman"/>
          <w:b/>
          <w:bCs/>
          <w:color w:val="008000"/>
          <w:szCs w:val="18"/>
        </w:rPr>
        <w:t>'Exemplo ABC'</w:t>
      </w:r>
      <w:r>
        <w:rPr>
          <w:rFonts w:eastAsia="Times New Roman"/>
          <w:szCs w:val="18"/>
        </w:rPr>
        <w:t>);</w:t>
      </w:r>
      <w:r>
        <w:rPr>
          <w:rFonts w:eastAsia="Times New Roman"/>
          <w:szCs w:val="18"/>
        </w:rPr>
        <w:br/>
      </w:r>
      <w:r>
        <w:rPr>
          <w:rFonts w:eastAsia="Times New Roman"/>
          <w:szCs w:val="18"/>
        </w:rPr>
        <w:br/>
      </w:r>
      <w:r>
        <w:rPr>
          <w:rFonts w:eastAsia="Times New Roman"/>
          <w:color w:val="660000"/>
          <w:szCs w:val="18"/>
        </w:rPr>
        <w:t xml:space="preserve">$arrObjInteressadoAPI </w:t>
      </w:r>
      <w:r>
        <w:rPr>
          <w:rFonts w:eastAsia="Times New Roman"/>
          <w:szCs w:val="18"/>
        </w:rPr>
        <w:t xml:space="preserve">= </w:t>
      </w:r>
      <w:r>
        <w:rPr>
          <w:rFonts w:eastAsia="Times New Roman"/>
          <w:b/>
          <w:bCs/>
          <w:color w:val="000080"/>
          <w:szCs w:val="18"/>
        </w:rPr>
        <w:t>array</w:t>
      </w:r>
      <w:r>
        <w:rPr>
          <w:rFonts w:eastAsia="Times New Roman"/>
          <w:szCs w:val="18"/>
        </w:rPr>
        <w:t>();</w:t>
      </w:r>
      <w:r>
        <w:rPr>
          <w:rFonts w:eastAsia="Times New Roman"/>
          <w:szCs w:val="18"/>
        </w:rPr>
        <w:br/>
      </w:r>
      <w:r>
        <w:rPr>
          <w:rFonts w:eastAsia="Times New Roman"/>
          <w:color w:val="660000"/>
          <w:szCs w:val="18"/>
        </w:rPr>
        <w:t xml:space="preserve">$objInteressadoAPI </w:t>
      </w:r>
      <w:r>
        <w:rPr>
          <w:rFonts w:eastAsia="Times New Roman"/>
          <w:szCs w:val="18"/>
        </w:rPr>
        <w:t xml:space="preserve">= </w:t>
      </w:r>
      <w:r>
        <w:rPr>
          <w:rFonts w:eastAsia="Times New Roman"/>
          <w:b/>
          <w:bCs/>
          <w:color w:val="000080"/>
          <w:szCs w:val="18"/>
        </w:rPr>
        <w:t xml:space="preserve">new </w:t>
      </w:r>
      <w:r>
        <w:rPr>
          <w:rFonts w:eastAsia="Times New Roman"/>
          <w:szCs w:val="18"/>
        </w:rPr>
        <w:t>InteressadoAPI();</w:t>
      </w:r>
      <w:r>
        <w:rPr>
          <w:rFonts w:eastAsia="Times New Roman"/>
          <w:szCs w:val="18"/>
        </w:rPr>
        <w:br/>
      </w:r>
      <w:r>
        <w:rPr>
          <w:rFonts w:eastAsia="Times New Roman"/>
          <w:color w:val="660000"/>
          <w:szCs w:val="18"/>
        </w:rPr>
        <w:t>$objInteressadoAPI</w:t>
      </w:r>
      <w:r>
        <w:rPr>
          <w:rFonts w:eastAsia="Times New Roman"/>
          <w:szCs w:val="18"/>
        </w:rPr>
        <w:t>-&gt;setCpf(</w:t>
      </w:r>
      <w:r>
        <w:rPr>
          <w:rFonts w:eastAsia="Times New Roman"/>
          <w:b/>
          <w:bCs/>
          <w:color w:val="008000"/>
          <w:szCs w:val="18"/>
        </w:rPr>
        <w:t>'437.095.810-52'</w:t>
      </w:r>
      <w:r>
        <w:rPr>
          <w:rFonts w:eastAsia="Times New Roman"/>
          <w:szCs w:val="18"/>
        </w:rPr>
        <w:t>);</w:t>
      </w:r>
      <w:r>
        <w:rPr>
          <w:rFonts w:eastAsia="Times New Roman"/>
          <w:szCs w:val="18"/>
        </w:rPr>
        <w:br/>
      </w:r>
      <w:r>
        <w:rPr>
          <w:rFonts w:eastAsia="Times New Roman"/>
          <w:color w:val="660000"/>
          <w:szCs w:val="18"/>
        </w:rPr>
        <w:t>$objInteressadoAPI</w:t>
      </w:r>
      <w:r>
        <w:rPr>
          <w:rFonts w:eastAsia="Times New Roman"/>
          <w:szCs w:val="18"/>
        </w:rPr>
        <w:t>-&gt;setNome(</w:t>
      </w:r>
      <w:r>
        <w:rPr>
          <w:rFonts w:eastAsia="Times New Roman"/>
          <w:b/>
          <w:bCs/>
          <w:color w:val="008000"/>
          <w:szCs w:val="18"/>
        </w:rPr>
        <w:t>'Marcos'</w:t>
      </w:r>
      <w:r>
        <w:rPr>
          <w:rFonts w:eastAsia="Times New Roman"/>
          <w:szCs w:val="18"/>
        </w:rPr>
        <w:t>);</w:t>
      </w:r>
      <w:r>
        <w:rPr>
          <w:rFonts w:eastAsia="Times New Roman"/>
          <w:szCs w:val="18"/>
        </w:rPr>
        <w:br/>
      </w:r>
      <w:r>
        <w:rPr>
          <w:rFonts w:eastAsia="Times New Roman"/>
          <w:color w:val="660000"/>
          <w:szCs w:val="18"/>
        </w:rPr>
        <w:t>$arrObjInteressadoAPI</w:t>
      </w:r>
      <w:r>
        <w:rPr>
          <w:rFonts w:eastAsia="Times New Roman"/>
          <w:szCs w:val="18"/>
        </w:rPr>
        <w:t xml:space="preserve">[] = </w:t>
      </w:r>
      <w:r>
        <w:rPr>
          <w:rFonts w:eastAsia="Times New Roman"/>
          <w:color w:val="660000"/>
          <w:szCs w:val="18"/>
        </w:rPr>
        <w:t>$objInteressadoAPI</w:t>
      </w:r>
      <w:r>
        <w:rPr>
          <w:rFonts w:eastAsia="Times New Roman"/>
          <w:szCs w:val="18"/>
        </w:rPr>
        <w:t>;</w:t>
      </w:r>
      <w:r>
        <w:rPr>
          <w:rFonts w:eastAsia="Times New Roman"/>
          <w:szCs w:val="18"/>
        </w:rPr>
        <w:br/>
      </w:r>
      <w:r>
        <w:rPr>
          <w:rFonts w:eastAsia="Times New Roman"/>
          <w:color w:val="660000"/>
          <w:szCs w:val="18"/>
        </w:rPr>
        <w:t xml:space="preserve">$objInteressadoAPI </w:t>
      </w:r>
      <w:r>
        <w:rPr>
          <w:rFonts w:eastAsia="Times New Roman"/>
          <w:szCs w:val="18"/>
        </w:rPr>
        <w:t xml:space="preserve">= </w:t>
      </w:r>
      <w:r>
        <w:rPr>
          <w:rFonts w:eastAsia="Times New Roman"/>
          <w:b/>
          <w:bCs/>
          <w:color w:val="000080"/>
          <w:szCs w:val="18"/>
        </w:rPr>
        <w:t xml:space="preserve">new </w:t>
      </w:r>
      <w:r>
        <w:rPr>
          <w:rFonts w:eastAsia="Times New Roman"/>
          <w:szCs w:val="18"/>
        </w:rPr>
        <w:t>InteressadoAPI();</w:t>
      </w:r>
      <w:r>
        <w:rPr>
          <w:rFonts w:eastAsia="Times New Roman"/>
          <w:szCs w:val="18"/>
        </w:rPr>
        <w:br/>
      </w:r>
      <w:r>
        <w:rPr>
          <w:rFonts w:eastAsia="Times New Roman"/>
          <w:color w:val="660000"/>
          <w:szCs w:val="18"/>
        </w:rPr>
        <w:t>$objInteressadoAPI</w:t>
      </w:r>
      <w:r>
        <w:rPr>
          <w:rFonts w:eastAsia="Times New Roman"/>
          <w:szCs w:val="18"/>
        </w:rPr>
        <w:t>-&gt;setSigla(</w:t>
      </w:r>
      <w:r>
        <w:rPr>
          <w:rFonts w:eastAsia="Times New Roman"/>
          <w:b/>
          <w:bCs/>
          <w:color w:val="008000"/>
          <w:szCs w:val="18"/>
        </w:rPr>
        <w:t>'lmr'</w:t>
      </w:r>
      <w:r>
        <w:rPr>
          <w:rFonts w:eastAsia="Times New Roman"/>
          <w:szCs w:val="18"/>
        </w:rPr>
        <w:t>);</w:t>
      </w:r>
      <w:r>
        <w:rPr>
          <w:rFonts w:eastAsia="Times New Roman"/>
          <w:szCs w:val="18"/>
        </w:rPr>
        <w:br/>
      </w:r>
      <w:r>
        <w:rPr>
          <w:rFonts w:eastAsia="Times New Roman"/>
          <w:color w:val="660000"/>
          <w:szCs w:val="18"/>
        </w:rPr>
        <w:t>$objInteressadoAPI</w:t>
      </w:r>
      <w:r>
        <w:rPr>
          <w:rFonts w:eastAsia="Times New Roman"/>
          <w:szCs w:val="18"/>
        </w:rPr>
        <w:t>-&gt;setNome(</w:t>
      </w:r>
      <w:r>
        <w:rPr>
          <w:rFonts w:eastAsia="Times New Roman"/>
          <w:b/>
          <w:bCs/>
          <w:color w:val="008000"/>
          <w:szCs w:val="18"/>
        </w:rPr>
        <w:t>'Luiza'</w:t>
      </w:r>
      <w:r>
        <w:rPr>
          <w:rFonts w:eastAsia="Times New Roman"/>
          <w:szCs w:val="18"/>
        </w:rPr>
        <w:t>);</w:t>
      </w:r>
      <w:r>
        <w:rPr>
          <w:rFonts w:eastAsia="Times New Roman"/>
          <w:szCs w:val="18"/>
        </w:rPr>
        <w:br/>
      </w:r>
      <w:r>
        <w:rPr>
          <w:rFonts w:eastAsia="Times New Roman"/>
          <w:color w:val="660000"/>
          <w:szCs w:val="18"/>
        </w:rPr>
        <w:t>$arrObjInteressadoAPI</w:t>
      </w:r>
      <w:r>
        <w:rPr>
          <w:rFonts w:eastAsia="Times New Roman"/>
          <w:szCs w:val="18"/>
        </w:rPr>
        <w:t xml:space="preserve">[] = </w:t>
      </w:r>
      <w:r>
        <w:rPr>
          <w:rFonts w:eastAsia="Times New Roman"/>
          <w:color w:val="660000"/>
          <w:szCs w:val="18"/>
        </w:rPr>
        <w:t>$objInteressadoAPI</w:t>
      </w:r>
      <w:r>
        <w:rPr>
          <w:rFonts w:eastAsia="Times New Roman"/>
          <w:szCs w:val="18"/>
        </w:rPr>
        <w:t>;</w:t>
      </w:r>
      <w:r>
        <w:rPr>
          <w:rFonts w:eastAsia="Times New Roman"/>
          <w:szCs w:val="18"/>
        </w:rPr>
        <w:br/>
      </w:r>
      <w:r>
        <w:rPr>
          <w:rFonts w:eastAsia="Times New Roman"/>
          <w:szCs w:val="18"/>
        </w:rPr>
        <w:br/>
      </w:r>
      <w:r>
        <w:rPr>
          <w:rFonts w:eastAsia="Times New Roman"/>
          <w:color w:val="660000"/>
          <w:szCs w:val="18"/>
        </w:rPr>
        <w:t>$objProcedimentoAPI-&gt;setInteressados($arrObjInteressadoAPI);</w:t>
      </w:r>
    </w:p>
    <w:p w14:paraId="699ECB0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 xml:space="preserve"> $objEntradaGerarProcedimentoAPI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EntradaGerarProcedimentoAPI();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 $objEntradaGerarProcedimentoAPI-&gt;setProcedimento($objProcedimentoAPI);</w:t>
      </w:r>
    </w:p>
    <w:p w14:paraId="0BDF1D8A"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 $objSeiRN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 $objSeiRN-&gt;gerarProcedimento($objEntradaGerarProcedimentoAPI);</w:t>
      </w:r>
    </w:p>
    <w:p w14:paraId="097CFCBF" w14:textId="77777777" w:rsidR="00A82183" w:rsidRDefault="00A82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1AF8D50D" w14:textId="77777777" w:rsidR="00A82183" w:rsidRDefault="00000000">
      <w:pPr>
        <w:pStyle w:val="CdigoFonte"/>
        <w:ind w:left="99"/>
      </w:pPr>
      <w:r>
        <w:t>//Gera processo com 2 documentos enviando para 2 unidades mantendo aberto na unidade atual</w:t>
      </w:r>
      <w:r>
        <w:br/>
        <w:t xml:space="preserve">$objProcedimentoAPI = </w:t>
      </w:r>
      <w:r>
        <w:rPr>
          <w:b/>
          <w:bCs/>
          <w:color w:val="000080"/>
        </w:rPr>
        <w:t xml:space="preserve">new </w:t>
      </w:r>
      <w:r>
        <w:t>ProcedimentoAPI();</w:t>
      </w:r>
      <w:r>
        <w:br/>
        <w:t>$objProcedimentoAPI-&gt;setIdTipoProcedimento(</w:t>
      </w:r>
      <w:r>
        <w:rPr>
          <w:color w:val="0000FF"/>
        </w:rPr>
        <w:t>100000312</w:t>
      </w:r>
      <w:r>
        <w:t>);</w:t>
      </w:r>
      <w:r>
        <w:br/>
        <w:t>$objProcedimentoAPI-&gt;setEspecificacao(</w:t>
      </w:r>
      <w:r>
        <w:rPr>
          <w:b/>
          <w:bCs/>
          <w:color w:val="008000"/>
        </w:rPr>
        <w:t>'Exemplo ABC com 2 documentos'</w:t>
      </w:r>
      <w:r>
        <w:t>);</w:t>
      </w:r>
      <w:r>
        <w:br/>
      </w:r>
      <w:r>
        <w:br/>
        <w:t xml:space="preserve">$objDocumentoAPIGerado = </w:t>
      </w:r>
      <w:r>
        <w:rPr>
          <w:b/>
          <w:bCs/>
          <w:color w:val="000080"/>
        </w:rPr>
        <w:t xml:space="preserve">new </w:t>
      </w:r>
      <w:r>
        <w:t>DocumentoAPI();</w:t>
      </w:r>
      <w:r>
        <w:br/>
        <w:t>$objDocumentoAPIGerado-&gt;setTipo('G');</w:t>
      </w:r>
      <w:r>
        <w:br/>
        <w:t>$objDocumentoAPIGerado-&gt;setIdSerie(371);</w:t>
      </w:r>
      <w:r>
        <w:br/>
      </w:r>
      <w:r>
        <w:br/>
      </w:r>
      <w:r>
        <w:br/>
        <w:t>$objDocumentoAPIGerado-&gt;setConteudo(base64_encode(</w:t>
      </w:r>
      <w:r>
        <w:rPr>
          <w:b/>
          <w:bCs/>
          <w:color w:val="008000"/>
        </w:rPr>
        <w:t>'Texto do documento interno'</w:t>
      </w:r>
      <w:r>
        <w:t>));</w:t>
      </w:r>
      <w:r>
        <w:br/>
      </w:r>
      <w:r>
        <w:br/>
        <w:t xml:space="preserve">$objDocumentoAPIExterno = </w:t>
      </w:r>
      <w:r>
        <w:rPr>
          <w:b/>
          <w:bCs/>
          <w:color w:val="000080"/>
        </w:rPr>
        <w:t xml:space="preserve">new </w:t>
      </w:r>
      <w:r>
        <w:t>DocumentoAPI();</w:t>
      </w:r>
      <w:r>
        <w:br/>
        <w:t>$objDocumentoAPIExterno-&gt;setTipo(</w:t>
      </w:r>
      <w:r>
        <w:rPr>
          <w:b/>
          <w:bCs/>
          <w:color w:val="008000"/>
        </w:rPr>
        <w:t>'R'</w:t>
      </w:r>
      <w:r>
        <w:t>);</w:t>
      </w:r>
      <w:r>
        <w:br/>
        <w:t>$objDocumentoAPIExterno-&gt;setIdSerie(</w:t>
      </w:r>
      <w:r>
        <w:rPr>
          <w:color w:val="0000FF"/>
        </w:rPr>
        <w:t>293</w:t>
      </w:r>
      <w:r>
        <w:t>);</w:t>
      </w:r>
      <w:r>
        <w:br/>
        <w:t>$objDocumentoAPIExterno-&gt;setData(</w:t>
      </w:r>
      <w:r>
        <w:rPr>
          <w:b/>
          <w:bCs/>
          <w:color w:val="008000"/>
        </w:rPr>
        <w:t>'26/03/2014'</w:t>
      </w:r>
      <w:r>
        <w:t>);</w:t>
      </w:r>
      <w:r>
        <w:br/>
        <w:t>$objDocumentoAPIExterno-&gt;setNomeArquivo(</w:t>
      </w:r>
      <w:r>
        <w:rPr>
          <w:b/>
          <w:bCs/>
          <w:color w:val="008000"/>
        </w:rPr>
        <w:t>'exemplo.pdf'</w:t>
      </w:r>
      <w:r>
        <w:t>);</w:t>
      </w:r>
      <w:r>
        <w:br/>
        <w:t>$objDocumentoAPIExterno-&gt;setConteudo(base64_encode(file_get_contents(</w:t>
      </w:r>
      <w:r>
        <w:rPr>
          <w:b/>
          <w:bCs/>
          <w:i/>
          <w:iCs/>
          <w:color w:val="660E7A"/>
        </w:rPr>
        <w:t>DIR_SEI_TEMP</w:t>
      </w:r>
      <w:r>
        <w:t>.</w:t>
      </w:r>
      <w:r>
        <w:rPr>
          <w:b/>
          <w:bCs/>
          <w:color w:val="008000"/>
        </w:rPr>
        <w:t>'/exemplo.pdf'</w:t>
      </w:r>
      <w:r>
        <w:t>)));</w:t>
      </w:r>
      <w:r>
        <w:br/>
      </w:r>
      <w:r>
        <w:br/>
        <w:t xml:space="preserve">$objEntradaGerarProcedimentoAPI = </w:t>
      </w:r>
      <w:r>
        <w:rPr>
          <w:b/>
          <w:bCs/>
          <w:color w:val="000080"/>
        </w:rPr>
        <w:t xml:space="preserve">new </w:t>
      </w:r>
      <w:r>
        <w:t>EntradaGerarProcedimentoAPI();</w:t>
      </w:r>
      <w:r>
        <w:br/>
        <w:t>$objEntradaGerarProcedimentoAPI-&gt;setProcedimento($objProcedimentoAPI);</w:t>
      </w:r>
      <w:r>
        <w:br/>
        <w:t>$objEntradaGerarProcedimentoAPI-&gt;setDocumentos(</w:t>
      </w:r>
      <w:r>
        <w:rPr>
          <w:b/>
          <w:bCs/>
          <w:color w:val="000080"/>
        </w:rPr>
        <w:t>array</w:t>
      </w:r>
      <w:r>
        <w:t>($objDocumentoAPIGerado, $objDocumentoAPIExterno));</w:t>
      </w:r>
      <w:r>
        <w:br/>
      </w:r>
      <w:r>
        <w:lastRenderedPageBreak/>
        <w:t>$objEntradaGerarProcedimentoAPI-&gt;setUnidadesEnvio(</w:t>
      </w:r>
      <w:r>
        <w:rPr>
          <w:b/>
          <w:bCs/>
          <w:color w:val="000080"/>
        </w:rPr>
        <w:t>array</w:t>
      </w:r>
      <w:r>
        <w:t>(</w:t>
      </w:r>
      <w:r>
        <w:rPr>
          <w:color w:val="0000FF"/>
        </w:rPr>
        <w:t>100000555</w:t>
      </w:r>
      <w:r>
        <w:t>,</w:t>
      </w:r>
      <w:r>
        <w:rPr>
          <w:color w:val="0000FF"/>
        </w:rPr>
        <w:t>100000644</w:t>
      </w:r>
      <w:r>
        <w:t>));</w:t>
      </w:r>
      <w:r>
        <w:br/>
        <w:t>$objEntradaGerarProcedimentoAPI-&gt;setSinManterAbertoUnidade(</w:t>
      </w:r>
      <w:r>
        <w:rPr>
          <w:b/>
          <w:bCs/>
          <w:color w:val="008000"/>
        </w:rPr>
        <w:t>'S'</w:t>
      </w:r>
      <w:r>
        <w:t>);</w:t>
      </w:r>
      <w:r>
        <w:br/>
      </w:r>
      <w:r>
        <w:br/>
        <w:t xml:space="preserve">$objSeiRN = </w:t>
      </w:r>
      <w:r>
        <w:rPr>
          <w:b/>
          <w:bCs/>
          <w:color w:val="000080"/>
        </w:rPr>
        <w:t xml:space="preserve">new </w:t>
      </w:r>
      <w:r>
        <w:t>SeiRN();</w:t>
      </w:r>
      <w:r>
        <w:br/>
        <w:t>$objSeiRN-&gt;gerarProcedimento($objEntradaGerarProcedimentoAPI);</w:t>
      </w:r>
      <w:r>
        <w:br/>
      </w:r>
      <w:r>
        <w:rPr>
          <w:color w:val="000080"/>
          <w:szCs w:val="18"/>
        </w:rPr>
        <w:t>```</w:t>
      </w:r>
    </w:p>
    <w:p w14:paraId="571206E6" w14:textId="77777777" w:rsidR="00A82183" w:rsidRDefault="00A82183"/>
    <w:p w14:paraId="699F81B7" w14:textId="77777777" w:rsidR="00A82183" w:rsidRDefault="00000000">
      <w:pPr>
        <w:pStyle w:val="Ttulo2"/>
      </w:pPr>
      <w:bookmarkStart w:id="4734" w:name="_Toc171671381"/>
      <w:bookmarkStart w:id="4735" w:name="__RefHeading___Toc27849_2823614150"/>
      <w:bookmarkStart w:id="4736" w:name="_Toc223560333"/>
      <w:bookmarkStart w:id="4737" w:name="_Toc223772439"/>
      <w:bookmarkStart w:id="4738" w:name="_Toc223782527"/>
      <w:bookmarkStart w:id="4739" w:name="_Toc223895009"/>
      <w:bookmarkStart w:id="4740" w:name="_Toc223911354"/>
      <w:bookmarkStart w:id="4741" w:name="_Toc224380176"/>
      <w:bookmarkStart w:id="4742" w:name="_Toc225675962"/>
      <w:bookmarkStart w:id="4743" w:name="_Toc225806924"/>
      <w:bookmarkStart w:id="4744" w:name="_Toc226042401"/>
      <w:bookmarkStart w:id="4745" w:name="_Toc226118230"/>
      <w:bookmarkStart w:id="4746" w:name="_Toc226422815"/>
      <w:bookmarkStart w:id="4747" w:name="_Toc226644638"/>
      <w:bookmarkStart w:id="4748" w:name="_Toc231601321"/>
      <w:r>
        <w:t>incluirDocumento</w:t>
      </w:r>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4FEF6C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740335B" w14:textId="77777777" w:rsidR="00A82183" w:rsidRDefault="00000000">
            <w:pPr>
              <w:pStyle w:val="TableContents"/>
              <w:widowControl w:val="0"/>
              <w:spacing w:after="0" w:line="276" w:lineRule="auto"/>
              <w:jc w:val="center"/>
            </w:pPr>
            <w:r>
              <w:t>Entrada</w:t>
            </w:r>
          </w:p>
        </w:tc>
      </w:tr>
      <w:tr w:rsidR="00A82183" w14:paraId="17449F8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4E56DC" w14:textId="77777777" w:rsidR="00A82183" w:rsidRDefault="00000000">
            <w:pPr>
              <w:pStyle w:val="TableContents"/>
              <w:widowControl w:val="0"/>
              <w:spacing w:after="0" w:line="276" w:lineRule="auto"/>
            </w:pPr>
            <w:r>
              <w:t>Instância do objeto DocumentoAPI preenchida com:</w:t>
            </w:r>
          </w:p>
          <w:p w14:paraId="6C670797" w14:textId="77777777" w:rsidR="00A82183" w:rsidRDefault="00000000">
            <w:pPr>
              <w:pStyle w:val="TableContents"/>
              <w:widowControl w:val="0"/>
              <w:numPr>
                <w:ilvl w:val="0"/>
                <w:numId w:val="122"/>
              </w:numPr>
              <w:spacing w:after="0" w:line="276" w:lineRule="auto"/>
            </w:pPr>
            <w:r>
              <w:t>Tipo</w:t>
            </w:r>
          </w:p>
          <w:p w14:paraId="479B2B9C" w14:textId="77777777" w:rsidR="00A82183" w:rsidRDefault="00000000">
            <w:pPr>
              <w:pStyle w:val="TableContents"/>
              <w:widowControl w:val="0"/>
              <w:numPr>
                <w:ilvl w:val="0"/>
                <w:numId w:val="122"/>
              </w:numPr>
              <w:spacing w:after="0" w:line="276" w:lineRule="auto"/>
            </w:pPr>
            <w:r>
              <w:t>IdProcedimento ou ProtocoloProcedimento</w:t>
            </w:r>
          </w:p>
          <w:p w14:paraId="26E4CDF9" w14:textId="77777777" w:rsidR="00A82183" w:rsidRDefault="00000000">
            <w:pPr>
              <w:pStyle w:val="TableContents"/>
              <w:widowControl w:val="0"/>
              <w:numPr>
                <w:ilvl w:val="0"/>
                <w:numId w:val="122"/>
              </w:numPr>
              <w:spacing w:after="0" w:line="276" w:lineRule="auto"/>
            </w:pPr>
            <w:r>
              <w:t>IdSerie</w:t>
            </w:r>
          </w:p>
          <w:p w14:paraId="32BE9C2E" w14:textId="77777777" w:rsidR="00A82183" w:rsidRDefault="00000000">
            <w:pPr>
              <w:pStyle w:val="TableContents"/>
              <w:widowControl w:val="0"/>
              <w:numPr>
                <w:ilvl w:val="0"/>
                <w:numId w:val="122"/>
              </w:numPr>
              <w:spacing w:after="0" w:line="276" w:lineRule="auto"/>
            </w:pPr>
            <w:r>
              <w:t>Numero</w:t>
            </w:r>
          </w:p>
          <w:p w14:paraId="557A5891" w14:textId="77777777" w:rsidR="00A82183" w:rsidRDefault="00000000">
            <w:pPr>
              <w:pStyle w:val="TableContents"/>
              <w:widowControl w:val="0"/>
              <w:numPr>
                <w:ilvl w:val="0"/>
                <w:numId w:val="122"/>
              </w:numPr>
              <w:spacing w:after="0" w:line="276" w:lineRule="auto"/>
            </w:pPr>
            <w:r>
              <w:t>NomeArvore</w:t>
            </w:r>
          </w:p>
          <w:p w14:paraId="51A493EF" w14:textId="77777777" w:rsidR="00A82183" w:rsidRDefault="00000000">
            <w:pPr>
              <w:pStyle w:val="TableContents"/>
              <w:widowControl w:val="0"/>
              <w:numPr>
                <w:ilvl w:val="0"/>
                <w:numId w:val="122"/>
              </w:numPr>
              <w:spacing w:after="0" w:line="276" w:lineRule="auto"/>
            </w:pPr>
            <w:r>
              <w:t>DinValor</w:t>
            </w:r>
          </w:p>
          <w:p w14:paraId="31CC08D3" w14:textId="77777777" w:rsidR="00A82183" w:rsidRDefault="00000000">
            <w:pPr>
              <w:pStyle w:val="TableContents"/>
              <w:widowControl w:val="0"/>
              <w:numPr>
                <w:ilvl w:val="0"/>
                <w:numId w:val="122"/>
              </w:numPr>
              <w:spacing w:after="0" w:line="276" w:lineRule="auto"/>
            </w:pPr>
            <w:r>
              <w:t>Data</w:t>
            </w:r>
          </w:p>
          <w:p w14:paraId="7B7B47B0" w14:textId="77777777" w:rsidR="00A82183" w:rsidRDefault="00000000">
            <w:pPr>
              <w:pStyle w:val="TableContents"/>
              <w:widowControl w:val="0"/>
              <w:numPr>
                <w:ilvl w:val="0"/>
                <w:numId w:val="122"/>
              </w:numPr>
              <w:spacing w:after="0" w:line="276" w:lineRule="auto"/>
            </w:pPr>
            <w:r>
              <w:t>Descricao</w:t>
            </w:r>
          </w:p>
          <w:p w14:paraId="437A1E41" w14:textId="77777777" w:rsidR="00A82183" w:rsidRDefault="00000000">
            <w:pPr>
              <w:pStyle w:val="TableContents"/>
              <w:widowControl w:val="0"/>
              <w:numPr>
                <w:ilvl w:val="0"/>
                <w:numId w:val="122"/>
              </w:numPr>
              <w:spacing w:after="0" w:line="276" w:lineRule="auto"/>
            </w:pPr>
            <w:r>
              <w:t>IdTipoConferencia</w:t>
            </w:r>
          </w:p>
          <w:p w14:paraId="3EE76C12" w14:textId="77777777" w:rsidR="00A82183" w:rsidRDefault="00000000">
            <w:pPr>
              <w:pStyle w:val="TableContents"/>
              <w:widowControl w:val="0"/>
              <w:numPr>
                <w:ilvl w:val="0"/>
                <w:numId w:val="122"/>
              </w:numPr>
              <w:spacing w:after="0" w:line="276" w:lineRule="auto"/>
            </w:pPr>
            <w:r>
              <w:t>SinArquivamento</w:t>
            </w:r>
          </w:p>
          <w:p w14:paraId="4F29BAD1" w14:textId="77777777" w:rsidR="00A82183" w:rsidRDefault="00000000">
            <w:pPr>
              <w:pStyle w:val="TableContents"/>
              <w:widowControl w:val="0"/>
              <w:numPr>
                <w:ilvl w:val="0"/>
                <w:numId w:val="122"/>
              </w:numPr>
              <w:spacing w:after="0" w:line="276" w:lineRule="auto"/>
            </w:pPr>
            <w:r>
              <w:t>Remetente (RemetenteAPI)</w:t>
            </w:r>
          </w:p>
          <w:p w14:paraId="0EF0BA52" w14:textId="77777777" w:rsidR="00A82183" w:rsidRDefault="00000000">
            <w:pPr>
              <w:pStyle w:val="TableContents"/>
              <w:widowControl w:val="0"/>
              <w:numPr>
                <w:ilvl w:val="0"/>
                <w:numId w:val="122"/>
              </w:numPr>
              <w:spacing w:after="0" w:line="276" w:lineRule="auto"/>
            </w:pPr>
            <w:r>
              <w:t>Interessados (array:InteressadoAPI)</w:t>
            </w:r>
          </w:p>
          <w:p w14:paraId="44289FD3" w14:textId="77777777" w:rsidR="00A82183" w:rsidRDefault="00000000">
            <w:pPr>
              <w:pStyle w:val="TableContents"/>
              <w:widowControl w:val="0"/>
              <w:numPr>
                <w:ilvl w:val="0"/>
                <w:numId w:val="122"/>
              </w:numPr>
              <w:spacing w:after="0" w:line="276" w:lineRule="auto"/>
            </w:pPr>
            <w:r>
              <w:t>Destinatarios (array:DestinatarioAPI)</w:t>
            </w:r>
          </w:p>
          <w:p w14:paraId="658838CB" w14:textId="77777777" w:rsidR="00A82183" w:rsidRDefault="00000000">
            <w:pPr>
              <w:pStyle w:val="TableContents"/>
              <w:widowControl w:val="0"/>
              <w:numPr>
                <w:ilvl w:val="0"/>
                <w:numId w:val="122"/>
              </w:numPr>
              <w:spacing w:after="0" w:line="276" w:lineRule="auto"/>
            </w:pPr>
            <w:r>
              <w:t>Observacao</w:t>
            </w:r>
          </w:p>
          <w:p w14:paraId="35F7A71A" w14:textId="77777777" w:rsidR="00A82183" w:rsidRDefault="00000000">
            <w:pPr>
              <w:pStyle w:val="TableContents"/>
              <w:widowControl w:val="0"/>
              <w:numPr>
                <w:ilvl w:val="0"/>
                <w:numId w:val="122"/>
              </w:numPr>
              <w:spacing w:after="0" w:line="276" w:lineRule="auto"/>
            </w:pPr>
            <w:r>
              <w:t>NivelAcesso (se não informado assumirá o nível padrão especificado para o tipo de processo)</w:t>
            </w:r>
          </w:p>
          <w:p w14:paraId="78D264BD" w14:textId="77777777" w:rsidR="00A82183" w:rsidRDefault="00000000">
            <w:pPr>
              <w:pStyle w:val="TableContents"/>
              <w:widowControl w:val="0"/>
              <w:numPr>
                <w:ilvl w:val="0"/>
                <w:numId w:val="122"/>
              </w:numPr>
              <w:spacing w:after="0" w:line="276" w:lineRule="auto"/>
            </w:pPr>
            <w:r>
              <w:t>IdHipoteseLegal</w:t>
            </w:r>
          </w:p>
          <w:p w14:paraId="3A6F8DC3" w14:textId="77777777" w:rsidR="00A82183" w:rsidRDefault="00000000">
            <w:pPr>
              <w:pStyle w:val="TableContents"/>
              <w:widowControl w:val="0"/>
              <w:numPr>
                <w:ilvl w:val="0"/>
                <w:numId w:val="122"/>
              </w:numPr>
              <w:spacing w:after="0" w:line="276" w:lineRule="auto"/>
            </w:pPr>
            <w:r>
              <w:t>NomeArquivo (obrigatório para documentos externos)</w:t>
            </w:r>
          </w:p>
          <w:p w14:paraId="649E4947" w14:textId="77777777" w:rsidR="00A82183" w:rsidRDefault="00000000">
            <w:pPr>
              <w:pStyle w:val="TableContents"/>
              <w:widowControl w:val="0"/>
              <w:numPr>
                <w:ilvl w:val="0"/>
                <w:numId w:val="122"/>
              </w:numPr>
              <w:spacing w:after="0" w:line="276" w:lineRule="auto"/>
            </w:pPr>
            <w:r>
              <w:t>IdArquivo ou Conteudo (Base64) ou ConteudoMTOM (Binário)</w:t>
            </w:r>
          </w:p>
          <w:p w14:paraId="276E2806" w14:textId="77777777" w:rsidR="00A82183" w:rsidRDefault="00000000">
            <w:pPr>
              <w:pStyle w:val="TableContents"/>
              <w:widowControl w:val="0"/>
              <w:numPr>
                <w:ilvl w:val="0"/>
                <w:numId w:val="122"/>
              </w:numPr>
              <w:spacing w:after="0" w:line="276" w:lineRule="auto"/>
            </w:pPr>
            <w:r>
              <w:t>Campos (array:CampoAPI preenchidos com Nome/Valor, somente para formulários)</w:t>
            </w:r>
          </w:p>
          <w:p w14:paraId="480231FD" w14:textId="77777777" w:rsidR="00A82183" w:rsidRDefault="00000000">
            <w:pPr>
              <w:pStyle w:val="TableContents"/>
              <w:widowControl w:val="0"/>
              <w:numPr>
                <w:ilvl w:val="0"/>
                <w:numId w:val="122"/>
              </w:numPr>
              <w:spacing w:after="0" w:line="276" w:lineRule="auto"/>
            </w:pPr>
            <w:r>
              <w:t>SinBloqueado (valor padrão `N`, se informado com `S` então não será possível alterar o conteúdo)</w:t>
            </w:r>
          </w:p>
        </w:tc>
      </w:tr>
      <w:tr w:rsidR="00A82183" w14:paraId="54F7701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EA82DF2" w14:textId="77777777" w:rsidR="00A82183" w:rsidRDefault="00000000">
            <w:pPr>
              <w:pStyle w:val="TableContents"/>
              <w:widowControl w:val="0"/>
              <w:spacing w:after="0" w:line="276" w:lineRule="auto"/>
              <w:jc w:val="center"/>
            </w:pPr>
            <w:r>
              <w:t>Saída</w:t>
            </w:r>
          </w:p>
        </w:tc>
      </w:tr>
      <w:tr w:rsidR="00A82183" w14:paraId="4E4B5F0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393C74C" w14:textId="77777777" w:rsidR="00A82183" w:rsidRDefault="00000000">
            <w:pPr>
              <w:pStyle w:val="TableContents"/>
              <w:widowControl w:val="0"/>
              <w:spacing w:after="0" w:line="276" w:lineRule="auto"/>
            </w:pPr>
            <w:r>
              <w:t>Instância do objeto SaidaIncluirDocumentoAPI preenchida com:</w:t>
            </w:r>
          </w:p>
          <w:p w14:paraId="47517724" w14:textId="77777777" w:rsidR="00A82183" w:rsidRDefault="00000000">
            <w:pPr>
              <w:pStyle w:val="TableContents"/>
              <w:widowControl w:val="0"/>
              <w:numPr>
                <w:ilvl w:val="0"/>
                <w:numId w:val="123"/>
              </w:numPr>
              <w:spacing w:after="0" w:line="276" w:lineRule="auto"/>
            </w:pPr>
            <w:r>
              <w:t>IdDocumento</w:t>
            </w:r>
          </w:p>
          <w:p w14:paraId="1B547353" w14:textId="77777777" w:rsidR="00A82183" w:rsidRDefault="00000000">
            <w:pPr>
              <w:pStyle w:val="TableContents"/>
              <w:widowControl w:val="0"/>
              <w:numPr>
                <w:ilvl w:val="0"/>
                <w:numId w:val="123"/>
              </w:numPr>
              <w:spacing w:after="0" w:line="276" w:lineRule="auto"/>
            </w:pPr>
            <w:r>
              <w:t>DocumentoFormatado</w:t>
            </w:r>
          </w:p>
          <w:p w14:paraId="11D9096D" w14:textId="77777777" w:rsidR="00A82183" w:rsidRDefault="00000000">
            <w:pPr>
              <w:pStyle w:val="TableContents"/>
              <w:widowControl w:val="0"/>
              <w:numPr>
                <w:ilvl w:val="0"/>
                <w:numId w:val="123"/>
              </w:numPr>
              <w:spacing w:after="0" w:line="276" w:lineRule="auto"/>
            </w:pPr>
            <w:r>
              <w:t>LinkAcesso (link não assinado para montar a árvore de processo posicionando no documento)</w:t>
            </w:r>
          </w:p>
        </w:tc>
      </w:tr>
    </w:tbl>
    <w:p w14:paraId="3C88A359" w14:textId="77777777" w:rsidR="00A82183" w:rsidRDefault="00000000">
      <w:pPr>
        <w:pStyle w:val="Standard"/>
        <w:spacing w:after="0"/>
        <w:ind w:left="0"/>
        <w:jc w:val="left"/>
        <w:rPr>
          <w:b/>
          <w:bCs/>
        </w:rPr>
      </w:pPr>
      <w:r>
        <w:rPr>
          <w:b/>
          <w:bCs/>
        </w:rPr>
        <w:t>Exemplo:</w:t>
      </w:r>
    </w:p>
    <w:p w14:paraId="60EF5C14" w14:textId="77777777" w:rsidR="00A82183" w:rsidRDefault="00A82183">
      <w:pPr>
        <w:pStyle w:val="Standard"/>
        <w:spacing w:after="0"/>
        <w:ind w:left="0"/>
        <w:jc w:val="left"/>
        <w:rPr>
          <w:b/>
          <w:bCs/>
        </w:rPr>
      </w:pPr>
    </w:p>
    <w:p w14:paraId="59AC67CC" w14:textId="77777777" w:rsidR="00A82183" w:rsidRDefault="00000000">
      <w:pPr>
        <w:pStyle w:val="CdigoFonte"/>
        <w:ind w:left="0"/>
      </w:pPr>
      <w:r>
        <w:rPr>
          <w:color w:val="000080"/>
          <w:szCs w:val="18"/>
        </w:rPr>
        <w:t>```php</w:t>
      </w:r>
      <w:r>
        <w:br/>
        <w:t>//Incluir documento interno</w:t>
      </w:r>
      <w:r>
        <w:br/>
        <w:t xml:space="preserve">$objDocumentoAPI = </w:t>
      </w:r>
      <w:r>
        <w:rPr>
          <w:b/>
          <w:bCs/>
          <w:color w:val="000080"/>
        </w:rPr>
        <w:t xml:space="preserve">new </w:t>
      </w:r>
      <w:r>
        <w:t>DocumentoAPI();</w:t>
      </w:r>
      <w:r>
        <w:br/>
      </w:r>
      <w:r>
        <w:rPr>
          <w:i/>
          <w:iCs/>
          <w:color w:val="808080"/>
        </w:rPr>
        <w:t>//Se o ID do processo é conhecido utilizar setIdProcedimento no lugar de setProtocoloProcedimento</w:t>
      </w:r>
      <w:r>
        <w:rPr>
          <w:i/>
          <w:iCs/>
          <w:color w:val="808080"/>
        </w:rPr>
        <w:br/>
        <w:t>//evitando uma consulta ao banco</w:t>
      </w:r>
      <w:r>
        <w:rPr>
          <w:i/>
          <w:iCs/>
          <w:color w:val="808080"/>
        </w:rPr>
        <w:br/>
      </w:r>
      <w:r>
        <w:t>$objDocumentoAPI-&gt;setProtocoloProcedimento(</w:t>
      </w:r>
      <w:r>
        <w:rPr>
          <w:b/>
          <w:bCs/>
          <w:color w:val="008000"/>
        </w:rPr>
        <w:t>'0000488-03.2016.4.04.8000'</w:t>
      </w:r>
      <w:r>
        <w:t>);</w:t>
      </w:r>
      <w:r>
        <w:br/>
      </w:r>
      <w:r>
        <w:rPr>
          <w:i/>
          <w:iCs/>
          <w:color w:val="808080"/>
        </w:rPr>
        <w:t>//$objDocumentoAPI-&gt;setIdProcedimento();</w:t>
      </w:r>
      <w:r>
        <w:rPr>
          <w:i/>
          <w:iCs/>
          <w:color w:val="808080"/>
        </w:rPr>
        <w:br/>
      </w:r>
      <w:r>
        <w:t>$objDocumentoAPI-&gt;setTipo(</w:t>
      </w:r>
      <w:r>
        <w:rPr>
          <w:b/>
          <w:bCs/>
          <w:color w:val="008000"/>
        </w:rPr>
        <w:t>'G'</w:t>
      </w:r>
      <w:r>
        <w:t>);</w:t>
      </w:r>
      <w:r>
        <w:br/>
        <w:t>$objDocumentoAPI-&gt;setIdSerie(</w:t>
      </w:r>
      <w:r>
        <w:rPr>
          <w:color w:val="0000FF"/>
        </w:rPr>
        <w:t>371</w:t>
      </w:r>
      <w:r>
        <w:t>);</w:t>
      </w:r>
      <w:r>
        <w:br/>
        <w:t>$objDocumentoAPI-&gt;setConteudo(base64_encode(</w:t>
      </w:r>
      <w:r>
        <w:rPr>
          <w:b/>
          <w:bCs/>
          <w:color w:val="008000"/>
        </w:rPr>
        <w:t>'Texto do documento interno'</w:t>
      </w:r>
      <w:r>
        <w:t>));</w:t>
      </w:r>
      <w:r>
        <w:br/>
      </w:r>
      <w:r>
        <w:br/>
        <w:t xml:space="preserve">$objSeiRN = </w:t>
      </w:r>
      <w:r>
        <w:rPr>
          <w:b/>
          <w:bCs/>
          <w:color w:val="000080"/>
        </w:rPr>
        <w:t xml:space="preserve">new </w:t>
      </w:r>
      <w:r>
        <w:t>SeiRN();</w:t>
      </w:r>
      <w:r>
        <w:br/>
        <w:t>$objSeiRN-&gt;incluirDocumento($objDocumentoAPI);</w:t>
      </w:r>
    </w:p>
    <w:p w14:paraId="4616D29A" w14:textId="77777777" w:rsidR="00A82183" w:rsidRDefault="00000000">
      <w:pPr>
        <w:pStyle w:val="CdigoFonte"/>
        <w:ind w:left="0"/>
      </w:pPr>
      <w:r>
        <w:t>//Incluir documento externo</w:t>
      </w:r>
      <w:r>
        <w:br/>
        <w:t xml:space="preserve">$objDocumentoAPI = </w:t>
      </w:r>
      <w:r>
        <w:rPr>
          <w:b/>
          <w:bCs/>
          <w:color w:val="000080"/>
        </w:rPr>
        <w:t xml:space="preserve">new </w:t>
      </w:r>
      <w:r>
        <w:t>DocumentoAPI();</w:t>
      </w:r>
    </w:p>
    <w:p w14:paraId="749A4172" w14:textId="77777777" w:rsidR="00A82183" w:rsidRDefault="00000000">
      <w:pPr>
        <w:pStyle w:val="CdigoFonte"/>
        <w:ind w:left="0"/>
      </w:pPr>
      <w:r>
        <w:rPr>
          <w:i/>
          <w:iCs/>
          <w:color w:val="808080"/>
        </w:rPr>
        <w:lastRenderedPageBreak/>
        <w:t>//Se o ID do processo é conhecido utilizar setIdProcedimento no lugar de setProtocoloProcedimento</w:t>
      </w:r>
      <w:r>
        <w:rPr>
          <w:i/>
          <w:iCs/>
          <w:color w:val="808080"/>
        </w:rPr>
        <w:br/>
        <w:t>//evitando uma consulta ao banco</w:t>
      </w:r>
      <w:r>
        <w:rPr>
          <w:i/>
          <w:iCs/>
          <w:color w:val="808080"/>
        </w:rPr>
        <w:br/>
      </w:r>
      <w:r>
        <w:t>$objDocumentoAPI-&gt;setProtocoloProcedimento(</w:t>
      </w:r>
      <w:r>
        <w:rPr>
          <w:b/>
          <w:bCs/>
          <w:color w:val="008000"/>
        </w:rPr>
        <w:t>'0000488-03.2016.4.04.8000'</w:t>
      </w:r>
      <w:r>
        <w:t>);</w:t>
      </w:r>
      <w:r>
        <w:br/>
      </w:r>
      <w:r>
        <w:rPr>
          <w:i/>
          <w:iCs/>
          <w:color w:val="808080"/>
        </w:rPr>
        <w:t>//$objDocumentoAPI-&gt;setIdProcedimento();</w:t>
      </w:r>
    </w:p>
    <w:p w14:paraId="5CCDBB02" w14:textId="77777777" w:rsidR="00A82183" w:rsidRDefault="00000000">
      <w:pPr>
        <w:pStyle w:val="CdigoFonte"/>
        <w:ind w:left="0"/>
      </w:pPr>
      <w:r>
        <w:t>$objDocumentoAPI-&gt;setTipo(</w:t>
      </w:r>
      <w:r>
        <w:rPr>
          <w:b/>
          <w:bCs/>
          <w:color w:val="008000"/>
        </w:rPr>
        <w:t>'R'</w:t>
      </w:r>
      <w:r>
        <w:t>);</w:t>
      </w:r>
      <w:r>
        <w:br/>
        <w:t>$objDocumentoAPI-&gt;setIdSerie(</w:t>
      </w:r>
      <w:r>
        <w:rPr>
          <w:color w:val="0000FF"/>
        </w:rPr>
        <w:t>293</w:t>
      </w:r>
      <w:r>
        <w:t>);</w:t>
      </w:r>
      <w:r>
        <w:br/>
        <w:t>$objDocumentoAPI-&gt;setData(</w:t>
      </w:r>
      <w:r>
        <w:rPr>
          <w:b/>
          <w:bCs/>
          <w:color w:val="008000"/>
        </w:rPr>
        <w:t>'26/03/2014'</w:t>
      </w:r>
      <w:r>
        <w:t>);</w:t>
      </w:r>
      <w:r>
        <w:br/>
        <w:t>$objDocumentoAPI-&gt;setNomeArquivo(</w:t>
      </w:r>
      <w:r>
        <w:rPr>
          <w:b/>
          <w:bCs/>
          <w:color w:val="008000"/>
        </w:rPr>
        <w:t>'exemplo.pdf'</w:t>
      </w:r>
      <w:r>
        <w:t>);</w:t>
      </w:r>
      <w:r>
        <w:br/>
        <w:t>$objDocumentoAPI-&gt;setConteudo(base64_encode(file_get_contents(</w:t>
      </w:r>
      <w:r>
        <w:rPr>
          <w:b/>
          <w:bCs/>
          <w:i/>
          <w:iCs/>
          <w:color w:val="660E7A"/>
        </w:rPr>
        <w:t>DIR_SEI_TEMP</w:t>
      </w:r>
      <w:r>
        <w:t>.</w:t>
      </w:r>
      <w:r>
        <w:rPr>
          <w:b/>
          <w:bCs/>
          <w:color w:val="008000"/>
        </w:rPr>
        <w:t>'/exemplo.pdf'</w:t>
      </w:r>
      <w:r>
        <w:t>)));</w:t>
      </w:r>
      <w:r>
        <w:br/>
      </w:r>
      <w:r>
        <w:br/>
        <w:t xml:space="preserve">$objSeiRN = </w:t>
      </w:r>
      <w:r>
        <w:rPr>
          <w:b/>
          <w:bCs/>
          <w:color w:val="000080"/>
        </w:rPr>
        <w:t xml:space="preserve">new </w:t>
      </w:r>
      <w:r>
        <w:t>SeiRN();</w:t>
      </w:r>
      <w:r>
        <w:br/>
        <w:t>$objSeiRN-&gt;incluirDocumento($objDocumentoAPI);</w:t>
      </w:r>
      <w:r>
        <w:br/>
      </w:r>
      <w:r>
        <w:rPr>
          <w:color w:val="000080"/>
          <w:szCs w:val="18"/>
        </w:rPr>
        <w:t>```</w:t>
      </w:r>
    </w:p>
    <w:p w14:paraId="5B8C1AA9" w14:textId="77777777" w:rsidR="00A82183" w:rsidRDefault="00A82183"/>
    <w:p w14:paraId="28E7A48E" w14:textId="77777777" w:rsidR="00A82183" w:rsidRDefault="00000000">
      <w:pPr>
        <w:pStyle w:val="Ttulo2"/>
      </w:pPr>
      <w:bookmarkStart w:id="4749" w:name="_Toc171671382"/>
      <w:bookmarkStart w:id="4750" w:name="__RefHeading___Toc27847_2823614150"/>
      <w:bookmarkStart w:id="4751" w:name="_Toc223560334"/>
      <w:bookmarkStart w:id="4752" w:name="_Toc223772440"/>
      <w:bookmarkStart w:id="4753" w:name="_Toc223782528"/>
      <w:bookmarkStart w:id="4754" w:name="_Toc223895010"/>
      <w:bookmarkStart w:id="4755" w:name="_Toc223911355"/>
      <w:bookmarkStart w:id="4756" w:name="_Toc224380177"/>
      <w:bookmarkStart w:id="4757" w:name="_Toc225675963"/>
      <w:bookmarkStart w:id="4758" w:name="_Toc225806925"/>
      <w:bookmarkStart w:id="4759" w:name="_Toc226042402"/>
      <w:bookmarkStart w:id="4760" w:name="_Toc226118231"/>
      <w:bookmarkStart w:id="4761" w:name="_Toc226422816"/>
      <w:bookmarkStart w:id="4762" w:name="_Toc226644639"/>
      <w:bookmarkStart w:id="4763" w:name="_Toc231601322"/>
      <w:r>
        <w:t>incluirDocumentoBloco</w:t>
      </w:r>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38B3D3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9A0A949" w14:textId="77777777" w:rsidR="00A82183" w:rsidRDefault="00000000">
            <w:pPr>
              <w:pStyle w:val="TableContents"/>
              <w:widowControl w:val="0"/>
              <w:spacing w:after="0" w:line="276" w:lineRule="auto"/>
              <w:jc w:val="center"/>
            </w:pPr>
            <w:r>
              <w:t>Entrada</w:t>
            </w:r>
          </w:p>
        </w:tc>
      </w:tr>
      <w:tr w:rsidR="00A82183" w14:paraId="3A6CB6D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FB8762C" w14:textId="77777777" w:rsidR="00A82183" w:rsidRDefault="00000000">
            <w:pPr>
              <w:pStyle w:val="TableContents"/>
              <w:widowControl w:val="0"/>
              <w:spacing w:after="0" w:line="276" w:lineRule="auto"/>
            </w:pPr>
            <w:r>
              <w:t>Instância do objeto EntradaIncluirDocumentoBlocoAPI preenchida com:</w:t>
            </w:r>
          </w:p>
          <w:p w14:paraId="329A2DE2" w14:textId="77777777" w:rsidR="00A82183" w:rsidRDefault="00000000">
            <w:pPr>
              <w:pStyle w:val="TableContents"/>
              <w:widowControl w:val="0"/>
              <w:numPr>
                <w:ilvl w:val="0"/>
                <w:numId w:val="124"/>
              </w:numPr>
              <w:spacing w:after="0" w:line="276" w:lineRule="auto"/>
            </w:pPr>
            <w:r>
              <w:t>IdBloco</w:t>
            </w:r>
          </w:p>
          <w:p w14:paraId="5FDEFDE8" w14:textId="77777777" w:rsidR="00A82183" w:rsidRDefault="00000000">
            <w:pPr>
              <w:pStyle w:val="TableContents"/>
              <w:widowControl w:val="0"/>
              <w:numPr>
                <w:ilvl w:val="0"/>
                <w:numId w:val="124"/>
              </w:numPr>
              <w:spacing w:after="0" w:line="276" w:lineRule="auto"/>
            </w:pPr>
            <w:r>
              <w:t>IdDocumento ou ProtocoloDocumento</w:t>
            </w:r>
          </w:p>
          <w:p w14:paraId="08BFA013" w14:textId="77777777" w:rsidR="00A82183" w:rsidRDefault="00000000">
            <w:pPr>
              <w:pStyle w:val="TableContents"/>
              <w:widowControl w:val="0"/>
              <w:numPr>
                <w:ilvl w:val="0"/>
                <w:numId w:val="124"/>
              </w:numPr>
              <w:spacing w:after="0" w:line="276" w:lineRule="auto"/>
            </w:pPr>
            <w:r>
              <w:t>Anotacao</w:t>
            </w:r>
          </w:p>
        </w:tc>
      </w:tr>
    </w:tbl>
    <w:p w14:paraId="77B044CD" w14:textId="77777777" w:rsidR="00A82183" w:rsidRDefault="00000000">
      <w:pPr>
        <w:pStyle w:val="Standard"/>
        <w:spacing w:after="0"/>
        <w:ind w:left="0"/>
        <w:jc w:val="left"/>
        <w:rPr>
          <w:b/>
          <w:bCs/>
        </w:rPr>
      </w:pPr>
      <w:r>
        <w:rPr>
          <w:b/>
          <w:bCs/>
        </w:rPr>
        <w:t>Exemplo:</w:t>
      </w:r>
    </w:p>
    <w:p w14:paraId="404C6ABA" w14:textId="77777777" w:rsidR="00A82183" w:rsidRDefault="00A82183">
      <w:pPr>
        <w:pStyle w:val="Standard"/>
        <w:spacing w:after="0"/>
        <w:ind w:left="0"/>
        <w:jc w:val="left"/>
        <w:rPr>
          <w:b/>
          <w:bCs/>
        </w:rPr>
      </w:pPr>
    </w:p>
    <w:p w14:paraId="4EA73DF5" w14:textId="77777777" w:rsidR="00A82183" w:rsidRDefault="00000000">
      <w:pPr>
        <w:pStyle w:val="CdigoFonte"/>
        <w:ind w:left="99"/>
      </w:pPr>
      <w:r>
        <w:rPr>
          <w:color w:val="000080"/>
          <w:szCs w:val="18"/>
        </w:rPr>
        <w:t>```php</w:t>
      </w:r>
      <w:r>
        <w:br/>
        <w:t xml:space="preserve">$objEntradaIncluirDocumentoBlocoAPI = </w:t>
      </w:r>
      <w:r>
        <w:rPr>
          <w:b/>
          <w:bCs/>
          <w:color w:val="000080"/>
        </w:rPr>
        <w:t xml:space="preserve">new </w:t>
      </w:r>
      <w:r>
        <w:t>EntradaIncluirDocumentoBlocoAPI();</w:t>
      </w:r>
      <w:r>
        <w:br/>
        <w:t>$objEntradaIncluirDocumentoBlocoAPI-&gt;setIdBloco(</w:t>
      </w:r>
      <w:r>
        <w:rPr>
          <w:color w:val="0000FF"/>
        </w:rPr>
        <w:t>932</w:t>
      </w:r>
      <w:r>
        <w:t>);</w:t>
      </w:r>
      <w:r>
        <w:br/>
      </w:r>
      <w:r>
        <w:rPr>
          <w:i/>
          <w:iCs/>
          <w:color w:val="808080"/>
        </w:rPr>
        <w:t>//$objEntradaIncluirDocumentoBlocoAPI-&gt;setIdDocumento();</w:t>
      </w:r>
      <w:r>
        <w:rPr>
          <w:i/>
          <w:iCs/>
          <w:color w:val="808080"/>
        </w:rPr>
        <w:br/>
      </w:r>
      <w:r>
        <w:t>$objEntradaIncluirDocumentoBlocoAPI-&gt;setProtocoloDocumento(</w:t>
      </w:r>
      <w:r>
        <w:rPr>
          <w:b/>
          <w:bCs/>
          <w:color w:val="008000"/>
        </w:rPr>
        <w:t>'0011323'</w:t>
      </w:r>
      <w:r>
        <w:t>);</w:t>
      </w:r>
      <w:r>
        <w:br/>
        <w:t>$objEntradaIncluirDocumentoBlocoAPI-&gt;setAnotacao(</w:t>
      </w:r>
      <w:r>
        <w:rPr>
          <w:b/>
          <w:bCs/>
          <w:color w:val="008000"/>
        </w:rPr>
        <w:t>'Exemplo anotação em documento do bloco módulo ABC.'</w:t>
      </w:r>
      <w:r>
        <w:t>);</w:t>
      </w:r>
      <w:r>
        <w:br/>
      </w:r>
      <w:r>
        <w:br/>
        <w:t xml:space="preserve">$objSeiRN = </w:t>
      </w:r>
      <w:r>
        <w:rPr>
          <w:b/>
          <w:bCs/>
          <w:color w:val="000080"/>
        </w:rPr>
        <w:t xml:space="preserve">new </w:t>
      </w:r>
      <w:r>
        <w:t>SeiRN();</w:t>
      </w:r>
      <w:r>
        <w:br/>
        <w:t>$objSeiRN-&gt;incluirDocumentoBloco($objEntradaIncluirDocumentoBlocoAPI);</w:t>
      </w:r>
      <w:r>
        <w:br/>
      </w:r>
      <w:r>
        <w:rPr>
          <w:color w:val="000080"/>
          <w:szCs w:val="18"/>
        </w:rPr>
        <w:t>```</w:t>
      </w:r>
    </w:p>
    <w:p w14:paraId="0100B86C" w14:textId="77777777" w:rsidR="00A82183" w:rsidRDefault="00A82183"/>
    <w:p w14:paraId="13AFC79A" w14:textId="77777777" w:rsidR="00A82183" w:rsidRDefault="00000000">
      <w:pPr>
        <w:pStyle w:val="Ttulo2"/>
      </w:pPr>
      <w:bookmarkStart w:id="4764" w:name="_Toc171671383"/>
      <w:bookmarkStart w:id="4765" w:name="__RefHeading___Toc27845_2823614150"/>
      <w:bookmarkStart w:id="4766" w:name="_Toc223560335"/>
      <w:bookmarkStart w:id="4767" w:name="_Toc223772441"/>
      <w:bookmarkStart w:id="4768" w:name="_Toc223782529"/>
      <w:bookmarkStart w:id="4769" w:name="_Toc223895011"/>
      <w:bookmarkStart w:id="4770" w:name="_Toc223911356"/>
      <w:bookmarkStart w:id="4771" w:name="_Toc224380178"/>
      <w:bookmarkStart w:id="4772" w:name="_Toc225675964"/>
      <w:bookmarkStart w:id="4773" w:name="_Toc225806926"/>
      <w:bookmarkStart w:id="4774" w:name="_Toc226042403"/>
      <w:bookmarkStart w:id="4775" w:name="_Toc226118232"/>
      <w:bookmarkStart w:id="4776" w:name="_Toc226422817"/>
      <w:bookmarkStart w:id="4777" w:name="_Toc226644640"/>
      <w:bookmarkStart w:id="4778" w:name="_Toc231601323"/>
      <w:r>
        <w:t>incluirProcessoBloco</w:t>
      </w:r>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ABFB47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989138B" w14:textId="77777777" w:rsidR="00A82183" w:rsidRDefault="00000000">
            <w:pPr>
              <w:pStyle w:val="TableContents"/>
              <w:widowControl w:val="0"/>
              <w:spacing w:after="0" w:line="276" w:lineRule="auto"/>
              <w:jc w:val="center"/>
            </w:pPr>
            <w:r>
              <w:t>Entrada</w:t>
            </w:r>
          </w:p>
        </w:tc>
      </w:tr>
      <w:tr w:rsidR="00A82183" w14:paraId="0E2260F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7B3038" w14:textId="77777777" w:rsidR="00A82183" w:rsidRDefault="00000000">
            <w:pPr>
              <w:pStyle w:val="TableContents"/>
              <w:widowControl w:val="0"/>
              <w:spacing w:after="0" w:line="276" w:lineRule="auto"/>
            </w:pPr>
            <w:r>
              <w:t>Instância do objeto EntradaIncluirProcessoBlocoAPI preenchida com:</w:t>
            </w:r>
          </w:p>
          <w:p w14:paraId="3BF598E7" w14:textId="77777777" w:rsidR="00A82183" w:rsidRDefault="00000000">
            <w:pPr>
              <w:pStyle w:val="TableContents"/>
              <w:widowControl w:val="0"/>
              <w:numPr>
                <w:ilvl w:val="0"/>
                <w:numId w:val="125"/>
              </w:numPr>
              <w:spacing w:after="0" w:line="276" w:lineRule="auto"/>
            </w:pPr>
            <w:r>
              <w:t>IdBloco</w:t>
            </w:r>
          </w:p>
          <w:p w14:paraId="57F7B779" w14:textId="77777777" w:rsidR="00A82183" w:rsidRDefault="00000000">
            <w:pPr>
              <w:pStyle w:val="TableContents"/>
              <w:widowControl w:val="0"/>
              <w:numPr>
                <w:ilvl w:val="0"/>
                <w:numId w:val="125"/>
              </w:numPr>
              <w:spacing w:after="0" w:line="276" w:lineRule="auto"/>
            </w:pPr>
            <w:r>
              <w:t>IdProcedimento ou ProtocoloProcedimento</w:t>
            </w:r>
          </w:p>
          <w:p w14:paraId="554689D4" w14:textId="77777777" w:rsidR="00A82183" w:rsidRDefault="00000000">
            <w:pPr>
              <w:pStyle w:val="TableContents"/>
              <w:widowControl w:val="0"/>
              <w:numPr>
                <w:ilvl w:val="0"/>
                <w:numId w:val="125"/>
              </w:numPr>
              <w:spacing w:after="0" w:line="276" w:lineRule="auto"/>
            </w:pPr>
            <w:r>
              <w:t>Anotacao</w:t>
            </w:r>
          </w:p>
        </w:tc>
      </w:tr>
    </w:tbl>
    <w:p w14:paraId="57ED7F46" w14:textId="77777777" w:rsidR="00A82183" w:rsidRDefault="00000000">
      <w:pPr>
        <w:pStyle w:val="Standard"/>
        <w:spacing w:after="0"/>
        <w:ind w:left="0"/>
        <w:jc w:val="left"/>
        <w:rPr>
          <w:b/>
          <w:bCs/>
        </w:rPr>
      </w:pPr>
      <w:r>
        <w:rPr>
          <w:b/>
          <w:bCs/>
        </w:rPr>
        <w:t>Exemplo:</w:t>
      </w:r>
    </w:p>
    <w:p w14:paraId="4D388116" w14:textId="77777777" w:rsidR="00A82183" w:rsidRDefault="00A82183">
      <w:pPr>
        <w:pStyle w:val="Standard"/>
        <w:spacing w:after="0"/>
        <w:ind w:left="0"/>
        <w:jc w:val="left"/>
        <w:rPr>
          <w:b/>
          <w:bCs/>
        </w:rPr>
      </w:pPr>
    </w:p>
    <w:p w14:paraId="0BBD0EF9" w14:textId="77777777" w:rsidR="00A82183" w:rsidRDefault="00000000">
      <w:pPr>
        <w:pStyle w:val="CdigoFonte"/>
        <w:ind w:left="99"/>
      </w:pPr>
      <w:r>
        <w:rPr>
          <w:color w:val="000080"/>
          <w:szCs w:val="18"/>
        </w:rPr>
        <w:t>```php</w:t>
      </w:r>
      <w:r>
        <w:br/>
        <w:t xml:space="preserve">$objEntradaIncluirProcessoBlocoAPI = </w:t>
      </w:r>
      <w:r>
        <w:rPr>
          <w:b/>
          <w:bCs/>
          <w:color w:val="000080"/>
        </w:rPr>
        <w:t xml:space="preserve">new </w:t>
      </w:r>
      <w:r>
        <w:t>EntradaIncluirProcessoBlocoAPI();</w:t>
      </w:r>
      <w:r>
        <w:br/>
        <w:t>$objEntradaIncluirProcessoBlocoAPI-&gt;setIdBloco(</w:t>
      </w:r>
      <w:r>
        <w:rPr>
          <w:color w:val="0000FF"/>
        </w:rPr>
        <w:t>777</w:t>
      </w:r>
      <w:r>
        <w:t>);</w:t>
      </w:r>
      <w:r>
        <w:br/>
      </w:r>
      <w:r>
        <w:rPr>
          <w:i/>
          <w:iCs/>
          <w:color w:val="808080"/>
        </w:rPr>
        <w:t>//$objEntradaIncluirProcessoBlocoAPI-&gt;setIdProcedimento();</w:t>
      </w:r>
      <w:r>
        <w:rPr>
          <w:i/>
          <w:iCs/>
          <w:color w:val="808080"/>
        </w:rPr>
        <w:br/>
      </w:r>
      <w:r>
        <w:t>$objEntradaIncluirProcessoBlocoAPI-&gt;setProtocoloProcedimento('0001570-06.2015.4.04.8000');</w:t>
      </w:r>
      <w:r>
        <w:br/>
        <w:t>$objEntradaIncluirProcessoBlocoAPI-&gt;setAnotacao(</w:t>
      </w:r>
      <w:r>
        <w:rPr>
          <w:b/>
          <w:bCs/>
          <w:color w:val="008000"/>
        </w:rPr>
        <w:t>'Exemplo anotação em processo do bloco módulo ABC.'</w:t>
      </w:r>
      <w:r>
        <w:t>);</w:t>
      </w:r>
      <w:r>
        <w:br/>
      </w:r>
      <w:r>
        <w:br/>
        <w:t xml:space="preserve">$objSeiRN = </w:t>
      </w:r>
      <w:r>
        <w:rPr>
          <w:b/>
          <w:bCs/>
          <w:color w:val="000080"/>
        </w:rPr>
        <w:t xml:space="preserve">new </w:t>
      </w:r>
      <w:r>
        <w:t>SeiRN();</w:t>
      </w:r>
      <w:r>
        <w:br/>
        <w:t>$objSeiRN-&gt;incluirProcessoBloco($objEntradaIncluirProcessoBlocoAPI);</w:t>
      </w:r>
      <w:r>
        <w:br/>
      </w:r>
      <w:r>
        <w:rPr>
          <w:color w:val="000080"/>
          <w:szCs w:val="18"/>
        </w:rPr>
        <w:t>```</w:t>
      </w:r>
    </w:p>
    <w:p w14:paraId="6EF42219" w14:textId="77777777" w:rsidR="00A82183" w:rsidRDefault="00A82183"/>
    <w:p w14:paraId="26CD0967" w14:textId="77777777" w:rsidR="00A82183" w:rsidRDefault="00000000">
      <w:pPr>
        <w:pStyle w:val="Ttulo2"/>
      </w:pPr>
      <w:bookmarkStart w:id="4779" w:name="_Toc171671384"/>
      <w:bookmarkStart w:id="4780" w:name="__RefHeading___Toc27843_2823614150"/>
      <w:bookmarkStart w:id="4781" w:name="_Toc223560336"/>
      <w:bookmarkStart w:id="4782" w:name="_Toc223772442"/>
      <w:bookmarkStart w:id="4783" w:name="_Toc223782530"/>
      <w:bookmarkStart w:id="4784" w:name="_Toc223895012"/>
      <w:bookmarkStart w:id="4785" w:name="_Toc223911357"/>
      <w:bookmarkStart w:id="4786" w:name="_Toc224380179"/>
      <w:bookmarkStart w:id="4787" w:name="_Toc225675965"/>
      <w:bookmarkStart w:id="4788" w:name="_Toc225806927"/>
      <w:bookmarkStart w:id="4789" w:name="_Toc226042404"/>
      <w:bookmarkStart w:id="4790" w:name="_Toc226118233"/>
      <w:bookmarkStart w:id="4791" w:name="_Toc226422818"/>
      <w:bookmarkStart w:id="4792" w:name="_Toc226644641"/>
      <w:bookmarkStart w:id="4793" w:name="_Toc231601324"/>
      <w:r>
        <w:t>lancarAndamento</w:t>
      </w:r>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0B27B3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2EE72AF" w14:textId="77777777" w:rsidR="00A82183" w:rsidRDefault="00000000">
            <w:pPr>
              <w:pStyle w:val="TableContents"/>
              <w:widowControl w:val="0"/>
              <w:spacing w:after="0" w:line="276" w:lineRule="auto"/>
              <w:jc w:val="center"/>
            </w:pPr>
            <w:r>
              <w:t>Entrada</w:t>
            </w:r>
          </w:p>
        </w:tc>
      </w:tr>
      <w:tr w:rsidR="00A82183" w14:paraId="5C14C33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A2EC0EE" w14:textId="77777777" w:rsidR="00A82183" w:rsidRDefault="00000000">
            <w:pPr>
              <w:pStyle w:val="Standard"/>
              <w:spacing w:after="0"/>
              <w:ind w:left="0"/>
            </w:pPr>
            <w:r>
              <w:lastRenderedPageBreak/>
              <w:t>Instância do objeto EntradaLancarAndamentoAPI preenchida com:</w:t>
            </w:r>
          </w:p>
          <w:p w14:paraId="7EAC4845" w14:textId="77777777" w:rsidR="00A82183" w:rsidRDefault="00000000">
            <w:pPr>
              <w:pStyle w:val="PargrafodaLista"/>
              <w:numPr>
                <w:ilvl w:val="0"/>
                <w:numId w:val="3"/>
              </w:numPr>
              <w:spacing w:after="0"/>
            </w:pPr>
            <w:r>
              <w:t>IdProcedimento ou ProtocoloProcedimento</w:t>
            </w:r>
          </w:p>
          <w:p w14:paraId="325D68CB" w14:textId="77777777" w:rsidR="00A82183" w:rsidRDefault="00000000">
            <w:pPr>
              <w:pStyle w:val="PargrafodaLista"/>
              <w:numPr>
                <w:ilvl w:val="0"/>
                <w:numId w:val="3"/>
              </w:numPr>
              <w:spacing w:after="0"/>
            </w:pPr>
            <w:r>
              <w:t>IdTarefa ou IdTarefaModulo</w:t>
            </w:r>
          </w:p>
          <w:p w14:paraId="4489F29C" w14:textId="77777777" w:rsidR="00A82183" w:rsidRDefault="00000000">
            <w:pPr>
              <w:pStyle w:val="PargrafodaLista"/>
              <w:numPr>
                <w:ilvl w:val="0"/>
                <w:numId w:val="3"/>
              </w:numPr>
              <w:spacing w:after="0"/>
            </w:pPr>
            <w:r>
              <w:t>Atributos (array:AtributoAndamentoAPI)</w:t>
            </w:r>
          </w:p>
          <w:p w14:paraId="7B2D33B8" w14:textId="77777777" w:rsidR="00A82183" w:rsidRDefault="00000000">
            <w:pPr>
              <w:pStyle w:val="PargrafodaLista"/>
              <w:numPr>
                <w:ilvl w:val="1"/>
                <w:numId w:val="3"/>
              </w:numPr>
              <w:spacing w:after="0"/>
            </w:pPr>
            <w:r>
              <w:t>Nome</w:t>
            </w:r>
          </w:p>
          <w:p w14:paraId="10260D03" w14:textId="77777777" w:rsidR="00A82183" w:rsidRDefault="00000000">
            <w:pPr>
              <w:pStyle w:val="PargrafodaLista"/>
              <w:numPr>
                <w:ilvl w:val="1"/>
                <w:numId w:val="3"/>
              </w:numPr>
              <w:spacing w:after="0"/>
            </w:pPr>
            <w:r>
              <w:t>Valor</w:t>
            </w:r>
          </w:p>
          <w:p w14:paraId="1ECDE69C" w14:textId="77777777" w:rsidR="00A82183" w:rsidRDefault="00000000">
            <w:pPr>
              <w:pStyle w:val="PargrafodaLista"/>
              <w:numPr>
                <w:ilvl w:val="1"/>
                <w:numId w:val="3"/>
              </w:numPr>
              <w:spacing w:after="0"/>
            </w:pPr>
            <w:r>
              <w:t>IdOrigem</w:t>
            </w:r>
          </w:p>
        </w:tc>
      </w:tr>
      <w:tr w:rsidR="00A82183" w14:paraId="0D64547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3910472" w14:textId="77777777" w:rsidR="00A82183" w:rsidRDefault="00000000">
            <w:pPr>
              <w:pStyle w:val="TableContents"/>
              <w:widowControl w:val="0"/>
              <w:spacing w:after="0" w:line="276" w:lineRule="auto"/>
              <w:jc w:val="center"/>
            </w:pPr>
            <w:r>
              <w:t>Saída</w:t>
            </w:r>
          </w:p>
        </w:tc>
      </w:tr>
      <w:tr w:rsidR="00A82183" w14:paraId="26FBE56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0A3FC3" w14:textId="77777777" w:rsidR="00A82183" w:rsidRDefault="00000000">
            <w:pPr>
              <w:pStyle w:val="Standard"/>
              <w:spacing w:after="0"/>
              <w:ind w:left="0"/>
            </w:pPr>
            <w:r>
              <w:t>Instância do objeto AndamentoAPI preenchida com:</w:t>
            </w:r>
          </w:p>
          <w:p w14:paraId="6D3CFB72" w14:textId="77777777" w:rsidR="00A82183" w:rsidRDefault="00000000">
            <w:pPr>
              <w:pStyle w:val="PargrafodaLista"/>
              <w:numPr>
                <w:ilvl w:val="0"/>
                <w:numId w:val="3"/>
              </w:numPr>
              <w:spacing w:after="0"/>
            </w:pPr>
            <w:r>
              <w:t>IdAndamento</w:t>
            </w:r>
          </w:p>
          <w:p w14:paraId="57873BEC" w14:textId="77777777" w:rsidR="00A82183" w:rsidRDefault="00000000">
            <w:pPr>
              <w:pStyle w:val="PargrafodaLista"/>
              <w:numPr>
                <w:ilvl w:val="0"/>
                <w:numId w:val="3"/>
              </w:numPr>
              <w:spacing w:after="0"/>
            </w:pPr>
            <w:r>
              <w:t>IdTarefa</w:t>
            </w:r>
          </w:p>
          <w:p w14:paraId="7A12C225" w14:textId="77777777" w:rsidR="00A82183" w:rsidRDefault="00000000">
            <w:pPr>
              <w:pStyle w:val="PargrafodaLista"/>
              <w:numPr>
                <w:ilvl w:val="0"/>
                <w:numId w:val="3"/>
              </w:numPr>
              <w:spacing w:after="0"/>
            </w:pPr>
            <w:r>
              <w:t>IdTarefaModulo</w:t>
            </w:r>
          </w:p>
          <w:p w14:paraId="3CAEF77C" w14:textId="77777777" w:rsidR="00A82183" w:rsidRDefault="00000000">
            <w:pPr>
              <w:pStyle w:val="PargrafodaLista"/>
              <w:numPr>
                <w:ilvl w:val="0"/>
                <w:numId w:val="3"/>
              </w:numPr>
              <w:spacing w:after="0"/>
            </w:pPr>
            <w:r>
              <w:t>Descricao</w:t>
            </w:r>
          </w:p>
          <w:p w14:paraId="1F591535" w14:textId="77777777" w:rsidR="00A82183" w:rsidRDefault="00000000">
            <w:pPr>
              <w:pStyle w:val="PargrafodaLista"/>
              <w:numPr>
                <w:ilvl w:val="0"/>
                <w:numId w:val="3"/>
              </w:numPr>
              <w:spacing w:after="0"/>
            </w:pPr>
            <w:r>
              <w:t>DataHora</w:t>
            </w:r>
          </w:p>
          <w:p w14:paraId="378F5ED5" w14:textId="77777777" w:rsidR="00A82183" w:rsidRDefault="00000000">
            <w:pPr>
              <w:pStyle w:val="PargrafodaLista"/>
              <w:numPr>
                <w:ilvl w:val="0"/>
                <w:numId w:val="3"/>
              </w:numPr>
              <w:spacing w:after="0"/>
            </w:pPr>
            <w:r>
              <w:t>Usuario (UsuarioAPI)</w:t>
            </w:r>
          </w:p>
          <w:p w14:paraId="1235DD49" w14:textId="77777777" w:rsidR="00A82183" w:rsidRDefault="00000000">
            <w:pPr>
              <w:pStyle w:val="PargrafodaLista"/>
              <w:numPr>
                <w:ilvl w:val="1"/>
                <w:numId w:val="3"/>
              </w:numPr>
              <w:spacing w:after="0"/>
            </w:pPr>
            <w:r>
              <w:t xml:space="preserve"> IdUsuario</w:t>
            </w:r>
          </w:p>
          <w:p w14:paraId="3776ED12" w14:textId="77777777" w:rsidR="00A82183" w:rsidRDefault="00000000">
            <w:pPr>
              <w:pStyle w:val="PargrafodaLista"/>
              <w:numPr>
                <w:ilvl w:val="1"/>
                <w:numId w:val="3"/>
              </w:numPr>
              <w:spacing w:after="0"/>
            </w:pPr>
            <w:r>
              <w:t xml:space="preserve"> Sigla</w:t>
            </w:r>
          </w:p>
          <w:p w14:paraId="6871A42D" w14:textId="77777777" w:rsidR="00A82183" w:rsidRDefault="00000000">
            <w:pPr>
              <w:pStyle w:val="PargrafodaLista"/>
              <w:numPr>
                <w:ilvl w:val="1"/>
                <w:numId w:val="3"/>
              </w:numPr>
              <w:spacing w:after="0"/>
            </w:pPr>
            <w:r>
              <w:t xml:space="preserve"> Nome</w:t>
            </w:r>
          </w:p>
          <w:p w14:paraId="6AB44DFA" w14:textId="77777777" w:rsidR="00A82183" w:rsidRDefault="00000000">
            <w:pPr>
              <w:pStyle w:val="PargrafodaLista"/>
              <w:numPr>
                <w:ilvl w:val="0"/>
                <w:numId w:val="3"/>
              </w:numPr>
              <w:spacing w:after="0"/>
            </w:pPr>
            <w:r>
              <w:t>Unidade (UnidadeAPI)</w:t>
            </w:r>
          </w:p>
          <w:p w14:paraId="222064C9" w14:textId="77777777" w:rsidR="00A82183" w:rsidRDefault="00000000">
            <w:pPr>
              <w:pStyle w:val="PargrafodaLista"/>
              <w:numPr>
                <w:ilvl w:val="1"/>
                <w:numId w:val="3"/>
              </w:numPr>
              <w:spacing w:after="0"/>
            </w:pPr>
            <w:r>
              <w:t xml:space="preserve"> IdUnidade</w:t>
            </w:r>
          </w:p>
          <w:p w14:paraId="4FC73B40" w14:textId="77777777" w:rsidR="00A82183" w:rsidRDefault="00000000">
            <w:pPr>
              <w:pStyle w:val="PargrafodaLista"/>
              <w:numPr>
                <w:ilvl w:val="1"/>
                <w:numId w:val="3"/>
              </w:numPr>
              <w:spacing w:after="0"/>
            </w:pPr>
            <w:r>
              <w:t xml:space="preserve"> Sigla</w:t>
            </w:r>
          </w:p>
          <w:p w14:paraId="2938E3FD" w14:textId="77777777" w:rsidR="00A82183" w:rsidRDefault="00000000">
            <w:pPr>
              <w:pStyle w:val="PargrafodaLista"/>
              <w:numPr>
                <w:ilvl w:val="1"/>
                <w:numId w:val="3"/>
              </w:numPr>
              <w:spacing w:after="0"/>
            </w:pPr>
            <w:r>
              <w:t xml:space="preserve"> Descricao</w:t>
            </w:r>
          </w:p>
          <w:p w14:paraId="068F1D4E" w14:textId="77777777" w:rsidR="00A82183" w:rsidRDefault="00000000">
            <w:pPr>
              <w:pStyle w:val="PargrafodaLista"/>
              <w:numPr>
                <w:ilvl w:val="0"/>
                <w:numId w:val="3"/>
              </w:numPr>
              <w:spacing w:after="0"/>
            </w:pPr>
            <w:r>
              <w:t>Atributos (array: AtributoAndamentoAPI)</w:t>
            </w:r>
          </w:p>
          <w:p w14:paraId="3B63FC3F" w14:textId="77777777" w:rsidR="00A82183" w:rsidRDefault="00000000">
            <w:pPr>
              <w:pStyle w:val="PargrafodaLista"/>
              <w:numPr>
                <w:ilvl w:val="1"/>
                <w:numId w:val="3"/>
              </w:numPr>
              <w:spacing w:after="0"/>
            </w:pPr>
            <w:r>
              <w:t>Nome</w:t>
            </w:r>
          </w:p>
          <w:p w14:paraId="05D0DE99" w14:textId="77777777" w:rsidR="00A82183" w:rsidRDefault="00000000">
            <w:pPr>
              <w:pStyle w:val="PargrafodaLista"/>
              <w:numPr>
                <w:ilvl w:val="1"/>
                <w:numId w:val="3"/>
              </w:numPr>
              <w:spacing w:after="0"/>
            </w:pPr>
            <w:r>
              <w:t>Valor</w:t>
            </w:r>
          </w:p>
          <w:p w14:paraId="38F841AA" w14:textId="77777777" w:rsidR="00A82183" w:rsidRDefault="00000000">
            <w:pPr>
              <w:pStyle w:val="PargrafodaLista"/>
              <w:numPr>
                <w:ilvl w:val="1"/>
                <w:numId w:val="3"/>
              </w:numPr>
              <w:spacing w:after="0"/>
            </w:pPr>
            <w:r>
              <w:t>IdOrigem</w:t>
            </w:r>
          </w:p>
        </w:tc>
      </w:tr>
      <w:tr w:rsidR="00A82183" w14:paraId="4270C84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89DA286" w14:textId="77777777" w:rsidR="00A82183" w:rsidRDefault="00000000">
            <w:pPr>
              <w:pStyle w:val="TableContents"/>
              <w:widowControl w:val="0"/>
              <w:spacing w:after="0" w:line="276" w:lineRule="auto"/>
              <w:jc w:val="center"/>
            </w:pPr>
            <w:r>
              <w:t>Observações</w:t>
            </w:r>
          </w:p>
        </w:tc>
      </w:tr>
      <w:tr w:rsidR="00A82183" w14:paraId="2DD3F0A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C0C85F" w14:textId="77777777" w:rsidR="00A82183" w:rsidRDefault="00000000">
            <w:pPr>
              <w:pStyle w:val="TableContents"/>
              <w:widowControl w:val="0"/>
              <w:spacing w:after="0" w:line="276" w:lineRule="auto"/>
            </w:pPr>
            <w:r>
              <w:t>Se informado o atributo `IdTarefa` do objeto de entrada então ele deve ser um número maior ou igual a 1000 (identificadores abaixo desse valor são reservados do core do SEI) ou então 65 que equivale à tarefa de atualização de andamento (nesse caso informar um atributo com Nome=`DESCRICAO` e Valor=`texto do andamento`).</w:t>
            </w:r>
          </w:p>
        </w:tc>
      </w:tr>
    </w:tbl>
    <w:p w14:paraId="36C31DBE" w14:textId="77777777" w:rsidR="00A82183" w:rsidRDefault="00000000">
      <w:pPr>
        <w:pStyle w:val="Standard"/>
        <w:spacing w:after="0"/>
        <w:ind w:left="0"/>
        <w:jc w:val="left"/>
        <w:rPr>
          <w:b/>
          <w:bCs/>
        </w:rPr>
      </w:pPr>
      <w:r>
        <w:rPr>
          <w:b/>
          <w:bCs/>
        </w:rPr>
        <w:t>Exemplo:</w:t>
      </w:r>
    </w:p>
    <w:p w14:paraId="7658BFE9" w14:textId="77777777" w:rsidR="00A82183" w:rsidRDefault="00A82183">
      <w:pPr>
        <w:pStyle w:val="Standard"/>
        <w:spacing w:after="0"/>
        <w:ind w:left="0"/>
        <w:jc w:val="left"/>
        <w:rPr>
          <w:b/>
          <w:bCs/>
        </w:rPr>
      </w:pPr>
    </w:p>
    <w:p w14:paraId="45C74F32" w14:textId="77777777" w:rsidR="00A82183" w:rsidRDefault="00000000">
      <w:pPr>
        <w:pStyle w:val="CdigoFonte"/>
        <w:spacing w:after="0"/>
        <w:ind w:left="0"/>
      </w:pPr>
      <w:r>
        <w:rPr>
          <w:color w:val="000080"/>
          <w:szCs w:val="18"/>
        </w:rPr>
        <w:t>```php</w:t>
      </w:r>
      <w:r>
        <w:br/>
        <w:t xml:space="preserve">$objEntradaLancarAndamentoAPI = </w:t>
      </w:r>
      <w:r>
        <w:rPr>
          <w:b/>
          <w:bCs/>
          <w:color w:val="000080"/>
        </w:rPr>
        <w:t xml:space="preserve">new </w:t>
      </w:r>
      <w:r>
        <w:t>EntradaLancarAndamentoAPI();</w:t>
      </w:r>
      <w:r>
        <w:br/>
        <w:t>$objEntradaLancarAndamentoAPI-&gt;setIdProcedimento(</w:t>
      </w:r>
      <w:r>
        <w:rPr>
          <w:color w:val="0000FF"/>
        </w:rPr>
        <w:t>10000000012057</w:t>
      </w:r>
      <w:r>
        <w:t>);</w:t>
      </w:r>
      <w:r>
        <w:br/>
        <w:t>$objEntradaLancarAndamentoAPI-&gt;setIdTarefaModulo(</w:t>
      </w:r>
      <w:r>
        <w:rPr>
          <w:b/>
          <w:bCs/>
          <w:color w:val="008000"/>
        </w:rPr>
        <w:t>'MD_ABC_AUDIENCIA_REALIZADA'</w:t>
      </w:r>
      <w:r>
        <w:t>);</w:t>
      </w:r>
      <w:r>
        <w:br/>
      </w:r>
    </w:p>
    <w:p w14:paraId="0A360D41" w14:textId="77777777" w:rsidR="00A82183" w:rsidRDefault="00000000">
      <w:pPr>
        <w:pStyle w:val="CdigoFonte"/>
        <w:spacing w:after="0"/>
        <w:ind w:left="0"/>
      </w:pPr>
      <w:r>
        <w:t xml:space="preserve">$arrObjAtributoAndamentoAPI = </w:t>
      </w:r>
      <w:r>
        <w:rPr>
          <w:b/>
          <w:bCs/>
          <w:color w:val="000080"/>
        </w:rPr>
        <w:t>array</w:t>
      </w:r>
      <w:r>
        <w:t>();</w:t>
      </w:r>
      <w:r>
        <w:br/>
        <w:t xml:space="preserve">$objAtributoAndamentoAPI = </w:t>
      </w:r>
      <w:r>
        <w:rPr>
          <w:b/>
          <w:bCs/>
          <w:color w:val="000080"/>
        </w:rPr>
        <w:t xml:space="preserve">new </w:t>
      </w:r>
      <w:r>
        <w:t>AtributoAndamentoAPI();</w:t>
      </w:r>
      <w:r>
        <w:br/>
        <w:t>$objAtributoAndamentoAPI-&gt;setNome(</w:t>
      </w:r>
      <w:r>
        <w:rPr>
          <w:b/>
          <w:bCs/>
          <w:color w:val="008000"/>
        </w:rPr>
        <w:t>'PREDIO'</w:t>
      </w:r>
      <w:r>
        <w:t>);</w:t>
      </w:r>
      <w:r>
        <w:br/>
        <w:t>$objAtributoAndamentoAPI-&gt;setValor(</w:t>
      </w:r>
      <w:r>
        <w:rPr>
          <w:b/>
          <w:bCs/>
          <w:color w:val="008000"/>
        </w:rPr>
        <w:t>'101'</w:t>
      </w:r>
      <w:r>
        <w:t>);</w:t>
      </w:r>
      <w:r>
        <w:br/>
        <w:t>$objAtributoAndamentoAPI-&gt;setIdOrigem(</w:t>
      </w:r>
      <w:r>
        <w:rPr>
          <w:color w:val="0000FF"/>
        </w:rPr>
        <w:t>54</w:t>
      </w:r>
      <w:r>
        <w:t xml:space="preserve">); </w:t>
      </w:r>
      <w:r>
        <w:rPr>
          <w:i/>
          <w:iCs/>
          <w:color w:val="808080"/>
        </w:rPr>
        <w:t>//ID do prédio, pode ser null</w:t>
      </w:r>
      <w:r>
        <w:rPr>
          <w:i/>
          <w:iCs/>
          <w:color w:val="808080"/>
        </w:rPr>
        <w:br/>
      </w:r>
      <w:r>
        <w:t>$arrObjAtributoAndamentoAPI[] = $objAtributoAndamentoAPI;</w:t>
      </w:r>
      <w:r>
        <w:br/>
        <w:t xml:space="preserve">$objAtributoAndamentoAPI = </w:t>
      </w:r>
      <w:r>
        <w:rPr>
          <w:b/>
          <w:bCs/>
          <w:color w:val="000080"/>
        </w:rPr>
        <w:t xml:space="preserve">new </w:t>
      </w:r>
      <w:r>
        <w:t>AtributoAndamentoAPI();</w:t>
      </w:r>
      <w:r>
        <w:br/>
        <w:t>$objAtributoAndamentoAPI-&gt;setNome(</w:t>
      </w:r>
      <w:r>
        <w:rPr>
          <w:b/>
          <w:bCs/>
          <w:color w:val="008000"/>
        </w:rPr>
        <w:t>'SALA'</w:t>
      </w:r>
      <w:r>
        <w:t>);</w:t>
      </w:r>
      <w:r>
        <w:br/>
        <w:t>$objAtributoAndamentoAPI-&gt;setValor(</w:t>
      </w:r>
      <w:r>
        <w:rPr>
          <w:b/>
          <w:bCs/>
          <w:color w:val="008000"/>
        </w:rPr>
        <w:t>'3A'</w:t>
      </w:r>
      <w:r>
        <w:t>);</w:t>
      </w:r>
      <w:r>
        <w:br/>
        <w:t>$objAtributoAndamentoAPI-&gt;setIdOrigem(</w:t>
      </w:r>
      <w:r>
        <w:rPr>
          <w:color w:val="0000FF"/>
        </w:rPr>
        <w:t>9334</w:t>
      </w:r>
      <w:r>
        <w:t xml:space="preserve">); </w:t>
      </w:r>
      <w:r>
        <w:rPr>
          <w:i/>
          <w:iCs/>
          <w:color w:val="808080"/>
        </w:rPr>
        <w:t>//ID da sala, pode ser null</w:t>
      </w:r>
      <w:r>
        <w:rPr>
          <w:i/>
          <w:iCs/>
          <w:color w:val="808080"/>
        </w:rPr>
        <w:br/>
      </w:r>
      <w:r>
        <w:t>$arrObjAtributoAndamentoAPI[] = $objAtributoAndamentoAPI;</w:t>
      </w:r>
      <w:r>
        <w:br/>
        <w:t>$objEntradaLancarAndamentoAPI-&gt;setAtributos($arrObjAtributoAndamentoAPI);</w:t>
      </w:r>
      <w:r>
        <w:br/>
      </w:r>
      <w:r>
        <w:br/>
        <w:t xml:space="preserve">$objSeiRN = </w:t>
      </w:r>
      <w:r>
        <w:rPr>
          <w:b/>
          <w:bCs/>
          <w:color w:val="000080"/>
        </w:rPr>
        <w:t xml:space="preserve">new </w:t>
      </w:r>
      <w:r>
        <w:t>SeiRN();</w:t>
      </w:r>
      <w:r>
        <w:br/>
        <w:t>$objAndamentoAPI = $objSeiRN-&gt;lancarAndamento($objEntradaLancarAndamentoAPI);</w:t>
      </w:r>
    </w:p>
    <w:p w14:paraId="56A73327" w14:textId="77777777" w:rsidR="00A82183" w:rsidRDefault="00A82183">
      <w:pPr>
        <w:pStyle w:val="CdigoFonte"/>
        <w:spacing w:after="0"/>
        <w:ind w:left="0"/>
      </w:pPr>
    </w:p>
    <w:p w14:paraId="67625660" w14:textId="77777777" w:rsidR="00A82183" w:rsidRDefault="00000000">
      <w:pPr>
        <w:pStyle w:val="CdigoFonte"/>
        <w:spacing w:after="0"/>
        <w:ind w:left="0"/>
      </w:pPr>
      <w:r>
        <w:t>AndamentoAPI Object (</w:t>
      </w:r>
    </w:p>
    <w:p w14:paraId="4298A0B4" w14:textId="77777777" w:rsidR="00A82183" w:rsidRDefault="00000000">
      <w:pPr>
        <w:pStyle w:val="CdigoFonte"/>
        <w:spacing w:after="0"/>
        <w:ind w:left="0"/>
      </w:pPr>
      <w:r>
        <w:t xml:space="preserve">    [IdAndamento] =&gt; 106159</w:t>
      </w:r>
    </w:p>
    <w:p w14:paraId="7459EE95" w14:textId="77777777" w:rsidR="00A82183" w:rsidRDefault="00000000">
      <w:pPr>
        <w:pStyle w:val="CdigoFonte"/>
        <w:spacing w:after="0"/>
        <w:ind w:left="0"/>
      </w:pPr>
      <w:r>
        <w:t xml:space="preserve">    [IdTarefa] =&gt; 1016</w:t>
      </w:r>
    </w:p>
    <w:p w14:paraId="3922B820" w14:textId="77777777" w:rsidR="00A82183" w:rsidRDefault="00000000">
      <w:pPr>
        <w:pStyle w:val="CdigoFonte"/>
        <w:spacing w:after="0"/>
        <w:ind w:left="0"/>
      </w:pPr>
      <w:r>
        <w:t xml:space="preserve">    [IdTarefaModulo] =&gt; MD_ABC_AUDIENCIA_REALIZADA</w:t>
      </w:r>
    </w:p>
    <w:p w14:paraId="03FE6FFB" w14:textId="77777777" w:rsidR="00A82183" w:rsidRDefault="00000000">
      <w:pPr>
        <w:pStyle w:val="CdigoFonte"/>
        <w:spacing w:after="0"/>
        <w:ind w:left="0"/>
      </w:pPr>
      <w:r>
        <w:t xml:space="preserve">    [Descricao] =&gt; Audiência agendada no prédio 101 (sala 3A)</w:t>
      </w:r>
    </w:p>
    <w:p w14:paraId="531AA72E" w14:textId="77777777" w:rsidR="00A82183" w:rsidRDefault="00000000">
      <w:pPr>
        <w:pStyle w:val="CdigoFonte"/>
        <w:spacing w:after="0"/>
        <w:ind w:left="0"/>
      </w:pPr>
      <w:r>
        <w:t xml:space="preserve">    [DataHora] =&gt; 05/10/2016 16:12:40</w:t>
      </w:r>
    </w:p>
    <w:p w14:paraId="408C75FD" w14:textId="77777777" w:rsidR="00A82183" w:rsidRDefault="00000000">
      <w:pPr>
        <w:pStyle w:val="CdigoFonte"/>
        <w:spacing w:after="0"/>
        <w:ind w:left="0"/>
      </w:pPr>
      <w:r>
        <w:lastRenderedPageBreak/>
        <w:t xml:space="preserve">    [Usuario] =&gt; UsuarioAPI Object        (</w:t>
      </w:r>
      <w:r>
        <w:br/>
        <w:t xml:space="preserve">            [IdUsuario] =&gt; 100002382</w:t>
      </w:r>
    </w:p>
    <w:p w14:paraId="6797426D" w14:textId="77777777" w:rsidR="00A82183" w:rsidRDefault="00000000">
      <w:pPr>
        <w:pStyle w:val="CdigoFonte"/>
        <w:spacing w:after="0"/>
        <w:ind w:left="0"/>
      </w:pPr>
      <w:r>
        <w:t xml:space="preserve">            [Sigla] =&gt; abc</w:t>
      </w:r>
    </w:p>
    <w:p w14:paraId="30DC2F6F" w14:textId="77777777" w:rsidR="00A82183" w:rsidRDefault="00000000">
      <w:pPr>
        <w:pStyle w:val="CdigoFonte"/>
        <w:spacing w:after="0"/>
        <w:ind w:left="0"/>
      </w:pPr>
      <w:r>
        <w:t xml:space="preserve">            [Nome] =&gt; Aaaaaa Bbbbbb Cccccc</w:t>
      </w:r>
    </w:p>
    <w:p w14:paraId="0A147504" w14:textId="77777777" w:rsidR="00A82183" w:rsidRDefault="00000000">
      <w:pPr>
        <w:pStyle w:val="CdigoFonte"/>
        <w:spacing w:after="0"/>
        <w:ind w:left="0"/>
      </w:pPr>
      <w:r>
        <w:t xml:space="preserve">        )</w:t>
      </w:r>
    </w:p>
    <w:p w14:paraId="4DD9DD10" w14:textId="77777777" w:rsidR="00A82183" w:rsidRDefault="00000000">
      <w:pPr>
        <w:pStyle w:val="CdigoFonte"/>
        <w:spacing w:after="0"/>
        <w:ind w:left="0"/>
      </w:pPr>
      <w:r>
        <w:t xml:space="preserve">    [Unidade] =&gt; UnidadeAPI Object        (</w:t>
      </w:r>
    </w:p>
    <w:p w14:paraId="3A029B02" w14:textId="77777777" w:rsidR="00A82183" w:rsidRDefault="00000000">
      <w:pPr>
        <w:pStyle w:val="CdigoFonte"/>
        <w:spacing w:after="0"/>
        <w:ind w:left="0"/>
      </w:pPr>
      <w:r>
        <w:t xml:space="preserve">            [IdUnidade] =&gt; 110000001</w:t>
      </w:r>
    </w:p>
    <w:p w14:paraId="110180A8" w14:textId="77777777" w:rsidR="00A82183" w:rsidRDefault="00000000">
      <w:pPr>
        <w:pStyle w:val="CdigoFonte"/>
        <w:spacing w:after="0"/>
        <w:ind w:left="0"/>
      </w:pPr>
      <w:r>
        <w:t xml:space="preserve">            [Sigla] =&gt; TESTE</w:t>
      </w:r>
    </w:p>
    <w:p w14:paraId="01B17A36" w14:textId="77777777" w:rsidR="00A82183" w:rsidRDefault="00000000">
      <w:pPr>
        <w:pStyle w:val="CdigoFonte"/>
        <w:spacing w:after="0"/>
        <w:ind w:left="0"/>
      </w:pPr>
      <w:r>
        <w:t xml:space="preserve">            [Descricao] =&gt; Unidade de Teste</w:t>
      </w:r>
    </w:p>
    <w:p w14:paraId="10AA208B" w14:textId="77777777" w:rsidR="00A82183" w:rsidRDefault="00000000">
      <w:pPr>
        <w:pStyle w:val="CdigoFonte"/>
        <w:spacing w:after="0"/>
        <w:ind w:left="0"/>
      </w:pPr>
      <w:r>
        <w:t xml:space="preserve">        )</w:t>
      </w:r>
    </w:p>
    <w:p w14:paraId="69AF2D71" w14:textId="77777777" w:rsidR="00A82183" w:rsidRDefault="00000000">
      <w:pPr>
        <w:pStyle w:val="CdigoFonte"/>
        <w:spacing w:after="0"/>
        <w:ind w:left="0"/>
      </w:pPr>
      <w:r>
        <w:t xml:space="preserve">    [Atributos] =&gt; Array        (</w:t>
      </w:r>
    </w:p>
    <w:p w14:paraId="006F3AB2" w14:textId="77777777" w:rsidR="00A82183" w:rsidRDefault="00000000">
      <w:pPr>
        <w:pStyle w:val="CdigoFonte"/>
        <w:spacing w:after="0"/>
        <w:ind w:left="0"/>
      </w:pPr>
      <w:r>
        <w:t xml:space="preserve">            [0] =&gt; AtributoAndamentoAPI Object                (</w:t>
      </w:r>
    </w:p>
    <w:p w14:paraId="462B6EB1" w14:textId="77777777" w:rsidR="00A82183" w:rsidRDefault="00000000">
      <w:pPr>
        <w:pStyle w:val="CdigoFonte"/>
        <w:spacing w:after="0"/>
        <w:ind w:left="0"/>
      </w:pPr>
      <w:r>
        <w:t xml:space="preserve">                    [Nome] =&gt; PREDIO</w:t>
      </w:r>
    </w:p>
    <w:p w14:paraId="0B4266B4" w14:textId="77777777" w:rsidR="00A82183" w:rsidRDefault="00000000">
      <w:pPr>
        <w:pStyle w:val="CdigoFonte"/>
        <w:spacing w:after="0"/>
        <w:ind w:left="0"/>
      </w:pPr>
      <w:r>
        <w:t xml:space="preserve">                    [Valor] =&gt; 101</w:t>
      </w:r>
    </w:p>
    <w:p w14:paraId="0D6AC3A3" w14:textId="77777777" w:rsidR="00A82183" w:rsidRDefault="00000000">
      <w:pPr>
        <w:pStyle w:val="CdigoFonte"/>
        <w:spacing w:after="0"/>
        <w:ind w:left="0"/>
      </w:pPr>
      <w:r>
        <w:t xml:space="preserve">                    [IdOrigem] =&gt; 54</w:t>
      </w:r>
    </w:p>
    <w:p w14:paraId="53DFF930" w14:textId="77777777" w:rsidR="00A82183" w:rsidRDefault="00000000">
      <w:pPr>
        <w:pStyle w:val="CdigoFonte"/>
        <w:spacing w:after="0"/>
        <w:ind w:left="0"/>
      </w:pPr>
      <w:r>
        <w:t xml:space="preserve">                )</w:t>
      </w:r>
    </w:p>
    <w:p w14:paraId="52679063" w14:textId="77777777" w:rsidR="00A82183" w:rsidRDefault="00000000">
      <w:pPr>
        <w:pStyle w:val="CdigoFonte"/>
        <w:spacing w:after="0"/>
        <w:ind w:left="0"/>
      </w:pPr>
      <w:r>
        <w:t xml:space="preserve">            [1] =&gt; AtributoAndamentoAPI Object                (</w:t>
      </w:r>
    </w:p>
    <w:p w14:paraId="6A1AF9A8" w14:textId="77777777" w:rsidR="00A82183" w:rsidRDefault="00000000">
      <w:pPr>
        <w:pStyle w:val="CdigoFonte"/>
        <w:spacing w:after="0"/>
        <w:ind w:left="0"/>
      </w:pPr>
      <w:r>
        <w:t xml:space="preserve">                    [Nome] =&gt; SALA</w:t>
      </w:r>
    </w:p>
    <w:p w14:paraId="27E89E1D" w14:textId="77777777" w:rsidR="00A82183" w:rsidRDefault="00000000">
      <w:pPr>
        <w:pStyle w:val="CdigoFonte"/>
        <w:spacing w:after="0"/>
        <w:ind w:left="0"/>
      </w:pPr>
      <w:r>
        <w:t xml:space="preserve">                    [Valor] =&gt; 3A</w:t>
      </w:r>
    </w:p>
    <w:p w14:paraId="22069095" w14:textId="77777777" w:rsidR="00A82183" w:rsidRDefault="00000000">
      <w:pPr>
        <w:pStyle w:val="CdigoFonte"/>
        <w:spacing w:after="0"/>
        <w:ind w:left="0"/>
      </w:pPr>
      <w:r>
        <w:t xml:space="preserve">                    [IdOrigem] =&gt; 9334</w:t>
      </w:r>
    </w:p>
    <w:p w14:paraId="70E579FE" w14:textId="77777777" w:rsidR="00A82183" w:rsidRDefault="00000000">
      <w:pPr>
        <w:pStyle w:val="CdigoFonte"/>
        <w:spacing w:after="0"/>
        <w:ind w:left="0"/>
      </w:pPr>
      <w:r>
        <w:t xml:space="preserve">                )</w:t>
      </w:r>
    </w:p>
    <w:p w14:paraId="2E860B9F" w14:textId="77777777" w:rsidR="00A82183" w:rsidRDefault="00000000">
      <w:pPr>
        <w:pStyle w:val="CdigoFonte"/>
        <w:spacing w:after="0"/>
        <w:ind w:left="0"/>
      </w:pPr>
      <w:r>
        <w:t xml:space="preserve">        )</w:t>
      </w:r>
    </w:p>
    <w:p w14:paraId="6778A076" w14:textId="77777777" w:rsidR="00A82183" w:rsidRDefault="00000000">
      <w:pPr>
        <w:pStyle w:val="CdigoFonte"/>
        <w:spacing w:after="0"/>
        <w:ind w:left="0"/>
      </w:pPr>
      <w:r>
        <w:t>)</w:t>
      </w:r>
      <w:r>
        <w:br/>
      </w:r>
      <w:r>
        <w:rPr>
          <w:color w:val="000080"/>
          <w:szCs w:val="18"/>
        </w:rPr>
        <w:t>```</w:t>
      </w:r>
    </w:p>
    <w:p w14:paraId="19B0B692" w14:textId="77777777" w:rsidR="00A82183" w:rsidRDefault="00A82183"/>
    <w:p w14:paraId="2B58C181" w14:textId="77777777" w:rsidR="00A82183" w:rsidRDefault="00000000">
      <w:pPr>
        <w:pStyle w:val="Ttulo2"/>
      </w:pPr>
      <w:bookmarkStart w:id="4794" w:name="_Toc171671385"/>
      <w:bookmarkStart w:id="4795" w:name="__RefHeading___Toc27841_2823614150"/>
      <w:bookmarkStart w:id="4796" w:name="_Toc223560337"/>
      <w:bookmarkStart w:id="4797" w:name="_Toc223772443"/>
      <w:bookmarkStart w:id="4798" w:name="_Toc223782531"/>
      <w:bookmarkStart w:id="4799" w:name="_Toc223895013"/>
      <w:bookmarkStart w:id="4800" w:name="_Toc223911358"/>
      <w:bookmarkStart w:id="4801" w:name="_Toc224380180"/>
      <w:bookmarkStart w:id="4802" w:name="_Toc225675966"/>
      <w:bookmarkStart w:id="4803" w:name="_Toc225806928"/>
      <w:bookmarkStart w:id="4804" w:name="_Toc226042405"/>
      <w:bookmarkStart w:id="4805" w:name="_Toc226118234"/>
      <w:bookmarkStart w:id="4806" w:name="_Toc226422819"/>
      <w:bookmarkStart w:id="4807" w:name="_Toc226644642"/>
      <w:bookmarkStart w:id="4808" w:name="_Toc231601325"/>
      <w:r>
        <w:t>listarAndamentos</w:t>
      </w:r>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5C2E4A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70429C3" w14:textId="77777777" w:rsidR="00A82183" w:rsidRDefault="00000000">
            <w:pPr>
              <w:pStyle w:val="TableContents"/>
              <w:widowControl w:val="0"/>
              <w:spacing w:after="0" w:line="276" w:lineRule="auto"/>
              <w:jc w:val="center"/>
            </w:pPr>
            <w:r>
              <w:t>Entrada</w:t>
            </w:r>
          </w:p>
        </w:tc>
      </w:tr>
      <w:tr w:rsidR="00A82183" w14:paraId="78CF9E3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0CA80BB" w14:textId="77777777" w:rsidR="00A82183" w:rsidRDefault="00000000">
            <w:pPr>
              <w:pStyle w:val="TableContents"/>
              <w:widowControl w:val="0"/>
              <w:spacing w:after="0" w:line="276" w:lineRule="auto"/>
            </w:pPr>
            <w:r>
              <w:t>Instância do objeto EntradaListarAndamentosAPI preenchida com:</w:t>
            </w:r>
          </w:p>
          <w:p w14:paraId="53B96A43" w14:textId="77777777" w:rsidR="00A82183" w:rsidRDefault="00000000">
            <w:pPr>
              <w:pStyle w:val="TableContents"/>
              <w:widowControl w:val="0"/>
              <w:numPr>
                <w:ilvl w:val="0"/>
                <w:numId w:val="126"/>
              </w:numPr>
              <w:spacing w:after="0" w:line="276" w:lineRule="auto"/>
            </w:pPr>
            <w:r>
              <w:t>IdProcedimento ou ProtocoloProcedimento</w:t>
            </w:r>
          </w:p>
          <w:p w14:paraId="0B2E6E80" w14:textId="77777777" w:rsidR="00A82183" w:rsidRDefault="00000000">
            <w:pPr>
              <w:pStyle w:val="TableContents"/>
              <w:widowControl w:val="0"/>
              <w:numPr>
                <w:ilvl w:val="0"/>
                <w:numId w:val="126"/>
              </w:numPr>
              <w:spacing w:after="0" w:line="276" w:lineRule="auto"/>
            </w:pPr>
            <w:r>
              <w:t>SinRetornarAtributos</w:t>
            </w:r>
          </w:p>
          <w:p w14:paraId="0F51D608" w14:textId="77777777" w:rsidR="00A82183" w:rsidRDefault="00000000">
            <w:pPr>
              <w:pStyle w:val="TableContents"/>
              <w:widowControl w:val="0"/>
              <w:numPr>
                <w:ilvl w:val="0"/>
                <w:numId w:val="126"/>
              </w:numPr>
              <w:spacing w:after="0" w:line="276" w:lineRule="auto"/>
            </w:pPr>
            <w:r>
              <w:t>Andamentos</w:t>
            </w:r>
          </w:p>
          <w:p w14:paraId="518CA6DB" w14:textId="77777777" w:rsidR="00A82183" w:rsidRDefault="00000000">
            <w:pPr>
              <w:pStyle w:val="TableContents"/>
              <w:widowControl w:val="0"/>
              <w:numPr>
                <w:ilvl w:val="0"/>
                <w:numId w:val="126"/>
              </w:numPr>
              <w:spacing w:after="0" w:line="276" w:lineRule="auto"/>
            </w:pPr>
            <w:r>
              <w:t>Tarefas</w:t>
            </w:r>
          </w:p>
          <w:p w14:paraId="1BE9F102" w14:textId="77777777" w:rsidR="00A82183" w:rsidRDefault="00000000">
            <w:pPr>
              <w:pStyle w:val="TableContents"/>
              <w:widowControl w:val="0"/>
              <w:numPr>
                <w:ilvl w:val="0"/>
                <w:numId w:val="126"/>
              </w:numPr>
              <w:spacing w:after="0" w:line="276" w:lineRule="auto"/>
            </w:pPr>
            <w:r>
              <w:t>TarefasModulos</w:t>
            </w:r>
          </w:p>
        </w:tc>
      </w:tr>
      <w:tr w:rsidR="00A82183" w14:paraId="1245B3F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FF55834" w14:textId="77777777" w:rsidR="00A82183" w:rsidRDefault="00000000">
            <w:pPr>
              <w:pStyle w:val="TableContents"/>
              <w:widowControl w:val="0"/>
              <w:spacing w:after="0" w:line="276" w:lineRule="auto"/>
              <w:jc w:val="center"/>
            </w:pPr>
            <w:r>
              <w:t>Saída</w:t>
            </w:r>
          </w:p>
        </w:tc>
      </w:tr>
      <w:tr w:rsidR="00A82183" w14:paraId="4AC5F8F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159B84" w14:textId="77777777" w:rsidR="00A82183" w:rsidRDefault="00000000">
            <w:pPr>
              <w:pStyle w:val="Standard"/>
              <w:ind w:left="0"/>
            </w:pPr>
            <w:r>
              <w:t>Lista de instâncias do objeto AndamentoAPI preenchidas com:</w:t>
            </w:r>
          </w:p>
          <w:p w14:paraId="32FBE4CE" w14:textId="77777777" w:rsidR="00A82183" w:rsidRDefault="00000000">
            <w:pPr>
              <w:pStyle w:val="PargrafodaLista"/>
              <w:numPr>
                <w:ilvl w:val="0"/>
                <w:numId w:val="3"/>
              </w:numPr>
              <w:spacing w:after="0"/>
            </w:pPr>
            <w:r>
              <w:t>IdAndamento</w:t>
            </w:r>
          </w:p>
          <w:p w14:paraId="0485821D" w14:textId="77777777" w:rsidR="00A82183" w:rsidRDefault="00000000">
            <w:pPr>
              <w:pStyle w:val="PargrafodaLista"/>
              <w:numPr>
                <w:ilvl w:val="0"/>
                <w:numId w:val="3"/>
              </w:numPr>
              <w:spacing w:after="0"/>
            </w:pPr>
            <w:r>
              <w:t>IdTarefa</w:t>
            </w:r>
          </w:p>
          <w:p w14:paraId="10DD4CC2" w14:textId="77777777" w:rsidR="00A82183" w:rsidRDefault="00000000">
            <w:pPr>
              <w:pStyle w:val="PargrafodaLista"/>
              <w:numPr>
                <w:ilvl w:val="0"/>
                <w:numId w:val="3"/>
              </w:numPr>
              <w:spacing w:after="0"/>
            </w:pPr>
            <w:r>
              <w:t>IdTarefaModulo</w:t>
            </w:r>
          </w:p>
          <w:p w14:paraId="14D66720" w14:textId="77777777" w:rsidR="00A82183" w:rsidRDefault="00000000">
            <w:pPr>
              <w:pStyle w:val="PargrafodaLista"/>
              <w:numPr>
                <w:ilvl w:val="0"/>
                <w:numId w:val="3"/>
              </w:numPr>
              <w:spacing w:after="0"/>
            </w:pPr>
            <w:r>
              <w:t>Descricao</w:t>
            </w:r>
          </w:p>
          <w:p w14:paraId="003EF665" w14:textId="77777777" w:rsidR="00A82183" w:rsidRDefault="00000000">
            <w:pPr>
              <w:pStyle w:val="PargrafodaLista"/>
              <w:numPr>
                <w:ilvl w:val="0"/>
                <w:numId w:val="3"/>
              </w:numPr>
              <w:spacing w:after="0"/>
            </w:pPr>
            <w:r>
              <w:t>DataHora</w:t>
            </w:r>
          </w:p>
          <w:p w14:paraId="0A7F23E9" w14:textId="77777777" w:rsidR="00A82183" w:rsidRDefault="00000000">
            <w:pPr>
              <w:pStyle w:val="PargrafodaLista"/>
              <w:numPr>
                <w:ilvl w:val="0"/>
                <w:numId w:val="3"/>
              </w:numPr>
              <w:spacing w:after="0"/>
            </w:pPr>
            <w:r>
              <w:t>Usuario (UsuarioAPI)</w:t>
            </w:r>
          </w:p>
          <w:p w14:paraId="4A91635C" w14:textId="77777777" w:rsidR="00A82183" w:rsidRDefault="00000000">
            <w:pPr>
              <w:pStyle w:val="PargrafodaLista"/>
              <w:numPr>
                <w:ilvl w:val="1"/>
                <w:numId w:val="3"/>
              </w:numPr>
              <w:spacing w:after="0"/>
            </w:pPr>
            <w:r>
              <w:t xml:space="preserve"> IdUsuario</w:t>
            </w:r>
          </w:p>
          <w:p w14:paraId="469D8DBD" w14:textId="77777777" w:rsidR="00A82183" w:rsidRDefault="00000000">
            <w:pPr>
              <w:pStyle w:val="PargrafodaLista"/>
              <w:numPr>
                <w:ilvl w:val="1"/>
                <w:numId w:val="3"/>
              </w:numPr>
              <w:spacing w:after="0"/>
            </w:pPr>
            <w:r>
              <w:t xml:space="preserve"> Sigla</w:t>
            </w:r>
          </w:p>
          <w:p w14:paraId="25536799" w14:textId="77777777" w:rsidR="00A82183" w:rsidRDefault="00000000">
            <w:pPr>
              <w:pStyle w:val="PargrafodaLista"/>
              <w:numPr>
                <w:ilvl w:val="1"/>
                <w:numId w:val="3"/>
              </w:numPr>
              <w:spacing w:after="0"/>
            </w:pPr>
            <w:r>
              <w:t xml:space="preserve"> Nome</w:t>
            </w:r>
          </w:p>
          <w:p w14:paraId="0BBA2D8E" w14:textId="77777777" w:rsidR="00A82183" w:rsidRDefault="00000000">
            <w:pPr>
              <w:pStyle w:val="PargrafodaLista"/>
              <w:numPr>
                <w:ilvl w:val="0"/>
                <w:numId w:val="3"/>
              </w:numPr>
              <w:spacing w:after="0"/>
            </w:pPr>
            <w:r>
              <w:t>Unidade (UnidadeAPI)</w:t>
            </w:r>
          </w:p>
          <w:p w14:paraId="00725351" w14:textId="77777777" w:rsidR="00A82183" w:rsidRDefault="00000000">
            <w:pPr>
              <w:pStyle w:val="PargrafodaLista"/>
              <w:numPr>
                <w:ilvl w:val="1"/>
                <w:numId w:val="3"/>
              </w:numPr>
              <w:spacing w:after="0"/>
            </w:pPr>
            <w:r>
              <w:t xml:space="preserve"> IdUnidade</w:t>
            </w:r>
          </w:p>
          <w:p w14:paraId="3CF2FCC7" w14:textId="77777777" w:rsidR="00A82183" w:rsidRDefault="00000000">
            <w:pPr>
              <w:pStyle w:val="PargrafodaLista"/>
              <w:numPr>
                <w:ilvl w:val="1"/>
                <w:numId w:val="3"/>
              </w:numPr>
              <w:spacing w:after="0"/>
            </w:pPr>
            <w:r>
              <w:t xml:space="preserve"> Sigla</w:t>
            </w:r>
          </w:p>
          <w:p w14:paraId="50D83A88" w14:textId="77777777" w:rsidR="00A82183" w:rsidRDefault="00000000">
            <w:pPr>
              <w:pStyle w:val="PargrafodaLista"/>
              <w:numPr>
                <w:ilvl w:val="1"/>
                <w:numId w:val="3"/>
              </w:numPr>
              <w:spacing w:after="0"/>
            </w:pPr>
            <w:r>
              <w:t xml:space="preserve"> Descricao</w:t>
            </w:r>
          </w:p>
          <w:p w14:paraId="124A495A" w14:textId="77777777" w:rsidR="00A82183" w:rsidRDefault="00000000">
            <w:pPr>
              <w:pStyle w:val="PargrafodaLista"/>
              <w:numPr>
                <w:ilvl w:val="0"/>
                <w:numId w:val="3"/>
              </w:numPr>
              <w:spacing w:after="0"/>
            </w:pPr>
            <w:r>
              <w:t>Atributos (array: AtributoAndamentoAPI)</w:t>
            </w:r>
          </w:p>
          <w:p w14:paraId="46ECC249" w14:textId="77777777" w:rsidR="00A82183" w:rsidRDefault="00000000">
            <w:pPr>
              <w:pStyle w:val="PargrafodaLista"/>
              <w:numPr>
                <w:ilvl w:val="1"/>
                <w:numId w:val="3"/>
              </w:numPr>
              <w:spacing w:after="0"/>
            </w:pPr>
            <w:r>
              <w:t>Nome</w:t>
            </w:r>
          </w:p>
          <w:p w14:paraId="03E63407" w14:textId="77777777" w:rsidR="00A82183" w:rsidRDefault="00000000">
            <w:pPr>
              <w:pStyle w:val="PargrafodaLista"/>
              <w:numPr>
                <w:ilvl w:val="1"/>
                <w:numId w:val="3"/>
              </w:numPr>
              <w:spacing w:after="0"/>
            </w:pPr>
            <w:r>
              <w:t>Valor</w:t>
            </w:r>
          </w:p>
          <w:p w14:paraId="3166AB4A" w14:textId="77777777" w:rsidR="00A82183" w:rsidRDefault="00000000">
            <w:pPr>
              <w:pStyle w:val="PargrafodaLista"/>
              <w:numPr>
                <w:ilvl w:val="1"/>
                <w:numId w:val="3"/>
              </w:numPr>
              <w:spacing w:after="0"/>
            </w:pPr>
            <w:r>
              <w:t>IdOrigem</w:t>
            </w:r>
          </w:p>
        </w:tc>
      </w:tr>
      <w:tr w:rsidR="00A82183" w14:paraId="295BBB5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7EC2532" w14:textId="77777777" w:rsidR="00A82183" w:rsidRDefault="00000000">
            <w:pPr>
              <w:pStyle w:val="TableContents"/>
              <w:widowControl w:val="0"/>
              <w:spacing w:after="0" w:line="276" w:lineRule="auto"/>
              <w:jc w:val="center"/>
            </w:pPr>
            <w:r>
              <w:t>Observações</w:t>
            </w:r>
          </w:p>
        </w:tc>
      </w:tr>
      <w:tr w:rsidR="00A82183" w14:paraId="28FAD38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F2FD493" w14:textId="77777777" w:rsidR="00A82183" w:rsidRDefault="00000000">
            <w:pPr>
              <w:pStyle w:val="TableContents"/>
              <w:widowControl w:val="0"/>
              <w:spacing w:after="0" w:line="276" w:lineRule="auto"/>
            </w:pPr>
            <w:r>
              <w:t>No objeto de entrada é necessário informar pelo menos um dos atributos Andamentos, Tarefas ou TarefasModulos. No atributo Tarefas é possível filtrar por qualquer tarefa do sistema (verificar os valores de tarefas internas nas constantes existentes no arquivo TarefaRN.php).</w:t>
            </w:r>
          </w:p>
        </w:tc>
      </w:tr>
    </w:tbl>
    <w:p w14:paraId="3992EBB8" w14:textId="77777777" w:rsidR="00A82183" w:rsidRDefault="00000000">
      <w:pPr>
        <w:pStyle w:val="Standard"/>
        <w:spacing w:after="0"/>
        <w:ind w:left="0"/>
        <w:jc w:val="left"/>
        <w:rPr>
          <w:b/>
          <w:bCs/>
        </w:rPr>
      </w:pPr>
      <w:r>
        <w:rPr>
          <w:b/>
          <w:bCs/>
        </w:rPr>
        <w:t>Exemplo:</w:t>
      </w:r>
    </w:p>
    <w:p w14:paraId="5469B25B" w14:textId="77777777" w:rsidR="00A82183" w:rsidRDefault="00A82183">
      <w:pPr>
        <w:pStyle w:val="Standard"/>
        <w:spacing w:after="0"/>
        <w:ind w:left="0"/>
        <w:jc w:val="left"/>
        <w:rPr>
          <w:b/>
          <w:bCs/>
        </w:rPr>
      </w:pPr>
    </w:p>
    <w:p w14:paraId="75EC35F5" w14:textId="77777777" w:rsidR="00A82183" w:rsidRDefault="00000000">
      <w:pPr>
        <w:pStyle w:val="CdigoFonte"/>
        <w:spacing w:after="0"/>
        <w:ind w:left="0"/>
      </w:pPr>
      <w:r>
        <w:rPr>
          <w:color w:val="000080"/>
          <w:szCs w:val="18"/>
        </w:rPr>
        <w:t>```php</w:t>
      </w:r>
      <w:r>
        <w:br/>
        <w:t xml:space="preserve">$objEntradaListarAndamentosAPI = </w:t>
      </w:r>
      <w:r>
        <w:rPr>
          <w:b/>
          <w:bCs/>
          <w:color w:val="000080"/>
        </w:rPr>
        <w:t xml:space="preserve">new </w:t>
      </w:r>
      <w:r>
        <w:t>EntradaListarAndamentosAPI();</w:t>
      </w:r>
      <w:r>
        <w:br/>
        <w:t>$objEntradaListarAndamentosAPI-&gt;setIdProcedimento(</w:t>
      </w:r>
      <w:r>
        <w:rPr>
          <w:color w:val="0000FF"/>
        </w:rPr>
        <w:t>10000000012057</w:t>
      </w:r>
      <w:r>
        <w:t>);</w:t>
      </w:r>
      <w:r>
        <w:br/>
      </w:r>
      <w:r>
        <w:rPr>
          <w:i/>
          <w:iCs/>
          <w:color w:val="808080"/>
        </w:rPr>
        <w:t>//$objEntradaListarAndamentosAPI-&gt;setProtocoloProcedimento();</w:t>
      </w:r>
      <w:r>
        <w:rPr>
          <w:i/>
          <w:iCs/>
          <w:color w:val="808080"/>
        </w:rPr>
        <w:br/>
      </w:r>
      <w:r>
        <w:t>$objEntradaListarAndamentosAPI-&gt;setTarefasModulos(</w:t>
      </w:r>
      <w:r>
        <w:rPr>
          <w:b/>
          <w:bCs/>
          <w:color w:val="000080"/>
        </w:rPr>
        <w:t>array</w:t>
      </w:r>
      <w:r>
        <w:t>(</w:t>
      </w:r>
      <w:r>
        <w:rPr>
          <w:b/>
          <w:bCs/>
          <w:color w:val="008000"/>
        </w:rPr>
        <w:t>'MD_ABC_AUDIENCIA_REALIZADA'</w:t>
      </w:r>
      <w:r>
        <w:t>));</w:t>
      </w:r>
      <w:r>
        <w:br/>
        <w:t>$objEntradaListarAndamentosAPI-&gt;setSinRetornarAtributos('S');</w:t>
      </w:r>
    </w:p>
    <w:p w14:paraId="01DEDD3C" w14:textId="77777777" w:rsidR="00A82183" w:rsidRDefault="00000000">
      <w:pPr>
        <w:pStyle w:val="CdigoFonte"/>
        <w:spacing w:after="0"/>
        <w:ind w:left="0"/>
      </w:pPr>
      <w:r>
        <w:br/>
        <w:t xml:space="preserve">$objSeiRN = </w:t>
      </w:r>
      <w:r>
        <w:rPr>
          <w:b/>
          <w:bCs/>
          <w:color w:val="000080"/>
        </w:rPr>
        <w:t xml:space="preserve">new </w:t>
      </w:r>
      <w:r>
        <w:t>SeiRN();</w:t>
      </w:r>
      <w:r>
        <w:br/>
        <w:t>$arrObjAndamentoAPI = $objSeiRN-&gt;listarAndamentos($objEntradaListarAndamentosAPI);</w:t>
      </w:r>
    </w:p>
    <w:p w14:paraId="5DDA098E" w14:textId="77777777" w:rsidR="00A82183" w:rsidRDefault="00A82183">
      <w:pPr>
        <w:pStyle w:val="CdigoFonte"/>
        <w:spacing w:after="0"/>
        <w:ind w:left="0"/>
      </w:pPr>
    </w:p>
    <w:p w14:paraId="10AD86B9" w14:textId="77777777" w:rsidR="00A82183" w:rsidRDefault="00000000">
      <w:pPr>
        <w:pStyle w:val="CdigoFonte"/>
        <w:spacing w:after="0"/>
        <w:ind w:left="0"/>
      </w:pPr>
      <w:r>
        <w:t>Array (</w:t>
      </w:r>
    </w:p>
    <w:p w14:paraId="6C163488" w14:textId="77777777" w:rsidR="00A82183" w:rsidRDefault="00000000">
      <w:pPr>
        <w:pStyle w:val="CdigoFonte"/>
        <w:spacing w:after="0"/>
        <w:ind w:left="0"/>
      </w:pPr>
      <w:r>
        <w:t xml:space="preserve">    [0] =&gt;</w:t>
      </w:r>
      <w:r>
        <w:br/>
        <w:t>AndamentoAPI Object (</w:t>
      </w:r>
      <w:r>
        <w:br/>
        <w:t xml:space="preserve">    [IdAndamento] =&gt; 106159</w:t>
      </w:r>
      <w:r>
        <w:br/>
        <w:t xml:space="preserve">    [IdTarefa] =&gt; 1016</w:t>
      </w:r>
    </w:p>
    <w:p w14:paraId="2AEA30A1" w14:textId="77777777" w:rsidR="00A82183" w:rsidRDefault="00000000">
      <w:pPr>
        <w:pStyle w:val="CdigoFonte"/>
        <w:spacing w:after="0"/>
        <w:ind w:left="0"/>
      </w:pPr>
      <w:r>
        <w:t xml:space="preserve">    [IdTarefaModulo] =&gt; MD_ABC_AUDIENCIA_REALIZADA</w:t>
      </w:r>
    </w:p>
    <w:p w14:paraId="755867A1" w14:textId="77777777" w:rsidR="00A82183" w:rsidRDefault="00000000">
      <w:pPr>
        <w:pStyle w:val="CdigoFonte"/>
        <w:spacing w:after="0"/>
        <w:ind w:left="0"/>
      </w:pPr>
      <w:r>
        <w:t xml:space="preserve">    [Descricao] =&gt; Audiência agendada no prédio 101 (sala 3A)</w:t>
      </w:r>
    </w:p>
    <w:p w14:paraId="5B8C6ED8" w14:textId="77777777" w:rsidR="00A82183" w:rsidRDefault="00000000">
      <w:pPr>
        <w:pStyle w:val="CdigoFonte"/>
        <w:spacing w:after="0"/>
        <w:ind w:left="0"/>
      </w:pPr>
      <w:r>
        <w:t xml:space="preserve">    [DataHora] =&gt; 05/10/2016 16:12:40</w:t>
      </w:r>
    </w:p>
    <w:p w14:paraId="358528EA" w14:textId="77777777" w:rsidR="00A82183" w:rsidRDefault="00000000">
      <w:pPr>
        <w:pStyle w:val="CdigoFonte"/>
        <w:spacing w:after="0"/>
        <w:ind w:left="0"/>
      </w:pPr>
      <w:r>
        <w:t xml:space="preserve">    [Usuario] =&gt; UsuarioAPI Object        (</w:t>
      </w:r>
      <w:r>
        <w:br/>
        <w:t xml:space="preserve">            [IdUsuario] =&gt; 100002382</w:t>
      </w:r>
    </w:p>
    <w:p w14:paraId="507F67AF" w14:textId="77777777" w:rsidR="00A82183" w:rsidRDefault="00000000">
      <w:pPr>
        <w:pStyle w:val="CdigoFonte"/>
        <w:spacing w:after="0"/>
        <w:ind w:left="0"/>
      </w:pPr>
      <w:r>
        <w:t xml:space="preserve">            [Sigla] =&gt; abc</w:t>
      </w:r>
    </w:p>
    <w:p w14:paraId="42B973C6" w14:textId="77777777" w:rsidR="00A82183" w:rsidRDefault="00000000">
      <w:pPr>
        <w:pStyle w:val="CdigoFonte"/>
        <w:spacing w:after="0"/>
        <w:ind w:left="0"/>
      </w:pPr>
      <w:r>
        <w:t xml:space="preserve">            [Nome] =&gt; Aaaaaa Bbbbbb Cccccc</w:t>
      </w:r>
    </w:p>
    <w:p w14:paraId="5F9B4C8B" w14:textId="77777777" w:rsidR="00A82183" w:rsidRDefault="00000000">
      <w:pPr>
        <w:pStyle w:val="CdigoFonte"/>
        <w:spacing w:after="0"/>
        <w:ind w:left="0"/>
      </w:pPr>
      <w:r>
        <w:t xml:space="preserve">        )</w:t>
      </w:r>
      <w:r>
        <w:br/>
        <w:t xml:space="preserve">    [Unidade] =&gt; UnidadeAPI Object        (</w:t>
      </w:r>
      <w:r>
        <w:br/>
        <w:t xml:space="preserve">            [IdUnidade] =&gt; 110000001</w:t>
      </w:r>
    </w:p>
    <w:p w14:paraId="63D453A0" w14:textId="77777777" w:rsidR="00A82183" w:rsidRDefault="00000000">
      <w:pPr>
        <w:pStyle w:val="CdigoFonte"/>
        <w:spacing w:after="0"/>
        <w:ind w:left="0"/>
      </w:pPr>
      <w:r>
        <w:t xml:space="preserve">            [Sigla] =&gt; TESTE</w:t>
      </w:r>
    </w:p>
    <w:p w14:paraId="639906E0" w14:textId="77777777" w:rsidR="00A82183" w:rsidRDefault="00000000">
      <w:pPr>
        <w:pStyle w:val="CdigoFonte"/>
        <w:spacing w:after="0"/>
        <w:ind w:left="0"/>
      </w:pPr>
      <w:r>
        <w:t xml:space="preserve">            [Descricao] =&gt; Unidade de Teste</w:t>
      </w:r>
    </w:p>
    <w:p w14:paraId="00A9B2D8" w14:textId="77777777" w:rsidR="00A82183" w:rsidRDefault="00000000">
      <w:pPr>
        <w:pStyle w:val="CdigoFonte"/>
        <w:spacing w:after="0"/>
        <w:ind w:left="0"/>
      </w:pPr>
      <w:r>
        <w:t xml:space="preserve">        )</w:t>
      </w:r>
    </w:p>
    <w:p w14:paraId="093EB86D" w14:textId="77777777" w:rsidR="00A82183" w:rsidRDefault="00000000">
      <w:pPr>
        <w:pStyle w:val="CdigoFonte"/>
        <w:spacing w:after="0"/>
        <w:ind w:left="0"/>
      </w:pPr>
      <w:r>
        <w:t xml:space="preserve">    [Atributos] =&gt; Array        (</w:t>
      </w:r>
    </w:p>
    <w:p w14:paraId="4635EAAA" w14:textId="77777777" w:rsidR="00A82183" w:rsidRDefault="00000000">
      <w:pPr>
        <w:pStyle w:val="CdigoFonte"/>
        <w:spacing w:after="0"/>
        <w:ind w:left="0"/>
      </w:pPr>
      <w:r>
        <w:t xml:space="preserve">            [0] =&gt; AtributoAndamentoAPI Object                (</w:t>
      </w:r>
    </w:p>
    <w:p w14:paraId="1D786286" w14:textId="77777777" w:rsidR="00A82183" w:rsidRDefault="00000000">
      <w:pPr>
        <w:pStyle w:val="CdigoFonte"/>
        <w:spacing w:after="0"/>
        <w:ind w:left="0"/>
      </w:pPr>
      <w:r>
        <w:t xml:space="preserve">                    [Nome] =&gt; PREDIO</w:t>
      </w:r>
    </w:p>
    <w:p w14:paraId="2E6879E9" w14:textId="77777777" w:rsidR="00A82183" w:rsidRDefault="00000000">
      <w:pPr>
        <w:pStyle w:val="CdigoFonte"/>
        <w:spacing w:after="0"/>
        <w:ind w:left="0"/>
      </w:pPr>
      <w:r>
        <w:t xml:space="preserve">                    [Valor] =&gt; 101</w:t>
      </w:r>
    </w:p>
    <w:p w14:paraId="7919A134" w14:textId="77777777" w:rsidR="00A82183" w:rsidRDefault="00000000">
      <w:pPr>
        <w:pStyle w:val="CdigoFonte"/>
        <w:spacing w:after="0"/>
        <w:ind w:left="0"/>
      </w:pPr>
      <w:r>
        <w:t xml:space="preserve">                    [IdOrigem] =&gt; 54</w:t>
      </w:r>
    </w:p>
    <w:p w14:paraId="674A459E" w14:textId="77777777" w:rsidR="00A82183" w:rsidRDefault="00000000">
      <w:pPr>
        <w:pStyle w:val="CdigoFonte"/>
        <w:spacing w:after="0"/>
        <w:ind w:left="0"/>
      </w:pPr>
      <w:r>
        <w:t xml:space="preserve">                )</w:t>
      </w:r>
    </w:p>
    <w:p w14:paraId="275DB6CF" w14:textId="77777777" w:rsidR="00A82183" w:rsidRDefault="00000000">
      <w:pPr>
        <w:pStyle w:val="CdigoFonte"/>
        <w:spacing w:after="0"/>
        <w:ind w:left="0"/>
      </w:pPr>
      <w:r>
        <w:t xml:space="preserve">            [1] =&gt; AtributoAndamentoAPI Object                (</w:t>
      </w:r>
    </w:p>
    <w:p w14:paraId="513AF911" w14:textId="77777777" w:rsidR="00A82183" w:rsidRDefault="00000000">
      <w:pPr>
        <w:pStyle w:val="CdigoFonte"/>
        <w:spacing w:after="0"/>
        <w:ind w:left="0"/>
      </w:pPr>
      <w:r>
        <w:t xml:space="preserve">                    [Nome] =&gt; SALA</w:t>
      </w:r>
    </w:p>
    <w:p w14:paraId="5E71E128" w14:textId="77777777" w:rsidR="00A82183" w:rsidRDefault="00000000">
      <w:pPr>
        <w:pStyle w:val="CdigoFonte"/>
        <w:spacing w:after="0"/>
        <w:ind w:left="0"/>
      </w:pPr>
      <w:r>
        <w:t xml:space="preserve">                    [Valor] =&gt; 3A</w:t>
      </w:r>
    </w:p>
    <w:p w14:paraId="51D7AF85" w14:textId="77777777" w:rsidR="00A82183" w:rsidRDefault="00000000">
      <w:pPr>
        <w:pStyle w:val="CdigoFonte"/>
        <w:spacing w:after="0"/>
        <w:ind w:left="0"/>
      </w:pPr>
      <w:r>
        <w:t xml:space="preserve">                    [IdOrigem] =&gt; 9334</w:t>
      </w:r>
    </w:p>
    <w:p w14:paraId="5A75620C" w14:textId="77777777" w:rsidR="00A82183" w:rsidRDefault="00000000">
      <w:pPr>
        <w:pStyle w:val="CdigoFonte"/>
        <w:spacing w:after="0"/>
        <w:ind w:left="0"/>
      </w:pPr>
      <w:r>
        <w:t xml:space="preserve">                )</w:t>
      </w:r>
    </w:p>
    <w:p w14:paraId="643F534E" w14:textId="77777777" w:rsidR="00A82183" w:rsidRDefault="00000000">
      <w:pPr>
        <w:pStyle w:val="CdigoFonte"/>
        <w:spacing w:after="0"/>
        <w:ind w:left="0"/>
      </w:pPr>
      <w:r>
        <w:t xml:space="preserve">        )</w:t>
      </w:r>
    </w:p>
    <w:p w14:paraId="6C6BB538" w14:textId="77777777" w:rsidR="00A82183" w:rsidRDefault="00000000">
      <w:pPr>
        <w:pStyle w:val="CdigoFonte"/>
        <w:spacing w:after="0"/>
        <w:ind w:left="0"/>
      </w:pPr>
      <w:r>
        <w:t xml:space="preserve">    )</w:t>
      </w:r>
    </w:p>
    <w:p w14:paraId="7B141608" w14:textId="77777777" w:rsidR="00A82183" w:rsidRDefault="00000000">
      <w:pPr>
        <w:pStyle w:val="CdigoFonte"/>
        <w:spacing w:after="0"/>
        <w:ind w:left="0"/>
      </w:pPr>
      <w:r>
        <w:t>)</w:t>
      </w:r>
      <w:r>
        <w:br/>
      </w:r>
      <w:r>
        <w:rPr>
          <w:color w:val="000080"/>
          <w:szCs w:val="18"/>
        </w:rPr>
        <w:t>```</w:t>
      </w:r>
    </w:p>
    <w:p w14:paraId="4C9E384D" w14:textId="77777777" w:rsidR="00A82183" w:rsidRDefault="00A82183"/>
    <w:p w14:paraId="6CE2C480" w14:textId="77777777" w:rsidR="00A82183" w:rsidRDefault="00000000">
      <w:pPr>
        <w:pStyle w:val="Ttulo2"/>
      </w:pPr>
      <w:bookmarkStart w:id="4809" w:name="_Toc171671386"/>
      <w:bookmarkStart w:id="4810" w:name="__RefHeading___Toc27839_2823614150"/>
      <w:bookmarkStart w:id="4811" w:name="_Toc223560338"/>
      <w:bookmarkStart w:id="4812" w:name="_Toc223772444"/>
      <w:bookmarkStart w:id="4813" w:name="_Toc223782532"/>
      <w:bookmarkStart w:id="4814" w:name="_Toc223895014"/>
      <w:bookmarkStart w:id="4815" w:name="_Toc223911359"/>
      <w:bookmarkStart w:id="4816" w:name="_Toc224380181"/>
      <w:bookmarkStart w:id="4817" w:name="_Toc225675967"/>
      <w:bookmarkStart w:id="4818" w:name="_Toc225806929"/>
      <w:bookmarkStart w:id="4819" w:name="_Toc226042406"/>
      <w:bookmarkStart w:id="4820" w:name="_Toc226118235"/>
      <w:bookmarkStart w:id="4821" w:name="_Toc226422820"/>
      <w:bookmarkStart w:id="4822" w:name="_Toc226644643"/>
      <w:bookmarkStart w:id="4823" w:name="_Toc231601326"/>
      <w:r>
        <w:t>listarAndamentosMarcadores</w:t>
      </w:r>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09A8EA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2995D3B" w14:textId="77777777" w:rsidR="00A82183" w:rsidRDefault="00000000">
            <w:pPr>
              <w:pStyle w:val="TableContents"/>
              <w:widowControl w:val="0"/>
              <w:spacing w:after="0" w:line="276" w:lineRule="auto"/>
              <w:jc w:val="center"/>
            </w:pPr>
            <w:r>
              <w:t>Entrada</w:t>
            </w:r>
          </w:p>
        </w:tc>
      </w:tr>
      <w:tr w:rsidR="00A82183" w14:paraId="2C49203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45F7DED" w14:textId="77777777" w:rsidR="00A82183" w:rsidRDefault="00000000">
            <w:pPr>
              <w:pStyle w:val="TableContents"/>
              <w:widowControl w:val="0"/>
              <w:spacing w:after="0" w:line="276" w:lineRule="auto"/>
            </w:pPr>
            <w:r>
              <w:t>Conjunto de Instâncias do objeto EntradaListarAndamentosMarcadoresAPI preenchidas com:</w:t>
            </w:r>
          </w:p>
          <w:p w14:paraId="7E6EBE17" w14:textId="77777777" w:rsidR="00A82183" w:rsidRDefault="00000000">
            <w:pPr>
              <w:pStyle w:val="TableContents"/>
              <w:widowControl w:val="0"/>
              <w:numPr>
                <w:ilvl w:val="0"/>
                <w:numId w:val="127"/>
              </w:numPr>
              <w:spacing w:after="0" w:line="276" w:lineRule="auto"/>
            </w:pPr>
            <w:r>
              <w:t>IdProcedimento ou ProtocoloProcedimento</w:t>
            </w:r>
          </w:p>
          <w:p w14:paraId="797F861E" w14:textId="77777777" w:rsidR="00A82183" w:rsidRDefault="00000000">
            <w:pPr>
              <w:pStyle w:val="TableContents"/>
              <w:widowControl w:val="0"/>
              <w:numPr>
                <w:ilvl w:val="0"/>
                <w:numId w:val="127"/>
              </w:numPr>
              <w:spacing w:after="0" w:line="276" w:lineRule="auto"/>
            </w:pPr>
            <w:r>
              <w:t>Marcadores</w:t>
            </w:r>
          </w:p>
        </w:tc>
      </w:tr>
      <w:tr w:rsidR="00A82183" w14:paraId="32AEE2F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C65A671" w14:textId="77777777" w:rsidR="00A82183" w:rsidRDefault="00000000">
            <w:pPr>
              <w:pStyle w:val="TableContents"/>
              <w:widowControl w:val="0"/>
              <w:spacing w:after="0" w:line="276" w:lineRule="auto"/>
              <w:jc w:val="center"/>
            </w:pPr>
            <w:r>
              <w:t>Saída</w:t>
            </w:r>
          </w:p>
        </w:tc>
      </w:tr>
      <w:tr w:rsidR="00A82183" w14:paraId="6566FB3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45F41F" w14:textId="77777777" w:rsidR="00A82183" w:rsidRDefault="00000000">
            <w:pPr>
              <w:pStyle w:val="Standard"/>
              <w:spacing w:after="0"/>
              <w:ind w:left="0"/>
            </w:pPr>
            <w:r>
              <w:t>Conjunto de Instâncias do objeto AndamentoMarcadorAPI preenchidas com:</w:t>
            </w:r>
          </w:p>
          <w:p w14:paraId="68B333A8" w14:textId="77777777" w:rsidR="00A82183" w:rsidRDefault="00000000">
            <w:pPr>
              <w:pStyle w:val="PargrafodaLista"/>
              <w:numPr>
                <w:ilvl w:val="0"/>
                <w:numId w:val="3"/>
              </w:numPr>
              <w:spacing w:after="0"/>
            </w:pPr>
            <w:r>
              <w:t>IdAndamentoMarcador</w:t>
            </w:r>
          </w:p>
          <w:p w14:paraId="3DD1B189" w14:textId="77777777" w:rsidR="00A82183" w:rsidRDefault="00000000">
            <w:pPr>
              <w:pStyle w:val="PargrafodaLista"/>
              <w:numPr>
                <w:ilvl w:val="0"/>
                <w:numId w:val="3"/>
              </w:numPr>
              <w:spacing w:after="0"/>
            </w:pPr>
            <w:r>
              <w:t>Texto</w:t>
            </w:r>
          </w:p>
          <w:p w14:paraId="3094B820" w14:textId="77777777" w:rsidR="00A82183" w:rsidRDefault="00000000">
            <w:pPr>
              <w:pStyle w:val="PargrafodaLista"/>
              <w:numPr>
                <w:ilvl w:val="0"/>
                <w:numId w:val="3"/>
              </w:numPr>
              <w:spacing w:after="0"/>
            </w:pPr>
            <w:r>
              <w:t>DataHora</w:t>
            </w:r>
          </w:p>
          <w:p w14:paraId="546877EB" w14:textId="77777777" w:rsidR="00A82183" w:rsidRDefault="00000000">
            <w:pPr>
              <w:pStyle w:val="PargrafodaLista"/>
              <w:numPr>
                <w:ilvl w:val="0"/>
                <w:numId w:val="3"/>
              </w:numPr>
              <w:spacing w:after="0"/>
            </w:pPr>
            <w:r>
              <w:t>Usuario (UsuarioAPI)</w:t>
            </w:r>
          </w:p>
          <w:p w14:paraId="46CD5979" w14:textId="77777777" w:rsidR="00A82183" w:rsidRDefault="00000000">
            <w:pPr>
              <w:pStyle w:val="PargrafodaLista"/>
              <w:numPr>
                <w:ilvl w:val="1"/>
                <w:numId w:val="3"/>
              </w:numPr>
              <w:spacing w:after="0"/>
            </w:pPr>
            <w:r>
              <w:t>IdUsuario</w:t>
            </w:r>
          </w:p>
          <w:p w14:paraId="4EEE4E66" w14:textId="77777777" w:rsidR="00A82183" w:rsidRDefault="00000000">
            <w:pPr>
              <w:pStyle w:val="PargrafodaLista"/>
              <w:numPr>
                <w:ilvl w:val="1"/>
                <w:numId w:val="3"/>
              </w:numPr>
              <w:spacing w:after="0"/>
            </w:pPr>
            <w:r>
              <w:t>Sigla</w:t>
            </w:r>
          </w:p>
          <w:p w14:paraId="274277EC" w14:textId="77777777" w:rsidR="00A82183" w:rsidRDefault="00000000">
            <w:pPr>
              <w:pStyle w:val="PargrafodaLista"/>
              <w:numPr>
                <w:ilvl w:val="1"/>
                <w:numId w:val="3"/>
              </w:numPr>
              <w:spacing w:after="0"/>
            </w:pPr>
            <w:r>
              <w:t>Nome</w:t>
            </w:r>
          </w:p>
          <w:p w14:paraId="3BFF5C8C" w14:textId="77777777" w:rsidR="00A82183" w:rsidRDefault="00000000">
            <w:pPr>
              <w:pStyle w:val="PargrafodaLista"/>
              <w:numPr>
                <w:ilvl w:val="0"/>
                <w:numId w:val="3"/>
              </w:numPr>
              <w:spacing w:after="0"/>
            </w:pPr>
            <w:r>
              <w:t>Marcador (MarcadorAPI)</w:t>
            </w:r>
          </w:p>
          <w:p w14:paraId="4E8E2918" w14:textId="77777777" w:rsidR="00A82183" w:rsidRDefault="00000000">
            <w:pPr>
              <w:pStyle w:val="PargrafodaLista"/>
              <w:numPr>
                <w:ilvl w:val="1"/>
                <w:numId w:val="3"/>
              </w:numPr>
              <w:spacing w:after="0"/>
            </w:pPr>
            <w:r>
              <w:t>IdMarcador</w:t>
            </w:r>
          </w:p>
          <w:p w14:paraId="3ECB6D70" w14:textId="77777777" w:rsidR="00A82183" w:rsidRDefault="00000000">
            <w:pPr>
              <w:pStyle w:val="PargrafodaLista"/>
              <w:numPr>
                <w:ilvl w:val="1"/>
                <w:numId w:val="3"/>
              </w:numPr>
              <w:spacing w:after="0"/>
            </w:pPr>
            <w:r>
              <w:t>Nome</w:t>
            </w:r>
          </w:p>
          <w:p w14:paraId="1D3234DC" w14:textId="77777777" w:rsidR="00A82183" w:rsidRDefault="00000000">
            <w:pPr>
              <w:pStyle w:val="PargrafodaLista"/>
              <w:numPr>
                <w:ilvl w:val="1"/>
                <w:numId w:val="3"/>
              </w:numPr>
              <w:spacing w:after="0"/>
            </w:pPr>
            <w:r>
              <w:t>Icone</w:t>
            </w:r>
          </w:p>
          <w:p w14:paraId="2A22A73A" w14:textId="77777777" w:rsidR="00A82183" w:rsidRDefault="00000000">
            <w:pPr>
              <w:pStyle w:val="PargrafodaLista"/>
              <w:numPr>
                <w:ilvl w:val="1"/>
                <w:numId w:val="3"/>
              </w:numPr>
              <w:spacing w:after="0"/>
            </w:pPr>
            <w:r>
              <w:lastRenderedPageBreak/>
              <w:t>SinAtivo</w:t>
            </w:r>
          </w:p>
          <w:p w14:paraId="0E76249B" w14:textId="77777777" w:rsidR="00A82183" w:rsidRDefault="00000000">
            <w:pPr>
              <w:pStyle w:val="PargrafodaLista"/>
              <w:numPr>
                <w:ilvl w:val="0"/>
                <w:numId w:val="3"/>
              </w:numPr>
              <w:spacing w:after="0"/>
            </w:pPr>
            <w:r>
              <w:t>DataHora</w:t>
            </w:r>
          </w:p>
        </w:tc>
      </w:tr>
    </w:tbl>
    <w:p w14:paraId="3ABF5913" w14:textId="77777777" w:rsidR="00A82183" w:rsidRDefault="00000000">
      <w:pPr>
        <w:pStyle w:val="Standard"/>
        <w:spacing w:after="0"/>
        <w:ind w:left="0"/>
        <w:jc w:val="left"/>
        <w:rPr>
          <w:b/>
          <w:bCs/>
        </w:rPr>
      </w:pPr>
      <w:r>
        <w:rPr>
          <w:b/>
          <w:bCs/>
        </w:rPr>
        <w:lastRenderedPageBreak/>
        <w:t>Exemplo:</w:t>
      </w:r>
    </w:p>
    <w:p w14:paraId="59C8F250" w14:textId="77777777" w:rsidR="00A82183" w:rsidRDefault="00A82183">
      <w:pPr>
        <w:pStyle w:val="Standard"/>
        <w:spacing w:after="0"/>
        <w:ind w:left="0"/>
        <w:jc w:val="left"/>
        <w:rPr>
          <w:b/>
          <w:bCs/>
        </w:rPr>
      </w:pPr>
    </w:p>
    <w:p w14:paraId="0D04BAB0" w14:textId="77777777" w:rsidR="00A82183" w:rsidRDefault="00000000">
      <w:pPr>
        <w:pStyle w:val="CdigoFonte"/>
        <w:spacing w:after="0"/>
        <w:ind w:left="99"/>
      </w:pPr>
      <w:r>
        <w:rPr>
          <w:color w:val="000080"/>
          <w:szCs w:val="18"/>
        </w:rPr>
        <w:t>```php</w:t>
      </w:r>
      <w:r>
        <w:br/>
        <w:t xml:space="preserve">$objEntradaListarAndamentosMarcadoresAPI = </w:t>
      </w:r>
      <w:r>
        <w:rPr>
          <w:b/>
          <w:bCs/>
          <w:color w:val="000080"/>
        </w:rPr>
        <w:t xml:space="preserve">new </w:t>
      </w:r>
      <w:r>
        <w:t>EntradaListarAndamentosMarcadoresAPI();</w:t>
      </w:r>
      <w:r>
        <w:br/>
      </w:r>
      <w:r>
        <w:rPr>
          <w:i/>
          <w:iCs/>
          <w:color w:val="808080"/>
        </w:rPr>
        <w:t>//$objEntradaListarAndamentosMarcadoresAPI-&gt;setIdProcedimento();</w:t>
      </w:r>
      <w:r>
        <w:rPr>
          <w:i/>
          <w:iCs/>
          <w:color w:val="808080"/>
        </w:rPr>
        <w:br/>
      </w:r>
      <w:r>
        <w:t>$objEntradaListarAndamentosMarcadoresAPI-&gt;setProtocoloProcedimento(</w:t>
      </w:r>
      <w:r>
        <w:rPr>
          <w:b/>
          <w:bCs/>
          <w:color w:val="008000"/>
        </w:rPr>
        <w:t>'0000488-03.2016.4.04.8000'</w:t>
      </w:r>
      <w:r>
        <w:t>);</w:t>
      </w:r>
      <w:r>
        <w:br/>
      </w:r>
      <w:r>
        <w:rPr>
          <w:i/>
          <w:iCs/>
          <w:color w:val="808080"/>
        </w:rPr>
        <w:t>//$objEntradaListarAndamentosMarcadoresAPI-&gt;setMarcadores($Marcadores);</w:t>
      </w:r>
      <w:r>
        <w:rPr>
          <w:i/>
          <w:iCs/>
          <w:color w:val="808080"/>
        </w:rPr>
        <w:br/>
      </w:r>
      <w:r>
        <w:rPr>
          <w:i/>
          <w:iCs/>
          <w:color w:val="808080"/>
        </w:rPr>
        <w:br/>
      </w:r>
      <w:r>
        <w:t xml:space="preserve">$objSeiRN = </w:t>
      </w:r>
      <w:r>
        <w:rPr>
          <w:b/>
          <w:bCs/>
          <w:color w:val="000080"/>
        </w:rPr>
        <w:t xml:space="preserve">new </w:t>
      </w:r>
      <w:r>
        <w:t>SeiRN();</w:t>
      </w:r>
      <w:r>
        <w:br/>
      </w:r>
      <w:r>
        <w:br/>
      </w:r>
      <w:r>
        <w:br/>
        <w:t>$arrObjAndamentoMarcadorAPI = $objSeiRN-&gt;listarAndamentosMarcadores($objEntradaListarAndamentosMarcadoresAPI);</w:t>
      </w:r>
    </w:p>
    <w:p w14:paraId="097A9A54" w14:textId="77777777" w:rsidR="00A82183" w:rsidRDefault="00000000">
      <w:pPr>
        <w:pStyle w:val="CdigoFonte"/>
        <w:spacing w:after="0"/>
        <w:ind w:left="99"/>
      </w:pPr>
      <w:r>
        <w:t>Array (</w:t>
      </w:r>
    </w:p>
    <w:p w14:paraId="3F7F3852" w14:textId="77777777" w:rsidR="00A82183" w:rsidRDefault="00000000">
      <w:pPr>
        <w:pStyle w:val="CdigoFonte"/>
        <w:spacing w:after="0"/>
        <w:ind w:left="99"/>
      </w:pPr>
      <w:r>
        <w:t xml:space="preserve">    [0] =&gt; AndamentoMarcadorAPI Object        (</w:t>
      </w:r>
    </w:p>
    <w:p w14:paraId="0EA07749" w14:textId="77777777" w:rsidR="00A82183" w:rsidRDefault="00000000">
      <w:pPr>
        <w:pStyle w:val="CdigoFonte"/>
        <w:spacing w:after="0"/>
        <w:ind w:left="99"/>
      </w:pPr>
      <w:r>
        <w:t xml:space="preserve">            [IdAndamentoMarcador] =&gt; 99</w:t>
      </w:r>
    </w:p>
    <w:p w14:paraId="3D0CE8A9" w14:textId="77777777" w:rsidR="00A82183" w:rsidRDefault="00000000">
      <w:pPr>
        <w:pStyle w:val="CdigoFonte"/>
        <w:spacing w:after="0"/>
        <w:ind w:left="99"/>
      </w:pPr>
      <w:r>
        <w:t xml:space="preserve">            [Texto] =&gt; Texto do andamento</w:t>
      </w:r>
    </w:p>
    <w:p w14:paraId="33467DA0" w14:textId="77777777" w:rsidR="00A82183" w:rsidRDefault="00000000">
      <w:pPr>
        <w:pStyle w:val="CdigoFonte"/>
        <w:spacing w:after="0"/>
        <w:ind w:left="99"/>
      </w:pPr>
      <w:r>
        <w:t xml:space="preserve">            [DataHora] =&gt; 07/10/2016 11:30:15</w:t>
      </w:r>
    </w:p>
    <w:p w14:paraId="324E41FC" w14:textId="77777777" w:rsidR="00A82183" w:rsidRDefault="00000000">
      <w:pPr>
        <w:pStyle w:val="CdigoFonte"/>
        <w:spacing w:after="0"/>
        <w:ind w:left="99"/>
      </w:pPr>
      <w:r>
        <w:t xml:space="preserve">            [Usuario] =&gt; UsuarioAPI Object                (</w:t>
      </w:r>
    </w:p>
    <w:p w14:paraId="7F4638BC" w14:textId="77777777" w:rsidR="00A82183" w:rsidRDefault="00000000">
      <w:pPr>
        <w:pStyle w:val="CdigoFonte"/>
        <w:spacing w:after="0"/>
        <w:ind w:left="99"/>
      </w:pPr>
      <w:r>
        <w:t xml:space="preserve">                    [IdUsuario] =&gt; 56555</w:t>
      </w:r>
    </w:p>
    <w:p w14:paraId="43FB7C7B" w14:textId="77777777" w:rsidR="00A82183" w:rsidRDefault="00000000">
      <w:pPr>
        <w:pStyle w:val="CdigoFonte"/>
        <w:spacing w:after="0"/>
        <w:ind w:left="99"/>
      </w:pPr>
      <w:r>
        <w:t xml:space="preserve">                    [Sigla] =&gt; abc</w:t>
      </w:r>
    </w:p>
    <w:p w14:paraId="21E36203" w14:textId="77777777" w:rsidR="00A82183" w:rsidRDefault="00000000">
      <w:pPr>
        <w:pStyle w:val="CdigoFonte"/>
        <w:spacing w:after="0"/>
        <w:ind w:left="99"/>
      </w:pPr>
      <w:r>
        <w:t xml:space="preserve">                    [Nome] =&gt; Aaaaaa Bbbbbb Cccccc</w:t>
      </w:r>
    </w:p>
    <w:p w14:paraId="2B33D313" w14:textId="77777777" w:rsidR="00A82183" w:rsidRDefault="00000000">
      <w:pPr>
        <w:pStyle w:val="CdigoFonte"/>
        <w:spacing w:after="0"/>
        <w:ind w:left="99"/>
      </w:pPr>
      <w:r>
        <w:t xml:space="preserve">                )</w:t>
      </w:r>
    </w:p>
    <w:p w14:paraId="7E354C67" w14:textId="77777777" w:rsidR="00A82183" w:rsidRDefault="00000000">
      <w:pPr>
        <w:pStyle w:val="CdigoFonte"/>
        <w:spacing w:after="0"/>
        <w:ind w:left="99"/>
      </w:pPr>
      <w:r>
        <w:t xml:space="preserve">            [Marcador] =&gt; MarcadorAPI Object                (</w:t>
      </w:r>
    </w:p>
    <w:p w14:paraId="5DC0F6B7" w14:textId="77777777" w:rsidR="00A82183" w:rsidRDefault="00000000">
      <w:pPr>
        <w:pStyle w:val="CdigoFonte"/>
        <w:spacing w:after="0"/>
        <w:ind w:left="99"/>
      </w:pPr>
      <w:r>
        <w:t xml:space="preserve">                    [IdMarcador] =&gt; 12</w:t>
      </w:r>
    </w:p>
    <w:p w14:paraId="4EC5A884" w14:textId="77777777" w:rsidR="00A82183" w:rsidRDefault="00000000">
      <w:pPr>
        <w:pStyle w:val="CdigoFonte"/>
        <w:spacing w:after="0"/>
        <w:ind w:left="99"/>
      </w:pPr>
      <w:r>
        <w:t xml:space="preserve">                    [Nome] =&gt; Teste 4</w:t>
      </w:r>
    </w:p>
    <w:p w14:paraId="0FDEA839" w14:textId="77777777" w:rsidR="00A82183" w:rsidRDefault="00000000">
      <w:pPr>
        <w:pStyle w:val="CdigoFonte"/>
        <w:spacing w:after="0"/>
        <w:ind w:left="99"/>
      </w:pPr>
      <w:r>
        <w:t xml:space="preserve">                    [Icone] =&gt; data:image/png;base64,iVBORw0KGgoAAAANSUhEUgAAABAAAAAQCAIAAACQkWg2AAAABnRSTlMA/wB/ACdeZVobAAAACXBIWXMAAA7EAAAOxAGVKw4bAAAAgklEQVR4nJWSyxHAIAhEkbGXNEFulkIfacRSvGFfycGMMUqIctL1LR8Hdx4brIT/esghjiIl1g05xJ32TpQseoWWLhAAVAV/c1Pi9oo2DcMw3qZHBQ1aDZykJUsZph/apqcMLX0bKHH9b5t+KqiekX611HlUGrrVoMQCUs9qk251vS8g0UT9daGY9AAAAABJRU5ErkJggg==</w:t>
      </w:r>
    </w:p>
    <w:p w14:paraId="6BE84522" w14:textId="77777777" w:rsidR="00A82183" w:rsidRDefault="00000000">
      <w:pPr>
        <w:pStyle w:val="CdigoFonte"/>
        <w:spacing w:after="0"/>
        <w:ind w:left="99"/>
      </w:pPr>
      <w:r>
        <w:t xml:space="preserve">                    [SinAtivo] =&gt; S</w:t>
      </w:r>
    </w:p>
    <w:p w14:paraId="48B10C8E" w14:textId="77777777" w:rsidR="00A82183" w:rsidRDefault="00000000">
      <w:pPr>
        <w:pStyle w:val="CdigoFonte"/>
        <w:spacing w:after="0"/>
        <w:ind w:left="99"/>
      </w:pPr>
      <w:r>
        <w:t xml:space="preserve">                )</w:t>
      </w:r>
    </w:p>
    <w:p w14:paraId="4B3B904E" w14:textId="77777777" w:rsidR="00A82183" w:rsidRDefault="00000000">
      <w:pPr>
        <w:pStyle w:val="CdigoFonte"/>
        <w:spacing w:after="0"/>
        <w:ind w:left="99"/>
      </w:pPr>
      <w:r>
        <w:t xml:space="preserve">        )</w:t>
      </w:r>
    </w:p>
    <w:p w14:paraId="471BEFAE" w14:textId="77777777" w:rsidR="00A82183" w:rsidRDefault="00000000">
      <w:pPr>
        <w:pStyle w:val="CdigoFonte"/>
        <w:spacing w:after="0"/>
        <w:ind w:left="99"/>
      </w:pPr>
      <w:r>
        <w:t xml:space="preserve">    [1] =&gt; AndamentoMarcadorAPI Object        (</w:t>
      </w:r>
    </w:p>
    <w:p w14:paraId="15C6BCE8" w14:textId="77777777" w:rsidR="00A82183" w:rsidRDefault="00000000">
      <w:pPr>
        <w:pStyle w:val="CdigoFonte"/>
        <w:spacing w:after="0"/>
        <w:ind w:left="99"/>
      </w:pPr>
      <w:r>
        <w:t xml:space="preserve">            [IdAndamentoMarcador] =&gt; 98</w:t>
      </w:r>
    </w:p>
    <w:p w14:paraId="0449C9D5" w14:textId="77777777" w:rsidR="00A82183" w:rsidRDefault="00000000">
      <w:pPr>
        <w:pStyle w:val="CdigoFonte"/>
        <w:spacing w:after="0"/>
        <w:ind w:left="99"/>
      </w:pPr>
      <w:r>
        <w:t xml:space="preserve">            [Texto] =&gt; Texto do andamento com marcador removido</w:t>
      </w:r>
    </w:p>
    <w:p w14:paraId="1DD090AD" w14:textId="77777777" w:rsidR="00A82183" w:rsidRDefault="00000000">
      <w:pPr>
        <w:pStyle w:val="CdigoFonte"/>
        <w:spacing w:after="0"/>
        <w:ind w:left="99"/>
      </w:pPr>
      <w:r>
        <w:t xml:space="preserve">            [DataHora] =&gt; 07/10/2016 11:29:56</w:t>
      </w:r>
      <w:r>
        <w:br/>
        <w:t xml:space="preserve">            [Usuario] =&gt; UsuarioAPI Object                (</w:t>
      </w:r>
    </w:p>
    <w:p w14:paraId="654AFB56" w14:textId="77777777" w:rsidR="00A82183" w:rsidRDefault="00000000">
      <w:pPr>
        <w:pStyle w:val="CdigoFonte"/>
        <w:spacing w:after="0"/>
        <w:ind w:left="99"/>
      </w:pPr>
      <w:r>
        <w:t xml:space="preserve">                    [IdUsuario] =&gt; 56555</w:t>
      </w:r>
    </w:p>
    <w:p w14:paraId="0898FED1" w14:textId="77777777" w:rsidR="00A82183" w:rsidRDefault="00000000">
      <w:pPr>
        <w:pStyle w:val="CdigoFonte"/>
        <w:spacing w:after="0"/>
        <w:ind w:left="99"/>
      </w:pPr>
      <w:r>
        <w:t xml:space="preserve">                    [Sigla] =&gt; abc</w:t>
      </w:r>
    </w:p>
    <w:p w14:paraId="707452F7" w14:textId="77777777" w:rsidR="00A82183" w:rsidRDefault="00000000">
      <w:pPr>
        <w:pStyle w:val="CdigoFonte"/>
        <w:spacing w:after="0"/>
        <w:ind w:left="99"/>
      </w:pPr>
      <w:r>
        <w:t xml:space="preserve">                    [Nome] =&gt; Aaaaaa Bbbbbb Cccccc</w:t>
      </w:r>
    </w:p>
    <w:p w14:paraId="399FD307" w14:textId="77777777" w:rsidR="00A82183" w:rsidRDefault="00000000">
      <w:pPr>
        <w:pStyle w:val="CdigoFonte"/>
        <w:spacing w:after="0"/>
        <w:ind w:left="99"/>
      </w:pPr>
      <w:r>
        <w:t xml:space="preserve">                )</w:t>
      </w:r>
    </w:p>
    <w:p w14:paraId="436F92C7" w14:textId="77777777" w:rsidR="00A82183" w:rsidRDefault="00000000">
      <w:pPr>
        <w:pStyle w:val="CdigoFonte"/>
        <w:spacing w:after="0"/>
        <w:ind w:left="99"/>
      </w:pPr>
      <w:r>
        <w:t xml:space="preserve">            [Marcador] =&gt;</w:t>
      </w:r>
    </w:p>
    <w:p w14:paraId="2A5EB0F7" w14:textId="77777777" w:rsidR="00A82183" w:rsidRDefault="00000000">
      <w:pPr>
        <w:pStyle w:val="CdigoFonte"/>
        <w:spacing w:after="0"/>
        <w:ind w:left="99"/>
      </w:pPr>
      <w:r>
        <w:t xml:space="preserve">        )</w:t>
      </w:r>
    </w:p>
    <w:p w14:paraId="0DB7B0F3" w14:textId="77777777" w:rsidR="00A82183" w:rsidRDefault="00000000">
      <w:pPr>
        <w:pStyle w:val="CdigoFonte"/>
        <w:spacing w:after="0"/>
        <w:ind w:left="99"/>
      </w:pPr>
      <w:r>
        <w:t xml:space="preserve">    [2] =&gt; AndamentoMarcadorAPI Object        (</w:t>
      </w:r>
    </w:p>
    <w:p w14:paraId="5B0C1D1D" w14:textId="77777777" w:rsidR="00A82183" w:rsidRDefault="00000000">
      <w:pPr>
        <w:pStyle w:val="CdigoFonte"/>
        <w:spacing w:after="0"/>
        <w:ind w:left="99"/>
      </w:pPr>
      <w:r>
        <w:t xml:space="preserve">            [IdAndamentoMarcador] =&gt; 97</w:t>
      </w:r>
    </w:p>
    <w:p w14:paraId="7AC5BC45" w14:textId="77777777" w:rsidR="00A82183" w:rsidRDefault="00000000">
      <w:pPr>
        <w:pStyle w:val="CdigoFonte"/>
        <w:spacing w:after="0"/>
        <w:ind w:left="99"/>
      </w:pPr>
      <w:r>
        <w:t xml:space="preserve">            [Texto] =&gt; Texto do andamento</w:t>
      </w:r>
    </w:p>
    <w:p w14:paraId="0ED4A200" w14:textId="77777777" w:rsidR="00A82183" w:rsidRDefault="00000000">
      <w:pPr>
        <w:pStyle w:val="CdigoFonte"/>
        <w:spacing w:after="0"/>
        <w:ind w:left="99"/>
      </w:pPr>
      <w:r>
        <w:t xml:space="preserve">            [DataHora] =&gt; 06/10/2016 18:48:37</w:t>
      </w:r>
    </w:p>
    <w:p w14:paraId="0E578217" w14:textId="77777777" w:rsidR="00A82183" w:rsidRDefault="00000000">
      <w:pPr>
        <w:pStyle w:val="CdigoFonte"/>
        <w:spacing w:after="0"/>
        <w:ind w:left="99"/>
      </w:pPr>
      <w:r>
        <w:t xml:space="preserve">            [Usuario] =&gt; UsuarioAPI Object                (</w:t>
      </w:r>
    </w:p>
    <w:p w14:paraId="4E2666A6" w14:textId="77777777" w:rsidR="00A82183" w:rsidRDefault="00000000">
      <w:pPr>
        <w:pStyle w:val="CdigoFonte"/>
        <w:spacing w:after="0"/>
        <w:ind w:left="99"/>
      </w:pPr>
      <w:r>
        <w:t xml:space="preserve">                    [IdUsuario] =&gt; 37322</w:t>
      </w:r>
    </w:p>
    <w:p w14:paraId="323CD449" w14:textId="77777777" w:rsidR="00A82183" w:rsidRDefault="00000000">
      <w:pPr>
        <w:pStyle w:val="CdigoFonte"/>
        <w:spacing w:after="0"/>
        <w:ind w:left="99"/>
      </w:pPr>
      <w:r>
        <w:t xml:space="preserve">                    [Sigla] =&gt; def</w:t>
      </w:r>
    </w:p>
    <w:p w14:paraId="62A8B029" w14:textId="77777777" w:rsidR="00A82183" w:rsidRDefault="00000000">
      <w:pPr>
        <w:pStyle w:val="CdigoFonte"/>
        <w:spacing w:after="0"/>
        <w:ind w:left="99"/>
      </w:pPr>
      <w:r>
        <w:t xml:space="preserve">                    [Nome] =&gt; Dddddd Eeeeee Ffffff</w:t>
      </w:r>
    </w:p>
    <w:p w14:paraId="7C7B0535" w14:textId="77777777" w:rsidR="00A82183" w:rsidRDefault="00000000">
      <w:pPr>
        <w:pStyle w:val="CdigoFonte"/>
        <w:spacing w:after="0"/>
        <w:ind w:left="99"/>
      </w:pPr>
      <w:r>
        <w:t xml:space="preserve">                )</w:t>
      </w:r>
    </w:p>
    <w:p w14:paraId="1683CD2C" w14:textId="77777777" w:rsidR="00A82183" w:rsidRDefault="00000000">
      <w:pPr>
        <w:pStyle w:val="CdigoFonte"/>
        <w:spacing w:after="0"/>
        <w:ind w:left="99"/>
      </w:pPr>
      <w:r>
        <w:t xml:space="preserve">            [Marcador] =&gt; MarcadorAPI Object                (</w:t>
      </w:r>
    </w:p>
    <w:p w14:paraId="5962E1D5" w14:textId="77777777" w:rsidR="00A82183" w:rsidRDefault="00000000">
      <w:pPr>
        <w:pStyle w:val="CdigoFonte"/>
        <w:spacing w:after="0"/>
        <w:ind w:left="99"/>
      </w:pPr>
      <w:r>
        <w:t xml:space="preserve">                    [IdMarcador] =&gt; 8</w:t>
      </w:r>
    </w:p>
    <w:p w14:paraId="417E81D8" w14:textId="77777777" w:rsidR="00A82183" w:rsidRDefault="00000000">
      <w:pPr>
        <w:pStyle w:val="CdigoFonte"/>
        <w:spacing w:after="0"/>
        <w:ind w:left="99"/>
      </w:pPr>
      <w:r>
        <w:t xml:space="preserve">                    [Nome] =&gt; Teste 3</w:t>
      </w:r>
    </w:p>
    <w:p w14:paraId="2D4810AA" w14:textId="77777777" w:rsidR="00A82183" w:rsidRDefault="00000000">
      <w:pPr>
        <w:pStyle w:val="CdigoFonte"/>
        <w:spacing w:after="0"/>
        <w:ind w:left="99"/>
      </w:pPr>
      <w:r>
        <w:t xml:space="preserve">                    [Icone] =&gt; data:image/png;base64,iVBORw0KGgoAAAANSUhEUgAAABAAAAAQCAIAAACQkWg2AAAABnRSTlMA/wB/ACdeZVobAAAACXBIWXMAAA7EAAAOxAGVKw4bAAAAZklEQVR4nGP8X6/OQApgwSWRuaUEU3C6Tw8T8apx2oCserpPD5ogug14zMaigaBqFCdhVY0pyES82QgNRKqGBAD2YMWlmlgNcNVQDch8/KoRNuDSgynOhEcOqylMuFTgspOR1OQNAPr/JbzEDsOcAAAAAElFTkSuQmCC</w:t>
      </w:r>
      <w:r>
        <w:br/>
        <w:t xml:space="preserve">                    [SinAtivo] =&gt; S</w:t>
      </w:r>
      <w:r>
        <w:br/>
        <w:t xml:space="preserve">                )</w:t>
      </w:r>
    </w:p>
    <w:p w14:paraId="40B41164" w14:textId="77777777" w:rsidR="00A82183" w:rsidRDefault="00000000">
      <w:pPr>
        <w:pStyle w:val="CdigoFonte"/>
        <w:spacing w:after="0"/>
        <w:ind w:left="99"/>
      </w:pPr>
      <w:r>
        <w:t xml:space="preserve">        )</w:t>
      </w:r>
    </w:p>
    <w:p w14:paraId="570BF5AE" w14:textId="77777777" w:rsidR="00A82183" w:rsidRDefault="00000000">
      <w:pPr>
        <w:pStyle w:val="CdigoFonte"/>
        <w:spacing w:after="0"/>
        <w:ind w:left="99"/>
      </w:pPr>
      <w:r>
        <w:t xml:space="preserve">    [3] =&gt; AndamentoMarcadorAPI Object        (</w:t>
      </w:r>
    </w:p>
    <w:p w14:paraId="00DCF193" w14:textId="77777777" w:rsidR="00A82183" w:rsidRDefault="00000000">
      <w:pPr>
        <w:pStyle w:val="CdigoFonte"/>
        <w:spacing w:after="0"/>
        <w:ind w:left="99"/>
      </w:pPr>
      <w:r>
        <w:t xml:space="preserve">            [IdAndamentoMarcador] =&gt; 96</w:t>
      </w:r>
    </w:p>
    <w:p w14:paraId="372C5451" w14:textId="77777777" w:rsidR="00A82183" w:rsidRDefault="00000000">
      <w:pPr>
        <w:pStyle w:val="CdigoFonte"/>
        <w:spacing w:after="0"/>
        <w:ind w:left="99"/>
      </w:pPr>
      <w:r>
        <w:t xml:space="preserve">            [Texto] =&gt; Texto do andamento</w:t>
      </w:r>
    </w:p>
    <w:p w14:paraId="3AAB7EF2" w14:textId="77777777" w:rsidR="00A82183" w:rsidRDefault="00000000">
      <w:pPr>
        <w:pStyle w:val="CdigoFonte"/>
        <w:spacing w:after="0"/>
        <w:ind w:left="99"/>
      </w:pPr>
      <w:r>
        <w:lastRenderedPageBreak/>
        <w:t xml:space="preserve">            [DataHora] =&gt; 06/10/2016 18:48:26</w:t>
      </w:r>
    </w:p>
    <w:p w14:paraId="6031CED9" w14:textId="77777777" w:rsidR="00A82183" w:rsidRDefault="00000000">
      <w:pPr>
        <w:pStyle w:val="CdigoFonte"/>
        <w:spacing w:after="0"/>
        <w:ind w:left="99"/>
      </w:pPr>
      <w:r>
        <w:t xml:space="preserve">            [Usuario] =&gt; UsuarioAPI Object                (</w:t>
      </w:r>
      <w:r>
        <w:br/>
        <w:t xml:space="preserve">                    [IdUsuario] =&gt; 56555</w:t>
      </w:r>
      <w:r>
        <w:br/>
        <w:t xml:space="preserve">                    [Sigla] =&gt; abc</w:t>
      </w:r>
    </w:p>
    <w:p w14:paraId="71D938DD" w14:textId="77777777" w:rsidR="00A82183" w:rsidRDefault="00000000">
      <w:pPr>
        <w:pStyle w:val="CdigoFonte"/>
        <w:spacing w:after="0"/>
        <w:ind w:left="99"/>
      </w:pPr>
      <w:r>
        <w:t xml:space="preserve">                    [Nome] =&gt; Aaaaaa Bbbbbb Cccccc</w:t>
      </w:r>
      <w:r>
        <w:br/>
      </w:r>
      <w:r>
        <w:br/>
      </w:r>
    </w:p>
    <w:p w14:paraId="356774EA" w14:textId="77777777" w:rsidR="00A82183" w:rsidRDefault="00000000">
      <w:pPr>
        <w:pStyle w:val="CdigoFonte"/>
        <w:spacing w:after="0"/>
        <w:ind w:left="99"/>
      </w:pPr>
      <w:r>
        <w:t xml:space="preserve">                )</w:t>
      </w:r>
      <w:r>
        <w:br/>
        <w:t xml:space="preserve">            [Marcador] =&gt; MarcadorAPI Object                (</w:t>
      </w:r>
    </w:p>
    <w:p w14:paraId="5CFD0DF2" w14:textId="77777777" w:rsidR="00A82183" w:rsidRDefault="00000000">
      <w:pPr>
        <w:pStyle w:val="CdigoFonte"/>
        <w:spacing w:after="0"/>
        <w:ind w:left="99"/>
      </w:pPr>
      <w:r>
        <w:t xml:space="preserve">                    [IdMarcador] =&gt; 9</w:t>
      </w:r>
    </w:p>
    <w:p w14:paraId="730CEE0E" w14:textId="77777777" w:rsidR="00A82183" w:rsidRDefault="00000000">
      <w:pPr>
        <w:pStyle w:val="CdigoFonte"/>
        <w:spacing w:after="0"/>
        <w:ind w:left="99"/>
      </w:pPr>
      <w:r>
        <w:t xml:space="preserve">                    [Nome] =&gt; Marcador1</w:t>
      </w:r>
    </w:p>
    <w:p w14:paraId="52157390" w14:textId="77777777" w:rsidR="00A82183" w:rsidRDefault="00000000">
      <w:pPr>
        <w:pStyle w:val="CdigoFonte"/>
        <w:spacing w:after="0"/>
        <w:ind w:left="99"/>
      </w:pPr>
      <w:r>
        <w:t xml:space="preserve">                    [Icone] =&gt; data:image/png;base64,iVBORw0KGgoAAAANSUhEUgAAABAAAAAQCAIAAACQkWg2AAAABnRSTlMA/wB/ACdeZVobAAAACXBIWXMAAA7EAAAOxAGVKw4bAAAAZklEQVR4nGP8X6/OQApgwSVx0HEmpqD9/nQm4lXjtAFZtf3+dDRBdBvwmI1FA0HVKE7CqhpTkIl4sxEaiFQNCQDswYpLNbEa4KqhGpD5+FUjbMClB1OcCY8cVlOYcKnAZScjqckbAEmjJZ7CtTvqAAAAAElFTkSuQmCC</w:t>
      </w:r>
    </w:p>
    <w:p w14:paraId="1BFF4B7C" w14:textId="77777777" w:rsidR="00A82183" w:rsidRDefault="00000000">
      <w:pPr>
        <w:pStyle w:val="CdigoFonte"/>
        <w:spacing w:after="0"/>
        <w:ind w:left="99"/>
      </w:pPr>
      <w:r>
        <w:t xml:space="preserve">                    [SinAtivo] =&gt; S</w:t>
      </w:r>
    </w:p>
    <w:p w14:paraId="2BFF844D" w14:textId="77777777" w:rsidR="00A82183" w:rsidRDefault="00000000">
      <w:pPr>
        <w:pStyle w:val="CdigoFonte"/>
        <w:spacing w:after="0"/>
        <w:ind w:left="99"/>
      </w:pPr>
      <w:r>
        <w:t xml:space="preserve">                )</w:t>
      </w:r>
    </w:p>
    <w:p w14:paraId="048356EB" w14:textId="77777777" w:rsidR="00A82183" w:rsidRDefault="00000000">
      <w:pPr>
        <w:pStyle w:val="CdigoFonte"/>
        <w:spacing w:after="0"/>
        <w:ind w:left="99"/>
      </w:pPr>
      <w:r>
        <w:t xml:space="preserve">        )</w:t>
      </w:r>
    </w:p>
    <w:p w14:paraId="3DAA19C9" w14:textId="77777777" w:rsidR="00A82183" w:rsidRDefault="00000000">
      <w:pPr>
        <w:pStyle w:val="CdigoFonte"/>
        <w:spacing w:after="0"/>
        <w:ind w:left="99"/>
      </w:pPr>
      <w:r>
        <w:t>)</w:t>
      </w:r>
      <w:r>
        <w:br/>
      </w:r>
      <w:r>
        <w:rPr>
          <w:color w:val="000080"/>
          <w:szCs w:val="18"/>
        </w:rPr>
        <w:t>```</w:t>
      </w:r>
    </w:p>
    <w:p w14:paraId="41AC1880" w14:textId="77777777" w:rsidR="00A82183" w:rsidRDefault="00A82183"/>
    <w:p w14:paraId="0234B03C" w14:textId="77777777" w:rsidR="00A82183" w:rsidRDefault="00000000">
      <w:pPr>
        <w:pStyle w:val="Ttulo2"/>
      </w:pPr>
      <w:bookmarkStart w:id="4824" w:name="_Toc171671387"/>
      <w:bookmarkStart w:id="4825" w:name="__RefHeading___Toc27837_2823614150"/>
      <w:bookmarkStart w:id="4826" w:name="_Toc223560339"/>
      <w:bookmarkStart w:id="4827" w:name="_Toc223772445"/>
      <w:bookmarkStart w:id="4828" w:name="_Toc223782533"/>
      <w:bookmarkStart w:id="4829" w:name="_Toc223895015"/>
      <w:bookmarkStart w:id="4830" w:name="_Toc223911360"/>
      <w:bookmarkStart w:id="4831" w:name="_Toc224380182"/>
      <w:bookmarkStart w:id="4832" w:name="_Toc225675968"/>
      <w:bookmarkStart w:id="4833" w:name="_Toc225806930"/>
      <w:bookmarkStart w:id="4834" w:name="_Toc226042407"/>
      <w:bookmarkStart w:id="4835" w:name="_Toc226118236"/>
      <w:bookmarkStart w:id="4836" w:name="_Toc226422821"/>
      <w:bookmarkStart w:id="4837" w:name="_Toc226644644"/>
      <w:bookmarkStart w:id="4838" w:name="_Toc231601327"/>
      <w:r>
        <w:t>listarCargos</w:t>
      </w:r>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A05DDB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A599715" w14:textId="77777777" w:rsidR="00A82183" w:rsidRDefault="00000000">
            <w:pPr>
              <w:pStyle w:val="TableContents"/>
              <w:widowControl w:val="0"/>
              <w:spacing w:after="0" w:line="276" w:lineRule="auto"/>
              <w:jc w:val="center"/>
            </w:pPr>
            <w:r>
              <w:t>Entrada</w:t>
            </w:r>
          </w:p>
        </w:tc>
      </w:tr>
      <w:tr w:rsidR="00A82183" w14:paraId="6822B52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16B0B4" w14:textId="77777777" w:rsidR="00A82183" w:rsidRDefault="00000000">
            <w:pPr>
              <w:pStyle w:val="TableContents"/>
              <w:widowControl w:val="0"/>
              <w:spacing w:after="0" w:line="276" w:lineRule="auto"/>
            </w:pPr>
            <w:r>
              <w:t>Instância do objeto EntradaListarCargosAPI preenchida com:</w:t>
            </w:r>
          </w:p>
          <w:p w14:paraId="7785EEAF" w14:textId="77777777" w:rsidR="00A82183" w:rsidRDefault="00000000">
            <w:pPr>
              <w:pStyle w:val="TableContents"/>
              <w:widowControl w:val="0"/>
              <w:numPr>
                <w:ilvl w:val="0"/>
                <w:numId w:val="128"/>
              </w:numPr>
              <w:spacing w:after="0" w:line="276" w:lineRule="auto"/>
            </w:pPr>
            <w:r>
              <w:t>IdCargo</w:t>
            </w:r>
          </w:p>
        </w:tc>
      </w:tr>
      <w:tr w:rsidR="00A82183" w14:paraId="4120231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68D2DBB" w14:textId="77777777" w:rsidR="00A82183" w:rsidRDefault="00000000">
            <w:pPr>
              <w:pStyle w:val="TableContents"/>
              <w:widowControl w:val="0"/>
              <w:spacing w:after="0" w:line="276" w:lineRule="auto"/>
              <w:jc w:val="center"/>
            </w:pPr>
            <w:r>
              <w:t>Saída</w:t>
            </w:r>
          </w:p>
        </w:tc>
      </w:tr>
      <w:tr w:rsidR="00A82183" w14:paraId="78D0F0D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8F01AFB" w14:textId="77777777" w:rsidR="00A82183" w:rsidRDefault="00000000">
            <w:pPr>
              <w:pStyle w:val="TableContents"/>
              <w:widowControl w:val="0"/>
              <w:spacing w:after="0" w:line="276" w:lineRule="auto"/>
            </w:pPr>
            <w:r>
              <w:t>Conjunto de Instâncias do objeto CargoAPI preenchidas com:</w:t>
            </w:r>
          </w:p>
          <w:p w14:paraId="7E47C3EE" w14:textId="77777777" w:rsidR="00A82183" w:rsidRDefault="00000000">
            <w:pPr>
              <w:pStyle w:val="TableContents"/>
              <w:widowControl w:val="0"/>
              <w:numPr>
                <w:ilvl w:val="0"/>
                <w:numId w:val="128"/>
              </w:numPr>
              <w:spacing w:after="0" w:line="276" w:lineRule="auto"/>
            </w:pPr>
            <w:r>
              <w:t>IdCargo</w:t>
            </w:r>
          </w:p>
          <w:p w14:paraId="22347CDF" w14:textId="77777777" w:rsidR="00A82183" w:rsidRDefault="00000000">
            <w:pPr>
              <w:pStyle w:val="TableContents"/>
              <w:widowControl w:val="0"/>
              <w:numPr>
                <w:ilvl w:val="0"/>
                <w:numId w:val="128"/>
              </w:numPr>
              <w:spacing w:after="0" w:line="276" w:lineRule="auto"/>
            </w:pPr>
            <w:r>
              <w:t>ExpressaoCargo</w:t>
            </w:r>
          </w:p>
          <w:p w14:paraId="52A730C8" w14:textId="77777777" w:rsidR="00A82183" w:rsidRDefault="00000000">
            <w:pPr>
              <w:pStyle w:val="TableContents"/>
              <w:widowControl w:val="0"/>
              <w:numPr>
                <w:ilvl w:val="0"/>
                <w:numId w:val="128"/>
              </w:numPr>
              <w:spacing w:after="0" w:line="276" w:lineRule="auto"/>
            </w:pPr>
            <w:r>
              <w:t>ExpressaoTratamento</w:t>
            </w:r>
          </w:p>
          <w:p w14:paraId="73074437" w14:textId="77777777" w:rsidR="00A82183" w:rsidRDefault="00000000">
            <w:pPr>
              <w:pStyle w:val="TableContents"/>
              <w:widowControl w:val="0"/>
              <w:numPr>
                <w:ilvl w:val="0"/>
                <w:numId w:val="128"/>
              </w:numPr>
              <w:spacing w:after="0" w:line="276" w:lineRule="auto"/>
            </w:pPr>
            <w:r>
              <w:t>ExpressaoVocativo</w:t>
            </w:r>
          </w:p>
        </w:tc>
      </w:tr>
    </w:tbl>
    <w:p w14:paraId="02B40927" w14:textId="77777777" w:rsidR="00A82183" w:rsidRDefault="00000000">
      <w:pPr>
        <w:pStyle w:val="Standard"/>
        <w:spacing w:after="0"/>
        <w:ind w:left="0"/>
        <w:jc w:val="left"/>
        <w:rPr>
          <w:b/>
          <w:bCs/>
        </w:rPr>
      </w:pPr>
      <w:r>
        <w:rPr>
          <w:b/>
          <w:bCs/>
        </w:rPr>
        <w:t>Exemplo:</w:t>
      </w:r>
    </w:p>
    <w:p w14:paraId="4FCFD4B0" w14:textId="77777777" w:rsidR="00A82183" w:rsidRDefault="00A82183">
      <w:pPr>
        <w:pStyle w:val="Standard"/>
        <w:spacing w:after="0"/>
        <w:ind w:left="0"/>
        <w:jc w:val="left"/>
        <w:rPr>
          <w:b/>
          <w:bCs/>
        </w:rPr>
      </w:pPr>
    </w:p>
    <w:p w14:paraId="731F54A1" w14:textId="77777777" w:rsidR="00A82183" w:rsidRDefault="00000000">
      <w:pPr>
        <w:pStyle w:val="CdigoFonte"/>
        <w:spacing w:after="0"/>
        <w:ind w:left="96"/>
      </w:pPr>
      <w:r>
        <w:rPr>
          <w:color w:val="000080"/>
          <w:szCs w:val="18"/>
        </w:rPr>
        <w:t>```php</w:t>
      </w:r>
      <w:r>
        <w:br/>
        <w:t xml:space="preserve">$objEntradaListarCargosAPI = </w:t>
      </w:r>
      <w:r>
        <w:rPr>
          <w:b/>
          <w:bCs/>
          <w:color w:val="000080"/>
        </w:rPr>
        <w:t xml:space="preserve">new </w:t>
      </w:r>
      <w:r>
        <w:t>EntradaListarCargosAPI();</w:t>
      </w:r>
      <w:r>
        <w:br/>
        <w:t>$objEntradaListarCargosAPI-&gt;setIdCargo(</w:t>
      </w:r>
      <w:r>
        <w:rPr>
          <w:b/>
          <w:bCs/>
          <w:color w:val="000080"/>
        </w:rPr>
        <w:t>null</w:t>
      </w:r>
      <w:r>
        <w:t>); //listar todos</w:t>
      </w:r>
      <w:r>
        <w:br/>
        <w:t xml:space="preserve">$objSeiRN = </w:t>
      </w:r>
      <w:r>
        <w:rPr>
          <w:b/>
          <w:bCs/>
          <w:color w:val="000080"/>
        </w:rPr>
        <w:t xml:space="preserve">new </w:t>
      </w:r>
      <w:r>
        <w:t>SeiRN();</w:t>
      </w:r>
      <w:r>
        <w:br/>
        <w:t>$arrObjCargoAPI = $objSeiRN-&gt;listarCargos($objEntradaListarCargosAPI);</w:t>
      </w:r>
    </w:p>
    <w:p w14:paraId="13FE9C87" w14:textId="77777777" w:rsidR="00A82183" w:rsidRDefault="00000000">
      <w:pPr>
        <w:pStyle w:val="CdigoFonte"/>
        <w:spacing w:after="0"/>
        <w:ind w:left="96"/>
      </w:pPr>
      <w:r>
        <w:t>Array (</w:t>
      </w:r>
    </w:p>
    <w:p w14:paraId="29C79A38" w14:textId="77777777" w:rsidR="00A82183" w:rsidRDefault="00000000">
      <w:pPr>
        <w:pStyle w:val="CdigoFonte"/>
        <w:spacing w:after="0"/>
        <w:ind w:left="96"/>
      </w:pPr>
      <w:r>
        <w:t xml:space="preserve">    [0] =&gt; CargoAPI Object        (</w:t>
      </w:r>
    </w:p>
    <w:p w14:paraId="69743281" w14:textId="77777777" w:rsidR="00A82183" w:rsidRDefault="00000000">
      <w:pPr>
        <w:pStyle w:val="CdigoFonte"/>
        <w:spacing w:after="0"/>
        <w:ind w:left="96"/>
      </w:pPr>
      <w:r>
        <w:t xml:space="preserve">            [IdCargo] =&gt; 100001843</w:t>
      </w:r>
    </w:p>
    <w:p w14:paraId="29C268BD" w14:textId="77777777" w:rsidR="00A82183" w:rsidRDefault="00000000">
      <w:pPr>
        <w:pStyle w:val="CdigoFonte"/>
        <w:spacing w:after="0"/>
        <w:ind w:left="96"/>
      </w:pPr>
      <w:r>
        <w:t xml:space="preserve">            [ExpressaoCargo] =&gt; Almirante da Marinha do Brasil</w:t>
      </w:r>
    </w:p>
    <w:p w14:paraId="2238E764" w14:textId="77777777" w:rsidR="00A82183" w:rsidRDefault="00000000">
      <w:pPr>
        <w:pStyle w:val="CdigoFonte"/>
        <w:spacing w:after="0"/>
        <w:ind w:left="96"/>
      </w:pPr>
      <w:r>
        <w:t xml:space="preserve">            [ExpressaoTratamento] =&gt; A Sua Excelência o Senhor</w:t>
      </w:r>
    </w:p>
    <w:p w14:paraId="7C119ACD" w14:textId="77777777" w:rsidR="00A82183" w:rsidRDefault="00000000">
      <w:pPr>
        <w:pStyle w:val="CdigoFonte"/>
        <w:spacing w:after="0"/>
        <w:ind w:left="96"/>
      </w:pPr>
      <w:r>
        <w:t xml:space="preserve">            [ExpressaoVocativo] =&gt; Senhor Almirante</w:t>
      </w:r>
    </w:p>
    <w:p w14:paraId="4A6CA282" w14:textId="77777777" w:rsidR="00A82183" w:rsidRDefault="00000000">
      <w:pPr>
        <w:pStyle w:val="CdigoFonte"/>
        <w:spacing w:after="0"/>
        <w:ind w:left="96"/>
      </w:pPr>
      <w:r>
        <w:t xml:space="preserve">        )</w:t>
      </w:r>
    </w:p>
    <w:p w14:paraId="44A32EC4" w14:textId="77777777" w:rsidR="00A82183" w:rsidRDefault="00000000">
      <w:pPr>
        <w:pStyle w:val="CdigoFonte"/>
        <w:spacing w:after="0"/>
        <w:ind w:left="96"/>
      </w:pPr>
      <w:r>
        <w:t xml:space="preserve">    [1] =&gt; CargoAPI Object        (</w:t>
      </w:r>
    </w:p>
    <w:p w14:paraId="4345F15D" w14:textId="77777777" w:rsidR="00A82183" w:rsidRDefault="00000000">
      <w:pPr>
        <w:pStyle w:val="CdigoFonte"/>
        <w:spacing w:after="0"/>
        <w:ind w:left="96"/>
      </w:pPr>
      <w:r>
        <w:t xml:space="preserve">            [IdCargo] =&gt; 100001845</w:t>
      </w:r>
    </w:p>
    <w:p w14:paraId="6D4966A8" w14:textId="77777777" w:rsidR="00A82183" w:rsidRDefault="00000000">
      <w:pPr>
        <w:pStyle w:val="CdigoFonte"/>
        <w:spacing w:after="0"/>
        <w:ind w:left="96"/>
      </w:pPr>
      <w:r>
        <w:t xml:space="preserve">            [ExpressaoCargo] =&gt; Chefe de Gabinete</w:t>
      </w:r>
      <w:r>
        <w:br/>
        <w:t xml:space="preserve">            [ExpressaoTratamento] =&gt; Ao Senhor</w:t>
      </w:r>
    </w:p>
    <w:p w14:paraId="33F42E1F" w14:textId="77777777" w:rsidR="00A82183" w:rsidRDefault="00000000">
      <w:pPr>
        <w:pStyle w:val="CdigoFonte"/>
        <w:spacing w:after="0"/>
        <w:ind w:left="96"/>
      </w:pPr>
      <w:r>
        <w:t xml:space="preserve">            [ExpressaoVocativo] =&gt; Senhor Chefe de Gabinete</w:t>
      </w:r>
    </w:p>
    <w:p w14:paraId="399A351A" w14:textId="77777777" w:rsidR="00A82183" w:rsidRDefault="00000000">
      <w:pPr>
        <w:pStyle w:val="CdigoFonte"/>
        <w:spacing w:after="0"/>
        <w:ind w:left="96"/>
      </w:pPr>
      <w:r>
        <w:t xml:space="preserve">        )</w:t>
      </w:r>
      <w:r>
        <w:br/>
        <w:t xml:space="preserve">    [2] =&gt; CargoAPI Object        (</w:t>
      </w:r>
    </w:p>
    <w:p w14:paraId="6BF3F81D" w14:textId="77777777" w:rsidR="00A82183" w:rsidRDefault="00000000">
      <w:pPr>
        <w:pStyle w:val="CdigoFonte"/>
        <w:spacing w:after="0"/>
        <w:ind w:left="96"/>
      </w:pPr>
      <w:r>
        <w:t xml:space="preserve">            [IdCargo] =&gt; 100001846</w:t>
      </w:r>
    </w:p>
    <w:p w14:paraId="0982704B" w14:textId="77777777" w:rsidR="00A82183" w:rsidRDefault="00000000">
      <w:pPr>
        <w:pStyle w:val="CdigoFonte"/>
        <w:spacing w:after="0"/>
        <w:ind w:left="96"/>
      </w:pPr>
      <w:r>
        <w:t xml:space="preserve">            [ExpressaoCargo] =&gt; Cidadão</w:t>
      </w:r>
    </w:p>
    <w:p w14:paraId="6C1A952E" w14:textId="77777777" w:rsidR="00A82183" w:rsidRDefault="00000000">
      <w:pPr>
        <w:pStyle w:val="CdigoFonte"/>
        <w:spacing w:after="0"/>
        <w:ind w:left="96"/>
      </w:pPr>
      <w:r>
        <w:t xml:space="preserve">            [ExpressaoTratamento] =&gt; Ao Senhor</w:t>
      </w:r>
    </w:p>
    <w:p w14:paraId="52D9FECB" w14:textId="77777777" w:rsidR="00A82183" w:rsidRDefault="00000000">
      <w:pPr>
        <w:pStyle w:val="CdigoFonte"/>
        <w:spacing w:after="0"/>
        <w:ind w:left="96"/>
      </w:pPr>
      <w:r>
        <w:t xml:space="preserve">            [ExpressaoVocativo] =&gt; Senhor</w:t>
      </w:r>
    </w:p>
    <w:p w14:paraId="10109FF8" w14:textId="77777777" w:rsidR="00A82183" w:rsidRDefault="00000000">
      <w:pPr>
        <w:pStyle w:val="CdigoFonte"/>
        <w:spacing w:after="0"/>
        <w:ind w:left="96"/>
      </w:pPr>
      <w:r>
        <w:t xml:space="preserve">        )</w:t>
      </w:r>
    </w:p>
    <w:p w14:paraId="68D5A7FC" w14:textId="77777777" w:rsidR="00A82183" w:rsidRDefault="00000000">
      <w:pPr>
        <w:pStyle w:val="CdigoFonte"/>
        <w:spacing w:after="0"/>
        <w:ind w:left="96"/>
      </w:pPr>
      <w:r>
        <w:t xml:space="preserve">    [3] =&gt; CargoAPI Object        (</w:t>
      </w:r>
    </w:p>
    <w:p w14:paraId="679A65E8" w14:textId="77777777" w:rsidR="00A82183" w:rsidRDefault="00000000">
      <w:pPr>
        <w:pStyle w:val="CdigoFonte"/>
        <w:spacing w:after="0"/>
        <w:ind w:left="96"/>
      </w:pPr>
      <w:r>
        <w:t xml:space="preserve">            [IdCargo] =&gt; 100001847</w:t>
      </w:r>
    </w:p>
    <w:p w14:paraId="29445CAF" w14:textId="77777777" w:rsidR="00A82183" w:rsidRDefault="00000000">
      <w:pPr>
        <w:pStyle w:val="CdigoFonte"/>
        <w:spacing w:after="0"/>
        <w:ind w:left="96"/>
      </w:pPr>
      <w:r>
        <w:t xml:space="preserve">            [ExpressaoCargo] =&gt; Cônsul</w:t>
      </w:r>
    </w:p>
    <w:p w14:paraId="3EA47287" w14:textId="77777777" w:rsidR="00A82183" w:rsidRDefault="00000000">
      <w:pPr>
        <w:pStyle w:val="CdigoFonte"/>
        <w:spacing w:after="0"/>
        <w:ind w:left="96"/>
      </w:pPr>
      <w:r>
        <w:t xml:space="preserve">            [ExpressaoTratamento] =&gt; A Sua Excelência o Senhor</w:t>
      </w:r>
    </w:p>
    <w:p w14:paraId="45CA6D6C" w14:textId="77777777" w:rsidR="00A82183" w:rsidRDefault="00000000">
      <w:pPr>
        <w:pStyle w:val="CdigoFonte"/>
        <w:spacing w:after="0"/>
        <w:ind w:left="96"/>
      </w:pPr>
      <w:r>
        <w:t xml:space="preserve">            [ExpressaoVocativo] =&gt; Senhor Cônsul</w:t>
      </w:r>
    </w:p>
    <w:p w14:paraId="01D4B3E9" w14:textId="77777777" w:rsidR="00A82183" w:rsidRDefault="00000000">
      <w:pPr>
        <w:pStyle w:val="CdigoFonte"/>
        <w:spacing w:after="0"/>
        <w:ind w:left="96"/>
      </w:pPr>
      <w:r>
        <w:t xml:space="preserve">    ...</w:t>
      </w:r>
    </w:p>
    <w:p w14:paraId="5806A5CB" w14:textId="77777777" w:rsidR="00A82183" w:rsidRDefault="00000000">
      <w:pPr>
        <w:pStyle w:val="CdigoFonte"/>
        <w:spacing w:after="0"/>
        <w:ind w:left="96"/>
      </w:pPr>
      <w:r>
        <w:lastRenderedPageBreak/>
        <w:t>)</w:t>
      </w:r>
      <w:r>
        <w:br/>
      </w:r>
      <w:r>
        <w:rPr>
          <w:color w:val="000080"/>
          <w:szCs w:val="18"/>
        </w:rPr>
        <w:t>```</w:t>
      </w:r>
    </w:p>
    <w:p w14:paraId="121346C6" w14:textId="77777777" w:rsidR="00A82183" w:rsidRDefault="00A82183"/>
    <w:p w14:paraId="088EE53D" w14:textId="77777777" w:rsidR="00A82183" w:rsidRDefault="00000000">
      <w:pPr>
        <w:pStyle w:val="Ttulo2"/>
      </w:pPr>
      <w:bookmarkStart w:id="4839" w:name="_Toc171671388"/>
      <w:bookmarkStart w:id="4840" w:name="__RefHeading___Toc27835_2823614150"/>
      <w:bookmarkStart w:id="4841" w:name="_Toc223560340"/>
      <w:bookmarkStart w:id="4842" w:name="_Toc223772446"/>
      <w:bookmarkStart w:id="4843" w:name="_Toc223782534"/>
      <w:bookmarkStart w:id="4844" w:name="_Toc223895016"/>
      <w:bookmarkStart w:id="4845" w:name="_Toc223911361"/>
      <w:bookmarkStart w:id="4846" w:name="_Toc224380183"/>
      <w:bookmarkStart w:id="4847" w:name="_Toc225675969"/>
      <w:bookmarkStart w:id="4848" w:name="_Toc225806931"/>
      <w:bookmarkStart w:id="4849" w:name="_Toc226042408"/>
      <w:bookmarkStart w:id="4850" w:name="_Toc226118237"/>
      <w:bookmarkStart w:id="4851" w:name="_Toc226422822"/>
      <w:bookmarkStart w:id="4852" w:name="_Toc226644645"/>
      <w:bookmarkStart w:id="4853" w:name="_Toc231601328"/>
      <w:r>
        <w:t>listarCidades</w:t>
      </w:r>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FA924C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CFCF753" w14:textId="77777777" w:rsidR="00A82183" w:rsidRDefault="00000000">
            <w:pPr>
              <w:pStyle w:val="TableContents"/>
              <w:widowControl w:val="0"/>
              <w:spacing w:after="0" w:line="276" w:lineRule="auto"/>
              <w:jc w:val="center"/>
            </w:pPr>
            <w:r>
              <w:t>Entrada</w:t>
            </w:r>
          </w:p>
        </w:tc>
      </w:tr>
      <w:tr w:rsidR="00A82183" w14:paraId="06C498C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6F41F2F" w14:textId="77777777" w:rsidR="00A82183" w:rsidRDefault="00000000">
            <w:pPr>
              <w:pStyle w:val="TableContents"/>
              <w:widowControl w:val="0"/>
              <w:spacing w:after="0" w:line="276" w:lineRule="auto"/>
            </w:pPr>
            <w:r>
              <w:t>Conjunto de Instâncias do objeto EntradaListarCidadesAPI preenchidas com:</w:t>
            </w:r>
          </w:p>
          <w:p w14:paraId="6E5D3FD0" w14:textId="77777777" w:rsidR="00A82183" w:rsidRDefault="00000000">
            <w:pPr>
              <w:pStyle w:val="TableContents"/>
              <w:widowControl w:val="0"/>
              <w:numPr>
                <w:ilvl w:val="0"/>
                <w:numId w:val="129"/>
              </w:numPr>
              <w:spacing w:after="0" w:line="276" w:lineRule="auto"/>
            </w:pPr>
            <w:r>
              <w:t>IdPais</w:t>
            </w:r>
          </w:p>
          <w:p w14:paraId="0A66046E" w14:textId="77777777" w:rsidR="00A82183" w:rsidRDefault="00000000">
            <w:pPr>
              <w:pStyle w:val="TableContents"/>
              <w:widowControl w:val="0"/>
              <w:numPr>
                <w:ilvl w:val="0"/>
                <w:numId w:val="129"/>
              </w:numPr>
              <w:spacing w:after="0" w:line="276" w:lineRule="auto"/>
            </w:pPr>
            <w:r>
              <w:t>IdEstado</w:t>
            </w:r>
          </w:p>
        </w:tc>
      </w:tr>
      <w:tr w:rsidR="00A82183" w14:paraId="4863D35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F26A3B9" w14:textId="77777777" w:rsidR="00A82183" w:rsidRDefault="00000000">
            <w:pPr>
              <w:pStyle w:val="TableContents"/>
              <w:widowControl w:val="0"/>
              <w:spacing w:after="0" w:line="276" w:lineRule="auto"/>
              <w:jc w:val="center"/>
            </w:pPr>
            <w:r>
              <w:t>Saída</w:t>
            </w:r>
          </w:p>
        </w:tc>
      </w:tr>
      <w:tr w:rsidR="00A82183" w14:paraId="38282D0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AF6FFF" w14:textId="77777777" w:rsidR="00A82183" w:rsidRDefault="00000000">
            <w:pPr>
              <w:pStyle w:val="TableContents"/>
              <w:widowControl w:val="0"/>
              <w:spacing w:after="0" w:line="276" w:lineRule="auto"/>
            </w:pPr>
            <w:r>
              <w:t>Conjunto de Instâncias do objeto EstadoAPI preenchidas com:</w:t>
            </w:r>
          </w:p>
          <w:p w14:paraId="3D6856BD" w14:textId="77777777" w:rsidR="00A82183" w:rsidRDefault="00000000">
            <w:pPr>
              <w:pStyle w:val="TableContents"/>
              <w:widowControl w:val="0"/>
              <w:numPr>
                <w:ilvl w:val="0"/>
                <w:numId w:val="130"/>
              </w:numPr>
              <w:spacing w:after="0" w:line="276" w:lineRule="auto"/>
            </w:pPr>
            <w:r>
              <w:t>IdCidade</w:t>
            </w:r>
          </w:p>
          <w:p w14:paraId="66D466FA" w14:textId="77777777" w:rsidR="00A82183" w:rsidRDefault="00000000">
            <w:pPr>
              <w:pStyle w:val="TableContents"/>
              <w:widowControl w:val="0"/>
              <w:numPr>
                <w:ilvl w:val="0"/>
                <w:numId w:val="130"/>
              </w:numPr>
              <w:spacing w:after="0" w:line="276" w:lineRule="auto"/>
            </w:pPr>
            <w:r>
              <w:t>IdEstado</w:t>
            </w:r>
          </w:p>
          <w:p w14:paraId="7D7F683F" w14:textId="77777777" w:rsidR="00A82183" w:rsidRDefault="00000000">
            <w:pPr>
              <w:pStyle w:val="TableContents"/>
              <w:widowControl w:val="0"/>
              <w:numPr>
                <w:ilvl w:val="0"/>
                <w:numId w:val="130"/>
              </w:numPr>
              <w:spacing w:after="0" w:line="276" w:lineRule="auto"/>
            </w:pPr>
            <w:r>
              <w:t>IdPais</w:t>
            </w:r>
          </w:p>
          <w:p w14:paraId="1BCF3A84" w14:textId="77777777" w:rsidR="00A82183" w:rsidRDefault="00000000">
            <w:pPr>
              <w:pStyle w:val="TableContents"/>
              <w:widowControl w:val="0"/>
              <w:numPr>
                <w:ilvl w:val="0"/>
                <w:numId w:val="130"/>
              </w:numPr>
              <w:spacing w:after="0" w:line="276" w:lineRule="auto"/>
            </w:pPr>
            <w:r>
              <w:t>Nome</w:t>
            </w:r>
          </w:p>
          <w:p w14:paraId="780496B8" w14:textId="77777777" w:rsidR="00A82183" w:rsidRDefault="00000000">
            <w:pPr>
              <w:pStyle w:val="TableContents"/>
              <w:widowControl w:val="0"/>
              <w:numPr>
                <w:ilvl w:val="0"/>
                <w:numId w:val="130"/>
              </w:numPr>
              <w:spacing w:after="0" w:line="276" w:lineRule="auto"/>
            </w:pPr>
            <w:r>
              <w:t>CodigoIbge</w:t>
            </w:r>
          </w:p>
          <w:p w14:paraId="6316F698" w14:textId="77777777" w:rsidR="00A82183" w:rsidRDefault="00000000">
            <w:pPr>
              <w:pStyle w:val="TableContents"/>
              <w:widowControl w:val="0"/>
              <w:numPr>
                <w:ilvl w:val="0"/>
                <w:numId w:val="130"/>
              </w:numPr>
              <w:spacing w:after="0" w:line="276" w:lineRule="auto"/>
            </w:pPr>
            <w:r>
              <w:t>SinCapital</w:t>
            </w:r>
          </w:p>
          <w:p w14:paraId="02FF18D6" w14:textId="77777777" w:rsidR="00A82183" w:rsidRDefault="00000000">
            <w:pPr>
              <w:pStyle w:val="TableContents"/>
              <w:widowControl w:val="0"/>
              <w:numPr>
                <w:ilvl w:val="0"/>
                <w:numId w:val="130"/>
              </w:numPr>
              <w:spacing w:after="0" w:line="276" w:lineRule="auto"/>
            </w:pPr>
            <w:r>
              <w:t>Latitude</w:t>
            </w:r>
          </w:p>
          <w:p w14:paraId="0F6887A3" w14:textId="77777777" w:rsidR="00A82183" w:rsidRDefault="00000000">
            <w:pPr>
              <w:pStyle w:val="TableContents"/>
              <w:widowControl w:val="0"/>
              <w:numPr>
                <w:ilvl w:val="0"/>
                <w:numId w:val="130"/>
              </w:numPr>
              <w:spacing w:after="0" w:line="276" w:lineRule="auto"/>
            </w:pPr>
            <w:r>
              <w:t>Longitude</w:t>
            </w:r>
          </w:p>
        </w:tc>
      </w:tr>
    </w:tbl>
    <w:p w14:paraId="7854CBA5" w14:textId="77777777" w:rsidR="00A82183" w:rsidRDefault="00000000">
      <w:pPr>
        <w:pStyle w:val="Standard"/>
        <w:spacing w:after="0"/>
        <w:ind w:left="0"/>
        <w:jc w:val="left"/>
        <w:rPr>
          <w:b/>
          <w:bCs/>
        </w:rPr>
      </w:pPr>
      <w:r>
        <w:rPr>
          <w:b/>
          <w:bCs/>
        </w:rPr>
        <w:t>Exemplo:</w:t>
      </w:r>
    </w:p>
    <w:p w14:paraId="6815722C" w14:textId="77777777" w:rsidR="00A82183" w:rsidRDefault="00A82183">
      <w:pPr>
        <w:pStyle w:val="Standard"/>
        <w:spacing w:after="0"/>
        <w:ind w:left="0"/>
        <w:jc w:val="left"/>
        <w:rPr>
          <w:b/>
          <w:bCs/>
        </w:rPr>
      </w:pPr>
    </w:p>
    <w:p w14:paraId="19C9FE4B" w14:textId="77777777" w:rsidR="00A82183" w:rsidRDefault="00000000">
      <w:pPr>
        <w:pStyle w:val="CdigoFonte"/>
        <w:spacing w:after="0"/>
        <w:ind w:left="96"/>
      </w:pPr>
      <w:r>
        <w:rPr>
          <w:color w:val="000080"/>
          <w:szCs w:val="18"/>
        </w:rPr>
        <w:t>```php</w:t>
      </w:r>
      <w:r>
        <w:br/>
        <w:t xml:space="preserve">$objEntradaListarCidadesAPI = </w:t>
      </w:r>
      <w:r>
        <w:rPr>
          <w:b/>
          <w:bCs/>
          <w:color w:val="000080"/>
        </w:rPr>
        <w:t xml:space="preserve">new </w:t>
      </w:r>
      <w:r>
        <w:t>EntradaListarCidadesAPI();</w:t>
      </w:r>
      <w:r>
        <w:br/>
        <w:t>$objEntradaListarCidadesAPI-&gt;setIdPais(</w:t>
      </w:r>
      <w:r>
        <w:rPr>
          <w:color w:val="0000FF"/>
        </w:rPr>
        <w:t>76</w:t>
      </w:r>
      <w:r>
        <w:t xml:space="preserve">); </w:t>
      </w:r>
      <w:r>
        <w:rPr>
          <w:i/>
          <w:iCs/>
          <w:color w:val="808080"/>
        </w:rPr>
        <w:t>//Brasil</w:t>
      </w:r>
      <w:r>
        <w:rPr>
          <w:i/>
          <w:iCs/>
          <w:color w:val="808080"/>
        </w:rPr>
        <w:br/>
      </w:r>
      <w:r>
        <w:t>$objEntradaListarCidadesAPI-&gt;setIdEstado(</w:t>
      </w:r>
      <w:r>
        <w:rPr>
          <w:color w:val="0000FF"/>
        </w:rPr>
        <w:t>2</w:t>
      </w:r>
      <w:r>
        <w:t xml:space="preserve">); </w:t>
      </w:r>
      <w:r>
        <w:rPr>
          <w:i/>
          <w:iCs/>
          <w:color w:val="808080"/>
        </w:rPr>
        <w:t>//Acre</w:t>
      </w:r>
      <w:r>
        <w:rPr>
          <w:i/>
          <w:iCs/>
          <w:color w:val="808080"/>
        </w:rPr>
        <w:br/>
      </w:r>
      <w:r>
        <w:rPr>
          <w:i/>
          <w:iCs/>
          <w:color w:val="808080"/>
        </w:rPr>
        <w:br/>
      </w:r>
      <w:r>
        <w:t xml:space="preserve">$objSeiRN = </w:t>
      </w:r>
      <w:r>
        <w:rPr>
          <w:b/>
          <w:bCs/>
          <w:color w:val="000080"/>
        </w:rPr>
        <w:t xml:space="preserve">new </w:t>
      </w:r>
      <w:r>
        <w:t>SeiRN();</w:t>
      </w:r>
      <w:r>
        <w:br/>
        <w:t>$arrObjCidadeAPI = $objSeiRN-&gt;listarCidades($objEntradaListarCidadesAPI);</w:t>
      </w:r>
    </w:p>
    <w:p w14:paraId="752D43D5" w14:textId="77777777" w:rsidR="00A82183" w:rsidRDefault="00A82183">
      <w:pPr>
        <w:pStyle w:val="CdigoFonte"/>
        <w:spacing w:after="0"/>
        <w:ind w:left="96"/>
      </w:pPr>
    </w:p>
    <w:p w14:paraId="6490323F" w14:textId="77777777" w:rsidR="00A82183" w:rsidRDefault="00000000">
      <w:pPr>
        <w:pStyle w:val="CdigoFonte"/>
        <w:spacing w:after="0"/>
        <w:ind w:left="96"/>
      </w:pPr>
      <w:r>
        <w:t>Array (</w:t>
      </w:r>
    </w:p>
    <w:p w14:paraId="0AE47C13" w14:textId="77777777" w:rsidR="00A82183" w:rsidRDefault="00000000">
      <w:pPr>
        <w:pStyle w:val="CdigoFonte"/>
        <w:spacing w:after="0"/>
        <w:ind w:left="96"/>
      </w:pPr>
      <w:r>
        <w:t xml:space="preserve">    [0] =&gt; CidadeAPI Object        (</w:t>
      </w:r>
    </w:p>
    <w:p w14:paraId="7A788891" w14:textId="77777777" w:rsidR="00A82183" w:rsidRDefault="00000000">
      <w:pPr>
        <w:pStyle w:val="CdigoFonte"/>
        <w:spacing w:after="0"/>
        <w:ind w:left="96"/>
      </w:pPr>
      <w:r>
        <w:t xml:space="preserve">            [IdCidade] =&gt; 67</w:t>
      </w:r>
      <w:r>
        <w:br/>
        <w:t xml:space="preserve">            [IdEstado] =&gt; 2</w:t>
      </w:r>
    </w:p>
    <w:p w14:paraId="7D1C0E32" w14:textId="77777777" w:rsidR="00A82183" w:rsidRDefault="00000000">
      <w:pPr>
        <w:pStyle w:val="CdigoFonte"/>
        <w:spacing w:after="0"/>
        <w:ind w:left="96"/>
      </w:pPr>
      <w:r>
        <w:t xml:space="preserve">            [IdPais] =&gt; 76</w:t>
      </w:r>
    </w:p>
    <w:p w14:paraId="3859872E" w14:textId="77777777" w:rsidR="00A82183" w:rsidRDefault="00000000">
      <w:pPr>
        <w:pStyle w:val="CdigoFonte"/>
        <w:spacing w:after="0"/>
        <w:ind w:left="96"/>
      </w:pPr>
      <w:r>
        <w:t xml:space="preserve">            [Nome] =&gt; Rio Branco</w:t>
      </w:r>
    </w:p>
    <w:p w14:paraId="5DA3C2A8" w14:textId="77777777" w:rsidR="00A82183" w:rsidRDefault="00000000">
      <w:pPr>
        <w:pStyle w:val="CdigoFonte"/>
        <w:spacing w:after="0"/>
        <w:ind w:left="96"/>
      </w:pPr>
      <w:r>
        <w:t xml:space="preserve">            [CodigoIbge] =&gt; 1200401</w:t>
      </w:r>
    </w:p>
    <w:p w14:paraId="6E6F83CA" w14:textId="77777777" w:rsidR="00A82183" w:rsidRDefault="00000000">
      <w:pPr>
        <w:pStyle w:val="CdigoFonte"/>
        <w:spacing w:after="0"/>
        <w:ind w:left="96"/>
      </w:pPr>
      <w:r>
        <w:t xml:space="preserve">            [SinCapital] =&gt; S</w:t>
      </w:r>
    </w:p>
    <w:p w14:paraId="471FD7A4" w14:textId="77777777" w:rsidR="00A82183" w:rsidRDefault="00000000">
      <w:pPr>
        <w:pStyle w:val="CdigoFonte"/>
        <w:spacing w:after="0"/>
        <w:ind w:left="96"/>
      </w:pPr>
      <w:r>
        <w:t xml:space="preserve">            [Latitude] =&gt; -9,9783</w:t>
      </w:r>
    </w:p>
    <w:p w14:paraId="2BA080C7" w14:textId="77777777" w:rsidR="00A82183" w:rsidRDefault="00000000">
      <w:pPr>
        <w:pStyle w:val="CdigoFonte"/>
        <w:spacing w:after="0"/>
        <w:ind w:left="96"/>
      </w:pPr>
      <w:r>
        <w:t xml:space="preserve">            [Longitude] =&gt; -67,81053</w:t>
      </w:r>
    </w:p>
    <w:p w14:paraId="47790FBC" w14:textId="77777777" w:rsidR="00A82183" w:rsidRDefault="00000000">
      <w:pPr>
        <w:pStyle w:val="CdigoFonte"/>
        <w:spacing w:after="0"/>
        <w:ind w:left="96"/>
      </w:pPr>
      <w:r>
        <w:t xml:space="preserve">        )</w:t>
      </w:r>
      <w:r>
        <w:br/>
        <w:t xml:space="preserve">    [1] =&gt; CidadeAPI Object        (</w:t>
      </w:r>
    </w:p>
    <w:p w14:paraId="0A5D770B" w14:textId="77777777" w:rsidR="00A82183" w:rsidRDefault="00000000">
      <w:pPr>
        <w:pStyle w:val="CdigoFonte"/>
        <w:spacing w:after="0"/>
        <w:ind w:left="96"/>
      </w:pPr>
      <w:r>
        <w:t xml:space="preserve">            [IdCidade] =&gt; 53</w:t>
      </w:r>
    </w:p>
    <w:p w14:paraId="3EAC8902" w14:textId="77777777" w:rsidR="00A82183" w:rsidRDefault="00000000">
      <w:pPr>
        <w:pStyle w:val="CdigoFonte"/>
        <w:spacing w:after="0"/>
        <w:ind w:left="96"/>
      </w:pPr>
      <w:r>
        <w:t xml:space="preserve">            [IdEstado] =&gt; 2</w:t>
      </w:r>
    </w:p>
    <w:p w14:paraId="7C10EB6A" w14:textId="77777777" w:rsidR="00A82183" w:rsidRDefault="00000000">
      <w:pPr>
        <w:pStyle w:val="CdigoFonte"/>
        <w:spacing w:after="0"/>
        <w:ind w:left="96"/>
      </w:pPr>
      <w:r>
        <w:t xml:space="preserve">            [IdPais] =&gt; 76</w:t>
      </w:r>
    </w:p>
    <w:p w14:paraId="30242B9C" w14:textId="77777777" w:rsidR="00A82183" w:rsidRDefault="00000000">
      <w:pPr>
        <w:pStyle w:val="CdigoFonte"/>
        <w:spacing w:after="0"/>
        <w:ind w:left="96"/>
      </w:pPr>
      <w:r>
        <w:t xml:space="preserve">            [Nome] =&gt; Acrelândia</w:t>
      </w:r>
    </w:p>
    <w:p w14:paraId="76A9BAF0" w14:textId="77777777" w:rsidR="00A82183" w:rsidRDefault="00000000">
      <w:pPr>
        <w:pStyle w:val="CdigoFonte"/>
        <w:spacing w:after="0"/>
        <w:ind w:left="96"/>
      </w:pPr>
      <w:r>
        <w:t xml:space="preserve">            [CodigoIbge] =&gt; 1200013</w:t>
      </w:r>
      <w:r>
        <w:br/>
        <w:t xml:space="preserve">            [SinCapital] =&gt; N</w:t>
      </w:r>
    </w:p>
    <w:p w14:paraId="68757D06" w14:textId="77777777" w:rsidR="00A82183" w:rsidRDefault="00000000">
      <w:pPr>
        <w:pStyle w:val="CdigoFonte"/>
        <w:spacing w:after="0"/>
        <w:ind w:left="96"/>
      </w:pPr>
      <w:r>
        <w:t xml:space="preserve">            [Latitude] =&gt; -10,073794</w:t>
      </w:r>
    </w:p>
    <w:p w14:paraId="7E4A487C" w14:textId="77777777" w:rsidR="00A82183" w:rsidRDefault="00000000">
      <w:pPr>
        <w:pStyle w:val="CdigoFonte"/>
        <w:spacing w:after="0"/>
        <w:ind w:left="96"/>
      </w:pPr>
      <w:r>
        <w:t xml:space="preserve">            [Longitude] =&gt; -67,052317</w:t>
      </w:r>
    </w:p>
    <w:p w14:paraId="02CBC02D" w14:textId="77777777" w:rsidR="00A82183" w:rsidRDefault="00000000">
      <w:pPr>
        <w:pStyle w:val="CdigoFonte"/>
        <w:spacing w:after="0"/>
        <w:ind w:left="96"/>
      </w:pPr>
      <w:r>
        <w:t xml:space="preserve">        )</w:t>
      </w:r>
    </w:p>
    <w:p w14:paraId="5D982D07" w14:textId="77777777" w:rsidR="00A82183" w:rsidRDefault="00000000">
      <w:pPr>
        <w:pStyle w:val="CdigoFonte"/>
        <w:spacing w:after="0"/>
        <w:ind w:left="96"/>
      </w:pPr>
      <w:r>
        <w:t xml:space="preserve">    [2] =&gt; CidadeAPI Object        (</w:t>
      </w:r>
    </w:p>
    <w:p w14:paraId="3204459B" w14:textId="77777777" w:rsidR="00A82183" w:rsidRDefault="00000000">
      <w:pPr>
        <w:pStyle w:val="CdigoFonte"/>
        <w:spacing w:after="0"/>
        <w:ind w:left="96"/>
      </w:pPr>
      <w:r>
        <w:t xml:space="preserve">            [IdCidade] =&gt; 54</w:t>
      </w:r>
    </w:p>
    <w:p w14:paraId="68EF108A" w14:textId="77777777" w:rsidR="00A82183" w:rsidRDefault="00000000">
      <w:pPr>
        <w:pStyle w:val="CdigoFonte"/>
        <w:spacing w:after="0"/>
        <w:ind w:left="96"/>
      </w:pPr>
      <w:r>
        <w:t xml:space="preserve">            [IdEstado] =&gt; 2</w:t>
      </w:r>
    </w:p>
    <w:p w14:paraId="365A780B" w14:textId="77777777" w:rsidR="00A82183" w:rsidRDefault="00000000">
      <w:pPr>
        <w:pStyle w:val="CdigoFonte"/>
        <w:spacing w:after="0"/>
        <w:ind w:left="96"/>
      </w:pPr>
      <w:r>
        <w:t xml:space="preserve">            [IdPais] =&gt; 76</w:t>
      </w:r>
    </w:p>
    <w:p w14:paraId="47BC05C7" w14:textId="77777777" w:rsidR="00A82183" w:rsidRDefault="00000000">
      <w:pPr>
        <w:pStyle w:val="CdigoFonte"/>
        <w:spacing w:after="0"/>
        <w:ind w:left="96"/>
      </w:pPr>
      <w:r>
        <w:t xml:space="preserve">            [Nome] =&gt; Assis Brasil</w:t>
      </w:r>
    </w:p>
    <w:p w14:paraId="13367D96" w14:textId="77777777" w:rsidR="00A82183" w:rsidRDefault="00000000">
      <w:pPr>
        <w:pStyle w:val="CdigoFonte"/>
        <w:spacing w:after="0"/>
        <w:ind w:left="96"/>
      </w:pPr>
      <w:r>
        <w:t xml:space="preserve">            [CodigoIbge] =&gt; 1200054</w:t>
      </w:r>
    </w:p>
    <w:p w14:paraId="2C7C9240" w14:textId="77777777" w:rsidR="00A82183" w:rsidRDefault="00000000">
      <w:pPr>
        <w:pStyle w:val="CdigoFonte"/>
        <w:spacing w:after="0"/>
        <w:ind w:left="96"/>
      </w:pPr>
      <w:r>
        <w:t xml:space="preserve">            [SinCapital] =&gt; N</w:t>
      </w:r>
      <w:r>
        <w:br/>
        <w:t xml:space="preserve">            [Latitude] =&gt; -10,942866</w:t>
      </w:r>
    </w:p>
    <w:p w14:paraId="420361EA" w14:textId="77777777" w:rsidR="00A82183" w:rsidRDefault="00000000">
      <w:pPr>
        <w:pStyle w:val="CdigoFonte"/>
        <w:spacing w:after="0"/>
        <w:ind w:left="96"/>
      </w:pPr>
      <w:r>
        <w:t xml:space="preserve">            [Longitude] =&gt; -69,563459</w:t>
      </w:r>
    </w:p>
    <w:p w14:paraId="16D01E7C" w14:textId="77777777" w:rsidR="00A82183" w:rsidRDefault="00000000">
      <w:pPr>
        <w:pStyle w:val="CdigoFonte"/>
        <w:spacing w:after="0"/>
        <w:ind w:left="96"/>
      </w:pPr>
      <w:r>
        <w:t xml:space="preserve">        )</w:t>
      </w:r>
    </w:p>
    <w:p w14:paraId="492E31AB" w14:textId="77777777" w:rsidR="00A82183" w:rsidRDefault="00000000">
      <w:pPr>
        <w:pStyle w:val="CdigoFonte"/>
        <w:spacing w:after="0"/>
        <w:ind w:left="96"/>
      </w:pPr>
      <w:r>
        <w:tab/>
      </w:r>
      <w:r>
        <w:tab/>
        <w:t>....</w:t>
      </w:r>
    </w:p>
    <w:p w14:paraId="0C3456EC" w14:textId="77777777" w:rsidR="00A82183" w:rsidRDefault="00000000">
      <w:pPr>
        <w:pStyle w:val="CdigoFonte"/>
        <w:spacing w:after="0"/>
        <w:ind w:left="96"/>
      </w:pPr>
      <w:r>
        <w:t>)</w:t>
      </w:r>
      <w:r>
        <w:br/>
      </w:r>
      <w:r>
        <w:rPr>
          <w:color w:val="000080"/>
          <w:szCs w:val="18"/>
        </w:rPr>
        <w:t>```</w:t>
      </w:r>
    </w:p>
    <w:p w14:paraId="4EF7617E" w14:textId="77777777" w:rsidR="00A82183" w:rsidRDefault="00A82183"/>
    <w:p w14:paraId="0363FCBD" w14:textId="77777777" w:rsidR="00A82183" w:rsidRDefault="00000000">
      <w:pPr>
        <w:pStyle w:val="Ttulo2"/>
      </w:pPr>
      <w:bookmarkStart w:id="4854" w:name="_Toc171671389"/>
      <w:bookmarkStart w:id="4855" w:name="__RefHeading___Toc27833_2823614150"/>
      <w:bookmarkStart w:id="4856" w:name="_Toc223560341"/>
      <w:bookmarkStart w:id="4857" w:name="_Toc223772447"/>
      <w:bookmarkStart w:id="4858" w:name="_Toc223782535"/>
      <w:bookmarkStart w:id="4859" w:name="_Toc223895017"/>
      <w:bookmarkStart w:id="4860" w:name="_Toc223911362"/>
      <w:bookmarkStart w:id="4861" w:name="_Toc224380184"/>
      <w:bookmarkStart w:id="4862" w:name="_Toc225675970"/>
      <w:bookmarkStart w:id="4863" w:name="_Toc225806932"/>
      <w:bookmarkStart w:id="4864" w:name="_Toc226042409"/>
      <w:bookmarkStart w:id="4865" w:name="_Toc226118238"/>
      <w:bookmarkStart w:id="4866" w:name="_Toc226422823"/>
      <w:bookmarkStart w:id="4867" w:name="_Toc226644646"/>
      <w:bookmarkStart w:id="4868" w:name="_Toc231601329"/>
      <w:r>
        <w:t>listarContatos</w:t>
      </w:r>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D22692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DE38998" w14:textId="77777777" w:rsidR="00A82183" w:rsidRDefault="00000000">
            <w:pPr>
              <w:pStyle w:val="TableContents"/>
              <w:widowControl w:val="0"/>
              <w:spacing w:after="0" w:line="276" w:lineRule="auto"/>
              <w:jc w:val="center"/>
            </w:pPr>
            <w:r>
              <w:t>Entrada</w:t>
            </w:r>
          </w:p>
        </w:tc>
      </w:tr>
      <w:tr w:rsidR="00A82183" w14:paraId="1C50EC8D"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C27F9D1" w14:textId="77777777" w:rsidR="00A82183" w:rsidRDefault="00000000">
            <w:pPr>
              <w:pStyle w:val="TableContents"/>
              <w:widowControl w:val="0"/>
              <w:spacing w:after="0" w:line="276" w:lineRule="auto"/>
            </w:pPr>
            <w:r>
              <w:t>Instância do objeto EntradaListarContatosAPI preenchidas com:</w:t>
            </w:r>
          </w:p>
          <w:p w14:paraId="24A7B72C" w14:textId="77777777" w:rsidR="00A82183" w:rsidRDefault="00000000">
            <w:pPr>
              <w:pStyle w:val="TableContents"/>
              <w:widowControl w:val="0"/>
              <w:numPr>
                <w:ilvl w:val="0"/>
                <w:numId w:val="131"/>
              </w:numPr>
              <w:spacing w:after="0" w:line="276" w:lineRule="auto"/>
            </w:pPr>
            <w:r>
              <w:t>IdContatos</w:t>
            </w:r>
          </w:p>
          <w:p w14:paraId="512ACA5B" w14:textId="77777777" w:rsidR="00A82183" w:rsidRDefault="00000000">
            <w:pPr>
              <w:pStyle w:val="TableContents"/>
              <w:widowControl w:val="0"/>
              <w:numPr>
                <w:ilvl w:val="0"/>
                <w:numId w:val="131"/>
              </w:numPr>
              <w:spacing w:after="0" w:line="276" w:lineRule="auto"/>
            </w:pPr>
            <w:r>
              <w:t>IdTipoContato</w:t>
            </w:r>
          </w:p>
          <w:p w14:paraId="71A1E7D0" w14:textId="77777777" w:rsidR="00A82183" w:rsidRDefault="00000000">
            <w:pPr>
              <w:pStyle w:val="TableContents"/>
              <w:widowControl w:val="0"/>
              <w:numPr>
                <w:ilvl w:val="0"/>
                <w:numId w:val="131"/>
              </w:numPr>
              <w:spacing w:after="0" w:line="276" w:lineRule="auto"/>
            </w:pPr>
            <w:r>
              <w:t>PaginaRegistros (opcional 1 a 1000 com valor padrão 1)</w:t>
            </w:r>
          </w:p>
          <w:p w14:paraId="6B46FFD6" w14:textId="77777777" w:rsidR="00A82183" w:rsidRDefault="00000000">
            <w:pPr>
              <w:pStyle w:val="TableContents"/>
              <w:widowControl w:val="0"/>
              <w:numPr>
                <w:ilvl w:val="0"/>
                <w:numId w:val="131"/>
              </w:numPr>
              <w:spacing w:after="0" w:line="276" w:lineRule="auto"/>
            </w:pPr>
            <w:r>
              <w:t>PaginaAtual (opcional começando em 1)</w:t>
            </w:r>
          </w:p>
          <w:p w14:paraId="1DD19687" w14:textId="77777777" w:rsidR="00A82183" w:rsidRDefault="00000000">
            <w:pPr>
              <w:pStyle w:val="TableContents"/>
              <w:widowControl w:val="0"/>
              <w:numPr>
                <w:ilvl w:val="0"/>
                <w:numId w:val="131"/>
              </w:numPr>
              <w:spacing w:after="0" w:line="276" w:lineRule="auto"/>
            </w:pPr>
            <w:r>
              <w:t>Sigla</w:t>
            </w:r>
          </w:p>
          <w:p w14:paraId="0C886E2C" w14:textId="77777777" w:rsidR="00A82183" w:rsidRDefault="00000000">
            <w:pPr>
              <w:pStyle w:val="TableContents"/>
              <w:widowControl w:val="0"/>
              <w:numPr>
                <w:ilvl w:val="0"/>
                <w:numId w:val="131"/>
              </w:numPr>
              <w:spacing w:after="0" w:line="276" w:lineRule="auto"/>
            </w:pPr>
            <w:r>
              <w:t>Nome</w:t>
            </w:r>
          </w:p>
          <w:p w14:paraId="68F73924" w14:textId="77777777" w:rsidR="00A82183" w:rsidRDefault="00000000">
            <w:pPr>
              <w:pStyle w:val="TableContents"/>
              <w:widowControl w:val="0"/>
              <w:numPr>
                <w:ilvl w:val="0"/>
                <w:numId w:val="131"/>
              </w:numPr>
              <w:spacing w:after="0" w:line="276" w:lineRule="auto"/>
            </w:pPr>
            <w:r>
              <w:t>Cpf</w:t>
            </w:r>
          </w:p>
          <w:p w14:paraId="6F580BE4" w14:textId="77777777" w:rsidR="00A82183" w:rsidRDefault="00000000">
            <w:pPr>
              <w:pStyle w:val="TableContents"/>
              <w:widowControl w:val="0"/>
              <w:numPr>
                <w:ilvl w:val="0"/>
                <w:numId w:val="131"/>
              </w:numPr>
              <w:spacing w:after="0" w:line="276" w:lineRule="auto"/>
            </w:pPr>
            <w:r>
              <w:t>Cnpj</w:t>
            </w:r>
          </w:p>
          <w:p w14:paraId="1FCD26A9" w14:textId="77777777" w:rsidR="00A82183" w:rsidRDefault="00000000">
            <w:pPr>
              <w:pStyle w:val="TableContents"/>
              <w:widowControl w:val="0"/>
              <w:numPr>
                <w:ilvl w:val="0"/>
                <w:numId w:val="131"/>
              </w:numPr>
              <w:spacing w:after="0" w:line="276" w:lineRule="auto"/>
            </w:pPr>
            <w:r>
              <w:t>Matricula</w:t>
            </w:r>
          </w:p>
        </w:tc>
      </w:tr>
      <w:tr w:rsidR="00A82183" w14:paraId="0AC0086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78F97D1" w14:textId="77777777" w:rsidR="00A82183" w:rsidRDefault="00000000">
            <w:pPr>
              <w:pStyle w:val="TableContents"/>
              <w:widowControl w:val="0"/>
              <w:spacing w:after="0" w:line="276" w:lineRule="auto"/>
              <w:jc w:val="center"/>
            </w:pPr>
            <w:r>
              <w:t>Saída</w:t>
            </w:r>
          </w:p>
        </w:tc>
      </w:tr>
      <w:tr w:rsidR="00A82183" w14:paraId="6076546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0F9C09" w14:textId="77777777" w:rsidR="00A82183" w:rsidRDefault="00000000">
            <w:pPr>
              <w:pStyle w:val="TableContents"/>
              <w:widowControl w:val="0"/>
              <w:spacing w:after="0" w:line="276" w:lineRule="auto"/>
            </w:pPr>
            <w:r>
              <w:t>Conjunto de Instâncias do objeto ContatoAPI preenchidas com:</w:t>
            </w:r>
          </w:p>
          <w:p w14:paraId="65E1AA5B" w14:textId="77777777" w:rsidR="00A82183" w:rsidRDefault="00000000">
            <w:pPr>
              <w:pStyle w:val="TableContents"/>
              <w:widowControl w:val="0"/>
              <w:numPr>
                <w:ilvl w:val="0"/>
                <w:numId w:val="132"/>
              </w:numPr>
              <w:spacing w:after="0" w:line="276" w:lineRule="auto"/>
            </w:pPr>
            <w:r>
              <w:t>IdContato</w:t>
            </w:r>
          </w:p>
          <w:p w14:paraId="1D5161E4" w14:textId="77777777" w:rsidR="00A82183" w:rsidRDefault="00000000">
            <w:pPr>
              <w:pStyle w:val="TableContents"/>
              <w:widowControl w:val="0"/>
              <w:numPr>
                <w:ilvl w:val="0"/>
                <w:numId w:val="132"/>
              </w:numPr>
              <w:spacing w:after="0" w:line="276" w:lineRule="auto"/>
            </w:pPr>
            <w:r>
              <w:t>IdTipoContato</w:t>
            </w:r>
          </w:p>
          <w:p w14:paraId="562532D5" w14:textId="77777777" w:rsidR="00A82183" w:rsidRDefault="00000000">
            <w:pPr>
              <w:pStyle w:val="TableContents"/>
              <w:widowControl w:val="0"/>
              <w:numPr>
                <w:ilvl w:val="0"/>
                <w:numId w:val="132"/>
              </w:numPr>
              <w:spacing w:after="0" w:line="276" w:lineRule="auto"/>
            </w:pPr>
            <w:r>
              <w:t>NomeTipoContato</w:t>
            </w:r>
          </w:p>
          <w:p w14:paraId="6C1BE866" w14:textId="77777777" w:rsidR="00A82183" w:rsidRDefault="00000000">
            <w:pPr>
              <w:pStyle w:val="TableContents"/>
              <w:widowControl w:val="0"/>
              <w:numPr>
                <w:ilvl w:val="0"/>
                <w:numId w:val="132"/>
              </w:numPr>
              <w:spacing w:after="0" w:line="276" w:lineRule="auto"/>
            </w:pPr>
            <w:r>
              <w:t>Sigla</w:t>
            </w:r>
          </w:p>
          <w:p w14:paraId="05AF74CA" w14:textId="77777777" w:rsidR="00A82183" w:rsidRDefault="00000000">
            <w:pPr>
              <w:pStyle w:val="TableContents"/>
              <w:widowControl w:val="0"/>
              <w:numPr>
                <w:ilvl w:val="0"/>
                <w:numId w:val="132"/>
              </w:numPr>
              <w:spacing w:after="0" w:line="276" w:lineRule="auto"/>
            </w:pPr>
            <w:r>
              <w:t>Nome</w:t>
            </w:r>
          </w:p>
          <w:p w14:paraId="372013DE" w14:textId="77777777" w:rsidR="00A82183" w:rsidRDefault="00000000">
            <w:pPr>
              <w:pStyle w:val="TableContents"/>
              <w:widowControl w:val="0"/>
              <w:numPr>
                <w:ilvl w:val="0"/>
                <w:numId w:val="132"/>
              </w:numPr>
              <w:spacing w:after="0" w:line="276" w:lineRule="auto"/>
            </w:pPr>
            <w:r>
              <w:t>NomeSocial</w:t>
            </w:r>
          </w:p>
          <w:p w14:paraId="64A7051C" w14:textId="77777777" w:rsidR="00A82183" w:rsidRDefault="00000000">
            <w:pPr>
              <w:pStyle w:val="TableContents"/>
              <w:widowControl w:val="0"/>
              <w:numPr>
                <w:ilvl w:val="0"/>
                <w:numId w:val="132"/>
              </w:numPr>
              <w:spacing w:after="0" w:line="276" w:lineRule="auto"/>
            </w:pPr>
            <w:r>
              <w:t>StaNatureza</w:t>
            </w:r>
          </w:p>
          <w:p w14:paraId="767BFEBA" w14:textId="77777777" w:rsidR="00A82183" w:rsidRDefault="00000000">
            <w:pPr>
              <w:pStyle w:val="TableContents"/>
              <w:widowControl w:val="0"/>
              <w:numPr>
                <w:ilvl w:val="0"/>
                <w:numId w:val="132"/>
              </w:numPr>
              <w:spacing w:after="0" w:line="276" w:lineRule="auto"/>
            </w:pPr>
            <w:r>
              <w:t>IdContatoAssociado</w:t>
            </w:r>
          </w:p>
          <w:p w14:paraId="0DE81392" w14:textId="77777777" w:rsidR="00A82183" w:rsidRDefault="00000000">
            <w:pPr>
              <w:pStyle w:val="TableContents"/>
              <w:widowControl w:val="0"/>
              <w:numPr>
                <w:ilvl w:val="0"/>
                <w:numId w:val="132"/>
              </w:numPr>
              <w:spacing w:after="0" w:line="276" w:lineRule="auto"/>
            </w:pPr>
            <w:r>
              <w:t>NomeContatoAssociado</w:t>
            </w:r>
          </w:p>
          <w:p w14:paraId="1B436E08" w14:textId="77777777" w:rsidR="00A82183" w:rsidRDefault="00000000">
            <w:pPr>
              <w:pStyle w:val="TableContents"/>
              <w:widowControl w:val="0"/>
              <w:numPr>
                <w:ilvl w:val="0"/>
                <w:numId w:val="132"/>
              </w:numPr>
              <w:spacing w:after="0" w:line="276" w:lineRule="auto"/>
            </w:pPr>
            <w:r>
              <w:t>SinEnderecoAssociado</w:t>
            </w:r>
          </w:p>
          <w:p w14:paraId="04E0DFE8" w14:textId="77777777" w:rsidR="00A82183" w:rsidRDefault="00000000">
            <w:pPr>
              <w:pStyle w:val="TableContents"/>
              <w:widowControl w:val="0"/>
              <w:numPr>
                <w:ilvl w:val="0"/>
                <w:numId w:val="132"/>
              </w:numPr>
              <w:spacing w:after="0" w:line="276" w:lineRule="auto"/>
            </w:pPr>
            <w:r>
              <w:t>CnpjAssociado</w:t>
            </w:r>
          </w:p>
          <w:p w14:paraId="41FA8732" w14:textId="77777777" w:rsidR="00A82183" w:rsidRDefault="00000000">
            <w:pPr>
              <w:pStyle w:val="TableContents"/>
              <w:widowControl w:val="0"/>
              <w:numPr>
                <w:ilvl w:val="0"/>
                <w:numId w:val="132"/>
              </w:numPr>
              <w:spacing w:after="0" w:line="276" w:lineRule="auto"/>
            </w:pPr>
            <w:r>
              <w:t>Endereco</w:t>
            </w:r>
          </w:p>
          <w:p w14:paraId="432160AE" w14:textId="77777777" w:rsidR="00A82183" w:rsidRDefault="00000000">
            <w:pPr>
              <w:pStyle w:val="TableContents"/>
              <w:widowControl w:val="0"/>
              <w:numPr>
                <w:ilvl w:val="0"/>
                <w:numId w:val="132"/>
              </w:numPr>
              <w:spacing w:after="0" w:line="276" w:lineRule="auto"/>
            </w:pPr>
            <w:r>
              <w:t>Complemento</w:t>
            </w:r>
          </w:p>
          <w:p w14:paraId="7286D30B" w14:textId="77777777" w:rsidR="00A82183" w:rsidRDefault="00000000">
            <w:pPr>
              <w:pStyle w:val="TableContents"/>
              <w:widowControl w:val="0"/>
              <w:numPr>
                <w:ilvl w:val="0"/>
                <w:numId w:val="132"/>
              </w:numPr>
              <w:spacing w:after="0" w:line="276" w:lineRule="auto"/>
            </w:pPr>
            <w:r>
              <w:t>Bairro</w:t>
            </w:r>
          </w:p>
          <w:p w14:paraId="395B330D" w14:textId="77777777" w:rsidR="00A82183" w:rsidRDefault="00000000">
            <w:pPr>
              <w:pStyle w:val="TableContents"/>
              <w:widowControl w:val="0"/>
              <w:numPr>
                <w:ilvl w:val="0"/>
                <w:numId w:val="132"/>
              </w:numPr>
              <w:spacing w:after="0" w:line="276" w:lineRule="auto"/>
            </w:pPr>
            <w:r>
              <w:t>IdCidade</w:t>
            </w:r>
          </w:p>
          <w:p w14:paraId="7AC23C7B" w14:textId="77777777" w:rsidR="00A82183" w:rsidRDefault="00000000">
            <w:pPr>
              <w:pStyle w:val="TableContents"/>
              <w:widowControl w:val="0"/>
              <w:numPr>
                <w:ilvl w:val="0"/>
                <w:numId w:val="132"/>
              </w:numPr>
              <w:spacing w:after="0" w:line="276" w:lineRule="auto"/>
            </w:pPr>
            <w:r>
              <w:t>NomeCidade</w:t>
            </w:r>
          </w:p>
          <w:p w14:paraId="089734D2" w14:textId="77777777" w:rsidR="00A82183" w:rsidRDefault="00000000">
            <w:pPr>
              <w:pStyle w:val="TableContents"/>
              <w:widowControl w:val="0"/>
              <w:numPr>
                <w:ilvl w:val="0"/>
                <w:numId w:val="132"/>
              </w:numPr>
              <w:spacing w:after="0" w:line="276" w:lineRule="auto"/>
            </w:pPr>
            <w:r>
              <w:t>IdEstado</w:t>
            </w:r>
          </w:p>
          <w:p w14:paraId="2BD212C3" w14:textId="77777777" w:rsidR="00A82183" w:rsidRDefault="00000000">
            <w:pPr>
              <w:pStyle w:val="TableContents"/>
              <w:widowControl w:val="0"/>
              <w:numPr>
                <w:ilvl w:val="0"/>
                <w:numId w:val="132"/>
              </w:numPr>
              <w:spacing w:after="0" w:line="276" w:lineRule="auto"/>
            </w:pPr>
            <w:r>
              <w:t>SiglaEstado</w:t>
            </w:r>
          </w:p>
          <w:p w14:paraId="35269EB4" w14:textId="77777777" w:rsidR="00A82183" w:rsidRDefault="00000000">
            <w:pPr>
              <w:pStyle w:val="TableContents"/>
              <w:widowControl w:val="0"/>
              <w:numPr>
                <w:ilvl w:val="0"/>
                <w:numId w:val="132"/>
              </w:numPr>
              <w:spacing w:after="0" w:line="276" w:lineRule="auto"/>
            </w:pPr>
            <w:r>
              <w:t>IdPais</w:t>
            </w:r>
          </w:p>
          <w:p w14:paraId="25A32D65" w14:textId="77777777" w:rsidR="00A82183" w:rsidRDefault="00000000">
            <w:pPr>
              <w:pStyle w:val="TableContents"/>
              <w:widowControl w:val="0"/>
              <w:numPr>
                <w:ilvl w:val="0"/>
                <w:numId w:val="132"/>
              </w:numPr>
              <w:spacing w:after="0" w:line="276" w:lineRule="auto"/>
            </w:pPr>
            <w:r>
              <w:t>NomePais</w:t>
            </w:r>
          </w:p>
          <w:p w14:paraId="0011328B" w14:textId="77777777" w:rsidR="00A82183" w:rsidRDefault="00000000">
            <w:pPr>
              <w:pStyle w:val="TableContents"/>
              <w:widowControl w:val="0"/>
              <w:numPr>
                <w:ilvl w:val="0"/>
                <w:numId w:val="132"/>
              </w:numPr>
              <w:spacing w:after="0" w:line="276" w:lineRule="auto"/>
            </w:pPr>
            <w:r>
              <w:t>Cep</w:t>
            </w:r>
          </w:p>
          <w:p w14:paraId="2ECCB07A" w14:textId="77777777" w:rsidR="00A82183" w:rsidRDefault="00000000">
            <w:pPr>
              <w:pStyle w:val="TableContents"/>
              <w:widowControl w:val="0"/>
              <w:numPr>
                <w:ilvl w:val="0"/>
                <w:numId w:val="132"/>
              </w:numPr>
              <w:spacing w:after="0" w:line="276" w:lineRule="auto"/>
            </w:pPr>
            <w:r>
              <w:t>StaGenero</w:t>
            </w:r>
          </w:p>
          <w:p w14:paraId="7D9AF1B7" w14:textId="77777777" w:rsidR="00A82183" w:rsidRDefault="00000000">
            <w:pPr>
              <w:pStyle w:val="TableContents"/>
              <w:widowControl w:val="0"/>
              <w:numPr>
                <w:ilvl w:val="0"/>
                <w:numId w:val="132"/>
              </w:numPr>
              <w:spacing w:after="0" w:line="276" w:lineRule="auto"/>
            </w:pPr>
            <w:r>
              <w:t>IdCargo</w:t>
            </w:r>
          </w:p>
          <w:p w14:paraId="3C37E634" w14:textId="77777777" w:rsidR="00A82183" w:rsidRDefault="00000000">
            <w:pPr>
              <w:pStyle w:val="TableContents"/>
              <w:widowControl w:val="0"/>
              <w:numPr>
                <w:ilvl w:val="0"/>
                <w:numId w:val="132"/>
              </w:numPr>
              <w:spacing w:after="0" w:line="276" w:lineRule="auto"/>
            </w:pPr>
            <w:r>
              <w:t>ExpressaoCargo</w:t>
            </w:r>
          </w:p>
          <w:p w14:paraId="478721F2" w14:textId="77777777" w:rsidR="00A82183" w:rsidRDefault="00000000">
            <w:pPr>
              <w:pStyle w:val="TableContents"/>
              <w:widowControl w:val="0"/>
              <w:numPr>
                <w:ilvl w:val="0"/>
                <w:numId w:val="132"/>
              </w:numPr>
              <w:spacing w:after="0" w:line="276" w:lineRule="auto"/>
            </w:pPr>
            <w:r>
              <w:t>ExpressaoTratamento</w:t>
            </w:r>
          </w:p>
          <w:p w14:paraId="262E1E94" w14:textId="77777777" w:rsidR="00A82183" w:rsidRDefault="00000000">
            <w:pPr>
              <w:pStyle w:val="TableContents"/>
              <w:widowControl w:val="0"/>
              <w:numPr>
                <w:ilvl w:val="0"/>
                <w:numId w:val="132"/>
              </w:numPr>
              <w:spacing w:after="0" w:line="276" w:lineRule="auto"/>
            </w:pPr>
            <w:r>
              <w:t>ExpressaoVocativo</w:t>
            </w:r>
          </w:p>
          <w:p w14:paraId="5257C930" w14:textId="77777777" w:rsidR="00A82183" w:rsidRDefault="00000000">
            <w:pPr>
              <w:pStyle w:val="TableContents"/>
              <w:widowControl w:val="0"/>
              <w:numPr>
                <w:ilvl w:val="0"/>
                <w:numId w:val="132"/>
              </w:numPr>
              <w:spacing w:after="0" w:line="276" w:lineRule="auto"/>
            </w:pPr>
            <w:r>
              <w:t>Cpf</w:t>
            </w:r>
          </w:p>
          <w:p w14:paraId="0CCE23D6" w14:textId="77777777" w:rsidR="00A82183" w:rsidRDefault="00000000">
            <w:pPr>
              <w:pStyle w:val="TableContents"/>
              <w:widowControl w:val="0"/>
              <w:numPr>
                <w:ilvl w:val="0"/>
                <w:numId w:val="132"/>
              </w:numPr>
              <w:spacing w:after="0" w:line="276" w:lineRule="auto"/>
            </w:pPr>
            <w:r>
              <w:t>Cnpj</w:t>
            </w:r>
          </w:p>
          <w:p w14:paraId="5B4183B6" w14:textId="77777777" w:rsidR="00A82183" w:rsidRDefault="00000000">
            <w:pPr>
              <w:pStyle w:val="TableContents"/>
              <w:widowControl w:val="0"/>
              <w:numPr>
                <w:ilvl w:val="0"/>
                <w:numId w:val="132"/>
              </w:numPr>
              <w:spacing w:after="0" w:line="276" w:lineRule="auto"/>
            </w:pPr>
            <w:r>
              <w:t>Rg</w:t>
            </w:r>
          </w:p>
          <w:p w14:paraId="7B66B514" w14:textId="77777777" w:rsidR="00A82183" w:rsidRDefault="00000000">
            <w:pPr>
              <w:pStyle w:val="TableContents"/>
              <w:widowControl w:val="0"/>
              <w:numPr>
                <w:ilvl w:val="0"/>
                <w:numId w:val="132"/>
              </w:numPr>
              <w:spacing w:after="0" w:line="276" w:lineRule="auto"/>
            </w:pPr>
            <w:r>
              <w:t>OrgaoExpedidor</w:t>
            </w:r>
          </w:p>
          <w:p w14:paraId="2E3DC9E9" w14:textId="77777777" w:rsidR="00A82183" w:rsidRDefault="00000000">
            <w:pPr>
              <w:pStyle w:val="TableContents"/>
              <w:widowControl w:val="0"/>
              <w:numPr>
                <w:ilvl w:val="0"/>
                <w:numId w:val="132"/>
              </w:numPr>
              <w:spacing w:after="0" w:line="276" w:lineRule="auto"/>
            </w:pPr>
            <w:r>
              <w:t>Matricula</w:t>
            </w:r>
          </w:p>
          <w:p w14:paraId="1377BD0C" w14:textId="77777777" w:rsidR="00A82183" w:rsidRDefault="00000000">
            <w:pPr>
              <w:pStyle w:val="TableContents"/>
              <w:widowControl w:val="0"/>
              <w:numPr>
                <w:ilvl w:val="0"/>
                <w:numId w:val="132"/>
              </w:numPr>
              <w:spacing w:after="0" w:line="276" w:lineRule="auto"/>
            </w:pPr>
            <w:r>
              <w:lastRenderedPageBreak/>
              <w:t>MatriculaOab</w:t>
            </w:r>
          </w:p>
          <w:p w14:paraId="739C412F" w14:textId="77777777" w:rsidR="00A82183" w:rsidRDefault="00000000">
            <w:pPr>
              <w:pStyle w:val="TableContents"/>
              <w:widowControl w:val="0"/>
              <w:numPr>
                <w:ilvl w:val="0"/>
                <w:numId w:val="132"/>
              </w:numPr>
              <w:spacing w:after="0" w:line="276" w:lineRule="auto"/>
            </w:pPr>
            <w:r>
              <w:t>TelefoneFixo</w:t>
            </w:r>
          </w:p>
          <w:p w14:paraId="4C7DA162" w14:textId="77777777" w:rsidR="00A82183" w:rsidRDefault="00000000">
            <w:pPr>
              <w:pStyle w:val="TableContents"/>
              <w:widowControl w:val="0"/>
              <w:numPr>
                <w:ilvl w:val="0"/>
                <w:numId w:val="132"/>
              </w:numPr>
              <w:spacing w:after="0" w:line="276" w:lineRule="auto"/>
            </w:pPr>
            <w:r>
              <w:t>TelefoneCelular</w:t>
            </w:r>
          </w:p>
          <w:p w14:paraId="0AA50971" w14:textId="77777777" w:rsidR="00A82183" w:rsidRDefault="00000000">
            <w:pPr>
              <w:pStyle w:val="TableContents"/>
              <w:widowControl w:val="0"/>
              <w:numPr>
                <w:ilvl w:val="0"/>
                <w:numId w:val="132"/>
              </w:numPr>
              <w:spacing w:after="0" w:line="276" w:lineRule="auto"/>
            </w:pPr>
            <w:r>
              <w:t>DataNascimento</w:t>
            </w:r>
          </w:p>
          <w:p w14:paraId="7867E98C" w14:textId="77777777" w:rsidR="00A82183" w:rsidRDefault="00000000">
            <w:pPr>
              <w:pStyle w:val="TableContents"/>
              <w:widowControl w:val="0"/>
              <w:numPr>
                <w:ilvl w:val="0"/>
                <w:numId w:val="132"/>
              </w:numPr>
              <w:spacing w:after="0" w:line="276" w:lineRule="auto"/>
            </w:pPr>
            <w:r>
              <w:t>Email</w:t>
            </w:r>
          </w:p>
          <w:p w14:paraId="45779439" w14:textId="77777777" w:rsidR="00A82183" w:rsidRDefault="00000000">
            <w:pPr>
              <w:pStyle w:val="TableContents"/>
              <w:widowControl w:val="0"/>
              <w:numPr>
                <w:ilvl w:val="0"/>
                <w:numId w:val="132"/>
              </w:numPr>
              <w:spacing w:after="0" w:line="276" w:lineRule="auto"/>
            </w:pPr>
            <w:r>
              <w:t>SitioInternet</w:t>
            </w:r>
          </w:p>
          <w:p w14:paraId="177E2BFF" w14:textId="77777777" w:rsidR="00A82183" w:rsidRDefault="00000000">
            <w:pPr>
              <w:pStyle w:val="TableContents"/>
              <w:widowControl w:val="0"/>
              <w:numPr>
                <w:ilvl w:val="0"/>
                <w:numId w:val="132"/>
              </w:numPr>
              <w:spacing w:after="0" w:line="276" w:lineRule="auto"/>
            </w:pPr>
            <w:r>
              <w:t>Observação</w:t>
            </w:r>
          </w:p>
          <w:p w14:paraId="5E6A8E95" w14:textId="77777777" w:rsidR="00A82183" w:rsidRDefault="00000000">
            <w:pPr>
              <w:pStyle w:val="TableContents"/>
              <w:widowControl w:val="0"/>
              <w:numPr>
                <w:ilvl w:val="0"/>
                <w:numId w:val="132"/>
              </w:numPr>
              <w:spacing w:after="0" w:line="276" w:lineRule="auto"/>
            </w:pPr>
            <w:r>
              <w:t>NumeroPassaporte</w:t>
            </w:r>
          </w:p>
          <w:p w14:paraId="38ECC5C4" w14:textId="77777777" w:rsidR="00A82183" w:rsidRDefault="00000000">
            <w:pPr>
              <w:pStyle w:val="TableContents"/>
              <w:widowControl w:val="0"/>
              <w:numPr>
                <w:ilvl w:val="0"/>
                <w:numId w:val="132"/>
              </w:numPr>
              <w:spacing w:after="0" w:line="276" w:lineRule="auto"/>
            </w:pPr>
            <w:r>
              <w:t>IdPaisPassaporte</w:t>
            </w:r>
          </w:p>
          <w:p w14:paraId="6E6BCFA9" w14:textId="77777777" w:rsidR="00A82183" w:rsidRDefault="00000000">
            <w:pPr>
              <w:pStyle w:val="TableContents"/>
              <w:widowControl w:val="0"/>
              <w:numPr>
                <w:ilvl w:val="0"/>
                <w:numId w:val="132"/>
              </w:numPr>
              <w:spacing w:after="0" w:line="276" w:lineRule="auto"/>
            </w:pPr>
            <w:r>
              <w:t>NomePaisPassaporte</w:t>
            </w:r>
          </w:p>
          <w:p w14:paraId="390A6FF8" w14:textId="77777777" w:rsidR="00A82183" w:rsidRDefault="00000000">
            <w:pPr>
              <w:pStyle w:val="TableContents"/>
              <w:widowControl w:val="0"/>
              <w:numPr>
                <w:ilvl w:val="0"/>
                <w:numId w:val="132"/>
              </w:numPr>
              <w:spacing w:after="0" w:line="276" w:lineRule="auto"/>
            </w:pPr>
            <w:r>
              <w:t>SinAtivo</w:t>
            </w:r>
          </w:p>
        </w:tc>
      </w:tr>
    </w:tbl>
    <w:p w14:paraId="369024E5" w14:textId="77777777" w:rsidR="00A82183" w:rsidRDefault="00000000">
      <w:pPr>
        <w:pStyle w:val="Standard"/>
        <w:spacing w:after="0"/>
        <w:ind w:left="0"/>
        <w:jc w:val="left"/>
        <w:rPr>
          <w:b/>
          <w:bCs/>
        </w:rPr>
      </w:pPr>
      <w:r>
        <w:rPr>
          <w:b/>
          <w:bCs/>
        </w:rPr>
        <w:lastRenderedPageBreak/>
        <w:t>Exemplo:</w:t>
      </w:r>
    </w:p>
    <w:p w14:paraId="52E4313E" w14:textId="77777777" w:rsidR="00A82183" w:rsidRDefault="00A82183">
      <w:pPr>
        <w:pStyle w:val="Standard"/>
        <w:spacing w:after="0"/>
        <w:ind w:left="0"/>
        <w:jc w:val="left"/>
        <w:rPr>
          <w:b/>
          <w:bCs/>
        </w:rPr>
      </w:pPr>
    </w:p>
    <w:p w14:paraId="1741FF60" w14:textId="77777777" w:rsidR="00A82183" w:rsidRDefault="00000000">
      <w:pPr>
        <w:pStyle w:val="CdigoFonte"/>
        <w:spacing w:after="0"/>
        <w:ind w:left="0"/>
      </w:pPr>
      <w:r>
        <w:rPr>
          <w:color w:val="000080"/>
          <w:szCs w:val="18"/>
        </w:rPr>
        <w:t>```php</w:t>
      </w:r>
      <w:r>
        <w:br/>
        <w:t>//Ler todos os contatos de um tipo em grupos de 100 registros</w:t>
      </w:r>
    </w:p>
    <w:p w14:paraId="59EED646" w14:textId="77777777" w:rsidR="00A82183" w:rsidRDefault="00000000">
      <w:pPr>
        <w:pStyle w:val="CdigoFonte"/>
        <w:spacing w:after="0"/>
        <w:ind w:left="0"/>
      </w:pPr>
      <w:r>
        <w:rPr>
          <w:color w:val="660000"/>
        </w:rPr>
        <w:t xml:space="preserve">$numPaginaAtual </w:t>
      </w:r>
      <w:r>
        <w:t xml:space="preserve">= </w:t>
      </w:r>
      <w:r>
        <w:rPr>
          <w:color w:val="0000FF"/>
        </w:rPr>
        <w:t>1</w:t>
      </w:r>
      <w:r>
        <w:t>;</w:t>
      </w:r>
      <w:r>
        <w:br/>
      </w:r>
      <w:r>
        <w:rPr>
          <w:color w:val="660000"/>
        </w:rPr>
        <w:t xml:space="preserve">$objEntradaListarContatosAPI </w:t>
      </w:r>
      <w:r>
        <w:t xml:space="preserve">= </w:t>
      </w:r>
      <w:r>
        <w:rPr>
          <w:b/>
          <w:bCs/>
          <w:color w:val="000080"/>
        </w:rPr>
        <w:t xml:space="preserve">new </w:t>
      </w:r>
      <w:r>
        <w:t>EntradaListarContatosAPI();</w:t>
      </w:r>
      <w:r>
        <w:br/>
      </w:r>
      <w:r>
        <w:rPr>
          <w:color w:val="660000"/>
        </w:rPr>
        <w:t>$objEntradaListarContatosAPI</w:t>
      </w:r>
      <w:r>
        <w:t>-&gt;setIdTipoContato(</w:t>
      </w:r>
      <w:r>
        <w:rPr>
          <w:color w:val="0000FF"/>
        </w:rPr>
        <w:t>1</w:t>
      </w:r>
      <w:r>
        <w:t>);</w:t>
      </w:r>
      <w:r>
        <w:br/>
      </w:r>
      <w:r>
        <w:rPr>
          <w:color w:val="660000"/>
        </w:rPr>
        <w:t>$objEntradaListarContatosAPI</w:t>
      </w:r>
      <w:r>
        <w:t>-&gt;setPaginaRegistros(</w:t>
      </w:r>
      <w:r>
        <w:rPr>
          <w:color w:val="0000FF"/>
        </w:rPr>
        <w:t>100</w:t>
      </w:r>
      <w:r>
        <w:t>);</w:t>
      </w:r>
      <w:r>
        <w:br/>
      </w:r>
      <w:r>
        <w:rPr>
          <w:color w:val="660000"/>
        </w:rPr>
        <w:t>$objEntradaListarContatosAPI</w:t>
      </w:r>
      <w:r>
        <w:t>-&gt;setPaginaAtual(</w:t>
      </w:r>
      <w:r>
        <w:rPr>
          <w:color w:val="660000"/>
        </w:rPr>
        <w:t>$numPaginaAtual</w:t>
      </w:r>
      <w:r>
        <w:t>++);</w:t>
      </w:r>
      <w:r>
        <w:br/>
      </w:r>
      <w:r>
        <w:br/>
      </w:r>
      <w:r>
        <w:rPr>
          <w:color w:val="660000"/>
        </w:rPr>
        <w:t xml:space="preserve">$objSeiRN </w:t>
      </w:r>
      <w:r>
        <w:t xml:space="preserve">= </w:t>
      </w:r>
      <w:r>
        <w:rPr>
          <w:b/>
          <w:bCs/>
          <w:color w:val="000080"/>
        </w:rPr>
        <w:t xml:space="preserve">new </w:t>
      </w:r>
      <w:r>
        <w:t>SeiRN();</w:t>
      </w:r>
    </w:p>
    <w:p w14:paraId="3A9F1173" w14:textId="77777777" w:rsidR="00A82183" w:rsidRDefault="00000000">
      <w:pPr>
        <w:pStyle w:val="CdigoFonte"/>
        <w:spacing w:after="0"/>
        <w:ind w:left="0"/>
      </w:pPr>
      <w:r>
        <w:rPr>
          <w:color w:val="660000"/>
        </w:rPr>
        <w:t xml:space="preserve">$arrObjContatoAPI </w:t>
      </w:r>
      <w:r>
        <w:t xml:space="preserve">= </w:t>
      </w:r>
      <w:r>
        <w:rPr>
          <w:color w:val="660000"/>
        </w:rPr>
        <w:t>$objSeiRN</w:t>
      </w:r>
      <w:r>
        <w:t>-&gt;listarContatos(</w:t>
      </w:r>
      <w:r>
        <w:rPr>
          <w:color w:val="660000"/>
        </w:rPr>
        <w:t>$objEntradaListarContatosAPI</w:t>
      </w:r>
      <w:r>
        <w:t>);</w:t>
      </w:r>
      <w:r>
        <w:br/>
      </w:r>
      <w:r>
        <w:br/>
      </w:r>
      <w:r>
        <w:rPr>
          <w:b/>
          <w:bCs/>
          <w:color w:val="000080"/>
        </w:rPr>
        <w:t>while</w:t>
      </w:r>
      <w:r>
        <w:t>(</w:t>
      </w:r>
      <w:r>
        <w:rPr>
          <w:i/>
          <w:iCs/>
        </w:rPr>
        <w:t>count</w:t>
      </w:r>
      <w:r>
        <w:t>(</w:t>
      </w:r>
      <w:r>
        <w:rPr>
          <w:color w:val="660000"/>
        </w:rPr>
        <w:t>$arrObjContatoAPI</w:t>
      </w:r>
      <w:r>
        <w:t>)){</w:t>
      </w:r>
    </w:p>
    <w:p w14:paraId="036D3056" w14:textId="77777777" w:rsidR="00A82183" w:rsidRDefault="00000000">
      <w:pPr>
        <w:pStyle w:val="CdigoFonte"/>
        <w:spacing w:after="0"/>
        <w:ind w:left="0"/>
      </w:pPr>
      <w:r>
        <w:t xml:space="preserve">  </w:t>
      </w:r>
      <w:r>
        <w:rPr>
          <w:i/>
          <w:iCs/>
          <w:color w:val="808080"/>
        </w:rPr>
        <w:t>//processar contatos</w:t>
      </w:r>
      <w:r>
        <w:rPr>
          <w:i/>
          <w:iCs/>
          <w:color w:val="808080"/>
        </w:rPr>
        <w:br/>
        <w:t xml:space="preserve">  </w:t>
      </w:r>
      <w:r>
        <w:rPr>
          <w:color w:val="660000"/>
        </w:rPr>
        <w:t>$objEntradaListarContatosAPI-&gt;setPaginaAtual($numPaginaAtual++);</w:t>
      </w:r>
    </w:p>
    <w:p w14:paraId="0EE418A1" w14:textId="77777777" w:rsidR="00A82183" w:rsidRDefault="00000000">
      <w:pPr>
        <w:pStyle w:val="CdigoFonte"/>
        <w:spacing w:after="0"/>
        <w:ind w:left="0"/>
      </w:pPr>
      <w:r>
        <w:t xml:space="preserve">  </w:t>
      </w:r>
      <w:r>
        <w:rPr>
          <w:color w:val="660000"/>
        </w:rPr>
        <w:t xml:space="preserve">$arrObjContatoAPI </w:t>
      </w:r>
      <w:r>
        <w:t xml:space="preserve">= </w:t>
      </w:r>
      <w:r>
        <w:rPr>
          <w:color w:val="660000"/>
        </w:rPr>
        <w:t>$objSeiRN</w:t>
      </w:r>
      <w:r>
        <w:t>-&gt;listarContatos(</w:t>
      </w:r>
      <w:r>
        <w:rPr>
          <w:color w:val="660000"/>
        </w:rPr>
        <w:t>$objEntradaListarContatosAPI</w:t>
      </w:r>
      <w:r>
        <w:t>);</w:t>
      </w:r>
      <w:r>
        <w:br/>
        <w:t>};</w:t>
      </w:r>
    </w:p>
    <w:p w14:paraId="5F91939B" w14:textId="77777777" w:rsidR="00A82183" w:rsidRDefault="00000000">
      <w:pPr>
        <w:pStyle w:val="CdigoFonte"/>
        <w:spacing w:after="0"/>
        <w:ind w:left="0"/>
      </w:pPr>
      <w:r>
        <w:rPr>
          <w:color w:val="660000"/>
        </w:rPr>
        <w:t xml:space="preserve">$objEntradaListarContatosAPI </w:t>
      </w:r>
      <w:r>
        <w:t xml:space="preserve">= </w:t>
      </w:r>
      <w:r>
        <w:rPr>
          <w:b/>
          <w:bCs/>
          <w:color w:val="000080"/>
        </w:rPr>
        <w:t xml:space="preserve">new </w:t>
      </w:r>
      <w:r>
        <w:t>EntradaListarContatosAPI();</w:t>
      </w:r>
      <w:r>
        <w:br/>
      </w:r>
      <w:r>
        <w:rPr>
          <w:color w:val="660000"/>
        </w:rPr>
        <w:t>$objEntradaListarContatosAPI-&gt;setIdTipoContato(1);</w:t>
      </w:r>
      <w:r>
        <w:br/>
      </w:r>
      <w:r>
        <w:br/>
      </w:r>
      <w:r>
        <w:rPr>
          <w:color w:val="660000"/>
        </w:rPr>
        <w:t>$objEntradaListarContatosAPI-&gt;setCpf(11572070730);</w:t>
      </w:r>
    </w:p>
    <w:p w14:paraId="6ED88735" w14:textId="77777777" w:rsidR="00A82183" w:rsidRDefault="00000000">
      <w:pPr>
        <w:pStyle w:val="CdigoFonte"/>
        <w:spacing w:after="0"/>
        <w:ind w:left="0"/>
      </w:pPr>
      <w:r>
        <w:br/>
      </w:r>
      <w:r>
        <w:rPr>
          <w:color w:val="660000"/>
        </w:rPr>
        <w:t xml:space="preserve">$objSeiRN </w:t>
      </w:r>
      <w:r>
        <w:t xml:space="preserve">= </w:t>
      </w:r>
      <w:r>
        <w:rPr>
          <w:b/>
          <w:bCs/>
          <w:color w:val="000080"/>
        </w:rPr>
        <w:t xml:space="preserve">new </w:t>
      </w:r>
      <w:r>
        <w:t>SeiRN();</w:t>
      </w:r>
      <w:r>
        <w:br/>
      </w:r>
      <w:r>
        <w:rPr>
          <w:color w:val="660000"/>
        </w:rPr>
        <w:t xml:space="preserve">$arrObjContatoAPI </w:t>
      </w:r>
      <w:r>
        <w:t xml:space="preserve">= </w:t>
      </w:r>
      <w:r>
        <w:rPr>
          <w:color w:val="660000"/>
        </w:rPr>
        <w:t>$objSeiRN-&gt;listarContatos($objEntradaListarContatosAPI);</w:t>
      </w:r>
      <w:r>
        <w:br/>
      </w:r>
    </w:p>
    <w:p w14:paraId="03C7FDA9" w14:textId="77777777" w:rsidR="00A82183" w:rsidRDefault="00000000">
      <w:pPr>
        <w:pStyle w:val="CdigoFonte"/>
        <w:spacing w:after="0"/>
        <w:ind w:left="0"/>
      </w:pPr>
      <w:r>
        <w:t>Array  (</w:t>
      </w:r>
    </w:p>
    <w:p w14:paraId="2A5AE42F" w14:textId="77777777" w:rsidR="00A82183" w:rsidRDefault="00000000">
      <w:pPr>
        <w:pStyle w:val="CdigoFonte"/>
        <w:spacing w:after="0"/>
        <w:ind w:left="0"/>
      </w:pPr>
      <w:r>
        <w:t xml:space="preserve">    [0] =&gt; ContatoAPI Object       (</w:t>
      </w:r>
    </w:p>
    <w:p w14:paraId="7BF0A3DB" w14:textId="77777777" w:rsidR="00A82183" w:rsidRDefault="00000000">
      <w:pPr>
        <w:pStyle w:val="CdigoFonte"/>
        <w:spacing w:after="0"/>
        <w:ind w:left="0"/>
      </w:pPr>
      <w:r>
        <w:t xml:space="preserve">            [IdContato] =&gt; 100003924</w:t>
      </w:r>
    </w:p>
    <w:p w14:paraId="59CAFF05" w14:textId="77777777" w:rsidR="00A82183" w:rsidRDefault="00000000">
      <w:pPr>
        <w:pStyle w:val="CdigoFonte"/>
        <w:spacing w:after="0"/>
        <w:ind w:left="0"/>
      </w:pPr>
      <w:r>
        <w:t xml:space="preserve">            [IdTipoContato] =&gt; 1</w:t>
      </w:r>
    </w:p>
    <w:p w14:paraId="5BA64366" w14:textId="77777777" w:rsidR="00A82183" w:rsidRDefault="00000000">
      <w:pPr>
        <w:pStyle w:val="CdigoFonte"/>
        <w:spacing w:after="0"/>
        <w:ind w:left="0"/>
      </w:pPr>
      <w:r>
        <w:t xml:space="preserve">            [NomeTipoContato] =&gt; Autoridades</w:t>
      </w:r>
    </w:p>
    <w:p w14:paraId="14747F11" w14:textId="77777777" w:rsidR="00A82183" w:rsidRDefault="00000000">
      <w:pPr>
        <w:pStyle w:val="CdigoFonte"/>
        <w:spacing w:after="0"/>
        <w:ind w:left="0"/>
      </w:pPr>
      <w:r>
        <w:t xml:space="preserve">            </w:t>
      </w:r>
      <w:r>
        <w:rPr>
          <w:lang w:val="en-US"/>
        </w:rPr>
        <w:t>[Sigla] =&gt; def</w:t>
      </w:r>
    </w:p>
    <w:p w14:paraId="543B6EF0" w14:textId="77777777" w:rsidR="00A82183" w:rsidRDefault="00000000">
      <w:pPr>
        <w:pStyle w:val="CdigoFonte"/>
        <w:spacing w:after="0"/>
        <w:ind w:left="0"/>
        <w:rPr>
          <w:lang w:val="en-US"/>
        </w:rPr>
      </w:pPr>
      <w:r>
        <w:rPr>
          <w:lang w:val="en-US"/>
        </w:rPr>
        <w:t xml:space="preserve">            [Nome] =&gt; Dddddd Eeeeee Ffffff</w:t>
      </w:r>
    </w:p>
    <w:p w14:paraId="071BDD22" w14:textId="77777777" w:rsidR="00A82183" w:rsidRDefault="00000000">
      <w:pPr>
        <w:pStyle w:val="CdigoFonte"/>
        <w:spacing w:after="0"/>
        <w:ind w:left="0"/>
      </w:pPr>
      <w:r>
        <w:rPr>
          <w:lang w:val="en-US"/>
        </w:rPr>
        <w:t xml:space="preserve">            </w:t>
      </w:r>
      <w:r>
        <w:t>[StaNatureza] =&gt; F</w:t>
      </w:r>
    </w:p>
    <w:p w14:paraId="52FF2310" w14:textId="77777777" w:rsidR="00A82183" w:rsidRDefault="00000000">
      <w:pPr>
        <w:pStyle w:val="CdigoFonte"/>
        <w:spacing w:after="0"/>
        <w:ind w:left="0"/>
      </w:pPr>
      <w:r>
        <w:t xml:space="preserve">            [IdContatoAssociado] =&gt;</w:t>
      </w:r>
    </w:p>
    <w:p w14:paraId="20F1021E" w14:textId="77777777" w:rsidR="00A82183" w:rsidRDefault="00000000">
      <w:pPr>
        <w:pStyle w:val="CdigoFonte"/>
        <w:spacing w:after="0"/>
        <w:ind w:left="0"/>
      </w:pPr>
      <w:r>
        <w:t xml:space="preserve">            [NomeContatoAssociado] =&gt;</w:t>
      </w:r>
    </w:p>
    <w:p w14:paraId="58EB028D" w14:textId="77777777" w:rsidR="00A82183" w:rsidRDefault="00000000">
      <w:pPr>
        <w:pStyle w:val="CdigoFonte"/>
        <w:spacing w:after="0"/>
        <w:ind w:left="0"/>
      </w:pPr>
      <w:r>
        <w:t xml:space="preserve">            [SinEnderecoAssociado] =&gt; N</w:t>
      </w:r>
    </w:p>
    <w:p w14:paraId="4ACDCA44" w14:textId="77777777" w:rsidR="00A82183" w:rsidRDefault="00000000">
      <w:pPr>
        <w:pStyle w:val="CdigoFonte"/>
        <w:spacing w:after="0"/>
        <w:ind w:left="0"/>
      </w:pPr>
      <w:r>
        <w:t xml:space="preserve">            [CnpjAssociado] =&gt;</w:t>
      </w:r>
    </w:p>
    <w:p w14:paraId="53D573E2" w14:textId="77777777" w:rsidR="00A82183" w:rsidRDefault="00000000">
      <w:pPr>
        <w:pStyle w:val="CdigoFonte"/>
        <w:spacing w:after="0"/>
        <w:ind w:left="0"/>
      </w:pPr>
      <w:r>
        <w:t xml:space="preserve">            [Endereco] =&gt; Rua Otávio Francisco Caruso da Rocha, 2000</w:t>
      </w:r>
      <w:r>
        <w:br/>
        <w:t xml:space="preserve">            [Complemento] =&gt;</w:t>
      </w:r>
    </w:p>
    <w:p w14:paraId="3ECB957F" w14:textId="77777777" w:rsidR="00A82183" w:rsidRDefault="00000000">
      <w:pPr>
        <w:pStyle w:val="CdigoFonte"/>
        <w:spacing w:after="0"/>
        <w:ind w:left="0"/>
      </w:pPr>
      <w:r>
        <w:t xml:space="preserve">            [Bairro] =&gt; Praia de Belas</w:t>
      </w:r>
      <w:r>
        <w:br/>
        <w:t xml:space="preserve">            [IdCidade] =&gt; 4927</w:t>
      </w:r>
      <w:r>
        <w:br/>
        <w:t xml:space="preserve">            [NomeCidade] =&gt; Porto Alegre</w:t>
      </w:r>
    </w:p>
    <w:p w14:paraId="2332EE4C" w14:textId="77777777" w:rsidR="00A82183" w:rsidRDefault="00000000">
      <w:pPr>
        <w:pStyle w:val="CdigoFonte"/>
        <w:spacing w:after="0"/>
        <w:ind w:left="0"/>
      </w:pPr>
      <w:r>
        <w:t xml:space="preserve">            [IdEstado] =&gt; 23</w:t>
      </w:r>
    </w:p>
    <w:p w14:paraId="73ECA62F" w14:textId="77777777" w:rsidR="00A82183" w:rsidRDefault="00000000">
      <w:pPr>
        <w:pStyle w:val="CdigoFonte"/>
        <w:spacing w:after="0"/>
        <w:ind w:left="0"/>
      </w:pPr>
      <w:r>
        <w:t xml:space="preserve">            [SiglaEstado] =&gt; RS</w:t>
      </w:r>
    </w:p>
    <w:p w14:paraId="58B04B57" w14:textId="77777777" w:rsidR="00A82183" w:rsidRDefault="00000000">
      <w:pPr>
        <w:pStyle w:val="CdigoFonte"/>
        <w:spacing w:after="0"/>
        <w:ind w:left="0"/>
      </w:pPr>
      <w:r>
        <w:t xml:space="preserve">            [IdPais] =&gt; 76</w:t>
      </w:r>
    </w:p>
    <w:p w14:paraId="7E472297" w14:textId="77777777" w:rsidR="00A82183" w:rsidRDefault="00000000">
      <w:pPr>
        <w:pStyle w:val="CdigoFonte"/>
        <w:spacing w:after="0"/>
        <w:ind w:left="0"/>
      </w:pPr>
      <w:r>
        <w:t xml:space="preserve">            [NomePais] =&gt; Brasil</w:t>
      </w:r>
    </w:p>
    <w:p w14:paraId="0A0700D5" w14:textId="77777777" w:rsidR="00A82183" w:rsidRDefault="00000000">
      <w:pPr>
        <w:pStyle w:val="CdigoFonte"/>
        <w:spacing w:after="0"/>
        <w:ind w:left="0"/>
      </w:pPr>
      <w:r>
        <w:t xml:space="preserve">            [Cep] =&gt; 90010-395</w:t>
      </w:r>
    </w:p>
    <w:p w14:paraId="49B7962A" w14:textId="77777777" w:rsidR="00A82183" w:rsidRDefault="00000000">
      <w:pPr>
        <w:pStyle w:val="CdigoFonte"/>
        <w:spacing w:after="0"/>
        <w:ind w:left="0"/>
      </w:pPr>
      <w:r>
        <w:t xml:space="preserve">            [StaGenero] =&gt; M</w:t>
      </w:r>
    </w:p>
    <w:p w14:paraId="2308983C" w14:textId="77777777" w:rsidR="00A82183" w:rsidRDefault="00000000">
      <w:pPr>
        <w:pStyle w:val="CdigoFonte"/>
        <w:spacing w:after="0"/>
        <w:ind w:left="0"/>
      </w:pPr>
      <w:r>
        <w:t xml:space="preserve">            [IdCargo] =&gt; 100001865</w:t>
      </w:r>
    </w:p>
    <w:p w14:paraId="1BC4FA82" w14:textId="77777777" w:rsidR="00A82183" w:rsidRDefault="00000000">
      <w:pPr>
        <w:pStyle w:val="CdigoFonte"/>
        <w:spacing w:after="0"/>
        <w:ind w:left="0"/>
      </w:pPr>
      <w:r>
        <w:t xml:space="preserve">            [ExpressaoCargo] =&gt; Diretor</w:t>
      </w:r>
    </w:p>
    <w:p w14:paraId="6ECB165B" w14:textId="77777777" w:rsidR="00A82183" w:rsidRDefault="00000000">
      <w:pPr>
        <w:pStyle w:val="CdigoFonte"/>
        <w:spacing w:after="0"/>
        <w:ind w:left="0"/>
      </w:pPr>
      <w:r>
        <w:t xml:space="preserve">            [ExpressaoTratamento] =&gt; Ao Senhor</w:t>
      </w:r>
    </w:p>
    <w:p w14:paraId="002585B1" w14:textId="77777777" w:rsidR="00A82183" w:rsidRDefault="00000000">
      <w:pPr>
        <w:pStyle w:val="CdigoFonte"/>
        <w:spacing w:after="0"/>
        <w:ind w:left="0"/>
      </w:pPr>
      <w:r>
        <w:t xml:space="preserve">            [ExpressaoVocativo] =&gt; Senhor Diretor</w:t>
      </w:r>
    </w:p>
    <w:p w14:paraId="3A8688AE" w14:textId="77777777" w:rsidR="00A82183" w:rsidRDefault="00000000">
      <w:pPr>
        <w:pStyle w:val="CdigoFonte"/>
        <w:spacing w:after="0"/>
        <w:ind w:left="0"/>
      </w:pPr>
      <w:r>
        <w:t xml:space="preserve">            [Cpf] =&gt; 11572070730</w:t>
      </w:r>
    </w:p>
    <w:p w14:paraId="56364996" w14:textId="77777777" w:rsidR="00A82183" w:rsidRDefault="00000000">
      <w:pPr>
        <w:pStyle w:val="CdigoFonte"/>
        <w:spacing w:after="0"/>
        <w:ind w:left="0"/>
      </w:pPr>
      <w:r>
        <w:t xml:space="preserve">            [Cnpj] =&gt;</w:t>
      </w:r>
    </w:p>
    <w:p w14:paraId="7BB1E790" w14:textId="77777777" w:rsidR="00A82183" w:rsidRDefault="00000000">
      <w:pPr>
        <w:pStyle w:val="CdigoFonte"/>
        <w:spacing w:after="0"/>
        <w:ind w:left="0"/>
      </w:pPr>
      <w:r>
        <w:lastRenderedPageBreak/>
        <w:t xml:space="preserve">            [Rg] =&gt; 56584632</w:t>
      </w:r>
    </w:p>
    <w:p w14:paraId="730D8AFA" w14:textId="77777777" w:rsidR="00A82183" w:rsidRDefault="00000000">
      <w:pPr>
        <w:pStyle w:val="CdigoFonte"/>
        <w:spacing w:after="0"/>
        <w:ind w:left="0"/>
      </w:pPr>
      <w:r>
        <w:t xml:space="preserve">            [OrgaoExpedidor] =&gt; SSP/RS</w:t>
      </w:r>
    </w:p>
    <w:p w14:paraId="699988D6" w14:textId="77777777" w:rsidR="00A82183" w:rsidRDefault="00000000">
      <w:pPr>
        <w:pStyle w:val="CdigoFonte"/>
        <w:spacing w:after="0"/>
        <w:ind w:left="0"/>
      </w:pPr>
      <w:r>
        <w:t xml:space="preserve">            [Matricula] =&gt; 54834</w:t>
      </w:r>
    </w:p>
    <w:p w14:paraId="422368DC" w14:textId="77777777" w:rsidR="00A82183" w:rsidRDefault="00000000">
      <w:pPr>
        <w:pStyle w:val="CdigoFonte"/>
        <w:spacing w:after="0"/>
        <w:ind w:left="0"/>
      </w:pPr>
      <w:r>
        <w:t xml:space="preserve">            [MatriculaOab] =&gt;</w:t>
      </w:r>
      <w:r>
        <w:br/>
        <w:t xml:space="preserve">            [TelefoneFixo] =&gt;</w:t>
      </w:r>
    </w:p>
    <w:p w14:paraId="637AA812" w14:textId="77777777" w:rsidR="00A82183" w:rsidRDefault="00000000">
      <w:pPr>
        <w:pStyle w:val="CdigoFonte"/>
        <w:spacing w:after="0"/>
        <w:ind w:left="0"/>
      </w:pPr>
      <w:r>
        <w:t xml:space="preserve">            [TelefoneCelular] =&gt; (99)9999-9999</w:t>
      </w:r>
    </w:p>
    <w:p w14:paraId="738EA6CF" w14:textId="77777777" w:rsidR="00A82183" w:rsidRDefault="00000000">
      <w:pPr>
        <w:pStyle w:val="CdigoFonte"/>
        <w:spacing w:after="0"/>
        <w:ind w:left="0"/>
      </w:pPr>
      <w:r>
        <w:t xml:space="preserve">            [DataNascimento] =&gt; 13/05/1971</w:t>
      </w:r>
    </w:p>
    <w:p w14:paraId="42A23F19" w14:textId="77777777" w:rsidR="00A82183" w:rsidRDefault="00000000">
      <w:pPr>
        <w:pStyle w:val="CdigoFonte"/>
        <w:spacing w:after="0"/>
        <w:ind w:left="0"/>
      </w:pPr>
      <w:r>
        <w:t xml:space="preserve">            [Email] =&gt; def@abc.gov.br</w:t>
      </w:r>
    </w:p>
    <w:p w14:paraId="655B6B23" w14:textId="77777777" w:rsidR="00A82183" w:rsidRDefault="00000000">
      <w:pPr>
        <w:pStyle w:val="CdigoFonte"/>
        <w:spacing w:after="0"/>
        <w:ind w:left="0"/>
      </w:pPr>
      <w:r>
        <w:t xml:space="preserve">            [SitioInternet] =&gt;</w:t>
      </w:r>
    </w:p>
    <w:p w14:paraId="7F29FB5F" w14:textId="77777777" w:rsidR="00A82183" w:rsidRDefault="00000000">
      <w:pPr>
        <w:pStyle w:val="CdigoFonte"/>
        <w:spacing w:after="0"/>
        <w:ind w:left="0"/>
      </w:pPr>
      <w:r>
        <w:t xml:space="preserve">            [Observacao] =&gt;</w:t>
      </w:r>
    </w:p>
    <w:p w14:paraId="089D6DAA" w14:textId="77777777" w:rsidR="00A82183" w:rsidRDefault="00000000">
      <w:pPr>
        <w:pStyle w:val="CdigoFonte"/>
        <w:spacing w:after="0"/>
        <w:ind w:left="0"/>
      </w:pPr>
      <w:r>
        <w:t xml:space="preserve">            [NumeroPassaporte] =&gt;</w:t>
      </w:r>
    </w:p>
    <w:p w14:paraId="1A84D9DE" w14:textId="77777777" w:rsidR="00A82183" w:rsidRDefault="00000000">
      <w:pPr>
        <w:pStyle w:val="CdigoFonte"/>
        <w:spacing w:after="0"/>
        <w:ind w:left="0"/>
      </w:pPr>
      <w:r>
        <w:t xml:space="preserve">            [IdPaisPassaporte] =&gt;</w:t>
      </w:r>
    </w:p>
    <w:p w14:paraId="75A6DB95" w14:textId="77777777" w:rsidR="00A82183" w:rsidRDefault="00000000">
      <w:pPr>
        <w:pStyle w:val="CdigoFonte"/>
        <w:spacing w:after="0"/>
        <w:ind w:left="0"/>
      </w:pPr>
      <w:r>
        <w:t xml:space="preserve">            [NomePaisPassaporte] =&gt;</w:t>
      </w:r>
    </w:p>
    <w:p w14:paraId="1D42DD57" w14:textId="77777777" w:rsidR="00A82183" w:rsidRDefault="00000000">
      <w:pPr>
        <w:pStyle w:val="CdigoFonte"/>
        <w:spacing w:after="0"/>
        <w:ind w:left="0"/>
      </w:pPr>
      <w:r>
        <w:t xml:space="preserve">            [SinAtivo] =&gt; S</w:t>
      </w:r>
    </w:p>
    <w:p w14:paraId="29320FF9" w14:textId="77777777" w:rsidR="00A82183" w:rsidRDefault="00000000">
      <w:pPr>
        <w:pStyle w:val="CdigoFonte"/>
        <w:spacing w:after="0"/>
        <w:ind w:left="0"/>
      </w:pPr>
      <w:r>
        <w:t xml:space="preserve">        )</w:t>
      </w:r>
    </w:p>
    <w:p w14:paraId="009B943C" w14:textId="77777777" w:rsidR="00A82183" w:rsidRDefault="00000000">
      <w:pPr>
        <w:pStyle w:val="CdigoFonte"/>
        <w:spacing w:after="0"/>
        <w:ind w:left="0"/>
      </w:pPr>
      <w:r>
        <w:t>)</w:t>
      </w:r>
      <w:r>
        <w:br/>
      </w:r>
      <w:r>
        <w:rPr>
          <w:color w:val="000080"/>
          <w:szCs w:val="18"/>
        </w:rPr>
        <w:t>```</w:t>
      </w:r>
    </w:p>
    <w:p w14:paraId="6B926DED" w14:textId="77777777" w:rsidR="00A82183" w:rsidRDefault="00A82183"/>
    <w:p w14:paraId="6B901CC6" w14:textId="77777777" w:rsidR="00A82183" w:rsidRDefault="00000000">
      <w:pPr>
        <w:pStyle w:val="Ttulo2"/>
      </w:pPr>
      <w:bookmarkStart w:id="4869" w:name="_Toc171671390"/>
      <w:bookmarkStart w:id="4870" w:name="__RefHeading___Toc27831_2823614150"/>
      <w:bookmarkStart w:id="4871" w:name="_Toc223560342"/>
      <w:bookmarkStart w:id="4872" w:name="_Toc223772448"/>
      <w:bookmarkStart w:id="4873" w:name="_Toc223782536"/>
      <w:bookmarkStart w:id="4874" w:name="_Toc223895018"/>
      <w:bookmarkStart w:id="4875" w:name="_Toc223911363"/>
      <w:bookmarkStart w:id="4876" w:name="_Toc224380185"/>
      <w:bookmarkStart w:id="4877" w:name="_Toc225675971"/>
      <w:bookmarkStart w:id="4878" w:name="_Toc225806933"/>
      <w:bookmarkStart w:id="4879" w:name="_Toc226042410"/>
      <w:bookmarkStart w:id="4880" w:name="_Toc226118239"/>
      <w:bookmarkStart w:id="4881" w:name="_Toc226422824"/>
      <w:bookmarkStart w:id="4882" w:name="_Toc226644647"/>
      <w:bookmarkStart w:id="4883" w:name="_Toc231601330"/>
      <w:r>
        <w:t>listarEstados</w:t>
      </w:r>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ADE2E4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2ACD118" w14:textId="77777777" w:rsidR="00A82183" w:rsidRDefault="00000000">
            <w:pPr>
              <w:pStyle w:val="TableContents"/>
              <w:widowControl w:val="0"/>
              <w:spacing w:after="0" w:line="276" w:lineRule="auto"/>
              <w:jc w:val="center"/>
            </w:pPr>
            <w:r>
              <w:t>Entrada</w:t>
            </w:r>
          </w:p>
        </w:tc>
      </w:tr>
      <w:tr w:rsidR="00A82183" w14:paraId="43E3ABF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8A157B9" w14:textId="77777777" w:rsidR="00A82183" w:rsidRDefault="00000000">
            <w:pPr>
              <w:pStyle w:val="TableContents"/>
              <w:widowControl w:val="0"/>
              <w:spacing w:after="0" w:line="276" w:lineRule="auto"/>
            </w:pPr>
            <w:r>
              <w:t>Conjunto de Instâncias do objeto EntradaListarEstadosAPI preenchidas com:</w:t>
            </w:r>
          </w:p>
          <w:p w14:paraId="30AEFB19" w14:textId="77777777" w:rsidR="00A82183" w:rsidRDefault="00000000">
            <w:pPr>
              <w:pStyle w:val="TableContents"/>
              <w:widowControl w:val="0"/>
              <w:numPr>
                <w:ilvl w:val="0"/>
                <w:numId w:val="133"/>
              </w:numPr>
              <w:spacing w:after="0" w:line="276" w:lineRule="auto"/>
            </w:pPr>
            <w:r>
              <w:t>IdPais</w:t>
            </w:r>
          </w:p>
        </w:tc>
      </w:tr>
      <w:tr w:rsidR="00A82183" w14:paraId="66C177F4"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0494AA6" w14:textId="77777777" w:rsidR="00A82183" w:rsidRDefault="00000000">
            <w:pPr>
              <w:pStyle w:val="TableContents"/>
              <w:widowControl w:val="0"/>
              <w:spacing w:after="0" w:line="276" w:lineRule="auto"/>
              <w:jc w:val="center"/>
            </w:pPr>
            <w:r>
              <w:t>Saída</w:t>
            </w:r>
          </w:p>
        </w:tc>
      </w:tr>
      <w:tr w:rsidR="00A82183" w14:paraId="67F1057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723A794" w14:textId="77777777" w:rsidR="00A82183" w:rsidRDefault="00000000">
            <w:pPr>
              <w:pStyle w:val="TableContents"/>
              <w:widowControl w:val="0"/>
              <w:spacing w:after="0" w:line="276" w:lineRule="auto"/>
            </w:pPr>
            <w:r>
              <w:t>Conjunto de Instâncias do objeto EstadoAPI preenchidas com:</w:t>
            </w:r>
          </w:p>
          <w:p w14:paraId="1DE0ADBD" w14:textId="77777777" w:rsidR="00A82183" w:rsidRDefault="00000000">
            <w:pPr>
              <w:pStyle w:val="TableContents"/>
              <w:widowControl w:val="0"/>
              <w:numPr>
                <w:ilvl w:val="0"/>
                <w:numId w:val="133"/>
              </w:numPr>
              <w:spacing w:after="0" w:line="276" w:lineRule="auto"/>
            </w:pPr>
            <w:r>
              <w:t>IdEstado</w:t>
            </w:r>
          </w:p>
          <w:p w14:paraId="4F75DE63" w14:textId="77777777" w:rsidR="00A82183" w:rsidRDefault="00000000">
            <w:pPr>
              <w:pStyle w:val="TableContents"/>
              <w:widowControl w:val="0"/>
              <w:numPr>
                <w:ilvl w:val="0"/>
                <w:numId w:val="133"/>
              </w:numPr>
              <w:spacing w:after="0" w:line="276" w:lineRule="auto"/>
            </w:pPr>
            <w:r>
              <w:t>IdPais</w:t>
            </w:r>
          </w:p>
          <w:p w14:paraId="77E154AD" w14:textId="77777777" w:rsidR="00A82183" w:rsidRDefault="00000000">
            <w:pPr>
              <w:pStyle w:val="TableContents"/>
              <w:widowControl w:val="0"/>
              <w:numPr>
                <w:ilvl w:val="0"/>
                <w:numId w:val="133"/>
              </w:numPr>
              <w:spacing w:after="0" w:line="276" w:lineRule="auto"/>
            </w:pPr>
            <w:r>
              <w:t>Sigla</w:t>
            </w:r>
          </w:p>
          <w:p w14:paraId="1A7A7373" w14:textId="77777777" w:rsidR="00A82183" w:rsidRDefault="00000000">
            <w:pPr>
              <w:pStyle w:val="TableContents"/>
              <w:widowControl w:val="0"/>
              <w:numPr>
                <w:ilvl w:val="0"/>
                <w:numId w:val="133"/>
              </w:numPr>
              <w:spacing w:after="0" w:line="276" w:lineRule="auto"/>
            </w:pPr>
            <w:r>
              <w:t>Nome</w:t>
            </w:r>
          </w:p>
          <w:p w14:paraId="66ABCD54" w14:textId="77777777" w:rsidR="00A82183" w:rsidRDefault="00000000">
            <w:pPr>
              <w:pStyle w:val="TableContents"/>
              <w:widowControl w:val="0"/>
              <w:numPr>
                <w:ilvl w:val="0"/>
                <w:numId w:val="133"/>
              </w:numPr>
              <w:spacing w:after="0" w:line="276" w:lineRule="auto"/>
            </w:pPr>
            <w:r>
              <w:t>CodigoIbge</w:t>
            </w:r>
          </w:p>
        </w:tc>
      </w:tr>
    </w:tbl>
    <w:p w14:paraId="246B093C" w14:textId="77777777" w:rsidR="00A82183" w:rsidRDefault="00000000">
      <w:pPr>
        <w:pStyle w:val="Standard"/>
        <w:spacing w:after="0"/>
        <w:ind w:left="0"/>
        <w:jc w:val="left"/>
        <w:rPr>
          <w:b/>
          <w:bCs/>
        </w:rPr>
      </w:pPr>
      <w:r>
        <w:rPr>
          <w:b/>
          <w:bCs/>
        </w:rPr>
        <w:t>Exemplo:</w:t>
      </w:r>
    </w:p>
    <w:p w14:paraId="394E1153" w14:textId="77777777" w:rsidR="00A82183" w:rsidRDefault="00A82183">
      <w:pPr>
        <w:pStyle w:val="Standard"/>
        <w:spacing w:after="0"/>
        <w:ind w:left="0"/>
        <w:jc w:val="left"/>
        <w:rPr>
          <w:b/>
          <w:bCs/>
        </w:rPr>
      </w:pPr>
    </w:p>
    <w:p w14:paraId="02FB5E6B" w14:textId="77777777" w:rsidR="00A82183" w:rsidRDefault="00000000">
      <w:pPr>
        <w:pStyle w:val="CdigoFonte"/>
        <w:spacing w:after="0"/>
        <w:ind w:left="0"/>
      </w:pPr>
      <w:r>
        <w:rPr>
          <w:color w:val="000080"/>
          <w:szCs w:val="18"/>
        </w:rPr>
        <w:t>```php</w:t>
      </w:r>
      <w:r>
        <w:br/>
        <w:t xml:space="preserve">$objEntradaListarEstadosAPI = </w:t>
      </w:r>
      <w:r>
        <w:rPr>
          <w:b/>
          <w:bCs/>
          <w:color w:val="000080"/>
        </w:rPr>
        <w:t xml:space="preserve">new </w:t>
      </w:r>
      <w:r>
        <w:t>EntradaListarEstadosAPI();</w:t>
      </w:r>
      <w:r>
        <w:br/>
        <w:t>$objEntradaListarEstadosAPI-&gt;setIdPais(</w:t>
      </w:r>
      <w:r>
        <w:rPr>
          <w:color w:val="0000FF"/>
        </w:rPr>
        <w:t>76</w:t>
      </w:r>
      <w:r>
        <w:t>); //Brasil</w:t>
      </w:r>
      <w:r>
        <w:br/>
      </w:r>
      <w:r>
        <w:br/>
        <w:t xml:space="preserve">$objSeiRN = </w:t>
      </w:r>
      <w:r>
        <w:rPr>
          <w:b/>
          <w:bCs/>
          <w:color w:val="000080"/>
        </w:rPr>
        <w:t xml:space="preserve">new </w:t>
      </w:r>
      <w:r>
        <w:t>SeiRN();</w:t>
      </w:r>
      <w:r>
        <w:br/>
        <w:t>$arrObjEstadoAPI = $objSeiRN-&gt;listarEstados($objEntradaListarEstadosAPI);</w:t>
      </w:r>
      <w:r>
        <w:br/>
      </w:r>
      <w:r>
        <w:br/>
      </w:r>
      <w:r>
        <w:br/>
        <w:t>Array</w:t>
      </w:r>
    </w:p>
    <w:p w14:paraId="0061EA5E" w14:textId="77777777" w:rsidR="00A82183" w:rsidRDefault="00000000">
      <w:pPr>
        <w:pStyle w:val="CdigoFonte"/>
        <w:spacing w:after="0"/>
        <w:ind w:left="0"/>
      </w:pPr>
      <w:r>
        <w:t>(</w:t>
      </w:r>
    </w:p>
    <w:p w14:paraId="4768D42B" w14:textId="77777777" w:rsidR="00A82183" w:rsidRDefault="00000000">
      <w:pPr>
        <w:pStyle w:val="CdigoFonte"/>
        <w:spacing w:after="0"/>
        <w:ind w:left="0"/>
      </w:pPr>
      <w:r>
        <w:t xml:space="preserve">    [0] =&gt; EstadoAPI Object        (</w:t>
      </w:r>
      <w:r>
        <w:br/>
        <w:t xml:space="preserve">            [IdEstado] =&gt; 2</w:t>
      </w:r>
    </w:p>
    <w:p w14:paraId="1BA0530E" w14:textId="77777777" w:rsidR="00A82183" w:rsidRDefault="00000000">
      <w:pPr>
        <w:pStyle w:val="CdigoFonte"/>
        <w:spacing w:after="0"/>
        <w:ind w:left="0"/>
      </w:pPr>
      <w:r>
        <w:t xml:space="preserve">            [IdPais] =&gt; 76</w:t>
      </w:r>
      <w:r>
        <w:br/>
        <w:t xml:space="preserve">            [Sigla] =&gt; AC</w:t>
      </w:r>
      <w:r>
        <w:br/>
        <w:t xml:space="preserve">            [Nome] =&gt; Acre</w:t>
      </w:r>
    </w:p>
    <w:p w14:paraId="709EF6B5" w14:textId="77777777" w:rsidR="00A82183" w:rsidRDefault="00000000">
      <w:pPr>
        <w:pStyle w:val="CdigoFonte"/>
        <w:spacing w:after="0"/>
        <w:ind w:left="0"/>
      </w:pPr>
      <w:r>
        <w:t xml:space="preserve">            [CodigoIbge] =&gt; 12</w:t>
      </w:r>
    </w:p>
    <w:p w14:paraId="1D6B678E" w14:textId="77777777" w:rsidR="00A82183" w:rsidRDefault="00000000">
      <w:pPr>
        <w:pStyle w:val="CdigoFonte"/>
        <w:spacing w:after="0"/>
        <w:ind w:left="0"/>
      </w:pPr>
      <w:r>
        <w:t xml:space="preserve">        )</w:t>
      </w:r>
    </w:p>
    <w:p w14:paraId="3C707858" w14:textId="77777777" w:rsidR="00A82183" w:rsidRDefault="00000000">
      <w:pPr>
        <w:pStyle w:val="CdigoFonte"/>
        <w:spacing w:after="0"/>
        <w:ind w:left="0"/>
      </w:pPr>
      <w:r>
        <w:t xml:space="preserve">    [1] =&gt; EstadoAPI Object        (</w:t>
      </w:r>
    </w:p>
    <w:p w14:paraId="41C5A5EE" w14:textId="77777777" w:rsidR="00A82183" w:rsidRDefault="00000000">
      <w:pPr>
        <w:pStyle w:val="CdigoFonte"/>
        <w:spacing w:after="0"/>
        <w:ind w:left="0"/>
      </w:pPr>
      <w:r>
        <w:t xml:space="preserve">            [IdEstado] =&gt; 14</w:t>
      </w:r>
    </w:p>
    <w:p w14:paraId="567B6CC2" w14:textId="77777777" w:rsidR="00A82183" w:rsidRDefault="00000000">
      <w:pPr>
        <w:pStyle w:val="CdigoFonte"/>
        <w:spacing w:after="0"/>
        <w:ind w:left="0"/>
      </w:pPr>
      <w:r>
        <w:t xml:space="preserve">            [IdPais] =&gt; 76</w:t>
      </w:r>
    </w:p>
    <w:p w14:paraId="58082B63" w14:textId="77777777" w:rsidR="00A82183" w:rsidRDefault="00000000">
      <w:pPr>
        <w:pStyle w:val="CdigoFonte"/>
        <w:spacing w:after="0"/>
        <w:ind w:left="0"/>
      </w:pPr>
      <w:r>
        <w:t xml:space="preserve">            [Sigla] =&gt; AL</w:t>
      </w:r>
    </w:p>
    <w:p w14:paraId="4C7557CB" w14:textId="77777777" w:rsidR="00A82183" w:rsidRDefault="00000000">
      <w:pPr>
        <w:pStyle w:val="CdigoFonte"/>
        <w:spacing w:after="0"/>
        <w:ind w:left="0"/>
      </w:pPr>
      <w:r>
        <w:t xml:space="preserve">            [Nome] =&gt; Alagoas</w:t>
      </w:r>
    </w:p>
    <w:p w14:paraId="4CB5F6FD" w14:textId="77777777" w:rsidR="00A82183" w:rsidRDefault="00000000">
      <w:pPr>
        <w:pStyle w:val="CdigoFonte"/>
        <w:spacing w:after="0"/>
        <w:ind w:left="0"/>
      </w:pPr>
      <w:r>
        <w:t xml:space="preserve">            [CodigoIbge] =&gt; 27</w:t>
      </w:r>
    </w:p>
    <w:p w14:paraId="7BD1257E" w14:textId="77777777" w:rsidR="00A82183" w:rsidRDefault="00000000">
      <w:pPr>
        <w:pStyle w:val="CdigoFonte"/>
        <w:spacing w:after="0"/>
        <w:ind w:left="0"/>
      </w:pPr>
      <w:r>
        <w:t xml:space="preserve">        )</w:t>
      </w:r>
    </w:p>
    <w:p w14:paraId="21984DF5" w14:textId="77777777" w:rsidR="00A82183" w:rsidRDefault="00000000">
      <w:pPr>
        <w:pStyle w:val="CdigoFonte"/>
        <w:spacing w:after="0"/>
        <w:ind w:left="0"/>
      </w:pPr>
      <w:r>
        <w:t xml:space="preserve">    [2] =&gt; EstadoAPI Object        (</w:t>
      </w:r>
    </w:p>
    <w:p w14:paraId="6AF37B28" w14:textId="77777777" w:rsidR="00A82183" w:rsidRDefault="00000000">
      <w:pPr>
        <w:pStyle w:val="CdigoFonte"/>
        <w:spacing w:after="0"/>
        <w:ind w:left="0"/>
      </w:pPr>
      <w:r>
        <w:t xml:space="preserve">            [IdEstado] =&gt; 3</w:t>
      </w:r>
    </w:p>
    <w:p w14:paraId="19C88E7E" w14:textId="77777777" w:rsidR="00A82183" w:rsidRDefault="00000000">
      <w:pPr>
        <w:pStyle w:val="CdigoFonte"/>
        <w:spacing w:after="0"/>
        <w:ind w:left="0"/>
      </w:pPr>
      <w:r>
        <w:t xml:space="preserve">            [IdPais] =&gt; 76</w:t>
      </w:r>
    </w:p>
    <w:p w14:paraId="3E0F2D0C" w14:textId="77777777" w:rsidR="00A82183" w:rsidRDefault="00000000">
      <w:pPr>
        <w:pStyle w:val="CdigoFonte"/>
        <w:spacing w:after="0"/>
        <w:ind w:left="0"/>
      </w:pPr>
      <w:r>
        <w:t xml:space="preserve">            [Sigla] =&gt; AM</w:t>
      </w:r>
    </w:p>
    <w:p w14:paraId="674004D1" w14:textId="77777777" w:rsidR="00A82183" w:rsidRDefault="00000000">
      <w:pPr>
        <w:pStyle w:val="CdigoFonte"/>
        <w:spacing w:after="0"/>
        <w:ind w:left="0"/>
      </w:pPr>
      <w:r>
        <w:t xml:space="preserve">            [Nome] =&gt; Amazonas</w:t>
      </w:r>
    </w:p>
    <w:p w14:paraId="1E05AF81" w14:textId="77777777" w:rsidR="00A82183" w:rsidRDefault="00000000">
      <w:pPr>
        <w:pStyle w:val="CdigoFonte"/>
        <w:spacing w:after="0"/>
        <w:ind w:left="0"/>
      </w:pPr>
      <w:r>
        <w:t xml:space="preserve">            [CodigoIbge] =&gt; 13</w:t>
      </w:r>
      <w:r>
        <w:br/>
        <w:t xml:space="preserve">        )</w:t>
      </w:r>
    </w:p>
    <w:p w14:paraId="5B2A98B7" w14:textId="77777777" w:rsidR="00A82183" w:rsidRDefault="00000000">
      <w:pPr>
        <w:pStyle w:val="CdigoFonte"/>
        <w:spacing w:after="0"/>
        <w:ind w:left="0"/>
        <w:rPr>
          <w:lang w:val="en-US"/>
        </w:rPr>
      </w:pPr>
      <w:r>
        <w:rPr>
          <w:lang w:val="en-US"/>
        </w:rPr>
        <w:tab/>
      </w:r>
      <w:r>
        <w:rPr>
          <w:lang w:val="en-US"/>
        </w:rPr>
        <w:tab/>
        <w:t>...</w:t>
      </w:r>
    </w:p>
    <w:p w14:paraId="0C318ECF" w14:textId="77777777" w:rsidR="00A82183" w:rsidRDefault="00000000">
      <w:pPr>
        <w:pStyle w:val="CdigoFonte"/>
        <w:spacing w:after="0"/>
        <w:ind w:left="0"/>
      </w:pPr>
      <w:r>
        <w:rPr>
          <w:lang w:val="en-US"/>
        </w:rPr>
        <w:t>)</w:t>
      </w:r>
      <w:r>
        <w:rPr>
          <w:lang w:val="en-US"/>
        </w:rPr>
        <w:br/>
      </w:r>
      <w:r>
        <w:rPr>
          <w:color w:val="000080"/>
          <w:szCs w:val="18"/>
        </w:rPr>
        <w:t>```</w:t>
      </w:r>
    </w:p>
    <w:p w14:paraId="64404502" w14:textId="77777777" w:rsidR="00A82183" w:rsidRDefault="00A82183"/>
    <w:p w14:paraId="10A44535" w14:textId="77777777" w:rsidR="00A82183" w:rsidRDefault="00000000">
      <w:pPr>
        <w:pStyle w:val="Ttulo2"/>
      </w:pPr>
      <w:bookmarkStart w:id="4884" w:name="_Toc171671391"/>
      <w:bookmarkStart w:id="4885" w:name="__RefHeading___Toc27829_2823614150"/>
      <w:bookmarkStart w:id="4886" w:name="_Toc223560343"/>
      <w:bookmarkStart w:id="4887" w:name="_Toc223772449"/>
      <w:bookmarkStart w:id="4888" w:name="_Toc223782537"/>
      <w:bookmarkStart w:id="4889" w:name="_Toc223895019"/>
      <w:bookmarkStart w:id="4890" w:name="_Toc223911364"/>
      <w:bookmarkStart w:id="4891" w:name="_Toc224380186"/>
      <w:bookmarkStart w:id="4892" w:name="_Toc225675972"/>
      <w:bookmarkStart w:id="4893" w:name="_Toc225806934"/>
      <w:bookmarkStart w:id="4894" w:name="_Toc226042411"/>
      <w:bookmarkStart w:id="4895" w:name="_Toc226118240"/>
      <w:bookmarkStart w:id="4896" w:name="_Toc226422825"/>
      <w:bookmarkStart w:id="4897" w:name="_Toc226644648"/>
      <w:bookmarkStart w:id="4898" w:name="_Toc231601331"/>
      <w:r>
        <w:t>listarExtensoesPermitidas</w:t>
      </w:r>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40882D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8FFAFD0" w14:textId="77777777" w:rsidR="00A82183" w:rsidRDefault="00000000">
            <w:pPr>
              <w:pStyle w:val="TableContents"/>
              <w:widowControl w:val="0"/>
              <w:spacing w:after="0" w:line="276" w:lineRule="auto"/>
              <w:jc w:val="center"/>
            </w:pPr>
            <w:r>
              <w:t>Entrada</w:t>
            </w:r>
          </w:p>
        </w:tc>
      </w:tr>
      <w:tr w:rsidR="00A82183" w14:paraId="6C73733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8F9E55" w14:textId="77777777" w:rsidR="00A82183" w:rsidRDefault="00000000">
            <w:pPr>
              <w:pStyle w:val="TableContents"/>
              <w:widowControl w:val="0"/>
              <w:spacing w:after="0" w:line="276" w:lineRule="auto"/>
            </w:pPr>
            <w:r>
              <w:t>Conjunto de Instâncias do objeto EntradaListarExtensoesPermitidasAPI preenchidas com:</w:t>
            </w:r>
          </w:p>
          <w:p w14:paraId="51BA203C" w14:textId="77777777" w:rsidR="00A82183" w:rsidRDefault="00000000">
            <w:pPr>
              <w:pStyle w:val="TableContents"/>
              <w:widowControl w:val="0"/>
              <w:numPr>
                <w:ilvl w:val="0"/>
                <w:numId w:val="134"/>
              </w:numPr>
              <w:spacing w:after="0" w:line="276" w:lineRule="auto"/>
            </w:pPr>
            <w:r>
              <w:t>IdArquivoExtensao</w:t>
            </w:r>
          </w:p>
        </w:tc>
      </w:tr>
      <w:tr w:rsidR="00A82183" w14:paraId="43336B6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417E185" w14:textId="77777777" w:rsidR="00A82183" w:rsidRDefault="00000000">
            <w:pPr>
              <w:pStyle w:val="TableContents"/>
              <w:widowControl w:val="0"/>
              <w:spacing w:after="0" w:line="276" w:lineRule="auto"/>
              <w:jc w:val="center"/>
            </w:pPr>
            <w:r>
              <w:t>Saída</w:t>
            </w:r>
          </w:p>
        </w:tc>
      </w:tr>
      <w:tr w:rsidR="00A82183" w14:paraId="499DB33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AB4DB1" w14:textId="77777777" w:rsidR="00A82183" w:rsidRDefault="00000000">
            <w:pPr>
              <w:pStyle w:val="TableContents"/>
              <w:widowControl w:val="0"/>
              <w:spacing w:after="0" w:line="276" w:lineRule="auto"/>
            </w:pPr>
            <w:r>
              <w:t>Conjunto de Instâncias do objeto ArquivoExtensaoAPI preenchidas com:</w:t>
            </w:r>
          </w:p>
          <w:p w14:paraId="14D056E5" w14:textId="77777777" w:rsidR="00A82183" w:rsidRDefault="00000000">
            <w:pPr>
              <w:pStyle w:val="TableContents"/>
              <w:widowControl w:val="0"/>
              <w:numPr>
                <w:ilvl w:val="0"/>
                <w:numId w:val="134"/>
              </w:numPr>
              <w:spacing w:after="0" w:line="276" w:lineRule="auto"/>
            </w:pPr>
            <w:r>
              <w:t>IdArquivoExtensao</w:t>
            </w:r>
          </w:p>
          <w:p w14:paraId="17A24FA2" w14:textId="77777777" w:rsidR="00A82183" w:rsidRDefault="00000000">
            <w:pPr>
              <w:pStyle w:val="TableContents"/>
              <w:widowControl w:val="0"/>
              <w:numPr>
                <w:ilvl w:val="0"/>
                <w:numId w:val="134"/>
              </w:numPr>
              <w:spacing w:after="0" w:line="276" w:lineRule="auto"/>
            </w:pPr>
            <w:r>
              <w:t>Extensao</w:t>
            </w:r>
          </w:p>
          <w:p w14:paraId="48D5B56B" w14:textId="77777777" w:rsidR="00A82183" w:rsidRDefault="00000000">
            <w:pPr>
              <w:pStyle w:val="TableContents"/>
              <w:widowControl w:val="0"/>
              <w:numPr>
                <w:ilvl w:val="0"/>
                <w:numId w:val="134"/>
              </w:numPr>
              <w:spacing w:after="0" w:line="276" w:lineRule="auto"/>
            </w:pPr>
            <w:r>
              <w:t>Descricao</w:t>
            </w:r>
          </w:p>
        </w:tc>
      </w:tr>
    </w:tbl>
    <w:p w14:paraId="41F15405" w14:textId="77777777" w:rsidR="00A82183" w:rsidRDefault="00000000">
      <w:pPr>
        <w:pStyle w:val="Standard"/>
        <w:spacing w:after="0"/>
        <w:ind w:left="0"/>
        <w:jc w:val="left"/>
        <w:rPr>
          <w:b/>
          <w:bCs/>
        </w:rPr>
      </w:pPr>
      <w:r>
        <w:rPr>
          <w:b/>
          <w:bCs/>
        </w:rPr>
        <w:t>Exemplo:</w:t>
      </w:r>
    </w:p>
    <w:p w14:paraId="62311423" w14:textId="77777777" w:rsidR="00A82183" w:rsidRDefault="00A82183">
      <w:pPr>
        <w:pStyle w:val="Standard"/>
        <w:spacing w:after="0"/>
        <w:ind w:left="0"/>
        <w:jc w:val="left"/>
        <w:rPr>
          <w:b/>
          <w:bCs/>
        </w:rPr>
      </w:pPr>
    </w:p>
    <w:p w14:paraId="0FDE7821" w14:textId="77777777" w:rsidR="00A82183" w:rsidRDefault="00000000">
      <w:pPr>
        <w:pStyle w:val="CdigoFonte"/>
        <w:spacing w:after="0"/>
        <w:ind w:left="0"/>
      </w:pPr>
      <w:r>
        <w:rPr>
          <w:color w:val="000080"/>
          <w:szCs w:val="18"/>
        </w:rPr>
        <w:t>```php</w:t>
      </w:r>
      <w:r>
        <w:br/>
        <w:t xml:space="preserve">$objEntradaListarExtensoesPermitidasAPI = </w:t>
      </w:r>
      <w:r>
        <w:rPr>
          <w:b/>
          <w:bCs/>
          <w:color w:val="000080"/>
        </w:rPr>
        <w:t xml:space="preserve">new </w:t>
      </w:r>
      <w:r>
        <w:t>EntradaListarExtensoesPermitidasAPI();</w:t>
      </w:r>
      <w:r>
        <w:br/>
        <w:t>$objEntradaListarExtensoesPermitidasAPI-&gt;setIdArquivoExtensao(null); //lista todas</w:t>
      </w:r>
      <w:r>
        <w:br/>
      </w:r>
      <w:r>
        <w:br/>
        <w:t xml:space="preserve">$objSeiRN = </w:t>
      </w:r>
      <w:r>
        <w:rPr>
          <w:b/>
          <w:bCs/>
          <w:color w:val="000080"/>
        </w:rPr>
        <w:t xml:space="preserve">new </w:t>
      </w:r>
      <w:r>
        <w:t>SeiRN();</w:t>
      </w:r>
      <w:r>
        <w:br/>
        <w:t>$arrObjArquivoExtensaoAPI = $objSeiRN-&gt;listarExtensoesPermitidas($objEntradaListarExtensoesPermitidasAPI);</w:t>
      </w:r>
    </w:p>
    <w:p w14:paraId="64B355AA" w14:textId="77777777" w:rsidR="00A82183" w:rsidRDefault="00A82183">
      <w:pPr>
        <w:pStyle w:val="CdigoFonte"/>
        <w:spacing w:after="0"/>
        <w:ind w:left="0"/>
      </w:pPr>
    </w:p>
    <w:p w14:paraId="4EEA4621" w14:textId="77777777" w:rsidR="00A82183" w:rsidRDefault="00000000">
      <w:pPr>
        <w:pStyle w:val="CdigoFonte"/>
        <w:spacing w:after="0"/>
        <w:ind w:left="0"/>
      </w:pPr>
      <w:r>
        <w:t>Array</w:t>
      </w:r>
    </w:p>
    <w:p w14:paraId="0C9144FF" w14:textId="77777777" w:rsidR="00A82183" w:rsidRDefault="00000000">
      <w:pPr>
        <w:pStyle w:val="CdigoFonte"/>
        <w:spacing w:after="0"/>
        <w:ind w:left="0"/>
      </w:pPr>
      <w:r>
        <w:t>(</w:t>
      </w:r>
      <w:r>
        <w:br/>
        <w:t xml:space="preserve">    [0] =&gt; ArquivoExtensaoAPI Object        (</w:t>
      </w:r>
      <w:r>
        <w:br/>
        <w:t xml:space="preserve">            [IdArquivoExtensao] =&gt; 1</w:t>
      </w:r>
    </w:p>
    <w:p w14:paraId="3C10986B" w14:textId="77777777" w:rsidR="00A82183" w:rsidRDefault="00000000">
      <w:pPr>
        <w:pStyle w:val="CdigoFonte"/>
        <w:spacing w:after="0"/>
        <w:ind w:left="0"/>
      </w:pPr>
      <w:r>
        <w:t xml:space="preserve">            [Extensao] =&gt; html</w:t>
      </w:r>
    </w:p>
    <w:p w14:paraId="63B41A09" w14:textId="77777777" w:rsidR="00A82183" w:rsidRDefault="00000000">
      <w:pPr>
        <w:pStyle w:val="CdigoFonte"/>
        <w:spacing w:after="0"/>
        <w:ind w:left="0"/>
      </w:pPr>
      <w:r>
        <w:t xml:space="preserve">            [Descricao] =&gt; Linguagem de Marcação de Hipertexto utilizada em páginas da Web</w:t>
      </w:r>
    </w:p>
    <w:p w14:paraId="0F57AAF5" w14:textId="77777777" w:rsidR="00A82183" w:rsidRDefault="00000000">
      <w:pPr>
        <w:pStyle w:val="CdigoFonte"/>
        <w:spacing w:after="0"/>
        <w:ind w:left="0"/>
      </w:pPr>
      <w:r>
        <w:t xml:space="preserve">        )</w:t>
      </w:r>
    </w:p>
    <w:p w14:paraId="31462AC2" w14:textId="77777777" w:rsidR="00A82183" w:rsidRDefault="00000000">
      <w:pPr>
        <w:pStyle w:val="CdigoFonte"/>
        <w:spacing w:after="0"/>
        <w:ind w:left="0"/>
      </w:pPr>
      <w:r>
        <w:t xml:space="preserve">    [1] =&gt; ArquivoExtensaoAPI Object        (</w:t>
      </w:r>
    </w:p>
    <w:p w14:paraId="6BE31F54" w14:textId="77777777" w:rsidR="00A82183" w:rsidRDefault="00000000">
      <w:pPr>
        <w:pStyle w:val="CdigoFonte"/>
        <w:spacing w:after="0"/>
        <w:ind w:left="0"/>
      </w:pPr>
      <w:r>
        <w:t xml:space="preserve">            [IdArquivoExtensao] =&gt; 14</w:t>
      </w:r>
    </w:p>
    <w:p w14:paraId="0335C4F8" w14:textId="77777777" w:rsidR="00A82183" w:rsidRDefault="00000000">
      <w:pPr>
        <w:pStyle w:val="CdigoFonte"/>
        <w:spacing w:after="0"/>
        <w:ind w:left="0"/>
      </w:pPr>
      <w:r>
        <w:t xml:space="preserve">            [Extensao] =&gt; jpg</w:t>
      </w:r>
    </w:p>
    <w:p w14:paraId="40D1FD7D" w14:textId="77777777" w:rsidR="00A82183" w:rsidRDefault="00000000">
      <w:pPr>
        <w:pStyle w:val="CdigoFonte"/>
        <w:spacing w:after="0"/>
        <w:ind w:left="0"/>
      </w:pPr>
      <w:r>
        <w:t xml:space="preserve">            [Descricao] =&gt; Imagem</w:t>
      </w:r>
    </w:p>
    <w:p w14:paraId="52F6825F" w14:textId="77777777" w:rsidR="00A82183" w:rsidRDefault="00000000">
      <w:pPr>
        <w:pStyle w:val="CdigoFonte"/>
        <w:spacing w:after="0"/>
        <w:ind w:left="0"/>
      </w:pPr>
      <w:r>
        <w:t xml:space="preserve">        )</w:t>
      </w:r>
    </w:p>
    <w:p w14:paraId="55F45ED0" w14:textId="77777777" w:rsidR="00A82183" w:rsidRDefault="00000000">
      <w:pPr>
        <w:pStyle w:val="CdigoFonte"/>
        <w:spacing w:after="0"/>
        <w:ind w:left="0"/>
      </w:pPr>
      <w:r>
        <w:t xml:space="preserve">    [2] =&gt; ArquivoExtensaoAPI Object        (</w:t>
      </w:r>
    </w:p>
    <w:p w14:paraId="1AE62569" w14:textId="77777777" w:rsidR="00A82183" w:rsidRDefault="00000000">
      <w:pPr>
        <w:pStyle w:val="CdigoFonte"/>
        <w:spacing w:after="0"/>
        <w:ind w:left="0"/>
      </w:pPr>
      <w:r>
        <w:t xml:space="preserve">            [IdArquivoExtensao] =&gt; 6</w:t>
      </w:r>
    </w:p>
    <w:p w14:paraId="0A35EA71" w14:textId="77777777" w:rsidR="00A82183" w:rsidRDefault="00000000">
      <w:pPr>
        <w:pStyle w:val="CdigoFonte"/>
        <w:spacing w:after="0"/>
        <w:ind w:left="0"/>
      </w:pPr>
      <w:r>
        <w:t xml:space="preserve">            [Extensao] =&gt; odt</w:t>
      </w:r>
    </w:p>
    <w:p w14:paraId="516F947E" w14:textId="77777777" w:rsidR="00A82183" w:rsidRDefault="00000000">
      <w:pPr>
        <w:pStyle w:val="CdigoFonte"/>
        <w:spacing w:after="0"/>
        <w:ind w:left="0"/>
      </w:pPr>
      <w:r>
        <w:t xml:space="preserve">            [Descricao] =&gt; Texto com formatação (padrão aberto)</w:t>
      </w:r>
    </w:p>
    <w:p w14:paraId="40A07C64" w14:textId="77777777" w:rsidR="00A82183" w:rsidRDefault="00000000">
      <w:pPr>
        <w:pStyle w:val="CdigoFonte"/>
        <w:spacing w:after="0"/>
        <w:ind w:left="0"/>
      </w:pPr>
      <w:r>
        <w:t xml:space="preserve">        )</w:t>
      </w:r>
    </w:p>
    <w:p w14:paraId="67D0E144" w14:textId="77777777" w:rsidR="00A82183" w:rsidRDefault="00000000">
      <w:pPr>
        <w:pStyle w:val="CdigoFonte"/>
        <w:spacing w:after="0"/>
        <w:ind w:left="0"/>
      </w:pPr>
      <w:r>
        <w:t xml:space="preserve">     ...</w:t>
      </w:r>
    </w:p>
    <w:p w14:paraId="535EDED8" w14:textId="77777777" w:rsidR="00A82183" w:rsidRDefault="00000000">
      <w:pPr>
        <w:pStyle w:val="CdigoFonte"/>
        <w:spacing w:after="0"/>
        <w:ind w:left="0"/>
      </w:pPr>
      <w:r>
        <w:t>)</w:t>
      </w:r>
      <w:r>
        <w:br/>
      </w:r>
      <w:r>
        <w:rPr>
          <w:color w:val="000080"/>
          <w:szCs w:val="18"/>
        </w:rPr>
        <w:t>```</w:t>
      </w:r>
    </w:p>
    <w:p w14:paraId="7997E8F2" w14:textId="77777777" w:rsidR="00A82183" w:rsidRDefault="00A82183">
      <w:pPr>
        <w:rPr>
          <w:shd w:val="clear" w:color="auto" w:fill="FFF200"/>
        </w:rPr>
      </w:pPr>
    </w:p>
    <w:p w14:paraId="53D07C02" w14:textId="77777777" w:rsidR="00A82183" w:rsidRDefault="00000000">
      <w:pPr>
        <w:pStyle w:val="Ttulo2"/>
      </w:pPr>
      <w:bookmarkStart w:id="4899" w:name="_Toc171671392"/>
      <w:bookmarkStart w:id="4900" w:name="__RefHeading___Toc27827_2823614150"/>
      <w:bookmarkStart w:id="4901" w:name="_Toc223560344"/>
      <w:bookmarkStart w:id="4902" w:name="_Toc223772450"/>
      <w:bookmarkStart w:id="4903" w:name="_Toc223782538"/>
      <w:bookmarkStart w:id="4904" w:name="_Toc223895020"/>
      <w:bookmarkStart w:id="4905" w:name="_Toc223911365"/>
      <w:bookmarkStart w:id="4906" w:name="_Toc224380187"/>
      <w:bookmarkStart w:id="4907" w:name="_Toc225675973"/>
      <w:bookmarkStart w:id="4908" w:name="_Toc225806935"/>
      <w:bookmarkStart w:id="4909" w:name="_Toc226042412"/>
      <w:bookmarkStart w:id="4910" w:name="_Toc226118241"/>
      <w:bookmarkStart w:id="4911" w:name="_Toc226422826"/>
      <w:bookmarkStart w:id="4912" w:name="_Toc226644649"/>
      <w:bookmarkStart w:id="4913" w:name="_Toc231601332"/>
      <w:r>
        <w:t>listarFeriados</w:t>
      </w:r>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F43C7F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0322861" w14:textId="77777777" w:rsidR="00A82183" w:rsidRDefault="00000000">
            <w:pPr>
              <w:pStyle w:val="TableContents"/>
              <w:widowControl w:val="0"/>
              <w:spacing w:after="0" w:line="276" w:lineRule="auto"/>
              <w:jc w:val="center"/>
            </w:pPr>
            <w:r>
              <w:t>Entrada</w:t>
            </w:r>
          </w:p>
        </w:tc>
      </w:tr>
      <w:tr w:rsidR="00A82183" w14:paraId="615ADA54"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65A0C99" w14:textId="77777777" w:rsidR="00A82183" w:rsidRDefault="00000000">
            <w:pPr>
              <w:pStyle w:val="TableContents"/>
              <w:widowControl w:val="0"/>
              <w:spacing w:after="0" w:line="276" w:lineRule="auto"/>
            </w:pPr>
            <w:r>
              <w:t>Instâncias de EntradaListarFeriadosAPI preenchida com:</w:t>
            </w:r>
          </w:p>
          <w:p w14:paraId="47A1F33E" w14:textId="77777777" w:rsidR="00A82183" w:rsidRDefault="00000000">
            <w:pPr>
              <w:pStyle w:val="TableContents"/>
              <w:widowControl w:val="0"/>
              <w:numPr>
                <w:ilvl w:val="0"/>
                <w:numId w:val="135"/>
              </w:numPr>
              <w:spacing w:after="0" w:line="276" w:lineRule="auto"/>
            </w:pPr>
            <w:r>
              <w:t>IdOrgao</w:t>
            </w:r>
          </w:p>
          <w:p w14:paraId="2AFD6B10" w14:textId="77777777" w:rsidR="00A82183" w:rsidRDefault="00000000">
            <w:pPr>
              <w:pStyle w:val="TableContents"/>
              <w:widowControl w:val="0"/>
              <w:numPr>
                <w:ilvl w:val="0"/>
                <w:numId w:val="135"/>
              </w:numPr>
              <w:spacing w:after="0" w:line="276" w:lineRule="auto"/>
            </w:pPr>
            <w:r>
              <w:t>DataInicial</w:t>
            </w:r>
          </w:p>
          <w:p w14:paraId="570120F9" w14:textId="77777777" w:rsidR="00A82183" w:rsidRDefault="00000000">
            <w:pPr>
              <w:pStyle w:val="TableContents"/>
              <w:widowControl w:val="0"/>
              <w:numPr>
                <w:ilvl w:val="0"/>
                <w:numId w:val="135"/>
              </w:numPr>
              <w:spacing w:after="0" w:line="276" w:lineRule="auto"/>
            </w:pPr>
            <w:r>
              <w:t>DataFinal</w:t>
            </w:r>
          </w:p>
        </w:tc>
      </w:tr>
      <w:tr w:rsidR="00A82183" w14:paraId="6708032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576BB9A" w14:textId="77777777" w:rsidR="00A82183" w:rsidRDefault="00000000">
            <w:pPr>
              <w:pStyle w:val="TableContents"/>
              <w:widowControl w:val="0"/>
              <w:spacing w:after="0" w:line="276" w:lineRule="auto"/>
              <w:jc w:val="center"/>
            </w:pPr>
            <w:r>
              <w:t>Saída</w:t>
            </w:r>
          </w:p>
        </w:tc>
      </w:tr>
      <w:tr w:rsidR="00A82183" w14:paraId="022F7AE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96D9A8D" w14:textId="77777777" w:rsidR="00A82183" w:rsidRDefault="00000000">
            <w:pPr>
              <w:pStyle w:val="TableContents"/>
              <w:widowControl w:val="0"/>
              <w:spacing w:after="0" w:line="276" w:lineRule="auto"/>
            </w:pPr>
            <w:r>
              <w:t>Conjunto de Instâncias do objeto FeriadoAPI preenchidas com:</w:t>
            </w:r>
          </w:p>
          <w:p w14:paraId="3CCEF395" w14:textId="77777777" w:rsidR="00A82183" w:rsidRDefault="00000000">
            <w:pPr>
              <w:pStyle w:val="TableContents"/>
              <w:widowControl w:val="0"/>
              <w:numPr>
                <w:ilvl w:val="0"/>
                <w:numId w:val="136"/>
              </w:numPr>
              <w:spacing w:after="0" w:line="276" w:lineRule="auto"/>
            </w:pPr>
            <w:r>
              <w:t>Data</w:t>
            </w:r>
          </w:p>
          <w:p w14:paraId="6A63653B" w14:textId="77777777" w:rsidR="00A82183" w:rsidRDefault="00000000">
            <w:pPr>
              <w:pStyle w:val="TableContents"/>
              <w:widowControl w:val="0"/>
              <w:numPr>
                <w:ilvl w:val="0"/>
                <w:numId w:val="136"/>
              </w:numPr>
              <w:spacing w:after="0" w:line="276" w:lineRule="auto"/>
            </w:pPr>
            <w:r>
              <w:t>Descricao</w:t>
            </w:r>
          </w:p>
        </w:tc>
      </w:tr>
    </w:tbl>
    <w:p w14:paraId="728B9E8D" w14:textId="77777777" w:rsidR="00A82183" w:rsidRDefault="00000000">
      <w:pPr>
        <w:pStyle w:val="Standard"/>
        <w:spacing w:after="0"/>
        <w:ind w:left="0"/>
        <w:jc w:val="left"/>
        <w:rPr>
          <w:b/>
          <w:bCs/>
        </w:rPr>
      </w:pPr>
      <w:r>
        <w:rPr>
          <w:b/>
          <w:bCs/>
        </w:rPr>
        <w:t>Exemplo:</w:t>
      </w:r>
    </w:p>
    <w:p w14:paraId="714E79DD" w14:textId="77777777" w:rsidR="00A82183" w:rsidRDefault="00A82183">
      <w:pPr>
        <w:pStyle w:val="Standard"/>
        <w:spacing w:after="0"/>
        <w:ind w:left="0"/>
        <w:jc w:val="left"/>
        <w:rPr>
          <w:b/>
          <w:bCs/>
        </w:rPr>
      </w:pPr>
    </w:p>
    <w:p w14:paraId="6AA600C1"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$objEntradaListarFeriadosAPI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EntradaListarFeriadosAPI();</w:t>
      </w:r>
    </w:p>
    <w:p w14:paraId="7D77D47C" w14:textId="77777777" w:rsidR="00A82183" w:rsidRDefault="00000000">
      <w:pPr>
        <w:pStyle w:val="PreformattedText"/>
        <w:shd w:val="clear" w:color="auto" w:fill="FFFFFF"/>
        <w:spacing w:after="0"/>
      </w:pPr>
      <w:r>
        <w:rPr>
          <w:rFonts w:ascii="Courier New" w:hAnsi="Courier New"/>
          <w:color w:val="660000"/>
          <w:sz w:val="18"/>
          <w:szCs w:val="18"/>
          <w:shd w:val="clear" w:color="auto" w:fill="F7FAFF"/>
        </w:rPr>
        <w:t>$objEntradaListarFeriadosAPI</w:t>
      </w:r>
      <w:r>
        <w:rPr>
          <w:rFonts w:ascii="Courier New" w:hAnsi="Courier New"/>
          <w:color w:val="000000"/>
          <w:sz w:val="18"/>
          <w:szCs w:val="18"/>
          <w:shd w:val="clear" w:color="auto" w:fill="F7FAFF"/>
        </w:rPr>
        <w:t>-&gt;setIdOrgao(</w:t>
      </w:r>
      <w:r>
        <w:rPr>
          <w:rFonts w:ascii="Courier New" w:hAnsi="Courier New"/>
          <w:color w:val="660000"/>
          <w:sz w:val="18"/>
          <w:szCs w:val="18"/>
          <w:shd w:val="clear" w:color="auto" w:fill="F7FAFF"/>
        </w:rPr>
        <w:t>1</w:t>
      </w:r>
      <w:r>
        <w:rPr>
          <w:rFonts w:ascii="Courier New" w:hAnsi="Courier New"/>
          <w:color w:val="000000"/>
          <w:sz w:val="18"/>
          <w:szCs w:val="18"/>
          <w:shd w:val="clear" w:color="auto" w:fill="F7FAFF"/>
        </w:rPr>
        <w:t>);</w:t>
      </w:r>
    </w:p>
    <w:p w14:paraId="791F9A38" w14:textId="77777777" w:rsidR="00A82183" w:rsidRDefault="00000000">
      <w:pPr>
        <w:pStyle w:val="PreformattedText"/>
        <w:shd w:val="clear" w:color="auto" w:fill="FFFFFF"/>
        <w:spacing w:after="0"/>
      </w:pPr>
      <w:r>
        <w:rPr>
          <w:rFonts w:ascii="Courier New" w:hAnsi="Courier New"/>
          <w:color w:val="660000"/>
          <w:sz w:val="18"/>
          <w:szCs w:val="18"/>
          <w:shd w:val="clear" w:color="auto" w:fill="F7FAFF"/>
        </w:rPr>
        <w:t>$objEntradaListarFeriadosAPI-&gt;setDataInicial(‘01/04/2017’);</w:t>
      </w:r>
    </w:p>
    <w:p w14:paraId="4C6C5C3D" w14:textId="77777777" w:rsidR="00A82183" w:rsidRDefault="00000000">
      <w:pPr>
        <w:pStyle w:val="PreformattedText"/>
        <w:shd w:val="clear" w:color="auto" w:fill="FFFFFF"/>
        <w:spacing w:after="0"/>
        <w:rPr>
          <w:rFonts w:ascii="Courier New" w:hAnsi="Courier New"/>
          <w:color w:val="660000"/>
          <w:sz w:val="18"/>
          <w:szCs w:val="18"/>
          <w:shd w:val="clear" w:color="auto" w:fill="F7FAFF"/>
        </w:rPr>
      </w:pPr>
      <w:r>
        <w:rPr>
          <w:rFonts w:ascii="Courier New" w:hAnsi="Courier New"/>
          <w:color w:val="660000"/>
          <w:sz w:val="18"/>
          <w:szCs w:val="18"/>
          <w:shd w:val="clear" w:color="auto" w:fill="F7FAFF"/>
        </w:rPr>
        <w:t>$objEntradaListarFeriadosAPI-&gt;setDataFinal(‘30/06/2017’);</w:t>
      </w:r>
    </w:p>
    <w:p w14:paraId="741B80C6" w14:textId="77777777" w:rsidR="00A82183" w:rsidRDefault="00000000">
      <w:pPr>
        <w:pStyle w:val="PreformattedText"/>
        <w:shd w:val="clear" w:color="auto" w:fill="FFFFFF"/>
        <w:spacing w:after="0"/>
      </w:pPr>
      <w:r>
        <w:rPr>
          <w:rFonts w:ascii="Courier New" w:hAnsi="Courier New"/>
          <w:color w:val="660000"/>
          <w:sz w:val="18"/>
          <w:szCs w:val="18"/>
          <w:shd w:val="clear" w:color="auto" w:fill="F7FAFF"/>
        </w:rPr>
        <w:lastRenderedPageBreak/>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5E282C5B" w14:textId="77777777" w:rsidR="00A82183" w:rsidRDefault="00000000">
      <w:pPr>
        <w:pStyle w:val="PreformattedText"/>
        <w:shd w:val="clear" w:color="auto" w:fill="FFFFFF"/>
        <w:spacing w:after="0"/>
      </w:pPr>
      <w:r>
        <w:rPr>
          <w:rFonts w:ascii="Courier New" w:hAnsi="Courier New"/>
          <w:color w:val="660000"/>
          <w:sz w:val="18"/>
          <w:szCs w:val="18"/>
          <w:shd w:val="clear" w:color="auto" w:fill="F7FAFF"/>
        </w:rPr>
        <w:t>$arrObjFeriadoAPI = $objSeiRN</w:t>
      </w:r>
      <w:r>
        <w:rPr>
          <w:rFonts w:ascii="Courier New" w:hAnsi="Courier New"/>
          <w:color w:val="000000"/>
          <w:sz w:val="18"/>
          <w:szCs w:val="18"/>
          <w:shd w:val="clear" w:color="auto" w:fill="F7FAFF"/>
        </w:rPr>
        <w:t>-&gt;listarFeriados(</w:t>
      </w:r>
      <w:r>
        <w:rPr>
          <w:rFonts w:ascii="Courier New" w:hAnsi="Courier New"/>
          <w:color w:val="660000"/>
          <w:sz w:val="18"/>
          <w:szCs w:val="18"/>
          <w:shd w:val="clear" w:color="auto" w:fill="F7FAFF"/>
        </w:rPr>
        <w:t>$objEntradaListarFeriadosAPI</w:t>
      </w:r>
      <w:r>
        <w:rPr>
          <w:rFonts w:ascii="Courier New" w:hAnsi="Courier New"/>
          <w:color w:val="000000"/>
          <w:sz w:val="18"/>
          <w:szCs w:val="18"/>
          <w:shd w:val="clear" w:color="auto" w:fill="F7FAFF"/>
        </w:rPr>
        <w:t>);</w:t>
      </w:r>
    </w:p>
    <w:p w14:paraId="463A85C9" w14:textId="77777777" w:rsidR="00A82183" w:rsidRDefault="00000000">
      <w:pPr>
        <w:pStyle w:val="CdigoFonte"/>
        <w:spacing w:after="0"/>
        <w:ind w:left="99"/>
      </w:pPr>
      <w:r>
        <w:t>Array (</w:t>
      </w:r>
    </w:p>
    <w:p w14:paraId="4E2B4AFB" w14:textId="77777777" w:rsidR="00A82183" w:rsidRDefault="00000000">
      <w:pPr>
        <w:pStyle w:val="CdigoFonte"/>
        <w:spacing w:after="0"/>
        <w:ind w:left="99"/>
      </w:pPr>
      <w:r>
        <w:t xml:space="preserve">    [0] =&gt; FeriadoAPI Object        (</w:t>
      </w:r>
      <w:r>
        <w:br/>
        <w:t xml:space="preserve">            [Data] =&gt; 14/04/2017</w:t>
      </w:r>
      <w:r>
        <w:br/>
        <w:t xml:space="preserve">            [Descricao] =&gt; Sexta-feira Santa</w:t>
      </w:r>
      <w:r>
        <w:br/>
        <w:t xml:space="preserve">        )</w:t>
      </w:r>
    </w:p>
    <w:p w14:paraId="6DE86CA7" w14:textId="77777777" w:rsidR="00A82183" w:rsidRDefault="00000000">
      <w:pPr>
        <w:pStyle w:val="CdigoFonte"/>
        <w:spacing w:after="0"/>
        <w:ind w:left="99"/>
      </w:pPr>
      <w:r>
        <w:t xml:space="preserve">    [1] =&gt; FeriadoAPI Object        (</w:t>
      </w:r>
    </w:p>
    <w:p w14:paraId="089D2AF9" w14:textId="77777777" w:rsidR="00A82183" w:rsidRDefault="00000000">
      <w:pPr>
        <w:pStyle w:val="CdigoFonte"/>
        <w:spacing w:after="0"/>
        <w:ind w:left="99"/>
      </w:pPr>
      <w:r>
        <w:t xml:space="preserve">            [Data] =&gt; 21/04/2017</w:t>
      </w:r>
    </w:p>
    <w:p w14:paraId="10863FF1" w14:textId="77777777" w:rsidR="00A82183" w:rsidRDefault="00000000">
      <w:pPr>
        <w:pStyle w:val="CdigoFonte"/>
        <w:spacing w:after="0"/>
        <w:ind w:left="99"/>
      </w:pPr>
      <w:r>
        <w:t xml:space="preserve">            [Descricao] =&gt; Tiradentes</w:t>
      </w:r>
    </w:p>
    <w:p w14:paraId="094FBDD9" w14:textId="77777777" w:rsidR="00A82183" w:rsidRDefault="00000000">
      <w:pPr>
        <w:pStyle w:val="CdigoFonte"/>
        <w:spacing w:after="0"/>
        <w:ind w:left="99"/>
      </w:pPr>
      <w:r>
        <w:t xml:space="preserve">        )</w:t>
      </w:r>
    </w:p>
    <w:p w14:paraId="5332D146" w14:textId="77777777" w:rsidR="00A82183" w:rsidRDefault="00000000">
      <w:pPr>
        <w:pStyle w:val="CdigoFonte"/>
        <w:spacing w:after="0"/>
        <w:ind w:left="99"/>
      </w:pPr>
      <w:r>
        <w:t xml:space="preserve">    [2] =&gt; FeriadoAPI Object        (</w:t>
      </w:r>
    </w:p>
    <w:p w14:paraId="5F93410C" w14:textId="77777777" w:rsidR="00A82183" w:rsidRDefault="00000000">
      <w:pPr>
        <w:pStyle w:val="CdigoFonte"/>
        <w:spacing w:after="0"/>
        <w:ind w:left="99"/>
      </w:pPr>
      <w:r>
        <w:t xml:space="preserve">            [Data] =&gt; 01/05/2017</w:t>
      </w:r>
    </w:p>
    <w:p w14:paraId="2F33424D" w14:textId="77777777" w:rsidR="00A82183" w:rsidRDefault="00000000">
      <w:pPr>
        <w:pStyle w:val="CdigoFonte"/>
        <w:spacing w:after="0"/>
        <w:ind w:left="99"/>
      </w:pPr>
      <w:r>
        <w:t xml:space="preserve">            [Descricao] =&gt; Dia do Trabalho</w:t>
      </w:r>
    </w:p>
    <w:p w14:paraId="5C834EC0" w14:textId="77777777" w:rsidR="00A82183" w:rsidRDefault="00000000">
      <w:pPr>
        <w:pStyle w:val="CdigoFonte"/>
        <w:spacing w:after="0"/>
        <w:ind w:left="99"/>
      </w:pPr>
      <w:r>
        <w:t xml:space="preserve">        )</w:t>
      </w:r>
    </w:p>
    <w:p w14:paraId="3471003B" w14:textId="77777777" w:rsidR="00A82183" w:rsidRDefault="00000000">
      <w:pPr>
        <w:pStyle w:val="CdigoFonte"/>
        <w:spacing w:after="0"/>
        <w:ind w:left="99"/>
      </w:pPr>
      <w:r>
        <w:t xml:space="preserve">    [3] =&gt; FeriadoAPI Object        (</w:t>
      </w:r>
      <w:r>
        <w:br/>
        <w:t xml:space="preserve">            [Data] =&gt; 15/06/2017</w:t>
      </w:r>
    </w:p>
    <w:p w14:paraId="6E22A129" w14:textId="77777777" w:rsidR="00A82183" w:rsidRDefault="00000000">
      <w:pPr>
        <w:pStyle w:val="CdigoFonte"/>
        <w:spacing w:after="0"/>
        <w:ind w:left="99"/>
      </w:pPr>
      <w:r>
        <w:t xml:space="preserve">            [Descricao] =&gt; Corpus Christi</w:t>
      </w:r>
    </w:p>
    <w:p w14:paraId="418D97E8" w14:textId="77777777" w:rsidR="00A82183" w:rsidRDefault="00000000">
      <w:pPr>
        <w:pStyle w:val="CdigoFonte"/>
        <w:spacing w:after="0"/>
        <w:ind w:left="99"/>
      </w:pPr>
      <w:r>
        <w:t xml:space="preserve">        )</w:t>
      </w:r>
    </w:p>
    <w:p w14:paraId="70097C6A" w14:textId="77777777" w:rsidR="00A82183" w:rsidRDefault="00000000">
      <w:pPr>
        <w:pStyle w:val="CdigoFonte"/>
        <w:spacing w:after="0"/>
        <w:ind w:left="99"/>
      </w:pPr>
      <w:r>
        <w:t>)</w:t>
      </w:r>
      <w:r>
        <w:br/>
      </w:r>
      <w:r>
        <w:rPr>
          <w:color w:val="000080"/>
          <w:szCs w:val="18"/>
        </w:rPr>
        <w:t>```</w:t>
      </w:r>
    </w:p>
    <w:p w14:paraId="36F6E63E" w14:textId="77777777" w:rsidR="00A82183" w:rsidRDefault="00A82183"/>
    <w:p w14:paraId="38EBBC8E" w14:textId="77777777" w:rsidR="00A82183" w:rsidRDefault="00000000">
      <w:pPr>
        <w:pStyle w:val="Ttulo2"/>
      </w:pPr>
      <w:bookmarkStart w:id="4914" w:name="_Toc171671393"/>
      <w:bookmarkStart w:id="4915" w:name="__RefHeading___Toc27825_2823614150"/>
      <w:bookmarkStart w:id="4916" w:name="_Toc223560345"/>
      <w:bookmarkStart w:id="4917" w:name="_Toc223772451"/>
      <w:bookmarkStart w:id="4918" w:name="_Toc223782539"/>
      <w:bookmarkStart w:id="4919" w:name="_Toc223895021"/>
      <w:bookmarkStart w:id="4920" w:name="_Toc223911366"/>
      <w:bookmarkStart w:id="4921" w:name="_Toc224380188"/>
      <w:bookmarkStart w:id="4922" w:name="_Toc225675974"/>
      <w:bookmarkStart w:id="4923" w:name="_Toc225806936"/>
      <w:bookmarkStart w:id="4924" w:name="_Toc226042413"/>
      <w:bookmarkStart w:id="4925" w:name="_Toc226118242"/>
      <w:bookmarkStart w:id="4926" w:name="_Toc226422827"/>
      <w:bookmarkStart w:id="4927" w:name="_Toc226644650"/>
      <w:bookmarkStart w:id="4928" w:name="_Toc231601333"/>
      <w:r>
        <w:t>listarHipotesesLegais</w:t>
      </w:r>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35D820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6AD59DE" w14:textId="77777777" w:rsidR="00A82183" w:rsidRDefault="00000000">
            <w:pPr>
              <w:pStyle w:val="TableContents"/>
              <w:widowControl w:val="0"/>
              <w:spacing w:after="0" w:line="276" w:lineRule="auto"/>
              <w:jc w:val="center"/>
            </w:pPr>
            <w:r>
              <w:t>Entrada</w:t>
            </w:r>
          </w:p>
        </w:tc>
      </w:tr>
      <w:tr w:rsidR="00A82183" w14:paraId="7515EC6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551FAFE" w14:textId="77777777" w:rsidR="00A82183" w:rsidRDefault="00000000">
            <w:pPr>
              <w:pStyle w:val="TableContents"/>
              <w:widowControl w:val="0"/>
              <w:spacing w:after="0" w:line="276" w:lineRule="auto"/>
            </w:pPr>
            <w:r>
              <w:t>Conjunto de Instâncias do objeto EntradaListarHipotesesLegaisAPI preenchidas com:</w:t>
            </w:r>
          </w:p>
          <w:p w14:paraId="2516C1CF" w14:textId="77777777" w:rsidR="00A82183" w:rsidRDefault="00000000">
            <w:pPr>
              <w:pStyle w:val="TableContents"/>
              <w:widowControl w:val="0"/>
              <w:numPr>
                <w:ilvl w:val="0"/>
                <w:numId w:val="137"/>
              </w:numPr>
              <w:spacing w:after="0" w:line="276" w:lineRule="auto"/>
            </w:pPr>
            <w:r>
              <w:t>NivelAcesso</w:t>
            </w:r>
          </w:p>
        </w:tc>
      </w:tr>
      <w:tr w:rsidR="00A82183" w14:paraId="35245FA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51A1855" w14:textId="77777777" w:rsidR="00A82183" w:rsidRDefault="00000000">
            <w:pPr>
              <w:pStyle w:val="TableContents"/>
              <w:widowControl w:val="0"/>
              <w:spacing w:after="0" w:line="276" w:lineRule="auto"/>
              <w:jc w:val="center"/>
            </w:pPr>
            <w:r>
              <w:t>Saída</w:t>
            </w:r>
          </w:p>
        </w:tc>
      </w:tr>
      <w:tr w:rsidR="00A82183" w14:paraId="0A3DDB2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F765D4A" w14:textId="77777777" w:rsidR="00A82183" w:rsidRDefault="00000000">
            <w:pPr>
              <w:pStyle w:val="TableContents"/>
              <w:widowControl w:val="0"/>
              <w:spacing w:after="0" w:line="276" w:lineRule="auto"/>
            </w:pPr>
            <w:r>
              <w:t>Conjunto de Instâncias do objeto HipoteseLegalAPI preenchidas com:</w:t>
            </w:r>
          </w:p>
          <w:p w14:paraId="0AE5AEA3" w14:textId="77777777" w:rsidR="00A82183" w:rsidRDefault="00000000">
            <w:pPr>
              <w:pStyle w:val="TableContents"/>
              <w:widowControl w:val="0"/>
              <w:numPr>
                <w:ilvl w:val="0"/>
                <w:numId w:val="137"/>
              </w:numPr>
              <w:spacing w:after="0" w:line="276" w:lineRule="auto"/>
            </w:pPr>
            <w:r>
              <w:t>IdHipoteseLegal</w:t>
            </w:r>
          </w:p>
          <w:p w14:paraId="28695305" w14:textId="77777777" w:rsidR="00A82183" w:rsidRDefault="00000000">
            <w:pPr>
              <w:pStyle w:val="TableContents"/>
              <w:widowControl w:val="0"/>
              <w:numPr>
                <w:ilvl w:val="0"/>
                <w:numId w:val="137"/>
              </w:numPr>
              <w:spacing w:after="0" w:line="276" w:lineRule="auto"/>
            </w:pPr>
            <w:r>
              <w:t>Nome</w:t>
            </w:r>
          </w:p>
          <w:p w14:paraId="6BA2BC4F" w14:textId="77777777" w:rsidR="00A82183" w:rsidRDefault="00000000">
            <w:pPr>
              <w:pStyle w:val="TableContents"/>
              <w:widowControl w:val="0"/>
              <w:numPr>
                <w:ilvl w:val="0"/>
                <w:numId w:val="137"/>
              </w:numPr>
              <w:spacing w:after="0" w:line="276" w:lineRule="auto"/>
            </w:pPr>
            <w:r>
              <w:t>BaseLegal</w:t>
            </w:r>
          </w:p>
          <w:p w14:paraId="5D1F0634" w14:textId="77777777" w:rsidR="00A82183" w:rsidRDefault="00000000">
            <w:pPr>
              <w:pStyle w:val="TableContents"/>
              <w:widowControl w:val="0"/>
              <w:numPr>
                <w:ilvl w:val="0"/>
                <w:numId w:val="137"/>
              </w:numPr>
              <w:spacing w:after="0" w:line="276" w:lineRule="auto"/>
            </w:pPr>
            <w:r>
              <w:t>NivelAcesso</w:t>
            </w:r>
          </w:p>
        </w:tc>
      </w:tr>
    </w:tbl>
    <w:p w14:paraId="020C1320" w14:textId="77777777" w:rsidR="00A82183" w:rsidRDefault="00000000">
      <w:pPr>
        <w:pStyle w:val="Standard"/>
        <w:spacing w:after="0"/>
        <w:ind w:left="0"/>
        <w:jc w:val="left"/>
        <w:rPr>
          <w:b/>
          <w:bCs/>
        </w:rPr>
      </w:pPr>
      <w:r>
        <w:rPr>
          <w:b/>
          <w:bCs/>
        </w:rPr>
        <w:t>Exemplo:</w:t>
      </w:r>
    </w:p>
    <w:p w14:paraId="24466474" w14:textId="77777777" w:rsidR="00A82183" w:rsidRDefault="00A82183">
      <w:pPr>
        <w:pStyle w:val="Standard"/>
        <w:spacing w:after="0"/>
        <w:ind w:left="0"/>
        <w:jc w:val="left"/>
        <w:rPr>
          <w:b/>
          <w:bCs/>
        </w:rPr>
      </w:pPr>
    </w:p>
    <w:p w14:paraId="3B8887F7" w14:textId="77777777" w:rsidR="00A82183" w:rsidRDefault="00000000">
      <w:pPr>
        <w:pStyle w:val="CdigoFonte"/>
        <w:spacing w:after="0"/>
        <w:ind w:left="96"/>
      </w:pPr>
      <w:r>
        <w:rPr>
          <w:color w:val="000080"/>
          <w:szCs w:val="18"/>
        </w:rPr>
        <w:t>```php</w:t>
      </w:r>
      <w:r>
        <w:br/>
        <w:t xml:space="preserve">$objEntradaListarHipotesesLegaisAPI = </w:t>
      </w:r>
      <w:r>
        <w:rPr>
          <w:b/>
          <w:bCs/>
          <w:color w:val="000080"/>
        </w:rPr>
        <w:t xml:space="preserve">new </w:t>
      </w:r>
      <w:r>
        <w:t>EntradaListarHipotesesLegaisAPI();</w:t>
      </w:r>
      <w:r>
        <w:br/>
        <w:t>$objEntradaListarHipotesesLegaisAPI-&gt;setNivelAcesso(</w:t>
      </w:r>
      <w:r>
        <w:rPr>
          <w:b/>
          <w:bCs/>
          <w:color w:val="000080"/>
        </w:rPr>
        <w:t>null</w:t>
      </w:r>
      <w:r>
        <w:t>); //listar todas</w:t>
      </w:r>
    </w:p>
    <w:p w14:paraId="7FD4E6B1" w14:textId="77777777" w:rsidR="00A82183" w:rsidRDefault="00000000">
      <w:pPr>
        <w:pStyle w:val="CdigoFonte"/>
        <w:spacing w:after="0"/>
        <w:ind w:left="96"/>
      </w:pPr>
      <w:r>
        <w:br/>
        <w:t xml:space="preserve">$objSeiRN = </w:t>
      </w:r>
      <w:r>
        <w:rPr>
          <w:b/>
          <w:bCs/>
          <w:color w:val="000080"/>
        </w:rPr>
        <w:t xml:space="preserve">new </w:t>
      </w:r>
      <w:r>
        <w:t>SeiRN();</w:t>
      </w:r>
      <w:r>
        <w:br/>
        <w:t>$arrObjHipoteseLegalAPI = $objSeiRN-&gt;listarHipotesesLegais($objEntradaListarHipotesesLegaisAPI);</w:t>
      </w:r>
    </w:p>
    <w:p w14:paraId="25A31DF2" w14:textId="77777777" w:rsidR="00A82183" w:rsidRDefault="00000000">
      <w:pPr>
        <w:pStyle w:val="CdigoFonte"/>
        <w:spacing w:after="0"/>
        <w:ind w:left="96"/>
      </w:pPr>
      <w:r>
        <w:t>Array</w:t>
      </w:r>
    </w:p>
    <w:p w14:paraId="7DC09A50" w14:textId="77777777" w:rsidR="00A82183" w:rsidRDefault="00000000">
      <w:pPr>
        <w:pStyle w:val="CdigoFonte"/>
        <w:spacing w:after="0"/>
        <w:ind w:left="96"/>
      </w:pPr>
      <w:r>
        <w:t>(</w:t>
      </w:r>
    </w:p>
    <w:p w14:paraId="60ECE140" w14:textId="77777777" w:rsidR="00A82183" w:rsidRDefault="00000000">
      <w:pPr>
        <w:pStyle w:val="CdigoFonte"/>
        <w:spacing w:after="0"/>
        <w:ind w:left="96"/>
      </w:pPr>
      <w:r>
        <w:t xml:space="preserve">    [0] =&gt; HipoteseLegalAPI Object        (</w:t>
      </w:r>
    </w:p>
    <w:p w14:paraId="7A8A4D8E" w14:textId="77777777" w:rsidR="00A82183" w:rsidRDefault="00000000">
      <w:pPr>
        <w:pStyle w:val="CdigoFonte"/>
        <w:spacing w:after="0"/>
        <w:ind w:left="96"/>
      </w:pPr>
      <w:r>
        <w:t xml:space="preserve">            [IdHipoteseLegal] =&gt; 1</w:t>
      </w:r>
    </w:p>
    <w:p w14:paraId="26CE43B6" w14:textId="77777777" w:rsidR="00A82183" w:rsidRDefault="00000000">
      <w:pPr>
        <w:pStyle w:val="CdigoFonte"/>
        <w:spacing w:after="0"/>
        <w:ind w:left="96"/>
      </w:pPr>
      <w:r>
        <w:t xml:space="preserve">            [Nome] =&gt; Hipótese A</w:t>
      </w:r>
    </w:p>
    <w:p w14:paraId="52087229" w14:textId="77777777" w:rsidR="00A82183" w:rsidRDefault="00000000">
      <w:pPr>
        <w:pStyle w:val="CdigoFonte"/>
        <w:spacing w:after="0"/>
        <w:ind w:left="96"/>
      </w:pPr>
      <w:r>
        <w:t xml:space="preserve">            [BaseLegal] =&gt; Lei 1.000</w:t>
      </w:r>
    </w:p>
    <w:p w14:paraId="29106EF4" w14:textId="77777777" w:rsidR="00A82183" w:rsidRDefault="00000000">
      <w:pPr>
        <w:pStyle w:val="CdigoFonte"/>
        <w:spacing w:after="0"/>
        <w:ind w:left="96"/>
      </w:pPr>
      <w:r>
        <w:t xml:space="preserve">            [NivelAcesso] =&gt; 2</w:t>
      </w:r>
    </w:p>
    <w:p w14:paraId="767D5B3B" w14:textId="77777777" w:rsidR="00A82183" w:rsidRDefault="00000000">
      <w:pPr>
        <w:pStyle w:val="CdigoFonte"/>
        <w:spacing w:after="0"/>
        <w:ind w:left="96"/>
      </w:pPr>
      <w:r>
        <w:t xml:space="preserve">        )</w:t>
      </w:r>
    </w:p>
    <w:p w14:paraId="4221E969" w14:textId="77777777" w:rsidR="00A82183" w:rsidRDefault="00000000">
      <w:pPr>
        <w:pStyle w:val="CdigoFonte"/>
        <w:spacing w:after="0"/>
        <w:ind w:left="96"/>
      </w:pPr>
      <w:r>
        <w:t xml:space="preserve">    [1] =&gt; HipoteseLegalAPI Object        (</w:t>
      </w:r>
      <w:r>
        <w:br/>
        <w:t xml:space="preserve">            [IdHipoteseLegal] =&gt; 10</w:t>
      </w:r>
    </w:p>
    <w:p w14:paraId="2A04281A" w14:textId="77777777" w:rsidR="00A82183" w:rsidRDefault="00000000">
      <w:pPr>
        <w:pStyle w:val="CdigoFonte"/>
        <w:spacing w:after="0"/>
        <w:ind w:left="96"/>
      </w:pPr>
      <w:r>
        <w:t xml:space="preserve">            [Nome] =&gt; Hipótese B</w:t>
      </w:r>
    </w:p>
    <w:p w14:paraId="7C8347CE" w14:textId="77777777" w:rsidR="00A82183" w:rsidRDefault="00000000">
      <w:pPr>
        <w:pStyle w:val="CdigoFonte"/>
        <w:spacing w:after="0"/>
        <w:ind w:left="96"/>
      </w:pPr>
      <w:r>
        <w:t xml:space="preserve">            [BaseLegal] =&gt; Lei 2.000</w:t>
      </w:r>
    </w:p>
    <w:p w14:paraId="5366AC49" w14:textId="77777777" w:rsidR="00A82183" w:rsidRDefault="00000000">
      <w:pPr>
        <w:pStyle w:val="CdigoFonte"/>
        <w:spacing w:after="0"/>
        <w:ind w:left="96"/>
      </w:pPr>
      <w:r>
        <w:t xml:space="preserve">            [NivelAcesso] =&gt; 1</w:t>
      </w:r>
    </w:p>
    <w:p w14:paraId="24EC4F80" w14:textId="77777777" w:rsidR="00A82183" w:rsidRDefault="00000000">
      <w:pPr>
        <w:pStyle w:val="CdigoFonte"/>
        <w:spacing w:after="0"/>
        <w:ind w:left="96"/>
      </w:pPr>
      <w:r>
        <w:t xml:space="preserve">        )</w:t>
      </w:r>
      <w:r>
        <w:br/>
        <w:t xml:space="preserve">    [2] =&gt; HipoteseLegalAPI Object        (</w:t>
      </w:r>
    </w:p>
    <w:p w14:paraId="18B2B952" w14:textId="77777777" w:rsidR="00A82183" w:rsidRDefault="00000000">
      <w:pPr>
        <w:pStyle w:val="CdigoFonte"/>
        <w:spacing w:after="0"/>
        <w:ind w:left="96"/>
      </w:pPr>
      <w:r>
        <w:t xml:space="preserve">            [IdHipoteseLegal] =&gt; 2</w:t>
      </w:r>
    </w:p>
    <w:p w14:paraId="1B7C2DC6" w14:textId="77777777" w:rsidR="00A82183" w:rsidRDefault="00000000">
      <w:pPr>
        <w:pStyle w:val="CdigoFonte"/>
        <w:spacing w:after="0"/>
        <w:ind w:left="96"/>
      </w:pPr>
      <w:r>
        <w:t xml:space="preserve">            [Nome] =&gt; Hipótese C</w:t>
      </w:r>
    </w:p>
    <w:p w14:paraId="05F4B423" w14:textId="77777777" w:rsidR="00A82183" w:rsidRDefault="00000000">
      <w:pPr>
        <w:pStyle w:val="CdigoFonte"/>
        <w:spacing w:after="0"/>
        <w:ind w:left="96"/>
      </w:pPr>
      <w:r>
        <w:t xml:space="preserve">            [BaseLegal] =&gt; Lei 3.000</w:t>
      </w:r>
    </w:p>
    <w:p w14:paraId="17AF66D4" w14:textId="77777777" w:rsidR="00A82183" w:rsidRDefault="00000000">
      <w:pPr>
        <w:pStyle w:val="CdigoFonte"/>
        <w:spacing w:after="0"/>
        <w:ind w:left="96"/>
      </w:pPr>
      <w:r>
        <w:t xml:space="preserve">            [NivelAcesso] =&gt; 1</w:t>
      </w:r>
    </w:p>
    <w:p w14:paraId="3F088AC3" w14:textId="77777777" w:rsidR="00A82183" w:rsidRDefault="00000000">
      <w:pPr>
        <w:pStyle w:val="CdigoFonte"/>
        <w:spacing w:after="0"/>
        <w:ind w:left="96"/>
      </w:pPr>
      <w:r>
        <w:t xml:space="preserve">        )</w:t>
      </w:r>
    </w:p>
    <w:p w14:paraId="45C03A13" w14:textId="77777777" w:rsidR="00A82183" w:rsidRDefault="00000000">
      <w:pPr>
        <w:pStyle w:val="CdigoFonte"/>
        <w:spacing w:after="0"/>
        <w:ind w:left="96"/>
      </w:pPr>
      <w:r>
        <w:t xml:space="preserve">    ...</w:t>
      </w:r>
    </w:p>
    <w:p w14:paraId="7A80BF91" w14:textId="77777777" w:rsidR="00A82183" w:rsidRDefault="00000000">
      <w:pPr>
        <w:pStyle w:val="CdigoFonte"/>
        <w:spacing w:after="0"/>
        <w:ind w:left="96"/>
      </w:pPr>
      <w:r>
        <w:t>)</w:t>
      </w:r>
      <w:r>
        <w:br/>
      </w:r>
      <w:r>
        <w:rPr>
          <w:color w:val="000080"/>
          <w:szCs w:val="18"/>
        </w:rPr>
        <w:t>```</w:t>
      </w:r>
    </w:p>
    <w:p w14:paraId="3842279F" w14:textId="77777777" w:rsidR="00A82183" w:rsidRDefault="00A82183"/>
    <w:p w14:paraId="5CF6C1AC" w14:textId="77777777" w:rsidR="00A82183" w:rsidRDefault="00000000">
      <w:pPr>
        <w:pStyle w:val="Ttulo2"/>
      </w:pPr>
      <w:bookmarkStart w:id="4929" w:name="_Toc171671394"/>
      <w:bookmarkStart w:id="4930" w:name="__RefHeading___Toc27823_2823614150"/>
      <w:bookmarkStart w:id="4931" w:name="_Toc223560346"/>
      <w:bookmarkStart w:id="4932" w:name="_Toc223772452"/>
      <w:bookmarkStart w:id="4933" w:name="_Toc223782540"/>
      <w:bookmarkStart w:id="4934" w:name="_Toc223895022"/>
      <w:bookmarkStart w:id="4935" w:name="_Toc223911367"/>
      <w:bookmarkStart w:id="4936" w:name="_Toc224380189"/>
      <w:bookmarkStart w:id="4937" w:name="_Toc225675975"/>
      <w:bookmarkStart w:id="4938" w:name="_Toc225806937"/>
      <w:bookmarkStart w:id="4939" w:name="_Toc226042414"/>
      <w:bookmarkStart w:id="4940" w:name="_Toc226118243"/>
      <w:bookmarkStart w:id="4941" w:name="_Toc226422828"/>
      <w:bookmarkStart w:id="4942" w:name="_Toc226644651"/>
      <w:bookmarkStart w:id="4943" w:name="_Toc231601334"/>
      <w:r>
        <w:lastRenderedPageBreak/>
        <w:t>listarMarcadoresUnidade</w:t>
      </w:r>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E49BD3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170C532" w14:textId="77777777" w:rsidR="00A82183" w:rsidRDefault="00000000">
            <w:pPr>
              <w:pStyle w:val="TableContents"/>
              <w:widowControl w:val="0"/>
              <w:spacing w:after="0" w:line="276" w:lineRule="auto"/>
              <w:jc w:val="center"/>
            </w:pPr>
            <w:r>
              <w:t>Saída</w:t>
            </w:r>
          </w:p>
        </w:tc>
      </w:tr>
      <w:tr w:rsidR="00A82183" w14:paraId="76AAF69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DEDE890" w14:textId="77777777" w:rsidR="00A82183" w:rsidRDefault="00000000">
            <w:pPr>
              <w:pStyle w:val="TableContents"/>
              <w:widowControl w:val="0"/>
              <w:spacing w:after="0" w:line="276" w:lineRule="auto"/>
            </w:pPr>
            <w:r>
              <w:t>Conjunto de Instâncias do objeto MarcadorAPI preenchidas com:</w:t>
            </w:r>
          </w:p>
          <w:p w14:paraId="3AFFB6FA" w14:textId="77777777" w:rsidR="00A82183" w:rsidRDefault="00000000">
            <w:pPr>
              <w:pStyle w:val="TableContents"/>
              <w:widowControl w:val="0"/>
              <w:numPr>
                <w:ilvl w:val="0"/>
                <w:numId w:val="138"/>
              </w:numPr>
              <w:spacing w:after="0" w:line="276" w:lineRule="auto"/>
            </w:pPr>
            <w:r>
              <w:t>IdMarcador</w:t>
            </w:r>
          </w:p>
          <w:p w14:paraId="7F1B666A" w14:textId="77777777" w:rsidR="00A82183" w:rsidRDefault="00000000">
            <w:pPr>
              <w:pStyle w:val="TableContents"/>
              <w:widowControl w:val="0"/>
              <w:numPr>
                <w:ilvl w:val="0"/>
                <w:numId w:val="138"/>
              </w:numPr>
              <w:spacing w:after="0" w:line="276" w:lineRule="auto"/>
            </w:pPr>
            <w:r>
              <w:t>Nome</w:t>
            </w:r>
          </w:p>
          <w:p w14:paraId="5934E94A" w14:textId="77777777" w:rsidR="00A82183" w:rsidRDefault="00000000">
            <w:pPr>
              <w:pStyle w:val="TableContents"/>
              <w:widowControl w:val="0"/>
              <w:numPr>
                <w:ilvl w:val="0"/>
                <w:numId w:val="138"/>
              </w:numPr>
              <w:spacing w:after="0" w:line="276" w:lineRule="auto"/>
            </w:pPr>
            <w:r>
              <w:t>Icone</w:t>
            </w:r>
          </w:p>
          <w:p w14:paraId="5DE6B497" w14:textId="77777777" w:rsidR="00A82183" w:rsidRDefault="00000000">
            <w:pPr>
              <w:pStyle w:val="TableContents"/>
              <w:widowControl w:val="0"/>
              <w:numPr>
                <w:ilvl w:val="0"/>
                <w:numId w:val="138"/>
              </w:numPr>
              <w:spacing w:after="0" w:line="276" w:lineRule="auto"/>
            </w:pPr>
            <w:r>
              <w:t>SinAtivo</w:t>
            </w:r>
          </w:p>
        </w:tc>
      </w:tr>
    </w:tbl>
    <w:p w14:paraId="17C31B15" w14:textId="77777777" w:rsidR="00A82183" w:rsidRDefault="00000000">
      <w:pPr>
        <w:pStyle w:val="Standard"/>
        <w:spacing w:after="0"/>
        <w:ind w:left="0"/>
        <w:jc w:val="left"/>
        <w:rPr>
          <w:b/>
          <w:bCs/>
        </w:rPr>
      </w:pPr>
      <w:r>
        <w:rPr>
          <w:b/>
          <w:bCs/>
        </w:rPr>
        <w:t>Exemplo:</w:t>
      </w:r>
    </w:p>
    <w:p w14:paraId="32F2C3D4" w14:textId="77777777" w:rsidR="00A82183" w:rsidRDefault="00A82183">
      <w:pPr>
        <w:pStyle w:val="Standard"/>
        <w:spacing w:after="0"/>
        <w:ind w:left="0"/>
        <w:jc w:val="left"/>
        <w:rPr>
          <w:b/>
          <w:bCs/>
        </w:rPr>
      </w:pPr>
    </w:p>
    <w:p w14:paraId="264F75A2" w14:textId="77777777" w:rsidR="00A82183" w:rsidRDefault="00000000">
      <w:pPr>
        <w:pStyle w:val="CdigoFonte"/>
        <w:spacing w:after="0"/>
        <w:ind w:left="96"/>
      </w:pPr>
      <w:r>
        <w:rPr>
          <w:color w:val="000080"/>
          <w:szCs w:val="18"/>
        </w:rPr>
        <w:t>```php</w:t>
      </w:r>
      <w:r>
        <w:rPr>
          <w:color w:val="660000"/>
        </w:rPr>
        <w:br/>
        <w:t xml:space="preserve">$objSeiRN </w:t>
      </w:r>
      <w:r>
        <w:t xml:space="preserve">= </w:t>
      </w:r>
      <w:r>
        <w:rPr>
          <w:b/>
          <w:bCs/>
          <w:color w:val="000080"/>
        </w:rPr>
        <w:t xml:space="preserve">new </w:t>
      </w:r>
      <w:r>
        <w:t>SeiRN();</w:t>
      </w:r>
      <w:r>
        <w:br/>
      </w:r>
      <w:r>
        <w:rPr>
          <w:color w:val="660000"/>
        </w:rPr>
        <w:t xml:space="preserve">$arrObjMarcadorAPI </w:t>
      </w:r>
      <w:r>
        <w:t xml:space="preserve">= </w:t>
      </w:r>
      <w:r>
        <w:rPr>
          <w:color w:val="660000"/>
        </w:rPr>
        <w:t>$objSeiRN</w:t>
      </w:r>
      <w:r>
        <w:t>-&gt;listarMarcadoresUnidade();</w:t>
      </w:r>
    </w:p>
    <w:p w14:paraId="5160849E" w14:textId="77777777" w:rsidR="00A82183" w:rsidRDefault="00A82183">
      <w:pPr>
        <w:pStyle w:val="CdigoFonte"/>
        <w:spacing w:after="0"/>
        <w:ind w:left="96"/>
      </w:pPr>
    </w:p>
    <w:p w14:paraId="7ECC8726" w14:textId="77777777" w:rsidR="00A82183" w:rsidRDefault="00000000">
      <w:pPr>
        <w:pStyle w:val="CdigoFonte"/>
        <w:spacing w:after="0"/>
        <w:ind w:left="96"/>
      </w:pPr>
      <w:r>
        <w:t>Array</w:t>
      </w:r>
    </w:p>
    <w:p w14:paraId="0769B046" w14:textId="77777777" w:rsidR="00A82183" w:rsidRDefault="00000000">
      <w:pPr>
        <w:pStyle w:val="CdigoFonte"/>
        <w:spacing w:after="0"/>
        <w:ind w:left="96"/>
      </w:pPr>
      <w:r>
        <w:t>(</w:t>
      </w:r>
    </w:p>
    <w:p w14:paraId="7C9C1D75" w14:textId="77777777" w:rsidR="00A82183" w:rsidRDefault="00000000">
      <w:pPr>
        <w:pStyle w:val="CdigoFonte"/>
        <w:spacing w:after="0"/>
        <w:ind w:left="96"/>
      </w:pPr>
      <w:r>
        <w:t xml:space="preserve">    [0] =&gt; MarcadorAPI Object        (</w:t>
      </w:r>
    </w:p>
    <w:p w14:paraId="0C22FBE8" w14:textId="77777777" w:rsidR="00A82183" w:rsidRDefault="00000000">
      <w:pPr>
        <w:pStyle w:val="CdigoFonte"/>
        <w:spacing w:after="0"/>
        <w:ind w:left="96"/>
      </w:pPr>
      <w:r>
        <w:t xml:space="preserve">            [IdMarcador] =&gt; 9</w:t>
      </w:r>
    </w:p>
    <w:p w14:paraId="3526A410" w14:textId="77777777" w:rsidR="00A82183" w:rsidRDefault="00000000">
      <w:pPr>
        <w:pStyle w:val="CdigoFonte"/>
        <w:spacing w:after="0"/>
        <w:ind w:left="96"/>
      </w:pPr>
      <w:r>
        <w:t xml:space="preserve">            [Nome] =&gt; Marcador A</w:t>
      </w:r>
    </w:p>
    <w:p w14:paraId="2670B6CE" w14:textId="77777777" w:rsidR="00A82183" w:rsidRDefault="00000000">
      <w:pPr>
        <w:pStyle w:val="CdigoFonte"/>
        <w:spacing w:after="0"/>
        <w:ind w:left="96"/>
      </w:pPr>
      <w:r>
        <w:t xml:space="preserve">            [Icone] =&gt; data:image/png;base64,iVBORw0KGgoAAAANSUhEUgAAABAAAAAQCAIAAACQkWg2AAAABnRSTlMA/wB/ACdeZVobAAAACXBIWXMAAA7EAAAOxAGVKw4bAAAAZklEQVR4nGP8X6/OQApgwSVx0HEmpqD9/nQm4lXjtAFZtf3+dDRBdBvwmI1FA0HVKE7CqhpTkIl4sxEaiFQNCQDswYpLNbEa4KqhGpD5+FUjbMClB1OcCY8cVlOYcKnAZScjqckbAEmjJZ7CtTvqAAAAAElFTkSuQmCC</w:t>
      </w:r>
    </w:p>
    <w:p w14:paraId="4D21D121" w14:textId="77777777" w:rsidR="00A82183" w:rsidRDefault="00000000">
      <w:pPr>
        <w:pStyle w:val="CdigoFonte"/>
        <w:spacing w:after="0"/>
        <w:ind w:left="96"/>
      </w:pPr>
      <w:r>
        <w:t xml:space="preserve">            [SinAtivo] =&gt; S</w:t>
      </w:r>
    </w:p>
    <w:p w14:paraId="2560C617" w14:textId="77777777" w:rsidR="00A82183" w:rsidRDefault="00000000">
      <w:pPr>
        <w:pStyle w:val="CdigoFonte"/>
        <w:spacing w:after="0"/>
        <w:ind w:left="96"/>
      </w:pPr>
      <w:r>
        <w:t xml:space="preserve">        )</w:t>
      </w:r>
    </w:p>
    <w:p w14:paraId="0C9C37CD" w14:textId="77777777" w:rsidR="00A82183" w:rsidRDefault="00000000">
      <w:pPr>
        <w:pStyle w:val="CdigoFonte"/>
        <w:spacing w:after="0"/>
        <w:ind w:left="96"/>
      </w:pPr>
      <w:r>
        <w:t xml:space="preserve">    [1] =&gt; MarcadorAPI Object        (</w:t>
      </w:r>
    </w:p>
    <w:p w14:paraId="601565F9" w14:textId="77777777" w:rsidR="00A82183" w:rsidRDefault="00000000">
      <w:pPr>
        <w:pStyle w:val="CdigoFonte"/>
        <w:spacing w:after="0"/>
        <w:ind w:left="96"/>
      </w:pPr>
      <w:r>
        <w:t xml:space="preserve">            [IdMarcador] =&gt; 10</w:t>
      </w:r>
    </w:p>
    <w:p w14:paraId="2FF5EBA2" w14:textId="77777777" w:rsidR="00A82183" w:rsidRDefault="00000000">
      <w:pPr>
        <w:pStyle w:val="CdigoFonte"/>
        <w:spacing w:after="0"/>
        <w:ind w:left="96"/>
      </w:pPr>
      <w:r>
        <w:t xml:space="preserve">            [Nome] =&gt; Marcador B</w:t>
      </w:r>
    </w:p>
    <w:p w14:paraId="085D6818" w14:textId="77777777" w:rsidR="00A82183" w:rsidRDefault="00000000">
      <w:pPr>
        <w:pStyle w:val="CdigoFonte"/>
        <w:spacing w:after="0"/>
        <w:ind w:left="96"/>
      </w:pPr>
      <w:r>
        <w:t xml:space="preserve">            [Icone] =&gt; data:image/png;base64,iVBORw0KGgoAAAANSUhEUgAAABAAAAAQCAIAAACQkWg2AAAABnRSTlMA/wB/ACdeZVobAAAACXBIWXMAAA7EAAAOxAGVKw4bAAAAhUlEQVR4nJWSvRGAIAyFA8culi4QO0bJHi7CKHSwABNpgYcYYpRU8PhefriYY19gJtzbQ/ZhFDGSbMg+4LpxsSS5Qk9XCACaYj9zY6T+anUahmGcTo+KVWgx7E86l1SH4UPr9C9DT18GjNT+W6fvCqJnpB8tMY9IA1sNjJQhtbPYpJld7xPPmkUafFnHsgAAAABJRU5ErkJggg==</w:t>
      </w:r>
    </w:p>
    <w:p w14:paraId="026F03B7" w14:textId="77777777" w:rsidR="00A82183" w:rsidRDefault="00000000">
      <w:pPr>
        <w:pStyle w:val="CdigoFonte"/>
        <w:spacing w:after="0"/>
        <w:ind w:left="96"/>
      </w:pPr>
      <w:r>
        <w:t xml:space="preserve">            [SinAtivo] =&gt; S</w:t>
      </w:r>
    </w:p>
    <w:p w14:paraId="77EE3049" w14:textId="77777777" w:rsidR="00A82183" w:rsidRDefault="00000000">
      <w:pPr>
        <w:pStyle w:val="CdigoFonte"/>
        <w:spacing w:after="0"/>
        <w:ind w:left="96"/>
      </w:pPr>
      <w:r>
        <w:t xml:space="preserve">        )</w:t>
      </w:r>
    </w:p>
    <w:p w14:paraId="07BF5231" w14:textId="77777777" w:rsidR="00A82183" w:rsidRDefault="00000000">
      <w:pPr>
        <w:pStyle w:val="CdigoFonte"/>
        <w:spacing w:after="0"/>
        <w:ind w:left="96"/>
      </w:pPr>
      <w:r>
        <w:t xml:space="preserve">    [2] =&gt; MarcadorAPI Object        (</w:t>
      </w:r>
    </w:p>
    <w:p w14:paraId="51C0DAF8" w14:textId="77777777" w:rsidR="00A82183" w:rsidRDefault="00000000">
      <w:pPr>
        <w:pStyle w:val="CdigoFonte"/>
        <w:spacing w:after="0"/>
        <w:ind w:left="96"/>
      </w:pPr>
      <w:r>
        <w:t xml:space="preserve">            [IdMarcador] =&gt; 4</w:t>
      </w:r>
    </w:p>
    <w:p w14:paraId="6E9D4CA2" w14:textId="77777777" w:rsidR="00A82183" w:rsidRDefault="00000000">
      <w:pPr>
        <w:pStyle w:val="CdigoFonte"/>
        <w:spacing w:after="0"/>
        <w:ind w:left="96"/>
      </w:pPr>
      <w:r>
        <w:t xml:space="preserve">            [Nome] =&gt; Marcador C</w:t>
      </w:r>
    </w:p>
    <w:p w14:paraId="2391DC50" w14:textId="77777777" w:rsidR="00A82183" w:rsidRDefault="00000000">
      <w:pPr>
        <w:pStyle w:val="CdigoFonte"/>
        <w:spacing w:after="0"/>
        <w:ind w:left="96"/>
      </w:pPr>
      <w:r>
        <w:t xml:space="preserve">            [Icone] =&gt; data:image/png;base64,iVBORw0KGgoAAAANSUhEUgAAABAAAAAQCAIAAACQkWg2AAAABnRSTlMA/wB/ACdeZVobAAAACXBIWXMAAA7EAAAOxAGVKw4bAAAAaklEQVR4nGP8X6/OQApgwSXxbu5fTEGhZGYm4lXjtAFZtVAyM5ogug14zMaigaBqFCdhVY0pyES82QgNRKqGBAD2YMWlmlgNcNVQDch8/KoRNuDSgynOhEcOqylMuFTgshM9LeH3DwMDAwBgvyGtI+3dDAAAAABJRU5ErkJggg==</w:t>
      </w:r>
    </w:p>
    <w:p w14:paraId="2DBDAD79" w14:textId="77777777" w:rsidR="00A82183" w:rsidRDefault="00000000">
      <w:pPr>
        <w:pStyle w:val="CdigoFonte"/>
        <w:spacing w:after="0"/>
        <w:ind w:left="96"/>
      </w:pPr>
      <w:r>
        <w:t xml:space="preserve">            [SinAtivo] =&gt; S</w:t>
      </w:r>
    </w:p>
    <w:p w14:paraId="60B4CE93" w14:textId="77777777" w:rsidR="00A82183" w:rsidRDefault="00000000">
      <w:pPr>
        <w:pStyle w:val="CdigoFonte"/>
        <w:spacing w:after="0"/>
        <w:ind w:left="96"/>
      </w:pPr>
      <w:r>
        <w:t xml:space="preserve">        )</w:t>
      </w:r>
      <w:r>
        <w:br/>
        <w:t xml:space="preserve"> ...</w:t>
      </w:r>
    </w:p>
    <w:p w14:paraId="1365D285" w14:textId="77777777" w:rsidR="00A82183" w:rsidRDefault="00000000">
      <w:pPr>
        <w:pStyle w:val="CdigoFonte"/>
        <w:spacing w:after="0"/>
        <w:ind w:left="96"/>
      </w:pPr>
      <w:r>
        <w:t>)</w:t>
      </w:r>
      <w:r>
        <w:br/>
      </w:r>
      <w:r>
        <w:rPr>
          <w:color w:val="000080"/>
          <w:szCs w:val="18"/>
        </w:rPr>
        <w:t>```</w:t>
      </w:r>
    </w:p>
    <w:p w14:paraId="4449E81F" w14:textId="77777777" w:rsidR="00A82183" w:rsidRDefault="00A82183"/>
    <w:p w14:paraId="625AC2C1" w14:textId="77777777" w:rsidR="00A82183" w:rsidRDefault="00000000">
      <w:pPr>
        <w:pStyle w:val="Ttulo2"/>
      </w:pPr>
      <w:bookmarkStart w:id="4944" w:name="_Toc171671395"/>
      <w:bookmarkStart w:id="4945" w:name="__RefHeading___Toc27821_2823614150"/>
      <w:bookmarkStart w:id="4946" w:name="_Toc223560347"/>
      <w:bookmarkStart w:id="4947" w:name="_Toc223772453"/>
      <w:bookmarkStart w:id="4948" w:name="_Toc223782541"/>
      <w:bookmarkStart w:id="4949" w:name="_Toc223895023"/>
      <w:bookmarkStart w:id="4950" w:name="_Toc223911368"/>
      <w:bookmarkStart w:id="4951" w:name="_Toc224380190"/>
      <w:bookmarkStart w:id="4952" w:name="_Toc225675976"/>
      <w:bookmarkStart w:id="4953" w:name="_Toc225806938"/>
      <w:bookmarkStart w:id="4954" w:name="_Toc226042415"/>
      <w:bookmarkStart w:id="4955" w:name="_Toc226118244"/>
      <w:bookmarkStart w:id="4956" w:name="_Toc226422829"/>
      <w:bookmarkStart w:id="4957" w:name="_Toc226644652"/>
      <w:bookmarkStart w:id="4958" w:name="_Toc231601335"/>
      <w:r>
        <w:t>listarPaises</w:t>
      </w:r>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268B14A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EEE499E" w14:textId="77777777" w:rsidR="00A82183" w:rsidRDefault="00000000">
            <w:pPr>
              <w:pStyle w:val="TableContents"/>
              <w:widowControl w:val="0"/>
              <w:spacing w:after="0" w:line="276" w:lineRule="auto"/>
              <w:jc w:val="center"/>
            </w:pPr>
            <w:r>
              <w:t>Saída</w:t>
            </w:r>
          </w:p>
        </w:tc>
      </w:tr>
      <w:tr w:rsidR="00A82183" w14:paraId="4E4410D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0A34359" w14:textId="77777777" w:rsidR="00A82183" w:rsidRDefault="00000000">
            <w:pPr>
              <w:pStyle w:val="TableContents"/>
              <w:widowControl w:val="0"/>
              <w:spacing w:after="0" w:line="276" w:lineRule="auto"/>
            </w:pPr>
            <w:r>
              <w:t>Conjunto de Instâncias do objeto PaisAPI preenchidas com:</w:t>
            </w:r>
          </w:p>
          <w:p w14:paraId="525B8586" w14:textId="77777777" w:rsidR="00A82183" w:rsidRDefault="00000000">
            <w:pPr>
              <w:pStyle w:val="TableContents"/>
              <w:widowControl w:val="0"/>
              <w:numPr>
                <w:ilvl w:val="0"/>
                <w:numId w:val="139"/>
              </w:numPr>
              <w:spacing w:after="0" w:line="276" w:lineRule="auto"/>
            </w:pPr>
            <w:r>
              <w:t>IdPais</w:t>
            </w:r>
          </w:p>
          <w:p w14:paraId="1C1E3781" w14:textId="77777777" w:rsidR="00A82183" w:rsidRDefault="00000000">
            <w:pPr>
              <w:pStyle w:val="TableContents"/>
              <w:widowControl w:val="0"/>
              <w:numPr>
                <w:ilvl w:val="0"/>
                <w:numId w:val="139"/>
              </w:numPr>
              <w:spacing w:after="0" w:line="276" w:lineRule="auto"/>
            </w:pPr>
            <w:r>
              <w:t>Nome</w:t>
            </w:r>
          </w:p>
        </w:tc>
      </w:tr>
    </w:tbl>
    <w:p w14:paraId="24465B00" w14:textId="77777777" w:rsidR="00A82183" w:rsidRDefault="00000000">
      <w:pPr>
        <w:pStyle w:val="Standard"/>
        <w:spacing w:after="0"/>
        <w:ind w:left="0"/>
        <w:jc w:val="left"/>
        <w:rPr>
          <w:b/>
          <w:bCs/>
        </w:rPr>
      </w:pPr>
      <w:r>
        <w:rPr>
          <w:b/>
          <w:bCs/>
        </w:rPr>
        <w:t>Exemplo:</w:t>
      </w:r>
    </w:p>
    <w:p w14:paraId="3A1DDB81" w14:textId="77777777" w:rsidR="00A82183" w:rsidRDefault="00A82183">
      <w:pPr>
        <w:pStyle w:val="Standard"/>
        <w:spacing w:after="0"/>
        <w:ind w:left="0"/>
        <w:jc w:val="left"/>
        <w:rPr>
          <w:b/>
          <w:bCs/>
        </w:rPr>
      </w:pPr>
    </w:p>
    <w:p w14:paraId="267AA8CD" w14:textId="77777777" w:rsidR="00A82183" w:rsidRDefault="00000000">
      <w:pPr>
        <w:pStyle w:val="CdigoFonte"/>
        <w:spacing w:after="0"/>
        <w:ind w:left="96"/>
      </w:pPr>
      <w:r>
        <w:rPr>
          <w:color w:val="000080"/>
          <w:szCs w:val="18"/>
        </w:rPr>
        <w:t>```php</w:t>
      </w:r>
      <w:r>
        <w:rPr>
          <w:lang w:val="en-US"/>
        </w:rPr>
        <w:br/>
        <w:t xml:space="preserve">$objSeiRN = </w:t>
      </w:r>
      <w:r>
        <w:rPr>
          <w:b/>
          <w:bCs/>
          <w:color w:val="000080"/>
          <w:lang w:val="en-US"/>
        </w:rPr>
        <w:t xml:space="preserve">new </w:t>
      </w:r>
      <w:r>
        <w:rPr>
          <w:lang w:val="en-US"/>
        </w:rPr>
        <w:t>SeiRN();</w:t>
      </w:r>
      <w:r>
        <w:rPr>
          <w:lang w:val="en-US"/>
        </w:rPr>
        <w:br/>
        <w:t>$arrObjPaisAPI = $objSeiRN-&gt;listarPaises();</w:t>
      </w:r>
    </w:p>
    <w:p w14:paraId="4AAA7825" w14:textId="77777777" w:rsidR="00A82183" w:rsidRDefault="00000000">
      <w:pPr>
        <w:pStyle w:val="CdigoFonte"/>
        <w:spacing w:after="0"/>
        <w:ind w:left="96"/>
      </w:pPr>
      <w:r>
        <w:t>Array(</w:t>
      </w:r>
    </w:p>
    <w:p w14:paraId="08CFFBB6" w14:textId="77777777" w:rsidR="00A82183" w:rsidRDefault="00000000">
      <w:pPr>
        <w:pStyle w:val="CdigoFonte"/>
        <w:spacing w:after="0"/>
        <w:ind w:left="96"/>
      </w:pPr>
      <w:r>
        <w:t xml:space="preserve">    [0] =&gt; PaisAPI Object        (</w:t>
      </w:r>
    </w:p>
    <w:p w14:paraId="2DF8278C" w14:textId="77777777" w:rsidR="00A82183" w:rsidRDefault="00000000">
      <w:pPr>
        <w:pStyle w:val="CdigoFonte"/>
        <w:spacing w:after="0"/>
        <w:ind w:left="96"/>
      </w:pPr>
      <w:r>
        <w:t xml:space="preserve">            [IdPais] =&gt; 4</w:t>
      </w:r>
    </w:p>
    <w:p w14:paraId="2411E2B4" w14:textId="77777777" w:rsidR="00A82183" w:rsidRDefault="00000000">
      <w:pPr>
        <w:pStyle w:val="CdigoFonte"/>
        <w:spacing w:after="0"/>
        <w:ind w:left="96"/>
      </w:pPr>
      <w:r>
        <w:t xml:space="preserve">            [Nome] =&gt; Afeganistão</w:t>
      </w:r>
    </w:p>
    <w:p w14:paraId="5D32D9BF" w14:textId="77777777" w:rsidR="00A82183" w:rsidRDefault="00000000">
      <w:pPr>
        <w:pStyle w:val="CdigoFonte"/>
        <w:spacing w:after="0"/>
        <w:ind w:left="96"/>
      </w:pPr>
      <w:r>
        <w:lastRenderedPageBreak/>
        <w:t xml:space="preserve">        )</w:t>
      </w:r>
    </w:p>
    <w:p w14:paraId="02D863BC" w14:textId="77777777" w:rsidR="00A82183" w:rsidRDefault="00000000">
      <w:pPr>
        <w:pStyle w:val="CdigoFonte"/>
        <w:spacing w:after="0"/>
        <w:ind w:left="96"/>
      </w:pPr>
      <w:r>
        <w:t xml:space="preserve">    [1] =&gt; PaisAPI Object        (</w:t>
      </w:r>
      <w:r>
        <w:br/>
        <w:t xml:space="preserve">            [IdPais] =&gt; 710</w:t>
      </w:r>
    </w:p>
    <w:p w14:paraId="4276D3A0" w14:textId="77777777" w:rsidR="00A82183" w:rsidRDefault="00000000">
      <w:pPr>
        <w:pStyle w:val="CdigoFonte"/>
        <w:spacing w:after="0"/>
        <w:ind w:left="96"/>
      </w:pPr>
      <w:r>
        <w:t xml:space="preserve">            [Nome] =&gt; África do Sul</w:t>
      </w:r>
    </w:p>
    <w:p w14:paraId="63A18109" w14:textId="77777777" w:rsidR="00A82183" w:rsidRDefault="00000000">
      <w:pPr>
        <w:pStyle w:val="CdigoFonte"/>
        <w:spacing w:after="0"/>
        <w:ind w:left="96"/>
      </w:pPr>
      <w:r>
        <w:t xml:space="preserve">        )</w:t>
      </w:r>
      <w:r>
        <w:br/>
        <w:t xml:space="preserve">    [2] =&gt; PaisAPI Object        (</w:t>
      </w:r>
    </w:p>
    <w:p w14:paraId="45E013EE" w14:textId="77777777" w:rsidR="00A82183" w:rsidRDefault="00000000">
      <w:pPr>
        <w:pStyle w:val="CdigoFonte"/>
        <w:spacing w:after="0"/>
        <w:ind w:left="96"/>
      </w:pPr>
      <w:r>
        <w:t xml:space="preserve">            [IdPais] =&gt; 8</w:t>
      </w:r>
      <w:r>
        <w:br/>
        <w:t xml:space="preserve">            [Nome] =&gt; Albânia</w:t>
      </w:r>
    </w:p>
    <w:p w14:paraId="40696D40" w14:textId="77777777" w:rsidR="00A82183" w:rsidRDefault="00000000">
      <w:pPr>
        <w:pStyle w:val="CdigoFonte"/>
        <w:spacing w:after="0"/>
        <w:ind w:left="96"/>
      </w:pPr>
      <w:r>
        <w:t xml:space="preserve">        )</w:t>
      </w:r>
    </w:p>
    <w:p w14:paraId="2790F749" w14:textId="77777777" w:rsidR="00A82183" w:rsidRDefault="00000000">
      <w:pPr>
        <w:pStyle w:val="CdigoFonte"/>
        <w:spacing w:after="0"/>
        <w:ind w:left="96"/>
      </w:pPr>
      <w:r>
        <w:tab/>
      </w:r>
      <w:r>
        <w:tab/>
        <w:t>...</w:t>
      </w:r>
    </w:p>
    <w:p w14:paraId="7F6B667C" w14:textId="77777777" w:rsidR="00A82183" w:rsidRDefault="00000000">
      <w:pPr>
        <w:pStyle w:val="CdigoFonte"/>
        <w:spacing w:after="0"/>
        <w:ind w:left="96"/>
      </w:pPr>
      <w:r>
        <w:t>)</w:t>
      </w:r>
      <w:r>
        <w:br/>
      </w:r>
      <w:r>
        <w:rPr>
          <w:color w:val="000080"/>
          <w:szCs w:val="18"/>
        </w:rPr>
        <w:t>```</w:t>
      </w:r>
    </w:p>
    <w:p w14:paraId="5647A160" w14:textId="77777777" w:rsidR="00A82183" w:rsidRDefault="00A82183"/>
    <w:p w14:paraId="1506C34F" w14:textId="77777777" w:rsidR="00A82183" w:rsidRDefault="00000000">
      <w:pPr>
        <w:pStyle w:val="Ttulo2"/>
      </w:pPr>
      <w:bookmarkStart w:id="4959" w:name="_Toc171671396"/>
      <w:bookmarkStart w:id="4960" w:name="__RefHeading___Toc27819_2823614150"/>
      <w:bookmarkStart w:id="4961" w:name="_Toc223560348"/>
      <w:bookmarkStart w:id="4962" w:name="_Toc223772454"/>
      <w:bookmarkStart w:id="4963" w:name="_Toc223782542"/>
      <w:bookmarkStart w:id="4964" w:name="_Toc223895024"/>
      <w:bookmarkStart w:id="4965" w:name="_Toc223911369"/>
      <w:bookmarkStart w:id="4966" w:name="_Toc224380191"/>
      <w:bookmarkStart w:id="4967" w:name="_Toc225675977"/>
      <w:bookmarkStart w:id="4968" w:name="_Toc225806939"/>
      <w:bookmarkStart w:id="4969" w:name="_Toc226042416"/>
      <w:bookmarkStart w:id="4970" w:name="_Toc226118245"/>
      <w:bookmarkStart w:id="4971" w:name="_Toc226422830"/>
      <w:bookmarkStart w:id="4972" w:name="_Toc226644653"/>
      <w:bookmarkStart w:id="4973" w:name="_Toc231601336"/>
      <w:r>
        <w:t>listarSeries</w:t>
      </w:r>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4F66A9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F7F6299" w14:textId="77777777" w:rsidR="00A82183" w:rsidRDefault="00000000">
            <w:pPr>
              <w:pStyle w:val="TableContents"/>
              <w:widowControl w:val="0"/>
              <w:spacing w:after="0" w:line="276" w:lineRule="auto"/>
              <w:jc w:val="center"/>
            </w:pPr>
            <w:r>
              <w:t>Saída</w:t>
            </w:r>
          </w:p>
        </w:tc>
      </w:tr>
      <w:tr w:rsidR="00A82183" w14:paraId="5923589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4C62EE21" w14:textId="77777777" w:rsidR="00A82183" w:rsidRDefault="00000000">
            <w:pPr>
              <w:pStyle w:val="TableContents"/>
              <w:widowControl w:val="0"/>
              <w:spacing w:after="0" w:line="276" w:lineRule="auto"/>
            </w:pPr>
            <w:r>
              <w:t>Conjunto de Instâncias do objeto SerieAPI preenchidas com:</w:t>
            </w:r>
          </w:p>
          <w:p w14:paraId="0A563D56" w14:textId="77777777" w:rsidR="00A82183" w:rsidRDefault="00000000">
            <w:pPr>
              <w:pStyle w:val="TableContents"/>
              <w:widowControl w:val="0"/>
              <w:numPr>
                <w:ilvl w:val="0"/>
                <w:numId w:val="140"/>
              </w:numPr>
              <w:spacing w:after="0" w:line="276" w:lineRule="auto"/>
            </w:pPr>
            <w:r>
              <w:t>IdSerie</w:t>
            </w:r>
          </w:p>
          <w:p w14:paraId="297BBB73" w14:textId="77777777" w:rsidR="00A82183" w:rsidRDefault="00000000">
            <w:pPr>
              <w:pStyle w:val="TableContents"/>
              <w:widowControl w:val="0"/>
              <w:numPr>
                <w:ilvl w:val="0"/>
                <w:numId w:val="140"/>
              </w:numPr>
              <w:spacing w:after="0" w:line="276" w:lineRule="auto"/>
            </w:pPr>
            <w:r>
              <w:t>Nome</w:t>
            </w:r>
          </w:p>
          <w:p w14:paraId="0AD2EEE4" w14:textId="77777777" w:rsidR="00A82183" w:rsidRDefault="00000000">
            <w:pPr>
              <w:pStyle w:val="TableContents"/>
              <w:widowControl w:val="0"/>
              <w:numPr>
                <w:ilvl w:val="0"/>
                <w:numId w:val="140"/>
              </w:numPr>
              <w:spacing w:after="0" w:line="276" w:lineRule="auto"/>
            </w:pPr>
            <w:r>
              <w:t>Aplicabilidade</w:t>
            </w:r>
          </w:p>
        </w:tc>
      </w:tr>
    </w:tbl>
    <w:p w14:paraId="3C09DEA3" w14:textId="77777777" w:rsidR="00A82183" w:rsidRDefault="00000000">
      <w:pPr>
        <w:pStyle w:val="Standard"/>
        <w:spacing w:after="0"/>
        <w:ind w:left="0"/>
        <w:jc w:val="left"/>
        <w:rPr>
          <w:b/>
          <w:bCs/>
        </w:rPr>
      </w:pPr>
      <w:r>
        <w:rPr>
          <w:b/>
          <w:bCs/>
        </w:rPr>
        <w:t>Exemplo:</w:t>
      </w:r>
    </w:p>
    <w:p w14:paraId="61AEE7E2" w14:textId="77777777" w:rsidR="00A82183" w:rsidRDefault="00A82183">
      <w:pPr>
        <w:pStyle w:val="Standard"/>
        <w:spacing w:after="0"/>
        <w:ind w:left="0"/>
        <w:jc w:val="left"/>
        <w:rPr>
          <w:b/>
          <w:bCs/>
        </w:rPr>
      </w:pPr>
    </w:p>
    <w:p w14:paraId="0E02ACAF" w14:textId="77777777" w:rsidR="00A82183" w:rsidRDefault="00000000">
      <w:pPr>
        <w:pStyle w:val="CdigoFonte"/>
        <w:spacing w:after="0"/>
        <w:ind w:left="96"/>
      </w:pPr>
      <w:r>
        <w:rPr>
          <w:color w:val="000080"/>
          <w:szCs w:val="18"/>
        </w:rPr>
        <w:t>```php</w:t>
      </w:r>
      <w:r>
        <w:rPr>
          <w:lang w:val="en-US"/>
        </w:rPr>
        <w:br/>
        <w:t xml:space="preserve">$objSeiRN = </w:t>
      </w:r>
      <w:r>
        <w:rPr>
          <w:b/>
          <w:bCs/>
          <w:color w:val="000080"/>
          <w:lang w:val="en-US"/>
        </w:rPr>
        <w:t xml:space="preserve">new </w:t>
      </w:r>
      <w:r>
        <w:rPr>
          <w:lang w:val="en-US"/>
        </w:rPr>
        <w:t>SeiRN();</w:t>
      </w:r>
      <w:r>
        <w:rPr>
          <w:lang w:val="en-US"/>
        </w:rPr>
        <w:br/>
        <w:t>$arrObjSerieAPI = $objSeiRN-&gt;listarSeries();</w:t>
      </w:r>
    </w:p>
    <w:p w14:paraId="17A7786A" w14:textId="77777777" w:rsidR="00A82183" w:rsidRDefault="00A82183">
      <w:pPr>
        <w:pStyle w:val="CdigoFonte"/>
        <w:spacing w:after="0"/>
        <w:ind w:left="96"/>
        <w:rPr>
          <w:lang w:val="en-US"/>
        </w:rPr>
      </w:pPr>
    </w:p>
    <w:p w14:paraId="0EC32EE3" w14:textId="77777777" w:rsidR="00A82183" w:rsidRDefault="00000000">
      <w:pPr>
        <w:pStyle w:val="CdigoFonte"/>
        <w:spacing w:after="0"/>
        <w:ind w:left="96"/>
      </w:pPr>
      <w:r>
        <w:t>Array</w:t>
      </w:r>
    </w:p>
    <w:p w14:paraId="70EA6CAA" w14:textId="77777777" w:rsidR="00A82183" w:rsidRDefault="00000000">
      <w:pPr>
        <w:pStyle w:val="CdigoFonte"/>
        <w:spacing w:after="0"/>
        <w:ind w:left="96"/>
      </w:pPr>
      <w:r>
        <w:t>(</w:t>
      </w:r>
    </w:p>
    <w:p w14:paraId="6C57AA6B" w14:textId="77777777" w:rsidR="00A82183" w:rsidRDefault="00000000">
      <w:pPr>
        <w:pStyle w:val="CdigoFonte"/>
        <w:spacing w:after="0"/>
        <w:ind w:left="96"/>
      </w:pPr>
      <w:r>
        <w:t xml:space="preserve">    [0] =&gt; SerieAPI Object        (</w:t>
      </w:r>
    </w:p>
    <w:p w14:paraId="7A31C407" w14:textId="77777777" w:rsidR="00A82183" w:rsidRDefault="00000000">
      <w:pPr>
        <w:pStyle w:val="CdigoFonte"/>
        <w:spacing w:after="0"/>
        <w:ind w:left="96"/>
      </w:pPr>
      <w:r>
        <w:t xml:space="preserve">            [IdSerie] =&gt; 349</w:t>
      </w:r>
    </w:p>
    <w:p w14:paraId="623A35CE" w14:textId="77777777" w:rsidR="00A82183" w:rsidRDefault="00000000">
      <w:pPr>
        <w:pStyle w:val="CdigoFonte"/>
        <w:spacing w:after="0"/>
        <w:ind w:left="96"/>
      </w:pPr>
      <w:r>
        <w:t xml:space="preserve">            [Nome] =&gt; Abono de Faltas</w:t>
      </w:r>
    </w:p>
    <w:p w14:paraId="6E2F0403" w14:textId="77777777" w:rsidR="00A82183" w:rsidRDefault="00000000">
      <w:pPr>
        <w:pStyle w:val="CdigoFonte"/>
        <w:spacing w:after="0"/>
        <w:ind w:left="96"/>
      </w:pPr>
      <w:r>
        <w:t xml:space="preserve">            [Aplicabilidade] =&gt; T</w:t>
      </w:r>
    </w:p>
    <w:p w14:paraId="1CB9E1AD" w14:textId="77777777" w:rsidR="00A82183" w:rsidRDefault="00000000">
      <w:pPr>
        <w:pStyle w:val="CdigoFonte"/>
        <w:spacing w:after="0"/>
        <w:ind w:left="96"/>
      </w:pPr>
      <w:r>
        <w:t xml:space="preserve">        )</w:t>
      </w:r>
      <w:r>
        <w:br/>
        <w:t xml:space="preserve">    [1] =&gt; SerieAPI Object        (</w:t>
      </w:r>
    </w:p>
    <w:p w14:paraId="2213639F" w14:textId="77777777" w:rsidR="00A82183" w:rsidRDefault="00000000">
      <w:pPr>
        <w:pStyle w:val="CdigoFonte"/>
        <w:spacing w:after="0"/>
        <w:ind w:left="96"/>
      </w:pPr>
      <w:r>
        <w:t xml:space="preserve">            [IdSerie] =&gt; 475</w:t>
      </w:r>
    </w:p>
    <w:p w14:paraId="5CE17FF6" w14:textId="77777777" w:rsidR="00A82183" w:rsidRDefault="00000000">
      <w:pPr>
        <w:pStyle w:val="CdigoFonte"/>
        <w:spacing w:after="0"/>
        <w:ind w:left="96"/>
      </w:pPr>
      <w:r>
        <w:t xml:space="preserve">            [Nome] =&gt; Acórdão</w:t>
      </w:r>
    </w:p>
    <w:p w14:paraId="51F6D8DB" w14:textId="77777777" w:rsidR="00A82183" w:rsidRDefault="00000000">
      <w:pPr>
        <w:pStyle w:val="CdigoFonte"/>
        <w:spacing w:after="0"/>
        <w:ind w:left="96"/>
      </w:pPr>
      <w:r>
        <w:t xml:space="preserve">            [Aplicabilidade] =&gt; I</w:t>
      </w:r>
      <w:r>
        <w:br/>
        <w:t xml:space="preserve">        )</w:t>
      </w:r>
    </w:p>
    <w:p w14:paraId="05EA3742" w14:textId="77777777" w:rsidR="00A82183" w:rsidRDefault="00000000">
      <w:pPr>
        <w:pStyle w:val="CdigoFonte"/>
        <w:spacing w:after="0"/>
        <w:ind w:left="96"/>
      </w:pPr>
      <w:r>
        <w:t xml:space="preserve">    [2] =&gt; SerieAPI Object        (</w:t>
      </w:r>
    </w:p>
    <w:p w14:paraId="05568F76" w14:textId="77777777" w:rsidR="00A82183" w:rsidRDefault="00000000">
      <w:pPr>
        <w:pStyle w:val="CdigoFonte"/>
        <w:spacing w:after="0"/>
        <w:ind w:left="96"/>
      </w:pPr>
      <w:r>
        <w:t xml:space="preserve">            [IdSerie] =&gt; 293</w:t>
      </w:r>
    </w:p>
    <w:p w14:paraId="64CA42FC" w14:textId="77777777" w:rsidR="00A82183" w:rsidRDefault="00000000">
      <w:pPr>
        <w:pStyle w:val="CdigoFonte"/>
        <w:spacing w:after="0"/>
        <w:ind w:left="96"/>
      </w:pPr>
      <w:r>
        <w:t xml:space="preserve">            [Nome] =&gt; Anexo</w:t>
      </w:r>
    </w:p>
    <w:p w14:paraId="3E78A253" w14:textId="77777777" w:rsidR="00A82183" w:rsidRDefault="00000000">
      <w:pPr>
        <w:pStyle w:val="CdigoFonte"/>
        <w:spacing w:after="0"/>
        <w:ind w:left="96"/>
      </w:pPr>
      <w:r>
        <w:t xml:space="preserve">            [Aplicabilidade] =&gt; E</w:t>
      </w:r>
    </w:p>
    <w:p w14:paraId="34F82FC2" w14:textId="77777777" w:rsidR="00A82183" w:rsidRDefault="00000000">
      <w:pPr>
        <w:pStyle w:val="CdigoFonte"/>
        <w:spacing w:after="0"/>
        <w:ind w:left="96"/>
      </w:pPr>
      <w:r>
        <w:t xml:space="preserve">        )</w:t>
      </w:r>
    </w:p>
    <w:p w14:paraId="304CE4A4" w14:textId="77777777" w:rsidR="00A82183" w:rsidRDefault="00000000">
      <w:pPr>
        <w:pStyle w:val="CdigoFonte"/>
        <w:spacing w:after="0"/>
        <w:ind w:left="96"/>
      </w:pPr>
      <w:r>
        <w:tab/>
        <w:t>...</w:t>
      </w:r>
    </w:p>
    <w:p w14:paraId="10EC4624" w14:textId="77777777" w:rsidR="00A82183" w:rsidRDefault="00000000">
      <w:pPr>
        <w:pStyle w:val="CdigoFonte"/>
        <w:spacing w:after="0"/>
        <w:ind w:left="96"/>
      </w:pPr>
      <w:r>
        <w:t>)</w:t>
      </w:r>
      <w:r>
        <w:br/>
      </w:r>
      <w:r>
        <w:rPr>
          <w:color w:val="000080"/>
          <w:szCs w:val="18"/>
        </w:rPr>
        <w:t>```</w:t>
      </w:r>
      <w:r>
        <w:rPr>
          <w:sz w:val="16"/>
        </w:rPr>
        <w:tab/>
      </w:r>
    </w:p>
    <w:p w14:paraId="534B8F65" w14:textId="77777777" w:rsidR="00A82183" w:rsidRDefault="00A82183"/>
    <w:p w14:paraId="14C8F800" w14:textId="77777777" w:rsidR="00A82183" w:rsidRDefault="00000000">
      <w:pPr>
        <w:pStyle w:val="Ttulo2"/>
      </w:pPr>
      <w:bookmarkStart w:id="4974" w:name="_Toc171671397"/>
      <w:bookmarkStart w:id="4975" w:name="__RefHeading___Toc27817_2823614150"/>
      <w:bookmarkStart w:id="4976" w:name="_Toc223560349"/>
      <w:bookmarkStart w:id="4977" w:name="_Toc223772455"/>
      <w:bookmarkStart w:id="4978" w:name="_Toc223782543"/>
      <w:bookmarkStart w:id="4979" w:name="_Toc223895025"/>
      <w:bookmarkStart w:id="4980" w:name="_Toc223911370"/>
      <w:bookmarkStart w:id="4981" w:name="_Toc224380192"/>
      <w:bookmarkStart w:id="4982" w:name="_Toc225675978"/>
      <w:bookmarkStart w:id="4983" w:name="_Toc225806940"/>
      <w:bookmarkStart w:id="4984" w:name="_Toc226042417"/>
      <w:bookmarkStart w:id="4985" w:name="_Toc226118246"/>
      <w:bookmarkStart w:id="4986" w:name="_Toc226422831"/>
      <w:bookmarkStart w:id="4987" w:name="_Toc226644654"/>
      <w:bookmarkStart w:id="4988" w:name="_Toc231601337"/>
      <w:r>
        <w:t>listarTiposConferencia</w:t>
      </w:r>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BFCC44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CDED776" w14:textId="77777777" w:rsidR="00A82183" w:rsidRDefault="00000000">
            <w:pPr>
              <w:pStyle w:val="TableContents"/>
              <w:widowControl w:val="0"/>
              <w:spacing w:after="0" w:line="276" w:lineRule="auto"/>
              <w:jc w:val="center"/>
            </w:pPr>
            <w:r>
              <w:t>Saída</w:t>
            </w:r>
          </w:p>
        </w:tc>
      </w:tr>
      <w:tr w:rsidR="00A82183" w14:paraId="22801E2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B039051" w14:textId="77777777" w:rsidR="00A82183" w:rsidRDefault="00000000">
            <w:pPr>
              <w:pStyle w:val="TableContents"/>
              <w:widowControl w:val="0"/>
              <w:spacing w:after="0" w:line="276" w:lineRule="auto"/>
            </w:pPr>
            <w:r>
              <w:t>Conjunto de Instâncias do objeto TipoConferenciaAPI preenchidas com:</w:t>
            </w:r>
          </w:p>
          <w:p w14:paraId="52C4652B" w14:textId="77777777" w:rsidR="00A82183" w:rsidRDefault="00000000">
            <w:pPr>
              <w:pStyle w:val="TableContents"/>
              <w:widowControl w:val="0"/>
              <w:numPr>
                <w:ilvl w:val="0"/>
                <w:numId w:val="141"/>
              </w:numPr>
              <w:spacing w:after="0" w:line="276" w:lineRule="auto"/>
            </w:pPr>
            <w:r>
              <w:t>IdTipoConferencia</w:t>
            </w:r>
          </w:p>
          <w:p w14:paraId="5369F245" w14:textId="77777777" w:rsidR="00A82183" w:rsidRDefault="00000000">
            <w:pPr>
              <w:pStyle w:val="TableContents"/>
              <w:widowControl w:val="0"/>
              <w:numPr>
                <w:ilvl w:val="0"/>
                <w:numId w:val="141"/>
              </w:numPr>
              <w:spacing w:after="0" w:line="276" w:lineRule="auto"/>
            </w:pPr>
            <w:r>
              <w:t>Descricao</w:t>
            </w:r>
          </w:p>
        </w:tc>
      </w:tr>
    </w:tbl>
    <w:p w14:paraId="2810A265" w14:textId="77777777" w:rsidR="00A82183" w:rsidRDefault="00000000">
      <w:pPr>
        <w:pStyle w:val="Standard"/>
        <w:spacing w:after="0"/>
        <w:ind w:left="0"/>
        <w:jc w:val="left"/>
        <w:rPr>
          <w:b/>
          <w:bCs/>
        </w:rPr>
      </w:pPr>
      <w:r>
        <w:rPr>
          <w:b/>
          <w:bCs/>
        </w:rPr>
        <w:t>Exemplo:</w:t>
      </w:r>
    </w:p>
    <w:p w14:paraId="2132BE55" w14:textId="77777777" w:rsidR="00A82183" w:rsidRDefault="00A82183">
      <w:pPr>
        <w:pStyle w:val="Standard"/>
        <w:spacing w:after="0"/>
        <w:ind w:left="0"/>
        <w:jc w:val="left"/>
        <w:rPr>
          <w:b/>
          <w:bCs/>
        </w:rPr>
      </w:pPr>
    </w:p>
    <w:p w14:paraId="32BC7ADA" w14:textId="77777777" w:rsidR="00A82183" w:rsidRDefault="00000000">
      <w:pPr>
        <w:pStyle w:val="CdigoFonte"/>
        <w:spacing w:after="0"/>
        <w:ind w:left="96"/>
      </w:pPr>
      <w:r>
        <w:rPr>
          <w:color w:val="000080"/>
          <w:szCs w:val="18"/>
        </w:rPr>
        <w:t>```php</w:t>
      </w:r>
      <w:r>
        <w:br/>
        <w:t xml:space="preserve">$objSeiRN = </w:t>
      </w:r>
      <w:r>
        <w:rPr>
          <w:b/>
          <w:bCs/>
          <w:color w:val="000080"/>
        </w:rPr>
        <w:t xml:space="preserve">new </w:t>
      </w:r>
      <w:r>
        <w:t>SeiRN();</w:t>
      </w:r>
      <w:r>
        <w:br/>
        <w:t>$arrObjTipoConferenciaAPI = $objSeiRN-&gt;listarTiposConferencia();</w:t>
      </w:r>
      <w:r>
        <w:br/>
      </w:r>
    </w:p>
    <w:p w14:paraId="03C1CAFA" w14:textId="77777777" w:rsidR="00A82183" w:rsidRDefault="00000000">
      <w:pPr>
        <w:pStyle w:val="CdigoFonte"/>
        <w:spacing w:after="0"/>
        <w:ind w:left="96"/>
      </w:pPr>
      <w:r>
        <w:t>Array</w:t>
      </w:r>
    </w:p>
    <w:p w14:paraId="3C947AC3" w14:textId="77777777" w:rsidR="00A82183" w:rsidRDefault="00000000">
      <w:pPr>
        <w:pStyle w:val="CdigoFonte"/>
        <w:spacing w:after="0"/>
        <w:ind w:left="96"/>
      </w:pPr>
      <w:r>
        <w:t>(</w:t>
      </w:r>
      <w:r>
        <w:br/>
        <w:t xml:space="preserve">    [0] =&gt; TipoConferenciaAPI Object        (</w:t>
      </w:r>
    </w:p>
    <w:p w14:paraId="27366F8C" w14:textId="77777777" w:rsidR="00A82183" w:rsidRDefault="00000000">
      <w:pPr>
        <w:pStyle w:val="CdigoFonte"/>
        <w:spacing w:after="0"/>
        <w:ind w:left="96"/>
      </w:pPr>
      <w:r>
        <w:t xml:space="preserve">            [IdTipoConferencia] =&gt; 3</w:t>
      </w:r>
    </w:p>
    <w:p w14:paraId="6E620621" w14:textId="77777777" w:rsidR="00A82183" w:rsidRDefault="00000000">
      <w:pPr>
        <w:pStyle w:val="CdigoFonte"/>
        <w:spacing w:after="0"/>
        <w:ind w:left="96"/>
      </w:pPr>
      <w:r>
        <w:t xml:space="preserve">            [Descricao] =&gt; Cópia autenticada administrativamente</w:t>
      </w:r>
    </w:p>
    <w:p w14:paraId="419209A3" w14:textId="77777777" w:rsidR="00A82183" w:rsidRDefault="00000000">
      <w:pPr>
        <w:pStyle w:val="CdigoFonte"/>
        <w:spacing w:after="0"/>
        <w:ind w:left="96"/>
      </w:pPr>
      <w:r>
        <w:t xml:space="preserve">        )</w:t>
      </w:r>
    </w:p>
    <w:p w14:paraId="1A88908D" w14:textId="77777777" w:rsidR="00A82183" w:rsidRDefault="00000000">
      <w:pPr>
        <w:pStyle w:val="CdigoFonte"/>
        <w:spacing w:after="0"/>
        <w:ind w:left="96"/>
      </w:pPr>
      <w:r>
        <w:lastRenderedPageBreak/>
        <w:t xml:space="preserve">    [1] =&gt; TipoConferenciaAPI Object        (</w:t>
      </w:r>
    </w:p>
    <w:p w14:paraId="041E3F01" w14:textId="77777777" w:rsidR="00A82183" w:rsidRDefault="00000000">
      <w:pPr>
        <w:pStyle w:val="CdigoFonte"/>
        <w:spacing w:after="0"/>
        <w:ind w:left="96"/>
      </w:pPr>
      <w:r>
        <w:t xml:space="preserve">            [IdTipoConferencia] =&gt; 2</w:t>
      </w:r>
    </w:p>
    <w:p w14:paraId="1763AB4F" w14:textId="77777777" w:rsidR="00A82183" w:rsidRDefault="00000000">
      <w:pPr>
        <w:pStyle w:val="CdigoFonte"/>
        <w:spacing w:after="0"/>
        <w:ind w:left="96"/>
      </w:pPr>
      <w:r>
        <w:t xml:space="preserve">            [Descricao] =&gt; Cópia autenticada por cartório</w:t>
      </w:r>
    </w:p>
    <w:p w14:paraId="65AFB40A" w14:textId="77777777" w:rsidR="00A82183" w:rsidRDefault="00000000">
      <w:pPr>
        <w:pStyle w:val="CdigoFonte"/>
        <w:spacing w:after="0"/>
        <w:ind w:left="96"/>
      </w:pPr>
      <w:r>
        <w:t xml:space="preserve">        )</w:t>
      </w:r>
    </w:p>
    <w:p w14:paraId="209AC245" w14:textId="77777777" w:rsidR="00A82183" w:rsidRDefault="00000000">
      <w:pPr>
        <w:pStyle w:val="CdigoFonte"/>
        <w:spacing w:after="0"/>
        <w:ind w:left="96"/>
      </w:pPr>
      <w:r>
        <w:t xml:space="preserve">    [2] =&gt; TipoConferenciaAPI Object        (</w:t>
      </w:r>
    </w:p>
    <w:p w14:paraId="6C1B945A" w14:textId="77777777" w:rsidR="00A82183" w:rsidRDefault="00000000">
      <w:pPr>
        <w:pStyle w:val="CdigoFonte"/>
        <w:spacing w:after="0"/>
        <w:ind w:left="96"/>
      </w:pPr>
      <w:r>
        <w:t xml:space="preserve">            [IdTipoConferencia] =&gt; 4</w:t>
      </w:r>
    </w:p>
    <w:p w14:paraId="79171EE1" w14:textId="77777777" w:rsidR="00A82183" w:rsidRDefault="00000000">
      <w:pPr>
        <w:pStyle w:val="CdigoFonte"/>
        <w:spacing w:after="0"/>
        <w:ind w:left="96"/>
      </w:pPr>
      <w:r>
        <w:t xml:space="preserve">            [Descricao] =&gt; Cópia simples</w:t>
      </w:r>
    </w:p>
    <w:p w14:paraId="07088405" w14:textId="77777777" w:rsidR="00A82183" w:rsidRDefault="00000000">
      <w:pPr>
        <w:pStyle w:val="CdigoFonte"/>
        <w:spacing w:after="0"/>
        <w:ind w:left="96"/>
      </w:pPr>
      <w:r>
        <w:t xml:space="preserve">        )</w:t>
      </w:r>
    </w:p>
    <w:p w14:paraId="6CBD650B" w14:textId="77777777" w:rsidR="00A82183" w:rsidRDefault="00000000">
      <w:pPr>
        <w:pStyle w:val="CdigoFonte"/>
        <w:spacing w:after="0"/>
        <w:ind w:left="96"/>
      </w:pPr>
      <w:r>
        <w:t xml:space="preserve">    [3] =&gt; TipoConferenciaAPI Object        (</w:t>
      </w:r>
    </w:p>
    <w:p w14:paraId="38DA3DCC" w14:textId="77777777" w:rsidR="00A82183" w:rsidRDefault="00000000">
      <w:pPr>
        <w:pStyle w:val="CdigoFonte"/>
        <w:spacing w:after="0"/>
        <w:ind w:left="96"/>
      </w:pPr>
      <w:r>
        <w:t xml:space="preserve">            [IdTipoConferencia] =&gt; 1</w:t>
      </w:r>
    </w:p>
    <w:p w14:paraId="27819D0B" w14:textId="77777777" w:rsidR="00A82183" w:rsidRDefault="00000000">
      <w:pPr>
        <w:pStyle w:val="CdigoFonte"/>
        <w:spacing w:after="0"/>
        <w:ind w:left="96"/>
      </w:pPr>
      <w:r>
        <w:t xml:space="preserve">            [Descricao] =&gt; Documento Original</w:t>
      </w:r>
    </w:p>
    <w:p w14:paraId="327271FC" w14:textId="77777777" w:rsidR="00A82183" w:rsidRDefault="00000000">
      <w:pPr>
        <w:pStyle w:val="CdigoFonte"/>
        <w:spacing w:after="0"/>
        <w:ind w:left="96"/>
      </w:pPr>
      <w:r>
        <w:t xml:space="preserve">        )</w:t>
      </w:r>
    </w:p>
    <w:p w14:paraId="6B8B92DB" w14:textId="77777777" w:rsidR="00A82183" w:rsidRDefault="00000000">
      <w:pPr>
        <w:pStyle w:val="CdigoFonte"/>
        <w:spacing w:after="0"/>
        <w:ind w:left="96"/>
      </w:pPr>
      <w:r>
        <w:t>)</w:t>
      </w:r>
      <w:r>
        <w:br/>
      </w:r>
      <w:r>
        <w:rPr>
          <w:color w:val="000080"/>
          <w:szCs w:val="18"/>
        </w:rPr>
        <w:t>```</w:t>
      </w:r>
    </w:p>
    <w:p w14:paraId="648DD23E" w14:textId="77777777" w:rsidR="00A82183" w:rsidRDefault="00A82183"/>
    <w:p w14:paraId="2FC789F0" w14:textId="77777777" w:rsidR="00A82183" w:rsidRDefault="00000000">
      <w:pPr>
        <w:pStyle w:val="Ttulo2"/>
      </w:pPr>
      <w:bookmarkStart w:id="4989" w:name="_Toc171671398"/>
      <w:bookmarkStart w:id="4990" w:name="__RefHeading___Toc27815_2823614150"/>
      <w:bookmarkStart w:id="4991" w:name="_Toc223560350"/>
      <w:bookmarkStart w:id="4992" w:name="_Toc223772456"/>
      <w:bookmarkStart w:id="4993" w:name="_Toc223782544"/>
      <w:bookmarkStart w:id="4994" w:name="_Toc223895026"/>
      <w:bookmarkStart w:id="4995" w:name="_Toc223911371"/>
      <w:bookmarkStart w:id="4996" w:name="_Toc224380193"/>
      <w:bookmarkStart w:id="4997" w:name="_Toc225675979"/>
      <w:bookmarkStart w:id="4998" w:name="_Toc225806941"/>
      <w:bookmarkStart w:id="4999" w:name="_Toc226042418"/>
      <w:bookmarkStart w:id="5000" w:name="_Toc226118247"/>
      <w:bookmarkStart w:id="5001" w:name="_Toc226422832"/>
      <w:bookmarkStart w:id="5002" w:name="_Toc226644655"/>
      <w:bookmarkStart w:id="5003" w:name="_Toc231601338"/>
      <w:r>
        <w:t>listarTiposProcedimento</w:t>
      </w:r>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38014A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50387DE" w14:textId="77777777" w:rsidR="00A82183" w:rsidRDefault="00000000">
            <w:pPr>
              <w:pStyle w:val="TableContents"/>
              <w:widowControl w:val="0"/>
              <w:spacing w:after="0" w:line="276" w:lineRule="auto"/>
              <w:jc w:val="center"/>
            </w:pPr>
            <w:r>
              <w:t>Saída</w:t>
            </w:r>
          </w:p>
        </w:tc>
      </w:tr>
      <w:tr w:rsidR="00A82183" w14:paraId="401D982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3A55609" w14:textId="77777777" w:rsidR="00A82183" w:rsidRDefault="00000000">
            <w:pPr>
              <w:pStyle w:val="TableContents"/>
              <w:widowControl w:val="0"/>
              <w:spacing w:after="0" w:line="276" w:lineRule="auto"/>
            </w:pPr>
            <w:r>
              <w:t>Conjunto de Instâncias do objeto TipoProcedimentoAPI preenchidas com:</w:t>
            </w:r>
          </w:p>
          <w:p w14:paraId="18E26B6B" w14:textId="77777777" w:rsidR="00A82183" w:rsidRDefault="00000000">
            <w:pPr>
              <w:pStyle w:val="TableContents"/>
              <w:widowControl w:val="0"/>
              <w:numPr>
                <w:ilvl w:val="0"/>
                <w:numId w:val="142"/>
              </w:numPr>
              <w:spacing w:after="0" w:line="276" w:lineRule="auto"/>
            </w:pPr>
            <w:r>
              <w:t>IdTipoProcedimento</w:t>
            </w:r>
          </w:p>
          <w:p w14:paraId="413F9AAC" w14:textId="77777777" w:rsidR="00A82183" w:rsidRDefault="00000000">
            <w:pPr>
              <w:pStyle w:val="TableContents"/>
              <w:widowControl w:val="0"/>
              <w:numPr>
                <w:ilvl w:val="0"/>
                <w:numId w:val="142"/>
              </w:numPr>
              <w:spacing w:after="0" w:line="276" w:lineRule="auto"/>
            </w:pPr>
            <w:r>
              <w:t>Nome</w:t>
            </w:r>
          </w:p>
        </w:tc>
      </w:tr>
    </w:tbl>
    <w:p w14:paraId="4A6381BD" w14:textId="77777777" w:rsidR="00A82183" w:rsidRDefault="00000000">
      <w:pPr>
        <w:pStyle w:val="Standard"/>
        <w:spacing w:after="0"/>
        <w:ind w:left="0"/>
        <w:jc w:val="left"/>
        <w:rPr>
          <w:b/>
          <w:bCs/>
        </w:rPr>
      </w:pPr>
      <w:r>
        <w:rPr>
          <w:b/>
          <w:bCs/>
        </w:rPr>
        <w:t>Exemplo:</w:t>
      </w:r>
    </w:p>
    <w:p w14:paraId="6674FA83" w14:textId="77777777" w:rsidR="00A82183" w:rsidRDefault="00A82183">
      <w:pPr>
        <w:pStyle w:val="Standard"/>
        <w:spacing w:after="0"/>
        <w:ind w:left="0"/>
        <w:jc w:val="left"/>
        <w:rPr>
          <w:b/>
          <w:bCs/>
        </w:rPr>
      </w:pPr>
    </w:p>
    <w:p w14:paraId="30BB5F0A" w14:textId="77777777" w:rsidR="00A82183" w:rsidRDefault="00000000">
      <w:pPr>
        <w:pStyle w:val="CdigoFonte"/>
        <w:spacing w:after="0"/>
        <w:ind w:left="96"/>
      </w:pPr>
      <w:r>
        <w:t>```php</w:t>
      </w:r>
      <w:r>
        <w:br/>
        <w:t>$objSeiRN = new SeiRN();</w:t>
      </w:r>
      <w:r>
        <w:br/>
        <w:t>$arrObjTipoProcedimentoAPI = $objSeiRN-&gt;listarTiposProcedimento();</w:t>
      </w:r>
      <w:r>
        <w:br/>
      </w:r>
    </w:p>
    <w:p w14:paraId="1F39C83E" w14:textId="77777777" w:rsidR="00A82183" w:rsidRDefault="00000000">
      <w:pPr>
        <w:pStyle w:val="CdigoFonte"/>
        <w:spacing w:after="0"/>
        <w:ind w:left="96"/>
      </w:pPr>
      <w:r>
        <w:t>Array</w:t>
      </w:r>
      <w:r>
        <w:br/>
        <w:t>(</w:t>
      </w:r>
    </w:p>
    <w:p w14:paraId="06C3C28D" w14:textId="77777777" w:rsidR="00A82183" w:rsidRDefault="00000000">
      <w:pPr>
        <w:pStyle w:val="CdigoFonte"/>
        <w:spacing w:after="0"/>
        <w:ind w:left="96"/>
      </w:pPr>
      <w:r>
        <w:t xml:space="preserve">    [0] =&gt; TipoProcedimentoAPI Object        (</w:t>
      </w:r>
    </w:p>
    <w:p w14:paraId="1F0B4E67" w14:textId="77777777" w:rsidR="00A82183" w:rsidRDefault="00000000">
      <w:pPr>
        <w:pStyle w:val="CdigoFonte"/>
        <w:spacing w:after="0"/>
        <w:ind w:left="96"/>
      </w:pPr>
      <w:r>
        <w:t xml:space="preserve">            [IdTipoProcedimento] =&gt; 100000311</w:t>
      </w:r>
    </w:p>
    <w:p w14:paraId="0FCB7B38" w14:textId="77777777" w:rsidR="00A82183" w:rsidRDefault="00000000">
      <w:pPr>
        <w:pStyle w:val="CdigoFonte"/>
        <w:spacing w:after="0"/>
        <w:ind w:left="96"/>
      </w:pPr>
      <w:r>
        <w:t xml:space="preserve">            [Nome] =&gt; Abono de Faltas</w:t>
      </w:r>
    </w:p>
    <w:p w14:paraId="0C42D6DC" w14:textId="77777777" w:rsidR="00A82183" w:rsidRDefault="00000000">
      <w:pPr>
        <w:pStyle w:val="CdigoFonte"/>
        <w:spacing w:after="0"/>
        <w:ind w:left="96"/>
      </w:pPr>
      <w:r>
        <w:t xml:space="preserve">        )</w:t>
      </w:r>
    </w:p>
    <w:p w14:paraId="7B395C48" w14:textId="77777777" w:rsidR="00A82183" w:rsidRDefault="00000000">
      <w:pPr>
        <w:pStyle w:val="CdigoFonte"/>
        <w:spacing w:after="0"/>
        <w:ind w:left="96"/>
      </w:pPr>
      <w:r>
        <w:t xml:space="preserve">    [1] =&gt; TipoProcedimentoAPI Object        (</w:t>
      </w:r>
    </w:p>
    <w:p w14:paraId="6296365B" w14:textId="77777777" w:rsidR="00A82183" w:rsidRDefault="00000000">
      <w:pPr>
        <w:pStyle w:val="CdigoFonte"/>
        <w:spacing w:after="0"/>
        <w:ind w:left="96"/>
      </w:pPr>
      <w:r>
        <w:t xml:space="preserve">            [IdTipoProcedimento] =&gt; 100000334</w:t>
      </w:r>
    </w:p>
    <w:p w14:paraId="37B0392B" w14:textId="77777777" w:rsidR="00A82183" w:rsidRDefault="00000000">
      <w:pPr>
        <w:pStyle w:val="CdigoFonte"/>
        <w:spacing w:after="0"/>
        <w:ind w:left="96"/>
      </w:pPr>
      <w:r>
        <w:t xml:space="preserve">            [Nome] =&gt; Abono Permanência</w:t>
      </w:r>
    </w:p>
    <w:p w14:paraId="7E8E06FA" w14:textId="77777777" w:rsidR="00A82183" w:rsidRDefault="00000000">
      <w:pPr>
        <w:pStyle w:val="CdigoFonte"/>
        <w:spacing w:after="0"/>
        <w:ind w:left="96"/>
      </w:pPr>
      <w:r>
        <w:t xml:space="preserve">        )</w:t>
      </w:r>
      <w:r>
        <w:br/>
        <w:t xml:space="preserve">    [2] =&gt; TipoProcedimentoAPI Object        (</w:t>
      </w:r>
    </w:p>
    <w:p w14:paraId="29AE954A" w14:textId="77777777" w:rsidR="00A82183" w:rsidRDefault="00000000">
      <w:pPr>
        <w:pStyle w:val="CdigoFonte"/>
        <w:spacing w:after="0"/>
        <w:ind w:left="96"/>
      </w:pPr>
      <w:r>
        <w:t xml:space="preserve">            [IdTipoProcedimento] =&gt; 100000258</w:t>
      </w:r>
    </w:p>
    <w:p w14:paraId="29A20416" w14:textId="77777777" w:rsidR="00A82183" w:rsidRDefault="00000000">
      <w:pPr>
        <w:pStyle w:val="CdigoFonte"/>
        <w:spacing w:after="0"/>
        <w:ind w:left="96"/>
      </w:pPr>
      <w:r>
        <w:t xml:space="preserve">            [Nome] =&gt; Afastamentos</w:t>
      </w:r>
    </w:p>
    <w:p w14:paraId="47838F6B" w14:textId="77777777" w:rsidR="00A82183" w:rsidRDefault="00000000">
      <w:pPr>
        <w:pStyle w:val="CdigoFonte"/>
        <w:spacing w:after="0"/>
        <w:ind w:left="96"/>
      </w:pPr>
      <w:r>
        <w:t xml:space="preserve">        )</w:t>
      </w:r>
    </w:p>
    <w:p w14:paraId="1D21C408" w14:textId="77777777" w:rsidR="00A82183" w:rsidRDefault="00000000">
      <w:pPr>
        <w:pStyle w:val="CdigoFonte"/>
        <w:spacing w:after="0"/>
        <w:ind w:left="96"/>
      </w:pPr>
      <w:r>
        <w:t xml:space="preserve">    ...</w:t>
      </w:r>
    </w:p>
    <w:p w14:paraId="336A1750" w14:textId="77777777" w:rsidR="00A82183" w:rsidRDefault="00000000">
      <w:pPr>
        <w:pStyle w:val="CdigoFonte"/>
        <w:spacing w:after="0"/>
        <w:ind w:left="96"/>
      </w:pPr>
      <w:r>
        <w:t>)</w:t>
      </w:r>
      <w:r>
        <w:br/>
      </w:r>
      <w:r>
        <w:rPr>
          <w:color w:val="000080"/>
          <w:szCs w:val="18"/>
        </w:rPr>
        <w:t>```</w:t>
      </w:r>
    </w:p>
    <w:p w14:paraId="080D1894" w14:textId="77777777" w:rsidR="00A82183" w:rsidRDefault="00A82183"/>
    <w:p w14:paraId="7974A84C" w14:textId="77777777" w:rsidR="00A82183" w:rsidRDefault="00000000">
      <w:pPr>
        <w:pStyle w:val="Ttulo2"/>
      </w:pPr>
      <w:bookmarkStart w:id="5004" w:name="_Toc171671399"/>
      <w:bookmarkStart w:id="5005" w:name="__RefHeading___Toc27813_2823614150"/>
      <w:bookmarkStart w:id="5006" w:name="_Toc223560351"/>
      <w:bookmarkStart w:id="5007" w:name="_Toc223772457"/>
      <w:bookmarkStart w:id="5008" w:name="_Toc223782545"/>
      <w:bookmarkStart w:id="5009" w:name="_Toc223895027"/>
      <w:bookmarkStart w:id="5010" w:name="_Toc223911372"/>
      <w:bookmarkStart w:id="5011" w:name="_Toc224380194"/>
      <w:bookmarkStart w:id="5012" w:name="_Toc225675980"/>
      <w:bookmarkStart w:id="5013" w:name="_Toc225806942"/>
      <w:bookmarkStart w:id="5014" w:name="_Toc226042419"/>
      <w:bookmarkStart w:id="5015" w:name="_Toc226118248"/>
      <w:bookmarkStart w:id="5016" w:name="_Toc226422833"/>
      <w:bookmarkStart w:id="5017" w:name="_Toc226644656"/>
      <w:bookmarkStart w:id="5018" w:name="_Toc231601339"/>
      <w:r>
        <w:t>listarTiposProcedimentoOuvidoria</w:t>
      </w:r>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80EC8A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B697734" w14:textId="77777777" w:rsidR="00A82183" w:rsidRDefault="00000000">
            <w:pPr>
              <w:pStyle w:val="TableContents"/>
              <w:widowControl w:val="0"/>
              <w:spacing w:after="0" w:line="276" w:lineRule="auto"/>
              <w:jc w:val="center"/>
            </w:pPr>
            <w:r>
              <w:t>Saída</w:t>
            </w:r>
          </w:p>
        </w:tc>
      </w:tr>
      <w:tr w:rsidR="00A82183" w14:paraId="107FE9F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A348271" w14:textId="77777777" w:rsidR="00A82183" w:rsidRDefault="00000000">
            <w:pPr>
              <w:pStyle w:val="TableContents"/>
              <w:widowControl w:val="0"/>
              <w:spacing w:after="0" w:line="276" w:lineRule="auto"/>
            </w:pPr>
            <w:r>
              <w:t>Lista os tipos de processos sinalizados como de Ouvidoria retornando um conjunto de Instâncias do objeto TipoProcedimentoAPI preenchidas com:</w:t>
            </w:r>
          </w:p>
          <w:p w14:paraId="6B7CDF5F" w14:textId="77777777" w:rsidR="00A82183" w:rsidRDefault="00000000">
            <w:pPr>
              <w:pStyle w:val="TableContents"/>
              <w:widowControl w:val="0"/>
              <w:numPr>
                <w:ilvl w:val="0"/>
                <w:numId w:val="143"/>
              </w:numPr>
              <w:spacing w:after="0" w:line="276" w:lineRule="auto"/>
            </w:pPr>
            <w:r>
              <w:t>IdTipoProcedimento</w:t>
            </w:r>
          </w:p>
          <w:p w14:paraId="309233CD" w14:textId="77777777" w:rsidR="00A82183" w:rsidRDefault="00000000">
            <w:pPr>
              <w:pStyle w:val="TableContents"/>
              <w:widowControl w:val="0"/>
              <w:numPr>
                <w:ilvl w:val="0"/>
                <w:numId w:val="143"/>
              </w:numPr>
              <w:spacing w:after="0" w:line="276" w:lineRule="auto"/>
            </w:pPr>
            <w:r>
              <w:t>Nome</w:t>
            </w:r>
          </w:p>
          <w:p w14:paraId="73DA15B6" w14:textId="77777777" w:rsidR="00A82183" w:rsidRDefault="00000000">
            <w:pPr>
              <w:pStyle w:val="TableContents"/>
              <w:widowControl w:val="0"/>
              <w:numPr>
                <w:ilvl w:val="0"/>
                <w:numId w:val="143"/>
              </w:numPr>
              <w:spacing w:after="0" w:line="276" w:lineRule="auto"/>
            </w:pPr>
            <w:r>
              <w:t>SinOuvidoriaAnonimo</w:t>
            </w:r>
          </w:p>
        </w:tc>
      </w:tr>
    </w:tbl>
    <w:p w14:paraId="163EA216" w14:textId="77777777" w:rsidR="00A82183" w:rsidRDefault="00000000">
      <w:pPr>
        <w:pStyle w:val="Standard"/>
        <w:spacing w:after="0"/>
        <w:ind w:left="0"/>
        <w:jc w:val="left"/>
        <w:rPr>
          <w:b/>
          <w:bCs/>
        </w:rPr>
      </w:pPr>
      <w:r>
        <w:rPr>
          <w:b/>
          <w:bCs/>
        </w:rPr>
        <w:t>Exemplo:</w:t>
      </w:r>
    </w:p>
    <w:p w14:paraId="7BDCF02B" w14:textId="77777777" w:rsidR="00A82183" w:rsidRDefault="00A82183">
      <w:pPr>
        <w:pStyle w:val="Standard"/>
        <w:spacing w:after="0"/>
        <w:ind w:left="0"/>
        <w:jc w:val="left"/>
        <w:rPr>
          <w:b/>
          <w:bCs/>
        </w:rPr>
      </w:pPr>
    </w:p>
    <w:p w14:paraId="65F69B14" w14:textId="77777777" w:rsidR="00A82183" w:rsidRDefault="00000000">
      <w:pPr>
        <w:pStyle w:val="CdigoFonte"/>
        <w:spacing w:after="0"/>
        <w:ind w:left="96"/>
      </w:pPr>
      <w:r>
        <w:rPr>
          <w:color w:val="000080"/>
          <w:szCs w:val="18"/>
        </w:rPr>
        <w:t>```php</w:t>
      </w:r>
      <w:r>
        <w:rPr>
          <w:sz w:val="16"/>
        </w:rPr>
        <w:br/>
        <w:t xml:space="preserve">$objSeiRN = </w:t>
      </w:r>
      <w:r>
        <w:rPr>
          <w:b/>
          <w:bCs/>
          <w:color w:val="000080"/>
          <w:sz w:val="16"/>
        </w:rPr>
        <w:t xml:space="preserve">new </w:t>
      </w:r>
      <w:r>
        <w:rPr>
          <w:sz w:val="16"/>
        </w:rPr>
        <w:t>SeiRN();</w:t>
      </w:r>
      <w:r>
        <w:rPr>
          <w:sz w:val="16"/>
        </w:rPr>
        <w:br/>
        <w:t>$arrObjTipoProcedimentoAPI = $objSeiRN-&gt;listarTiposProcedimentoOuvidoria();</w:t>
      </w:r>
    </w:p>
    <w:p w14:paraId="40A8390A" w14:textId="77777777" w:rsidR="00A82183" w:rsidRDefault="00000000">
      <w:pPr>
        <w:pStyle w:val="CdigoFonte"/>
        <w:spacing w:after="0"/>
        <w:ind w:left="96"/>
        <w:rPr>
          <w:sz w:val="16"/>
        </w:rPr>
      </w:pPr>
      <w:r>
        <w:rPr>
          <w:sz w:val="16"/>
        </w:rPr>
        <w:br/>
      </w:r>
    </w:p>
    <w:p w14:paraId="10A10842" w14:textId="77777777" w:rsidR="00A82183" w:rsidRDefault="00000000">
      <w:pPr>
        <w:pStyle w:val="CdigoFonte"/>
        <w:spacing w:after="0"/>
        <w:ind w:left="96"/>
        <w:rPr>
          <w:sz w:val="16"/>
        </w:rPr>
      </w:pPr>
      <w:r>
        <w:rPr>
          <w:sz w:val="16"/>
        </w:rPr>
        <w:t>Array</w:t>
      </w:r>
    </w:p>
    <w:p w14:paraId="0CC6745E" w14:textId="77777777" w:rsidR="00A82183" w:rsidRDefault="00000000">
      <w:pPr>
        <w:pStyle w:val="CdigoFonte"/>
        <w:spacing w:after="0"/>
        <w:ind w:left="96"/>
        <w:rPr>
          <w:sz w:val="16"/>
        </w:rPr>
      </w:pPr>
      <w:r>
        <w:rPr>
          <w:sz w:val="16"/>
        </w:rPr>
        <w:t>(</w:t>
      </w:r>
    </w:p>
    <w:p w14:paraId="346AE9F4" w14:textId="77777777" w:rsidR="00A82183" w:rsidRDefault="00000000">
      <w:pPr>
        <w:pStyle w:val="CdigoFonte"/>
        <w:spacing w:after="0"/>
        <w:ind w:left="96"/>
        <w:rPr>
          <w:sz w:val="16"/>
        </w:rPr>
      </w:pPr>
      <w:r>
        <w:rPr>
          <w:sz w:val="16"/>
        </w:rPr>
        <w:t xml:space="preserve">    [0] =&gt; TipoProcedimentoAPI Object        (</w:t>
      </w:r>
    </w:p>
    <w:p w14:paraId="049E0B23" w14:textId="77777777" w:rsidR="00A82183" w:rsidRDefault="00000000">
      <w:pPr>
        <w:pStyle w:val="CdigoFonte"/>
        <w:spacing w:after="0"/>
        <w:ind w:left="96"/>
        <w:rPr>
          <w:sz w:val="16"/>
        </w:rPr>
      </w:pPr>
      <w:r>
        <w:rPr>
          <w:sz w:val="16"/>
        </w:rPr>
        <w:t xml:space="preserve">            [IdTipoProcedimento] =&gt; 100000373</w:t>
      </w:r>
    </w:p>
    <w:p w14:paraId="3E1DFADB" w14:textId="77777777" w:rsidR="00A82183" w:rsidRDefault="00000000">
      <w:pPr>
        <w:pStyle w:val="CdigoFonte"/>
        <w:spacing w:after="0"/>
        <w:ind w:left="96"/>
        <w:rPr>
          <w:sz w:val="16"/>
        </w:rPr>
      </w:pPr>
      <w:r>
        <w:rPr>
          <w:sz w:val="16"/>
        </w:rPr>
        <w:t xml:space="preserve">            [Nome] =&gt; Acesso à Informação Pública</w:t>
      </w:r>
    </w:p>
    <w:p w14:paraId="1F2D85CB" w14:textId="77777777" w:rsidR="00A82183" w:rsidRDefault="00000000">
      <w:pPr>
        <w:pStyle w:val="CdigoFonte"/>
        <w:spacing w:after="0"/>
        <w:ind w:left="96"/>
        <w:rPr>
          <w:sz w:val="16"/>
        </w:rPr>
      </w:pPr>
      <w:r>
        <w:rPr>
          <w:sz w:val="16"/>
        </w:rPr>
        <w:lastRenderedPageBreak/>
        <w:t xml:space="preserve">            [SinOuvidoriaAnonimo] =&gt; N</w:t>
      </w:r>
    </w:p>
    <w:p w14:paraId="3072753E" w14:textId="77777777" w:rsidR="00A82183" w:rsidRDefault="00000000">
      <w:pPr>
        <w:pStyle w:val="CdigoFonte"/>
        <w:spacing w:after="0"/>
        <w:ind w:left="96"/>
        <w:rPr>
          <w:sz w:val="16"/>
        </w:rPr>
      </w:pPr>
      <w:r>
        <w:rPr>
          <w:sz w:val="16"/>
        </w:rPr>
        <w:t xml:space="preserve">        )</w:t>
      </w:r>
    </w:p>
    <w:p w14:paraId="3208A3B7" w14:textId="77777777" w:rsidR="00A82183" w:rsidRDefault="00000000">
      <w:pPr>
        <w:pStyle w:val="CdigoFonte"/>
        <w:spacing w:after="0"/>
        <w:ind w:left="96"/>
        <w:rPr>
          <w:sz w:val="16"/>
        </w:rPr>
      </w:pPr>
      <w:r>
        <w:rPr>
          <w:sz w:val="16"/>
        </w:rPr>
        <w:t xml:space="preserve">    [1] =&gt; TipoProcedimentoAPI Object        (</w:t>
      </w:r>
    </w:p>
    <w:p w14:paraId="107D754E" w14:textId="77777777" w:rsidR="00A82183" w:rsidRDefault="00000000">
      <w:pPr>
        <w:pStyle w:val="CdigoFonte"/>
        <w:spacing w:after="0"/>
        <w:ind w:left="96"/>
        <w:rPr>
          <w:sz w:val="16"/>
        </w:rPr>
      </w:pPr>
      <w:r>
        <w:rPr>
          <w:sz w:val="16"/>
        </w:rPr>
        <w:t xml:space="preserve">            [IdTipoProcedimento] =&gt; 100000347</w:t>
      </w:r>
    </w:p>
    <w:p w14:paraId="3809F24D" w14:textId="77777777" w:rsidR="00A82183" w:rsidRDefault="00000000">
      <w:pPr>
        <w:pStyle w:val="CdigoFonte"/>
        <w:spacing w:after="0"/>
        <w:ind w:left="96"/>
        <w:rPr>
          <w:sz w:val="16"/>
        </w:rPr>
      </w:pPr>
      <w:r>
        <w:rPr>
          <w:sz w:val="16"/>
        </w:rPr>
        <w:t xml:space="preserve">            [Nome] =&gt; Elogio</w:t>
      </w:r>
    </w:p>
    <w:p w14:paraId="70A139F4" w14:textId="77777777" w:rsidR="00A82183" w:rsidRDefault="00000000">
      <w:pPr>
        <w:pStyle w:val="CdigoFonte"/>
        <w:spacing w:after="0"/>
        <w:ind w:left="96"/>
        <w:rPr>
          <w:sz w:val="16"/>
        </w:rPr>
      </w:pPr>
      <w:r>
        <w:rPr>
          <w:sz w:val="16"/>
        </w:rPr>
        <w:t xml:space="preserve">            [SinOuvidoriaAnonimo] =&gt; N</w:t>
      </w:r>
    </w:p>
    <w:p w14:paraId="74393881" w14:textId="77777777" w:rsidR="00A82183" w:rsidRDefault="00000000">
      <w:pPr>
        <w:pStyle w:val="CdigoFonte"/>
        <w:spacing w:after="0"/>
        <w:ind w:left="96"/>
        <w:rPr>
          <w:sz w:val="16"/>
        </w:rPr>
      </w:pPr>
      <w:r>
        <w:rPr>
          <w:sz w:val="16"/>
        </w:rPr>
        <w:t xml:space="preserve">        )</w:t>
      </w:r>
    </w:p>
    <w:p w14:paraId="5239983C" w14:textId="77777777" w:rsidR="00A82183" w:rsidRDefault="00000000">
      <w:pPr>
        <w:pStyle w:val="CdigoFonte"/>
        <w:spacing w:after="0"/>
        <w:ind w:left="96"/>
        <w:rPr>
          <w:sz w:val="16"/>
        </w:rPr>
      </w:pPr>
      <w:r>
        <w:rPr>
          <w:sz w:val="16"/>
        </w:rPr>
        <w:t xml:space="preserve">    [2] =&gt; TipoProcedimentoAPI Object        (</w:t>
      </w:r>
    </w:p>
    <w:p w14:paraId="06921AE1" w14:textId="77777777" w:rsidR="00A82183" w:rsidRDefault="00000000">
      <w:pPr>
        <w:pStyle w:val="CdigoFonte"/>
        <w:spacing w:after="0"/>
        <w:ind w:left="96"/>
        <w:rPr>
          <w:sz w:val="16"/>
        </w:rPr>
      </w:pPr>
      <w:r>
        <w:rPr>
          <w:sz w:val="16"/>
        </w:rPr>
        <w:t xml:space="preserve">            [IdTipoProcedimento] =&gt; 100000348</w:t>
      </w:r>
    </w:p>
    <w:p w14:paraId="2E1DDE7D" w14:textId="77777777" w:rsidR="00A82183" w:rsidRDefault="00000000">
      <w:pPr>
        <w:pStyle w:val="CdigoFonte"/>
        <w:spacing w:after="0"/>
        <w:ind w:left="96"/>
        <w:rPr>
          <w:sz w:val="16"/>
        </w:rPr>
      </w:pPr>
      <w:r>
        <w:rPr>
          <w:sz w:val="16"/>
        </w:rPr>
        <w:t xml:space="preserve">            [Nome] =&gt; Pedido de  Informação</w:t>
      </w:r>
    </w:p>
    <w:p w14:paraId="4AED3674" w14:textId="77777777" w:rsidR="00A82183" w:rsidRDefault="00000000">
      <w:pPr>
        <w:pStyle w:val="CdigoFonte"/>
        <w:spacing w:after="0"/>
        <w:ind w:left="96"/>
        <w:rPr>
          <w:sz w:val="16"/>
        </w:rPr>
      </w:pPr>
      <w:r>
        <w:rPr>
          <w:sz w:val="16"/>
        </w:rPr>
        <w:t xml:space="preserve">            [SinOuvidoriaAnonimo] =&gt; N</w:t>
      </w:r>
    </w:p>
    <w:p w14:paraId="094EE034" w14:textId="77777777" w:rsidR="00A82183" w:rsidRDefault="00000000">
      <w:pPr>
        <w:pStyle w:val="CdigoFonte"/>
        <w:spacing w:after="0"/>
        <w:ind w:left="96"/>
        <w:rPr>
          <w:sz w:val="16"/>
        </w:rPr>
      </w:pPr>
      <w:r>
        <w:rPr>
          <w:sz w:val="16"/>
        </w:rPr>
        <w:t xml:space="preserve">        )</w:t>
      </w:r>
    </w:p>
    <w:p w14:paraId="31FBD91F" w14:textId="77777777" w:rsidR="00A82183" w:rsidRDefault="00000000">
      <w:pPr>
        <w:pStyle w:val="CdigoFonte"/>
        <w:spacing w:after="0"/>
        <w:ind w:left="96"/>
        <w:rPr>
          <w:sz w:val="16"/>
        </w:rPr>
      </w:pPr>
      <w:r>
        <w:rPr>
          <w:sz w:val="16"/>
        </w:rPr>
        <w:t xml:space="preserve">    [3] =&gt; TipoProcedimentoAPI Object        (</w:t>
      </w:r>
    </w:p>
    <w:p w14:paraId="25C556E0" w14:textId="77777777" w:rsidR="00A82183" w:rsidRDefault="00000000">
      <w:pPr>
        <w:pStyle w:val="CdigoFonte"/>
        <w:spacing w:after="0"/>
        <w:ind w:left="96"/>
        <w:rPr>
          <w:sz w:val="16"/>
        </w:rPr>
      </w:pPr>
      <w:r>
        <w:rPr>
          <w:sz w:val="16"/>
        </w:rPr>
        <w:t xml:space="preserve">            [IdTipoProcedimento] =&gt; 100000349</w:t>
      </w:r>
    </w:p>
    <w:p w14:paraId="1EA29656" w14:textId="77777777" w:rsidR="00A82183" w:rsidRDefault="00000000">
      <w:pPr>
        <w:pStyle w:val="CdigoFonte"/>
        <w:spacing w:after="0"/>
        <w:ind w:left="96"/>
        <w:rPr>
          <w:sz w:val="16"/>
        </w:rPr>
      </w:pPr>
      <w:r>
        <w:rPr>
          <w:sz w:val="16"/>
        </w:rPr>
        <w:t xml:space="preserve">            [Nome] =&gt; Pedido de Preferência</w:t>
      </w:r>
    </w:p>
    <w:p w14:paraId="5E6E153E" w14:textId="77777777" w:rsidR="00A82183" w:rsidRDefault="00000000">
      <w:pPr>
        <w:pStyle w:val="CdigoFonte"/>
        <w:spacing w:after="0"/>
        <w:ind w:left="96"/>
        <w:rPr>
          <w:sz w:val="16"/>
        </w:rPr>
      </w:pPr>
      <w:r>
        <w:rPr>
          <w:sz w:val="16"/>
        </w:rPr>
        <w:t xml:space="preserve">            [SinOuvidoriaAnonimo] =&gt; N</w:t>
      </w:r>
    </w:p>
    <w:p w14:paraId="4031C79C" w14:textId="77777777" w:rsidR="00A82183" w:rsidRDefault="00000000">
      <w:pPr>
        <w:pStyle w:val="CdigoFonte"/>
        <w:spacing w:after="0"/>
        <w:ind w:left="96"/>
        <w:rPr>
          <w:sz w:val="16"/>
        </w:rPr>
      </w:pPr>
      <w:r>
        <w:rPr>
          <w:sz w:val="16"/>
        </w:rPr>
        <w:t xml:space="preserve">        )</w:t>
      </w:r>
    </w:p>
    <w:p w14:paraId="50C38E94" w14:textId="77777777" w:rsidR="00A82183" w:rsidRDefault="00000000">
      <w:pPr>
        <w:pStyle w:val="CdigoFonte"/>
        <w:spacing w:after="0"/>
        <w:ind w:left="96"/>
        <w:rPr>
          <w:sz w:val="16"/>
        </w:rPr>
      </w:pPr>
      <w:r>
        <w:rPr>
          <w:sz w:val="16"/>
        </w:rPr>
        <w:t xml:space="preserve">    [4] =&gt; TipoProcedimentoAPI Object        (</w:t>
      </w:r>
    </w:p>
    <w:p w14:paraId="7941949C" w14:textId="77777777" w:rsidR="00A82183" w:rsidRDefault="00000000">
      <w:pPr>
        <w:pStyle w:val="CdigoFonte"/>
        <w:spacing w:after="0"/>
        <w:ind w:left="96"/>
        <w:rPr>
          <w:sz w:val="16"/>
        </w:rPr>
      </w:pPr>
      <w:r>
        <w:rPr>
          <w:sz w:val="16"/>
        </w:rPr>
        <w:t xml:space="preserve">            [IdTipoProcedimento] =&gt; 100000350</w:t>
      </w:r>
    </w:p>
    <w:p w14:paraId="63EF247F" w14:textId="77777777" w:rsidR="00A82183" w:rsidRDefault="00000000">
      <w:pPr>
        <w:pStyle w:val="CdigoFonte"/>
        <w:spacing w:after="0"/>
        <w:ind w:left="96"/>
        <w:rPr>
          <w:sz w:val="16"/>
        </w:rPr>
      </w:pPr>
      <w:r>
        <w:rPr>
          <w:sz w:val="16"/>
        </w:rPr>
        <w:t xml:space="preserve">            [Nome] =&gt; Reclamação/Denúncia</w:t>
      </w:r>
    </w:p>
    <w:p w14:paraId="685817D7" w14:textId="77777777" w:rsidR="00A82183" w:rsidRDefault="00000000">
      <w:pPr>
        <w:pStyle w:val="CdigoFonte"/>
        <w:spacing w:after="0"/>
        <w:ind w:left="96"/>
        <w:rPr>
          <w:sz w:val="16"/>
        </w:rPr>
      </w:pPr>
      <w:r>
        <w:rPr>
          <w:sz w:val="16"/>
        </w:rPr>
        <w:t xml:space="preserve">            [SinOuvidoriaAnonimo] =&gt; S</w:t>
      </w:r>
    </w:p>
    <w:p w14:paraId="16978F0A" w14:textId="77777777" w:rsidR="00A82183" w:rsidRDefault="00000000">
      <w:pPr>
        <w:pStyle w:val="CdigoFonte"/>
        <w:spacing w:after="0"/>
        <w:ind w:left="96"/>
        <w:rPr>
          <w:sz w:val="16"/>
        </w:rPr>
      </w:pPr>
      <w:r>
        <w:rPr>
          <w:sz w:val="16"/>
        </w:rPr>
        <w:t xml:space="preserve">        )</w:t>
      </w:r>
    </w:p>
    <w:p w14:paraId="4F5736BE" w14:textId="77777777" w:rsidR="00A82183" w:rsidRDefault="00000000">
      <w:pPr>
        <w:pStyle w:val="CdigoFonte"/>
        <w:spacing w:after="0"/>
        <w:ind w:left="96"/>
        <w:rPr>
          <w:sz w:val="16"/>
        </w:rPr>
      </w:pPr>
      <w:r>
        <w:rPr>
          <w:sz w:val="16"/>
        </w:rPr>
        <w:t xml:space="preserve">    [5] =&gt; TipoProcedimentoAPI Object        (</w:t>
      </w:r>
    </w:p>
    <w:p w14:paraId="5FDBF522" w14:textId="77777777" w:rsidR="00A82183" w:rsidRDefault="00000000">
      <w:pPr>
        <w:pStyle w:val="CdigoFonte"/>
        <w:spacing w:after="0"/>
        <w:ind w:left="96"/>
        <w:rPr>
          <w:sz w:val="16"/>
        </w:rPr>
      </w:pPr>
      <w:r>
        <w:rPr>
          <w:sz w:val="16"/>
        </w:rPr>
        <w:t xml:space="preserve">            [IdTipoProcedimento] =&gt; 100000351</w:t>
      </w:r>
    </w:p>
    <w:p w14:paraId="1457F897" w14:textId="77777777" w:rsidR="00A82183" w:rsidRDefault="00000000">
      <w:pPr>
        <w:pStyle w:val="CdigoFonte"/>
        <w:spacing w:after="0"/>
        <w:ind w:left="96"/>
        <w:rPr>
          <w:sz w:val="16"/>
        </w:rPr>
      </w:pPr>
      <w:r>
        <w:rPr>
          <w:sz w:val="16"/>
        </w:rPr>
        <w:t xml:space="preserve">            [Nome] =&gt; Sugestão</w:t>
      </w:r>
      <w:r>
        <w:rPr>
          <w:sz w:val="16"/>
        </w:rPr>
        <w:br/>
        <w:t xml:space="preserve">            [SinOuvidoriaAnonimo] =&gt; N</w:t>
      </w:r>
    </w:p>
    <w:p w14:paraId="0DE8672A" w14:textId="77777777" w:rsidR="00A82183" w:rsidRDefault="00000000">
      <w:pPr>
        <w:pStyle w:val="CdigoFonte"/>
        <w:spacing w:after="0"/>
        <w:ind w:left="96"/>
        <w:rPr>
          <w:sz w:val="16"/>
        </w:rPr>
      </w:pPr>
      <w:r>
        <w:rPr>
          <w:sz w:val="16"/>
        </w:rPr>
        <w:t xml:space="preserve">        )</w:t>
      </w:r>
    </w:p>
    <w:p w14:paraId="27CA737A" w14:textId="77777777" w:rsidR="00A82183" w:rsidRDefault="00000000">
      <w:pPr>
        <w:pStyle w:val="CdigoFonte"/>
        <w:spacing w:after="0"/>
        <w:ind w:left="96"/>
      </w:pPr>
      <w:r>
        <w:rPr>
          <w:sz w:val="16"/>
        </w:rPr>
        <w:t>)</w:t>
      </w:r>
      <w:r>
        <w:br/>
      </w:r>
      <w:r>
        <w:rPr>
          <w:color w:val="000080"/>
          <w:szCs w:val="18"/>
        </w:rPr>
        <w:t>```</w:t>
      </w:r>
    </w:p>
    <w:p w14:paraId="1CBCD229" w14:textId="77777777" w:rsidR="00A82183" w:rsidRDefault="00A82183"/>
    <w:p w14:paraId="12D72346" w14:textId="77777777" w:rsidR="00A82183" w:rsidRDefault="00000000">
      <w:pPr>
        <w:pStyle w:val="Ttulo2"/>
      </w:pPr>
      <w:bookmarkStart w:id="5019" w:name="_Toc171671400"/>
      <w:bookmarkStart w:id="5020" w:name="__RefHeading___Toc27811_2823614150"/>
      <w:bookmarkStart w:id="5021" w:name="_Toc223560352"/>
      <w:bookmarkStart w:id="5022" w:name="_Toc223772458"/>
      <w:bookmarkStart w:id="5023" w:name="_Toc223782546"/>
      <w:bookmarkStart w:id="5024" w:name="_Toc223895028"/>
      <w:bookmarkStart w:id="5025" w:name="_Toc223911373"/>
      <w:bookmarkStart w:id="5026" w:name="_Toc224380195"/>
      <w:bookmarkStart w:id="5027" w:name="_Toc225675981"/>
      <w:bookmarkStart w:id="5028" w:name="_Toc225806943"/>
      <w:bookmarkStart w:id="5029" w:name="_Toc226042420"/>
      <w:bookmarkStart w:id="5030" w:name="_Toc226118249"/>
      <w:bookmarkStart w:id="5031" w:name="_Toc226422834"/>
      <w:bookmarkStart w:id="5032" w:name="_Toc226644657"/>
      <w:bookmarkStart w:id="5033" w:name="_Toc231601340"/>
      <w:r>
        <w:t>listarUnidades</w:t>
      </w:r>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204CA32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270E6A1" w14:textId="77777777" w:rsidR="00A82183" w:rsidRDefault="00000000">
            <w:pPr>
              <w:pStyle w:val="TableContents"/>
              <w:widowControl w:val="0"/>
              <w:spacing w:after="0" w:line="276" w:lineRule="auto"/>
              <w:jc w:val="center"/>
            </w:pPr>
            <w:r>
              <w:t>Entrada</w:t>
            </w:r>
          </w:p>
        </w:tc>
      </w:tr>
      <w:tr w:rsidR="00A82183" w14:paraId="346D6B4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71BE1E4" w14:textId="77777777" w:rsidR="00A82183" w:rsidRDefault="00000000">
            <w:pPr>
              <w:pStyle w:val="TableContents"/>
              <w:widowControl w:val="0"/>
              <w:spacing w:after="0" w:line="276" w:lineRule="auto"/>
            </w:pPr>
            <w:r>
              <w:t>Conjunto de Instâncias do objeto EntradaListarUnidadesAPI preenchidas com:</w:t>
            </w:r>
          </w:p>
          <w:p w14:paraId="43B5AFAF" w14:textId="77777777" w:rsidR="00A82183" w:rsidRDefault="00000000">
            <w:pPr>
              <w:pStyle w:val="TableContents"/>
              <w:widowControl w:val="0"/>
              <w:numPr>
                <w:ilvl w:val="0"/>
                <w:numId w:val="144"/>
              </w:numPr>
              <w:spacing w:after="0" w:line="276" w:lineRule="auto"/>
            </w:pPr>
            <w:r>
              <w:t>IdUnidade</w:t>
            </w:r>
          </w:p>
          <w:p w14:paraId="2C21ADD5" w14:textId="77777777" w:rsidR="00A82183" w:rsidRDefault="00000000">
            <w:pPr>
              <w:pStyle w:val="TableContents"/>
              <w:widowControl w:val="0"/>
              <w:numPr>
                <w:ilvl w:val="0"/>
                <w:numId w:val="144"/>
              </w:numPr>
              <w:spacing w:after="0" w:line="276" w:lineRule="auto"/>
            </w:pPr>
            <w:r>
              <w:t>IdOrgao</w:t>
            </w:r>
          </w:p>
          <w:p w14:paraId="23169561" w14:textId="77777777" w:rsidR="00A82183" w:rsidRDefault="00000000">
            <w:pPr>
              <w:pStyle w:val="TableContents"/>
              <w:widowControl w:val="0"/>
              <w:numPr>
                <w:ilvl w:val="0"/>
                <w:numId w:val="144"/>
              </w:numPr>
              <w:spacing w:after="0" w:line="276" w:lineRule="auto"/>
            </w:pPr>
            <w:r>
              <w:t>PalavrasPesquisa</w:t>
            </w:r>
          </w:p>
        </w:tc>
      </w:tr>
      <w:tr w:rsidR="00A82183" w14:paraId="34351AC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4B94FBE" w14:textId="77777777" w:rsidR="00A82183" w:rsidRDefault="00000000">
            <w:pPr>
              <w:pStyle w:val="TableContents"/>
              <w:widowControl w:val="0"/>
              <w:spacing w:after="0" w:line="276" w:lineRule="auto"/>
              <w:jc w:val="center"/>
            </w:pPr>
            <w:r>
              <w:t>Saída</w:t>
            </w:r>
          </w:p>
        </w:tc>
      </w:tr>
      <w:tr w:rsidR="00A82183" w14:paraId="5A695E0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50BCDF" w14:textId="77777777" w:rsidR="00A82183" w:rsidRDefault="00000000">
            <w:pPr>
              <w:pStyle w:val="TableContents"/>
              <w:widowControl w:val="0"/>
              <w:spacing w:after="0" w:line="276" w:lineRule="auto"/>
            </w:pPr>
            <w:r>
              <w:t>Conjunto de Instâncias do objeto UnidadeAPI preenchidas com:</w:t>
            </w:r>
          </w:p>
          <w:p w14:paraId="586AB7E3" w14:textId="77777777" w:rsidR="00A82183" w:rsidRDefault="00000000">
            <w:pPr>
              <w:pStyle w:val="TableContents"/>
              <w:widowControl w:val="0"/>
              <w:numPr>
                <w:ilvl w:val="0"/>
                <w:numId w:val="145"/>
              </w:numPr>
              <w:spacing w:after="0" w:line="276" w:lineRule="auto"/>
            </w:pPr>
            <w:r>
              <w:t>IdUnidade</w:t>
            </w:r>
          </w:p>
          <w:p w14:paraId="111D697E" w14:textId="77777777" w:rsidR="00A82183" w:rsidRDefault="00000000">
            <w:pPr>
              <w:pStyle w:val="TableContents"/>
              <w:widowControl w:val="0"/>
              <w:numPr>
                <w:ilvl w:val="0"/>
                <w:numId w:val="145"/>
              </w:numPr>
              <w:spacing w:after="0" w:line="276" w:lineRule="auto"/>
            </w:pPr>
            <w:r>
              <w:t>Sigla</w:t>
            </w:r>
          </w:p>
          <w:p w14:paraId="3064BB13" w14:textId="77777777" w:rsidR="00A82183" w:rsidRDefault="00000000">
            <w:pPr>
              <w:pStyle w:val="TableContents"/>
              <w:widowControl w:val="0"/>
              <w:numPr>
                <w:ilvl w:val="0"/>
                <w:numId w:val="145"/>
              </w:numPr>
              <w:spacing w:after="0" w:line="276" w:lineRule="auto"/>
            </w:pPr>
            <w:r>
              <w:t>Descricao</w:t>
            </w:r>
          </w:p>
          <w:p w14:paraId="23699980" w14:textId="77777777" w:rsidR="00A82183" w:rsidRDefault="00000000">
            <w:pPr>
              <w:pStyle w:val="TableContents"/>
              <w:widowControl w:val="0"/>
              <w:numPr>
                <w:ilvl w:val="0"/>
                <w:numId w:val="145"/>
              </w:numPr>
              <w:spacing w:after="0" w:line="276" w:lineRule="auto"/>
            </w:pPr>
            <w:r>
              <w:t>SinProtocolo</w:t>
            </w:r>
          </w:p>
          <w:p w14:paraId="253295EC" w14:textId="77777777" w:rsidR="00A82183" w:rsidRDefault="00000000">
            <w:pPr>
              <w:pStyle w:val="TableContents"/>
              <w:widowControl w:val="0"/>
              <w:numPr>
                <w:ilvl w:val="0"/>
                <w:numId w:val="145"/>
              </w:numPr>
              <w:spacing w:after="0" w:line="276" w:lineRule="auto"/>
            </w:pPr>
            <w:r>
              <w:t>SinArquivamento</w:t>
            </w:r>
          </w:p>
          <w:p w14:paraId="20AE5115" w14:textId="77777777" w:rsidR="00A82183" w:rsidRDefault="00000000">
            <w:pPr>
              <w:pStyle w:val="TableContents"/>
              <w:widowControl w:val="0"/>
              <w:numPr>
                <w:ilvl w:val="0"/>
                <w:numId w:val="145"/>
              </w:numPr>
              <w:spacing w:after="0" w:line="276" w:lineRule="auto"/>
            </w:pPr>
            <w:r>
              <w:t>SinOuvidoria</w:t>
            </w:r>
          </w:p>
        </w:tc>
      </w:tr>
    </w:tbl>
    <w:p w14:paraId="1748423A" w14:textId="77777777" w:rsidR="00A82183" w:rsidRDefault="00000000">
      <w:pPr>
        <w:pStyle w:val="Standard"/>
        <w:spacing w:after="0"/>
        <w:ind w:left="0"/>
        <w:jc w:val="left"/>
        <w:rPr>
          <w:b/>
          <w:bCs/>
        </w:rPr>
      </w:pPr>
      <w:r>
        <w:rPr>
          <w:b/>
          <w:bCs/>
        </w:rPr>
        <w:t>Exemplo:</w:t>
      </w:r>
    </w:p>
    <w:p w14:paraId="4A217A32" w14:textId="77777777" w:rsidR="00A82183" w:rsidRDefault="00A82183">
      <w:pPr>
        <w:pStyle w:val="Standard"/>
        <w:spacing w:after="0"/>
        <w:ind w:left="0"/>
        <w:jc w:val="left"/>
        <w:rPr>
          <w:b/>
          <w:bCs/>
        </w:rPr>
      </w:pPr>
    </w:p>
    <w:p w14:paraId="0159A2D0" w14:textId="77777777" w:rsidR="00A82183" w:rsidRDefault="00000000">
      <w:pPr>
        <w:pStyle w:val="CdigoFonte"/>
        <w:spacing w:after="0"/>
        <w:ind w:left="0"/>
      </w:pPr>
      <w:r>
        <w:rPr>
          <w:color w:val="000080"/>
          <w:szCs w:val="18"/>
        </w:rPr>
        <w:t>```php</w:t>
      </w:r>
      <w:r>
        <w:br/>
        <w:t xml:space="preserve">$objEntradaListarUnidadesAPI = </w:t>
      </w:r>
      <w:r>
        <w:rPr>
          <w:b/>
          <w:bCs/>
          <w:color w:val="000080"/>
        </w:rPr>
        <w:t xml:space="preserve">new </w:t>
      </w:r>
      <w:r>
        <w:t>EntradaListarUnidadesAPI();</w:t>
      </w:r>
      <w:r>
        <w:br/>
        <w:t>$objEntradaListarUnidadesAPI-&gt;setIdOrgao(</w:t>
      </w:r>
      <w:r>
        <w:rPr>
          <w:color w:val="0000FF"/>
        </w:rPr>
        <w:t>2</w:t>
      </w:r>
      <w:r>
        <w:t>);</w:t>
      </w:r>
      <w:r>
        <w:br/>
        <w:t>$objEntradaListarUnidadesAPI-&gt;setPalavrasPesquisa(</w:t>
      </w:r>
      <w:r>
        <w:rPr>
          <w:b/>
          <w:bCs/>
          <w:color w:val="008000"/>
        </w:rPr>
        <w:t>'nucleo'</w:t>
      </w:r>
      <w:r>
        <w:t>);</w:t>
      </w:r>
      <w:r>
        <w:br/>
      </w:r>
      <w:r>
        <w:br/>
        <w:t xml:space="preserve">$objSeiRN = </w:t>
      </w:r>
      <w:r>
        <w:rPr>
          <w:b/>
          <w:bCs/>
          <w:color w:val="000080"/>
        </w:rPr>
        <w:t xml:space="preserve">new </w:t>
      </w:r>
      <w:r>
        <w:t>SeiRN();</w:t>
      </w:r>
      <w:r>
        <w:br/>
        <w:t>$arrObjUnidadeAPI = $objSeiRN-&gt;listarUnidades($objEntradaListarUnidadesAPI);</w:t>
      </w:r>
      <w:r>
        <w:br/>
      </w:r>
      <w:r>
        <w:br/>
      </w:r>
    </w:p>
    <w:p w14:paraId="66C7C673" w14:textId="77777777" w:rsidR="00A82183" w:rsidRDefault="00000000">
      <w:pPr>
        <w:pStyle w:val="CdigoFonte"/>
        <w:spacing w:after="0"/>
        <w:ind w:left="0"/>
      </w:pPr>
      <w:r>
        <w:t>Array</w:t>
      </w:r>
    </w:p>
    <w:p w14:paraId="19150F29" w14:textId="77777777" w:rsidR="00A82183" w:rsidRDefault="00000000">
      <w:pPr>
        <w:pStyle w:val="CdigoFonte"/>
        <w:spacing w:after="0"/>
        <w:ind w:left="0"/>
      </w:pPr>
      <w:r>
        <w:t>(</w:t>
      </w:r>
    </w:p>
    <w:p w14:paraId="57F34D9E" w14:textId="77777777" w:rsidR="00A82183" w:rsidRDefault="00000000">
      <w:pPr>
        <w:pStyle w:val="CdigoFonte"/>
        <w:spacing w:after="0"/>
        <w:ind w:left="0"/>
      </w:pPr>
      <w:r>
        <w:t xml:space="preserve">    [0] =&gt; UnidadeAPI Object        (</w:t>
      </w:r>
    </w:p>
    <w:p w14:paraId="2BF5894E" w14:textId="77777777" w:rsidR="00A82183" w:rsidRDefault="00000000">
      <w:pPr>
        <w:pStyle w:val="CdigoFonte"/>
        <w:spacing w:after="0"/>
        <w:ind w:left="0"/>
      </w:pPr>
      <w:r>
        <w:t xml:space="preserve">            [IdUnidade] =&gt; 110000274</w:t>
      </w:r>
    </w:p>
    <w:p w14:paraId="05A14630" w14:textId="77777777" w:rsidR="00A82183" w:rsidRDefault="00000000">
      <w:pPr>
        <w:pStyle w:val="CdigoFonte"/>
        <w:spacing w:after="0"/>
        <w:ind w:left="0"/>
      </w:pPr>
      <w:r>
        <w:t xml:space="preserve">            [Sigla] =&gt; RSPOANCI</w:t>
      </w:r>
    </w:p>
    <w:p w14:paraId="170E528B" w14:textId="77777777" w:rsidR="00A82183" w:rsidRDefault="00000000">
      <w:pPr>
        <w:pStyle w:val="CdigoFonte"/>
        <w:spacing w:after="0"/>
        <w:ind w:left="0"/>
      </w:pPr>
      <w:r>
        <w:t xml:space="preserve">            [Descricao] =&gt; Núcleo de Controle Interno</w:t>
      </w:r>
    </w:p>
    <w:p w14:paraId="1B814D54" w14:textId="77777777" w:rsidR="00A82183" w:rsidRDefault="00000000">
      <w:pPr>
        <w:pStyle w:val="CdigoFonte"/>
        <w:spacing w:after="0"/>
        <w:ind w:left="0"/>
      </w:pPr>
      <w:r>
        <w:rPr>
          <w:sz w:val="20"/>
          <w:szCs w:val="20"/>
        </w:rPr>
        <w:t xml:space="preserve">           </w:t>
      </w:r>
      <w:r>
        <w:t>[SinProtocolo] =&gt; N</w:t>
      </w:r>
    </w:p>
    <w:p w14:paraId="4A805726" w14:textId="77777777" w:rsidR="00A82183" w:rsidRDefault="00000000">
      <w:pPr>
        <w:pStyle w:val="CdigoFonte"/>
        <w:spacing w:after="0"/>
        <w:ind w:left="0"/>
      </w:pPr>
      <w:r>
        <w:t xml:space="preserve">            [SinArquivamento] =&gt; N</w:t>
      </w:r>
    </w:p>
    <w:p w14:paraId="389C1928" w14:textId="77777777" w:rsidR="00A82183" w:rsidRDefault="00000000">
      <w:pPr>
        <w:pStyle w:val="CdigoFonte"/>
        <w:spacing w:after="0"/>
        <w:ind w:left="0"/>
      </w:pPr>
      <w:r>
        <w:t xml:space="preserve">            [SinOuvidoria] =&gt; N</w:t>
      </w:r>
    </w:p>
    <w:p w14:paraId="577DF0E4" w14:textId="77777777" w:rsidR="00A82183" w:rsidRDefault="00000000">
      <w:pPr>
        <w:pStyle w:val="CdigoFonte"/>
        <w:spacing w:after="0"/>
        <w:ind w:left="0"/>
      </w:pPr>
      <w:r>
        <w:t xml:space="preserve">        )</w:t>
      </w:r>
    </w:p>
    <w:p w14:paraId="158F411C" w14:textId="77777777" w:rsidR="00A82183" w:rsidRDefault="00000000">
      <w:pPr>
        <w:pStyle w:val="CdigoFonte"/>
        <w:spacing w:after="0"/>
        <w:ind w:left="0"/>
      </w:pPr>
      <w:r>
        <w:t xml:space="preserve">    [1] =&gt; UnidadeAPI Object        (</w:t>
      </w:r>
    </w:p>
    <w:p w14:paraId="33C18053" w14:textId="77777777" w:rsidR="00A82183" w:rsidRDefault="00000000">
      <w:pPr>
        <w:pStyle w:val="CdigoFonte"/>
        <w:spacing w:after="0"/>
        <w:ind w:left="0"/>
      </w:pPr>
      <w:r>
        <w:lastRenderedPageBreak/>
        <w:t xml:space="preserve">            [IdUnidade] =&gt; 110000290</w:t>
      </w:r>
    </w:p>
    <w:p w14:paraId="2164CFFD" w14:textId="77777777" w:rsidR="00A82183" w:rsidRDefault="00000000">
      <w:pPr>
        <w:pStyle w:val="CdigoFonte"/>
        <w:spacing w:after="0"/>
        <w:ind w:left="0"/>
      </w:pPr>
      <w:r>
        <w:t xml:space="preserve">            [Sigla] =&gt; RSPOANDOC</w:t>
      </w:r>
    </w:p>
    <w:p w14:paraId="338BDC9A" w14:textId="77777777" w:rsidR="00A82183" w:rsidRDefault="00000000">
      <w:pPr>
        <w:pStyle w:val="CdigoFonte"/>
        <w:spacing w:after="0"/>
        <w:ind w:left="0"/>
      </w:pPr>
      <w:r>
        <w:t xml:space="preserve">            [Descricao] =&gt; Núcleo de Documentação</w:t>
      </w:r>
    </w:p>
    <w:p w14:paraId="179AC28F" w14:textId="77777777" w:rsidR="00A82183" w:rsidRDefault="00000000">
      <w:pPr>
        <w:pStyle w:val="CdigoFonte"/>
        <w:spacing w:after="0"/>
        <w:ind w:left="0"/>
      </w:pPr>
      <w:r>
        <w:t xml:space="preserve">            [SinProtocolo] =&gt; N</w:t>
      </w:r>
    </w:p>
    <w:p w14:paraId="2726ADC9" w14:textId="77777777" w:rsidR="00A82183" w:rsidRDefault="00000000">
      <w:pPr>
        <w:pStyle w:val="CdigoFonte"/>
        <w:spacing w:after="0"/>
        <w:ind w:left="0"/>
      </w:pPr>
      <w:r>
        <w:t xml:space="preserve">            [SinArquivamento] =&gt; S</w:t>
      </w:r>
    </w:p>
    <w:p w14:paraId="11E5B696" w14:textId="77777777" w:rsidR="00A82183" w:rsidRDefault="00000000">
      <w:pPr>
        <w:pStyle w:val="CdigoFonte"/>
        <w:spacing w:after="0"/>
        <w:ind w:left="0"/>
      </w:pPr>
      <w:r>
        <w:t xml:space="preserve">            [SinOuvidoria] =&gt; N</w:t>
      </w:r>
    </w:p>
    <w:p w14:paraId="349A65AB" w14:textId="77777777" w:rsidR="00A82183" w:rsidRDefault="00000000">
      <w:pPr>
        <w:pStyle w:val="CdigoFonte"/>
        <w:spacing w:after="0"/>
        <w:ind w:left="0"/>
      </w:pPr>
      <w:r>
        <w:t xml:space="preserve">        )</w:t>
      </w:r>
    </w:p>
    <w:p w14:paraId="223B2E69" w14:textId="77777777" w:rsidR="00A82183" w:rsidRDefault="00000000">
      <w:pPr>
        <w:pStyle w:val="CdigoFonte"/>
        <w:spacing w:after="0"/>
        <w:ind w:left="0"/>
      </w:pPr>
      <w:r>
        <w:t xml:space="preserve">    [2] =&gt; UnidadeAPI Object        (</w:t>
      </w:r>
    </w:p>
    <w:p w14:paraId="53702B17" w14:textId="77777777" w:rsidR="00A82183" w:rsidRDefault="00000000">
      <w:pPr>
        <w:pStyle w:val="CdigoFonte"/>
        <w:spacing w:after="0"/>
        <w:ind w:left="0"/>
      </w:pPr>
      <w:r>
        <w:t xml:space="preserve">            [IdUnidade] =&gt; 110000276</w:t>
      </w:r>
    </w:p>
    <w:p w14:paraId="1131ECFF" w14:textId="77777777" w:rsidR="00A82183" w:rsidRDefault="00000000">
      <w:pPr>
        <w:pStyle w:val="CdigoFonte"/>
        <w:spacing w:after="0"/>
        <w:ind w:left="0"/>
      </w:pPr>
      <w:r>
        <w:t xml:space="preserve">            [Sigla] =&gt; RSPOANGF</w:t>
      </w:r>
    </w:p>
    <w:p w14:paraId="435DABBB" w14:textId="77777777" w:rsidR="00A82183" w:rsidRDefault="00000000">
      <w:pPr>
        <w:pStyle w:val="CdigoFonte"/>
        <w:spacing w:after="0"/>
        <w:ind w:left="0"/>
      </w:pPr>
      <w:r>
        <w:t xml:space="preserve">            [Descricao] =&gt; Núcleo de Gestão Funcional</w:t>
      </w:r>
    </w:p>
    <w:p w14:paraId="7B920E81" w14:textId="77777777" w:rsidR="00A82183" w:rsidRDefault="00000000">
      <w:pPr>
        <w:pStyle w:val="CdigoFonte"/>
        <w:spacing w:after="0"/>
        <w:ind w:left="0"/>
      </w:pPr>
      <w:r>
        <w:t xml:space="preserve">            [SinProtocolo] =&gt; N</w:t>
      </w:r>
    </w:p>
    <w:p w14:paraId="2D436872" w14:textId="77777777" w:rsidR="00A82183" w:rsidRDefault="00000000">
      <w:pPr>
        <w:pStyle w:val="CdigoFonte"/>
        <w:spacing w:after="0"/>
        <w:ind w:left="0"/>
      </w:pPr>
      <w:r>
        <w:t xml:space="preserve">            [SinArquivamento] =&gt; N</w:t>
      </w:r>
    </w:p>
    <w:p w14:paraId="0E0AA161" w14:textId="77777777" w:rsidR="00A82183" w:rsidRDefault="00000000">
      <w:pPr>
        <w:pStyle w:val="CdigoFonte"/>
        <w:spacing w:after="0"/>
        <w:ind w:left="0"/>
      </w:pPr>
      <w:r>
        <w:t xml:space="preserve">            [SinOuvidoria] =&gt; N</w:t>
      </w:r>
    </w:p>
    <w:p w14:paraId="48DDB00C" w14:textId="77777777" w:rsidR="00A82183" w:rsidRDefault="00000000">
      <w:pPr>
        <w:pStyle w:val="CdigoFonte"/>
        <w:spacing w:after="0"/>
        <w:ind w:left="0"/>
      </w:pPr>
      <w:r>
        <w:t xml:space="preserve">        )</w:t>
      </w:r>
    </w:p>
    <w:p w14:paraId="7BB7A3D5" w14:textId="77777777" w:rsidR="00A82183" w:rsidRDefault="00000000">
      <w:pPr>
        <w:pStyle w:val="CdigoFonte"/>
        <w:spacing w:after="0"/>
        <w:ind w:left="0"/>
      </w:pPr>
      <w:r>
        <w:tab/>
        <w:t>...</w:t>
      </w:r>
    </w:p>
    <w:p w14:paraId="4F151CA9" w14:textId="77777777" w:rsidR="00A82183" w:rsidRDefault="00000000">
      <w:pPr>
        <w:pStyle w:val="CdigoFonte"/>
        <w:spacing w:after="0"/>
        <w:ind w:left="0"/>
      </w:pPr>
      <w:r>
        <w:t>)</w:t>
      </w:r>
      <w:r>
        <w:br/>
      </w:r>
      <w:r>
        <w:rPr>
          <w:color w:val="000080"/>
          <w:szCs w:val="18"/>
        </w:rPr>
        <w:t>```</w:t>
      </w:r>
    </w:p>
    <w:p w14:paraId="77F96A04" w14:textId="77777777" w:rsidR="00A82183" w:rsidRDefault="00A82183"/>
    <w:p w14:paraId="36650780" w14:textId="77777777" w:rsidR="00A82183" w:rsidRDefault="00000000">
      <w:pPr>
        <w:pStyle w:val="Ttulo2"/>
      </w:pPr>
      <w:bookmarkStart w:id="5034" w:name="_Toc171671401"/>
      <w:bookmarkStart w:id="5035" w:name="__RefHeading___Toc27809_2823614150"/>
      <w:bookmarkStart w:id="5036" w:name="_Toc223560353"/>
      <w:bookmarkStart w:id="5037" w:name="_Toc223772459"/>
      <w:bookmarkStart w:id="5038" w:name="_Toc223782547"/>
      <w:bookmarkStart w:id="5039" w:name="_Toc223895029"/>
      <w:bookmarkStart w:id="5040" w:name="_Toc223911374"/>
      <w:bookmarkStart w:id="5041" w:name="_Toc224380196"/>
      <w:bookmarkStart w:id="5042" w:name="_Toc225675982"/>
      <w:bookmarkStart w:id="5043" w:name="_Toc225806944"/>
      <w:bookmarkStart w:id="5044" w:name="_Toc226042421"/>
      <w:bookmarkStart w:id="5045" w:name="_Toc226118250"/>
      <w:bookmarkStart w:id="5046" w:name="_Toc226422835"/>
      <w:bookmarkStart w:id="5047" w:name="_Toc226644658"/>
      <w:bookmarkStart w:id="5048" w:name="_Toc231601341"/>
      <w:r>
        <w:t>listarUsuarios</w:t>
      </w:r>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B02C6E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CDD90A4" w14:textId="77777777" w:rsidR="00A82183" w:rsidRDefault="00000000">
            <w:pPr>
              <w:pStyle w:val="TableContents"/>
              <w:widowControl w:val="0"/>
              <w:spacing w:after="0" w:line="276" w:lineRule="auto"/>
              <w:jc w:val="center"/>
            </w:pPr>
            <w:r>
              <w:t>Entrada</w:t>
            </w:r>
          </w:p>
        </w:tc>
      </w:tr>
      <w:tr w:rsidR="00A82183" w14:paraId="67435070"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96931E" w14:textId="77777777" w:rsidR="00A82183" w:rsidRDefault="00000000">
            <w:pPr>
              <w:pStyle w:val="TableContents"/>
              <w:widowControl w:val="0"/>
              <w:spacing w:after="0" w:line="276" w:lineRule="auto"/>
            </w:pPr>
            <w:r>
              <w:t>Conjunto de Instâncias do objeto EntradaListarUsuariosAPI preenchidas com:</w:t>
            </w:r>
          </w:p>
          <w:p w14:paraId="4F96CD00" w14:textId="77777777" w:rsidR="00A82183" w:rsidRDefault="00000000">
            <w:pPr>
              <w:pStyle w:val="TableContents"/>
              <w:widowControl w:val="0"/>
              <w:numPr>
                <w:ilvl w:val="0"/>
                <w:numId w:val="146"/>
              </w:numPr>
              <w:spacing w:after="0" w:line="276" w:lineRule="auto"/>
            </w:pPr>
            <w:r>
              <w:t>IdUsuario</w:t>
            </w:r>
          </w:p>
        </w:tc>
      </w:tr>
      <w:tr w:rsidR="00A82183" w14:paraId="5675162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C71D7EB" w14:textId="77777777" w:rsidR="00A82183" w:rsidRDefault="00000000">
            <w:pPr>
              <w:pStyle w:val="TableContents"/>
              <w:widowControl w:val="0"/>
              <w:spacing w:after="0" w:line="276" w:lineRule="auto"/>
              <w:jc w:val="center"/>
            </w:pPr>
            <w:r>
              <w:t>Saída</w:t>
            </w:r>
          </w:p>
        </w:tc>
      </w:tr>
      <w:tr w:rsidR="00A82183" w14:paraId="1190B48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4E0CB4F" w14:textId="77777777" w:rsidR="00A82183" w:rsidRDefault="00000000">
            <w:pPr>
              <w:pStyle w:val="TableContents"/>
              <w:widowControl w:val="0"/>
              <w:spacing w:after="0" w:line="276" w:lineRule="auto"/>
            </w:pPr>
            <w:r>
              <w:t>Conjunto de Instâncias do objeto UsuarioAPI preenchidas com:</w:t>
            </w:r>
          </w:p>
          <w:p w14:paraId="1EE4856B" w14:textId="77777777" w:rsidR="00A82183" w:rsidRDefault="00000000">
            <w:pPr>
              <w:pStyle w:val="TableContents"/>
              <w:widowControl w:val="0"/>
              <w:numPr>
                <w:ilvl w:val="0"/>
                <w:numId w:val="146"/>
              </w:numPr>
              <w:spacing w:after="0" w:line="276" w:lineRule="auto"/>
            </w:pPr>
            <w:r>
              <w:t>IdUsuario</w:t>
            </w:r>
          </w:p>
          <w:p w14:paraId="3FDF2D0B" w14:textId="77777777" w:rsidR="00A82183" w:rsidRDefault="00000000">
            <w:pPr>
              <w:pStyle w:val="TableContents"/>
              <w:widowControl w:val="0"/>
              <w:numPr>
                <w:ilvl w:val="0"/>
                <w:numId w:val="146"/>
              </w:numPr>
              <w:spacing w:after="0" w:line="276" w:lineRule="auto"/>
            </w:pPr>
            <w:r>
              <w:t>Sigla</w:t>
            </w:r>
          </w:p>
          <w:p w14:paraId="6FCFCA4C" w14:textId="77777777" w:rsidR="00A82183" w:rsidRDefault="00000000">
            <w:pPr>
              <w:pStyle w:val="TableContents"/>
              <w:widowControl w:val="0"/>
              <w:numPr>
                <w:ilvl w:val="0"/>
                <w:numId w:val="146"/>
              </w:numPr>
              <w:spacing w:after="0" w:line="276" w:lineRule="auto"/>
            </w:pPr>
            <w:r>
              <w:t>Nome</w:t>
            </w:r>
          </w:p>
        </w:tc>
      </w:tr>
    </w:tbl>
    <w:p w14:paraId="77698C1B" w14:textId="77777777" w:rsidR="00A82183" w:rsidRDefault="00000000">
      <w:pPr>
        <w:pStyle w:val="Standard"/>
        <w:spacing w:after="0"/>
        <w:ind w:left="0"/>
        <w:jc w:val="left"/>
        <w:rPr>
          <w:b/>
          <w:bCs/>
        </w:rPr>
      </w:pPr>
      <w:r>
        <w:rPr>
          <w:b/>
          <w:bCs/>
        </w:rPr>
        <w:t>Exemplo:</w:t>
      </w:r>
    </w:p>
    <w:p w14:paraId="2730E072" w14:textId="77777777" w:rsidR="00A82183" w:rsidRDefault="00A82183">
      <w:pPr>
        <w:pStyle w:val="Standard"/>
        <w:spacing w:after="0"/>
        <w:ind w:left="0"/>
        <w:jc w:val="left"/>
        <w:rPr>
          <w:b/>
          <w:bCs/>
        </w:rPr>
      </w:pPr>
    </w:p>
    <w:p w14:paraId="191F39FA" w14:textId="77777777" w:rsidR="00A82183" w:rsidRDefault="00000000">
      <w:pPr>
        <w:pStyle w:val="CdigoFonte"/>
        <w:spacing w:after="0"/>
        <w:ind w:left="96"/>
      </w:pPr>
      <w:r>
        <w:rPr>
          <w:color w:val="000080"/>
          <w:szCs w:val="18"/>
        </w:rPr>
        <w:t>```php</w:t>
      </w:r>
      <w:r>
        <w:br/>
        <w:t xml:space="preserve">$objEntradaListarUsuariosAPI = </w:t>
      </w:r>
      <w:r>
        <w:rPr>
          <w:b/>
          <w:bCs/>
          <w:color w:val="000080"/>
        </w:rPr>
        <w:t xml:space="preserve">new </w:t>
      </w:r>
      <w:r>
        <w:t>EntradaListarUsuariosAPI();</w:t>
      </w:r>
      <w:r>
        <w:br/>
        <w:t>$objEntradaListarUsuariosAPI-&gt;setIdUsuario(</w:t>
      </w:r>
      <w:r>
        <w:rPr>
          <w:b/>
          <w:bCs/>
          <w:color w:val="000080"/>
        </w:rPr>
        <w:t>null</w:t>
      </w:r>
      <w:r>
        <w:t>);</w:t>
      </w:r>
      <w:r>
        <w:br/>
      </w:r>
      <w:r>
        <w:br/>
        <w:t xml:space="preserve">$objSeiRN = </w:t>
      </w:r>
      <w:r>
        <w:rPr>
          <w:b/>
          <w:bCs/>
          <w:color w:val="000080"/>
        </w:rPr>
        <w:t xml:space="preserve">new </w:t>
      </w:r>
      <w:r>
        <w:t>SeiRN();</w:t>
      </w:r>
      <w:r>
        <w:br/>
        <w:t>$arrObjUsuarioAPI = $objSeiRN-&gt;listarUsuarios($objEntradaListarUsuariosAPI);</w:t>
      </w:r>
    </w:p>
    <w:p w14:paraId="5DFFE703" w14:textId="77777777" w:rsidR="00A82183" w:rsidRDefault="00A82183">
      <w:pPr>
        <w:pStyle w:val="CdigoFonte"/>
        <w:spacing w:after="0"/>
        <w:ind w:left="96"/>
      </w:pPr>
    </w:p>
    <w:p w14:paraId="3D4E4AF6" w14:textId="77777777" w:rsidR="00A82183" w:rsidRDefault="00000000">
      <w:pPr>
        <w:pStyle w:val="CdigoFonte"/>
        <w:spacing w:after="0"/>
        <w:ind w:left="96"/>
        <w:rPr>
          <w:lang w:val="en-US"/>
        </w:rPr>
      </w:pPr>
      <w:r>
        <w:rPr>
          <w:lang w:val="en-US"/>
        </w:rPr>
        <w:t>Array</w:t>
      </w:r>
    </w:p>
    <w:p w14:paraId="7F9E9648" w14:textId="77777777" w:rsidR="00A82183" w:rsidRDefault="00000000">
      <w:pPr>
        <w:pStyle w:val="CdigoFonte"/>
        <w:spacing w:after="0"/>
        <w:ind w:left="96"/>
        <w:rPr>
          <w:lang w:val="en-US"/>
        </w:rPr>
      </w:pPr>
      <w:r>
        <w:rPr>
          <w:lang w:val="en-US"/>
        </w:rPr>
        <w:t>(</w:t>
      </w:r>
    </w:p>
    <w:p w14:paraId="01F83CF9" w14:textId="77777777" w:rsidR="00A82183" w:rsidRDefault="00000000">
      <w:pPr>
        <w:pStyle w:val="CdigoFonte"/>
        <w:spacing w:after="0"/>
        <w:ind w:left="96"/>
        <w:rPr>
          <w:lang w:val="en-US"/>
        </w:rPr>
      </w:pPr>
      <w:r>
        <w:rPr>
          <w:lang w:val="en-US"/>
        </w:rPr>
        <w:t xml:space="preserve">    [0] =&gt; UsuarioAPI Object        (</w:t>
      </w:r>
    </w:p>
    <w:p w14:paraId="2B47D6D4" w14:textId="77777777" w:rsidR="00A82183" w:rsidRDefault="00000000">
      <w:pPr>
        <w:pStyle w:val="CdigoFonte"/>
        <w:spacing w:after="0"/>
        <w:ind w:left="96"/>
        <w:rPr>
          <w:lang w:val="en-US"/>
        </w:rPr>
      </w:pPr>
      <w:r>
        <w:rPr>
          <w:lang w:val="en-US"/>
        </w:rPr>
        <w:t xml:space="preserve">            [IdUsuario] =&gt; 100008510</w:t>
      </w:r>
    </w:p>
    <w:p w14:paraId="7E094999" w14:textId="77777777" w:rsidR="00A82183" w:rsidRDefault="00000000">
      <w:pPr>
        <w:pStyle w:val="CdigoFonte"/>
        <w:spacing w:after="0"/>
        <w:ind w:left="96"/>
        <w:rPr>
          <w:lang w:val="en-US"/>
        </w:rPr>
      </w:pPr>
      <w:r>
        <w:rPr>
          <w:lang w:val="en-US"/>
        </w:rPr>
        <w:t xml:space="preserve">            [Sigla] =&gt; abc</w:t>
      </w:r>
    </w:p>
    <w:p w14:paraId="45596778" w14:textId="77777777" w:rsidR="00A82183" w:rsidRDefault="00000000">
      <w:pPr>
        <w:pStyle w:val="CdigoFonte"/>
        <w:spacing w:after="0"/>
        <w:ind w:left="96"/>
        <w:rPr>
          <w:lang w:val="en-US"/>
        </w:rPr>
      </w:pPr>
      <w:r>
        <w:rPr>
          <w:lang w:val="en-US"/>
        </w:rPr>
        <w:t xml:space="preserve">            [Nome] =&gt; Aaaaaa Bbbbbb Cccccc</w:t>
      </w:r>
    </w:p>
    <w:p w14:paraId="11E34E39" w14:textId="77777777" w:rsidR="00A82183" w:rsidRDefault="00000000">
      <w:pPr>
        <w:pStyle w:val="CdigoFonte"/>
        <w:spacing w:after="0"/>
        <w:ind w:left="96"/>
        <w:rPr>
          <w:lang w:val="en-US"/>
        </w:rPr>
      </w:pPr>
      <w:r>
        <w:rPr>
          <w:lang w:val="en-US"/>
        </w:rPr>
        <w:t xml:space="preserve">        )</w:t>
      </w:r>
    </w:p>
    <w:p w14:paraId="583C9C33" w14:textId="77777777" w:rsidR="00A82183" w:rsidRDefault="00000000">
      <w:pPr>
        <w:pStyle w:val="CdigoFonte"/>
        <w:spacing w:after="0"/>
        <w:ind w:left="96"/>
        <w:rPr>
          <w:lang w:val="en-US"/>
        </w:rPr>
      </w:pPr>
      <w:r>
        <w:rPr>
          <w:lang w:val="en-US"/>
        </w:rPr>
        <w:t xml:space="preserve">    [1] =&gt; UsuarioAPI Object        (</w:t>
      </w:r>
    </w:p>
    <w:p w14:paraId="284132E9" w14:textId="77777777" w:rsidR="00A82183" w:rsidRDefault="00000000">
      <w:pPr>
        <w:pStyle w:val="CdigoFonte"/>
        <w:spacing w:after="0"/>
        <w:ind w:left="96"/>
        <w:rPr>
          <w:lang w:val="en-US"/>
        </w:rPr>
      </w:pPr>
      <w:r>
        <w:rPr>
          <w:lang w:val="en-US"/>
        </w:rPr>
        <w:t xml:space="preserve">            [IdUsuario] =&gt; 100011470</w:t>
      </w:r>
    </w:p>
    <w:p w14:paraId="684ADB13" w14:textId="77777777" w:rsidR="00A82183" w:rsidRDefault="00000000">
      <w:pPr>
        <w:pStyle w:val="CdigoFonte"/>
        <w:spacing w:after="0"/>
        <w:ind w:left="96"/>
        <w:rPr>
          <w:lang w:val="en-US"/>
        </w:rPr>
      </w:pPr>
      <w:r>
        <w:rPr>
          <w:lang w:val="en-US"/>
        </w:rPr>
        <w:t xml:space="preserve">            [Sigla] =&gt; def</w:t>
      </w:r>
    </w:p>
    <w:p w14:paraId="1AC35E37" w14:textId="77777777" w:rsidR="00A82183" w:rsidRDefault="00000000">
      <w:pPr>
        <w:pStyle w:val="CdigoFonte"/>
        <w:spacing w:after="0"/>
        <w:ind w:left="96"/>
        <w:rPr>
          <w:lang w:val="en-US"/>
        </w:rPr>
      </w:pPr>
      <w:r>
        <w:rPr>
          <w:lang w:val="en-US"/>
        </w:rPr>
        <w:t xml:space="preserve">            [Nome] =&gt; Dddddd Eeeeee Ffffff</w:t>
      </w:r>
    </w:p>
    <w:p w14:paraId="5402368D" w14:textId="77777777" w:rsidR="00A82183" w:rsidRDefault="00000000">
      <w:pPr>
        <w:pStyle w:val="CdigoFonte"/>
        <w:spacing w:after="0"/>
        <w:ind w:left="96"/>
        <w:rPr>
          <w:lang w:val="en-US"/>
        </w:rPr>
      </w:pPr>
      <w:r>
        <w:rPr>
          <w:lang w:val="en-US"/>
        </w:rPr>
        <w:t xml:space="preserve">        )</w:t>
      </w:r>
    </w:p>
    <w:p w14:paraId="73F39F81" w14:textId="77777777" w:rsidR="00A82183" w:rsidRDefault="00000000">
      <w:pPr>
        <w:pStyle w:val="CdigoFonte"/>
        <w:spacing w:after="0"/>
        <w:ind w:left="96"/>
        <w:rPr>
          <w:lang w:val="en-US"/>
        </w:rPr>
      </w:pPr>
      <w:r>
        <w:rPr>
          <w:lang w:val="en-US"/>
        </w:rPr>
        <w:t xml:space="preserve">    [2] =&gt; UsuarioAPI Object        (</w:t>
      </w:r>
    </w:p>
    <w:p w14:paraId="643B015C" w14:textId="77777777" w:rsidR="00A82183" w:rsidRDefault="00000000">
      <w:pPr>
        <w:pStyle w:val="CdigoFonte"/>
        <w:spacing w:after="0"/>
        <w:ind w:left="96"/>
        <w:rPr>
          <w:lang w:val="en-US"/>
        </w:rPr>
      </w:pPr>
      <w:r>
        <w:rPr>
          <w:lang w:val="en-US"/>
        </w:rPr>
        <w:t xml:space="preserve">            [IdUsuario] =&gt; 100008709</w:t>
      </w:r>
    </w:p>
    <w:p w14:paraId="46B01D09" w14:textId="77777777" w:rsidR="00A82183" w:rsidRDefault="00000000">
      <w:pPr>
        <w:pStyle w:val="CdigoFonte"/>
        <w:spacing w:after="0"/>
        <w:ind w:left="96"/>
        <w:rPr>
          <w:lang w:val="en-US"/>
        </w:rPr>
      </w:pPr>
      <w:r>
        <w:rPr>
          <w:lang w:val="en-US"/>
        </w:rPr>
        <w:t xml:space="preserve">            [Sigla] =&gt; ghi</w:t>
      </w:r>
    </w:p>
    <w:p w14:paraId="6D56AA59" w14:textId="77777777" w:rsidR="00A82183" w:rsidRDefault="00000000">
      <w:pPr>
        <w:pStyle w:val="CdigoFonte"/>
        <w:spacing w:after="0"/>
        <w:ind w:left="96"/>
        <w:rPr>
          <w:lang w:val="en-US"/>
        </w:rPr>
      </w:pPr>
      <w:r>
        <w:rPr>
          <w:lang w:val="en-US"/>
        </w:rPr>
        <w:t xml:space="preserve">            [Nome] =&gt; Gggggg Hhhhhh Iiiiii</w:t>
      </w:r>
    </w:p>
    <w:p w14:paraId="30D20E7F" w14:textId="77777777" w:rsidR="00A82183" w:rsidRDefault="00000000">
      <w:pPr>
        <w:pStyle w:val="CdigoFonte"/>
        <w:spacing w:after="0"/>
        <w:ind w:left="96"/>
      </w:pPr>
      <w:r>
        <w:rPr>
          <w:lang w:val="en-US"/>
        </w:rPr>
        <w:t xml:space="preserve">        </w:t>
      </w:r>
      <w:r>
        <w:t>)</w:t>
      </w:r>
    </w:p>
    <w:p w14:paraId="0582E2DA" w14:textId="77777777" w:rsidR="00A82183" w:rsidRDefault="00000000">
      <w:pPr>
        <w:pStyle w:val="CdigoFonte"/>
        <w:spacing w:after="0"/>
        <w:ind w:left="96"/>
      </w:pPr>
      <w:r>
        <w:t xml:space="preserve">     ...</w:t>
      </w:r>
    </w:p>
    <w:p w14:paraId="094567F7" w14:textId="77777777" w:rsidR="00A82183" w:rsidRDefault="00000000">
      <w:pPr>
        <w:pStyle w:val="CdigoFonte"/>
        <w:spacing w:after="0"/>
        <w:ind w:left="96"/>
      </w:pPr>
      <w:r>
        <w:t>)</w:t>
      </w:r>
      <w:r>
        <w:br/>
      </w:r>
      <w:r>
        <w:rPr>
          <w:color w:val="000080"/>
          <w:szCs w:val="18"/>
        </w:rPr>
        <w:t>```</w:t>
      </w:r>
    </w:p>
    <w:p w14:paraId="46B22CFF" w14:textId="77777777" w:rsidR="00A82183" w:rsidRDefault="00A82183"/>
    <w:p w14:paraId="3C750A4E" w14:textId="77777777" w:rsidR="00A82183" w:rsidRDefault="00000000">
      <w:pPr>
        <w:pStyle w:val="Ttulo2"/>
      </w:pPr>
      <w:bookmarkStart w:id="5049" w:name="_Toc171671402"/>
      <w:bookmarkStart w:id="5050" w:name="__RefHeading___Toc27807_2823614150"/>
      <w:bookmarkStart w:id="5051" w:name="_Toc223560354"/>
      <w:bookmarkStart w:id="5052" w:name="_Toc223772460"/>
      <w:bookmarkStart w:id="5053" w:name="_Toc223782548"/>
      <w:bookmarkStart w:id="5054" w:name="_Toc223895030"/>
      <w:bookmarkStart w:id="5055" w:name="_Toc223911375"/>
      <w:bookmarkStart w:id="5056" w:name="_Toc224380197"/>
      <w:bookmarkStart w:id="5057" w:name="_Toc225675983"/>
      <w:bookmarkStart w:id="5058" w:name="_Toc225806945"/>
      <w:bookmarkStart w:id="5059" w:name="_Toc226042422"/>
      <w:bookmarkStart w:id="5060" w:name="_Toc226118251"/>
      <w:bookmarkStart w:id="5061" w:name="_Toc226422836"/>
      <w:bookmarkStart w:id="5062" w:name="_Toc226644659"/>
      <w:bookmarkStart w:id="5063" w:name="_Toc231601342"/>
      <w:r>
        <w:t>reabrirBloco</w:t>
      </w:r>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6AFD6BD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711919BD" w14:textId="77777777" w:rsidR="00A82183" w:rsidRDefault="00000000">
            <w:pPr>
              <w:pStyle w:val="TableContents"/>
              <w:widowControl w:val="0"/>
              <w:spacing w:after="0" w:line="276" w:lineRule="auto"/>
              <w:jc w:val="center"/>
            </w:pPr>
            <w:r>
              <w:t>Entrada</w:t>
            </w:r>
          </w:p>
        </w:tc>
      </w:tr>
      <w:tr w:rsidR="00A82183" w14:paraId="0C3B658A"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71EB41B" w14:textId="77777777" w:rsidR="00A82183" w:rsidRDefault="00000000">
            <w:pPr>
              <w:pStyle w:val="TableContents"/>
              <w:widowControl w:val="0"/>
              <w:spacing w:after="0" w:line="276" w:lineRule="auto"/>
            </w:pPr>
            <w:r>
              <w:t>Instância do objeto EntradaReabrirBlocoAPI preenchida com:</w:t>
            </w:r>
          </w:p>
          <w:p w14:paraId="0FF02EAD" w14:textId="77777777" w:rsidR="00A82183" w:rsidRDefault="00000000">
            <w:pPr>
              <w:pStyle w:val="TableContents"/>
              <w:widowControl w:val="0"/>
              <w:numPr>
                <w:ilvl w:val="0"/>
                <w:numId w:val="147"/>
              </w:numPr>
              <w:spacing w:after="0" w:line="276" w:lineRule="auto"/>
            </w:pPr>
            <w:r>
              <w:t>IdBloco</w:t>
            </w:r>
          </w:p>
        </w:tc>
      </w:tr>
    </w:tbl>
    <w:p w14:paraId="5DB30592" w14:textId="77777777" w:rsidR="00A82183" w:rsidRDefault="00000000">
      <w:pPr>
        <w:pStyle w:val="Standard"/>
        <w:spacing w:after="0"/>
        <w:ind w:left="0"/>
        <w:jc w:val="left"/>
        <w:rPr>
          <w:b/>
          <w:bCs/>
        </w:rPr>
      </w:pPr>
      <w:r>
        <w:rPr>
          <w:b/>
          <w:bCs/>
        </w:rPr>
        <w:lastRenderedPageBreak/>
        <w:t>Exemplo:</w:t>
      </w:r>
    </w:p>
    <w:p w14:paraId="37E992D9" w14:textId="77777777" w:rsidR="00A82183" w:rsidRDefault="00A82183">
      <w:pPr>
        <w:pStyle w:val="Standard"/>
        <w:spacing w:after="0"/>
        <w:ind w:left="0"/>
        <w:jc w:val="left"/>
        <w:rPr>
          <w:b/>
          <w:bCs/>
        </w:rPr>
      </w:pPr>
    </w:p>
    <w:p w14:paraId="16B35C6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660000"/>
          <w:sz w:val="18"/>
          <w:szCs w:val="18"/>
          <w:shd w:val="clear" w:color="auto" w:fill="F7FAFF"/>
        </w:rPr>
        <w:br/>
        <w:t xml:space="preserve">$objEntradaReabrirBlocoAPI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EntradaReabrirBlocoAPI();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$objEntradaReabrirBlocoAPI</w:t>
      </w:r>
      <w:r>
        <w:rPr>
          <w:rFonts w:ascii="Courier New" w:hAnsi="Courier New" w:cs="Courier New"/>
          <w:color w:val="000000"/>
          <w:sz w:val="18"/>
          <w:szCs w:val="18"/>
          <w:shd w:val="clear" w:color="auto" w:fill="F7FAFF"/>
        </w:rPr>
        <w:t>-&gt;setIdBloco(</w:t>
      </w:r>
      <w:r>
        <w:rPr>
          <w:rFonts w:ascii="Courier New" w:hAnsi="Courier New" w:cs="Courier New"/>
          <w:color w:val="0000FF"/>
          <w:sz w:val="18"/>
          <w:szCs w:val="18"/>
          <w:shd w:val="clear" w:color="auto" w:fill="F7FAFF"/>
        </w:rPr>
        <w:t>1195</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p>
    <w:p w14:paraId="79EBF55D"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$objSeiRN-&gt;reabrirBloco($objEntradaReabrirBlocoAPI);</w:t>
      </w:r>
      <w:r>
        <w:br/>
      </w:r>
      <w:r>
        <w:rPr>
          <w:rFonts w:ascii="Courier New" w:hAnsi="Courier New" w:cs="Courier New"/>
          <w:color w:val="000080"/>
          <w:sz w:val="18"/>
          <w:szCs w:val="18"/>
          <w:shd w:val="clear" w:color="auto" w:fill="F7FAFF"/>
        </w:rPr>
        <w:t>```</w:t>
      </w:r>
    </w:p>
    <w:p w14:paraId="6C30E1D9" w14:textId="77777777" w:rsidR="00A82183" w:rsidRDefault="00A82183"/>
    <w:p w14:paraId="2A5545C8" w14:textId="77777777" w:rsidR="00A82183" w:rsidRDefault="00000000">
      <w:pPr>
        <w:pStyle w:val="Ttulo2"/>
      </w:pPr>
      <w:bookmarkStart w:id="5064" w:name="_Toc171671403"/>
      <w:bookmarkStart w:id="5065" w:name="__RefHeading___Toc27805_2823614150"/>
      <w:bookmarkStart w:id="5066" w:name="_Toc223560355"/>
      <w:bookmarkStart w:id="5067" w:name="_Toc223772461"/>
      <w:bookmarkStart w:id="5068" w:name="_Toc223782549"/>
      <w:bookmarkStart w:id="5069" w:name="_Toc223895031"/>
      <w:bookmarkStart w:id="5070" w:name="_Toc223911376"/>
      <w:bookmarkStart w:id="5071" w:name="_Toc224380198"/>
      <w:bookmarkStart w:id="5072" w:name="_Toc225675984"/>
      <w:bookmarkStart w:id="5073" w:name="_Toc225806946"/>
      <w:bookmarkStart w:id="5074" w:name="_Toc226042423"/>
      <w:bookmarkStart w:id="5075" w:name="_Toc226118252"/>
      <w:bookmarkStart w:id="5076" w:name="_Toc226422837"/>
      <w:bookmarkStart w:id="5077" w:name="_Toc226644660"/>
      <w:bookmarkStart w:id="5078" w:name="_Toc231601343"/>
      <w:r>
        <w:t>reabrirProcesso</w:t>
      </w:r>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0000995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462DE8D" w14:textId="77777777" w:rsidR="00A82183" w:rsidRDefault="00000000">
            <w:pPr>
              <w:pStyle w:val="TableContents"/>
              <w:widowControl w:val="0"/>
              <w:spacing w:after="0" w:line="276" w:lineRule="auto"/>
              <w:jc w:val="center"/>
            </w:pPr>
            <w:r>
              <w:t>Entrada</w:t>
            </w:r>
          </w:p>
        </w:tc>
      </w:tr>
      <w:tr w:rsidR="00A82183" w14:paraId="0080A9D2"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207A1CE" w14:textId="77777777" w:rsidR="00A82183" w:rsidRDefault="00000000">
            <w:pPr>
              <w:pStyle w:val="TableContents"/>
              <w:widowControl w:val="0"/>
              <w:spacing w:after="0" w:line="276" w:lineRule="auto"/>
            </w:pPr>
            <w:r>
              <w:t>Instância do objeto EntradaReabrirProcessoAPI preenchida com:</w:t>
            </w:r>
          </w:p>
          <w:p w14:paraId="69D737B2" w14:textId="77777777" w:rsidR="00A82183" w:rsidRDefault="00000000">
            <w:pPr>
              <w:pStyle w:val="TableContents"/>
              <w:widowControl w:val="0"/>
              <w:numPr>
                <w:ilvl w:val="0"/>
                <w:numId w:val="147"/>
              </w:numPr>
              <w:spacing w:after="0" w:line="276" w:lineRule="auto"/>
            </w:pPr>
            <w:r>
              <w:t>IdProcedimento ou ProtocoloProcedimento</w:t>
            </w:r>
          </w:p>
        </w:tc>
      </w:tr>
    </w:tbl>
    <w:p w14:paraId="62FF7DF5" w14:textId="77777777" w:rsidR="00A82183" w:rsidRDefault="00000000">
      <w:pPr>
        <w:pStyle w:val="Standard"/>
        <w:spacing w:after="0"/>
        <w:ind w:left="0"/>
        <w:jc w:val="left"/>
        <w:rPr>
          <w:b/>
          <w:bCs/>
        </w:rPr>
      </w:pPr>
      <w:r>
        <w:rPr>
          <w:b/>
          <w:bCs/>
        </w:rPr>
        <w:t>Exemplo:</w:t>
      </w:r>
    </w:p>
    <w:p w14:paraId="7E900155" w14:textId="77777777" w:rsidR="00A82183" w:rsidRDefault="00A82183">
      <w:pPr>
        <w:pStyle w:val="Standard"/>
        <w:spacing w:after="0"/>
        <w:ind w:left="0"/>
        <w:jc w:val="left"/>
        <w:rPr>
          <w:b/>
          <w:bCs/>
        </w:rPr>
      </w:pPr>
    </w:p>
    <w:p w14:paraId="759023AB" w14:textId="77777777" w:rsidR="00A82183" w:rsidRDefault="00000000">
      <w:pPr>
        <w:pStyle w:val="CdigoFonte"/>
        <w:ind w:left="99"/>
      </w:pPr>
      <w:r>
        <w:rPr>
          <w:color w:val="000080"/>
          <w:szCs w:val="18"/>
        </w:rPr>
        <w:t>```php</w:t>
      </w:r>
      <w:r>
        <w:rPr>
          <w:color w:val="660000"/>
        </w:rPr>
        <w:br/>
        <w:t xml:space="preserve">$objEntradaReabrirProcessoAPI </w:t>
      </w:r>
      <w:r>
        <w:t xml:space="preserve">= </w:t>
      </w:r>
      <w:r>
        <w:rPr>
          <w:b/>
          <w:bCs/>
          <w:color w:val="000080"/>
        </w:rPr>
        <w:t xml:space="preserve">new </w:t>
      </w:r>
      <w:r>
        <w:t>EntradaReabrirProcessoAPI();</w:t>
      </w:r>
      <w:r>
        <w:br/>
      </w:r>
      <w:r>
        <w:rPr>
          <w:i/>
          <w:iCs/>
          <w:color w:val="808080"/>
        </w:rPr>
        <w:t>//$objEntradaReabrirProcessoAPI-&gt;setIdProcedimento();</w:t>
      </w:r>
      <w:r>
        <w:rPr>
          <w:i/>
          <w:iCs/>
          <w:color w:val="808080"/>
        </w:rPr>
        <w:br/>
      </w:r>
      <w:r>
        <w:rPr>
          <w:color w:val="660000"/>
        </w:rPr>
        <w:t>$objEntradaReabrirProcessoAPI</w:t>
      </w:r>
      <w:r>
        <w:t>-&gt;setProtocoloProcedimento(</w:t>
      </w:r>
      <w:r>
        <w:rPr>
          <w:b/>
          <w:bCs/>
          <w:color w:val="008000"/>
        </w:rPr>
        <w:t>'0000262-95.2016.4.04.8000'</w:t>
      </w:r>
      <w:r>
        <w:t>);</w:t>
      </w:r>
      <w:r>
        <w:br/>
      </w:r>
      <w:r>
        <w:br/>
      </w:r>
      <w:r>
        <w:rPr>
          <w:color w:val="660000"/>
        </w:rPr>
        <w:t xml:space="preserve">$objSeiRN </w:t>
      </w:r>
      <w:r>
        <w:t xml:space="preserve">= </w:t>
      </w:r>
      <w:r>
        <w:rPr>
          <w:b/>
          <w:bCs/>
          <w:color w:val="000080"/>
        </w:rPr>
        <w:t xml:space="preserve">new </w:t>
      </w:r>
      <w:r>
        <w:t>SeiRN();</w:t>
      </w:r>
      <w:r>
        <w:br/>
      </w:r>
      <w:r>
        <w:rPr>
          <w:color w:val="660000"/>
        </w:rPr>
        <w:t>$objSeiRN</w:t>
      </w:r>
      <w:r>
        <w:t>-&gt;reabrirProcesso(</w:t>
      </w:r>
      <w:r>
        <w:rPr>
          <w:color w:val="660000"/>
        </w:rPr>
        <w:t>$objEntradaReabrirProcessoAPI</w:t>
      </w:r>
      <w:r>
        <w:t>);</w:t>
      </w:r>
      <w:r>
        <w:br/>
      </w:r>
      <w:r>
        <w:rPr>
          <w:color w:val="000080"/>
          <w:szCs w:val="18"/>
        </w:rPr>
        <w:t>```</w:t>
      </w:r>
    </w:p>
    <w:p w14:paraId="35B558D3" w14:textId="77777777" w:rsidR="00A82183" w:rsidRDefault="00A82183"/>
    <w:p w14:paraId="091D5A51" w14:textId="77777777" w:rsidR="00A82183" w:rsidRDefault="00000000">
      <w:pPr>
        <w:pStyle w:val="Ttulo2"/>
      </w:pPr>
      <w:bookmarkStart w:id="5079" w:name="_Toc171671404"/>
      <w:bookmarkStart w:id="5080" w:name="__RefHeading___Toc27803_2823614150"/>
      <w:bookmarkStart w:id="5081" w:name="_Toc223560356"/>
      <w:bookmarkStart w:id="5082" w:name="_Toc223772462"/>
      <w:bookmarkStart w:id="5083" w:name="_Toc223782550"/>
      <w:bookmarkStart w:id="5084" w:name="_Toc223895032"/>
      <w:bookmarkStart w:id="5085" w:name="_Toc223911377"/>
      <w:bookmarkStart w:id="5086" w:name="_Toc224380199"/>
      <w:bookmarkStart w:id="5087" w:name="_Toc225675985"/>
      <w:bookmarkStart w:id="5088" w:name="_Toc225806947"/>
      <w:bookmarkStart w:id="5089" w:name="_Toc226042424"/>
      <w:bookmarkStart w:id="5090" w:name="_Toc226118253"/>
      <w:bookmarkStart w:id="5091" w:name="_Toc226422838"/>
      <w:bookmarkStart w:id="5092" w:name="_Toc226644661"/>
      <w:bookmarkStart w:id="5093" w:name="_Toc231601344"/>
      <w:r>
        <w:t>registrarAnotacao</w:t>
      </w:r>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C96762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461E89BA" w14:textId="77777777" w:rsidR="00A82183" w:rsidRDefault="00000000">
            <w:pPr>
              <w:pStyle w:val="TableContents"/>
              <w:widowControl w:val="0"/>
              <w:spacing w:after="0" w:line="276" w:lineRule="auto"/>
              <w:jc w:val="center"/>
            </w:pPr>
            <w:r>
              <w:t>Saída</w:t>
            </w:r>
          </w:p>
        </w:tc>
      </w:tr>
      <w:tr w:rsidR="00A82183" w14:paraId="51F1588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340220B" w14:textId="77777777" w:rsidR="00A82183" w:rsidRDefault="00000000">
            <w:pPr>
              <w:pStyle w:val="TableContents"/>
              <w:widowControl w:val="0"/>
              <w:spacing w:after="0" w:line="276" w:lineRule="auto"/>
            </w:pPr>
            <w:r>
              <w:t>Conjunto de Instâncias do objeto EntradaRegistrarAnotacaoAPI preenchidas com:</w:t>
            </w:r>
          </w:p>
          <w:p w14:paraId="5E66D257" w14:textId="77777777" w:rsidR="00A82183" w:rsidRDefault="00000000">
            <w:pPr>
              <w:pStyle w:val="TableContents"/>
              <w:widowControl w:val="0"/>
              <w:numPr>
                <w:ilvl w:val="0"/>
                <w:numId w:val="147"/>
              </w:numPr>
              <w:spacing w:after="0" w:line="276" w:lineRule="auto"/>
            </w:pPr>
            <w:r>
              <w:t>IdProcedimento ou ProtocoloProcedimento</w:t>
            </w:r>
          </w:p>
          <w:p w14:paraId="29A04559" w14:textId="77777777" w:rsidR="00A82183" w:rsidRDefault="00000000">
            <w:pPr>
              <w:pStyle w:val="TableContents"/>
              <w:widowControl w:val="0"/>
              <w:numPr>
                <w:ilvl w:val="0"/>
                <w:numId w:val="147"/>
              </w:numPr>
              <w:spacing w:after="0" w:line="276" w:lineRule="auto"/>
            </w:pPr>
            <w:r>
              <w:t>Descricao</w:t>
            </w:r>
          </w:p>
          <w:p w14:paraId="049136D6" w14:textId="77777777" w:rsidR="00A82183" w:rsidRDefault="00000000">
            <w:pPr>
              <w:pStyle w:val="TableContents"/>
              <w:widowControl w:val="0"/>
              <w:numPr>
                <w:ilvl w:val="0"/>
                <w:numId w:val="147"/>
              </w:numPr>
              <w:spacing w:after="0" w:line="276" w:lineRule="auto"/>
            </w:pPr>
            <w:r>
              <w:t>SinPrioridade</w:t>
            </w:r>
          </w:p>
        </w:tc>
      </w:tr>
    </w:tbl>
    <w:p w14:paraId="32DD1F83" w14:textId="77777777" w:rsidR="00A82183" w:rsidRDefault="00000000">
      <w:pPr>
        <w:pStyle w:val="Standard"/>
        <w:spacing w:after="0"/>
        <w:ind w:left="0"/>
        <w:jc w:val="left"/>
        <w:rPr>
          <w:b/>
          <w:bCs/>
        </w:rPr>
      </w:pPr>
      <w:r>
        <w:rPr>
          <w:b/>
          <w:bCs/>
        </w:rPr>
        <w:t>Exemplo:</w:t>
      </w:r>
    </w:p>
    <w:p w14:paraId="680EA57A" w14:textId="77777777" w:rsidR="00A82183" w:rsidRDefault="00A82183">
      <w:pPr>
        <w:pStyle w:val="Standard"/>
        <w:spacing w:after="0"/>
        <w:ind w:left="0"/>
        <w:jc w:val="left"/>
        <w:rPr>
          <w:b/>
          <w:bCs/>
        </w:rPr>
      </w:pPr>
    </w:p>
    <w:p w14:paraId="14EF1EB4"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$arrObjEntradaRegistrarAnotacaoAPI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347989A7"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$objEntradaRegistrarAnotacaoAPI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w:t>
      </w:r>
      <w:r>
        <w:rPr>
          <w:rFonts w:ascii="Courier New" w:hAnsi="Courier New"/>
          <w:color w:val="660000"/>
          <w:sz w:val="18"/>
          <w:szCs w:val="18"/>
          <w:shd w:val="clear" w:color="auto" w:fill="F7FAFF"/>
        </w:rPr>
        <w:t>RegistrarAnotacao</w:t>
      </w:r>
      <w:r>
        <w:rPr>
          <w:rFonts w:ascii="Courier New" w:hAnsi="Courier New"/>
          <w:color w:val="000000"/>
          <w:sz w:val="18"/>
          <w:szCs w:val="18"/>
          <w:shd w:val="clear" w:color="auto" w:fill="F7FAFF"/>
        </w:rPr>
        <w:t>API();</w:t>
      </w:r>
      <w:r>
        <w:rPr>
          <w:rFonts w:ascii="Courier New" w:hAnsi="Courier New"/>
          <w:color w:val="000000"/>
          <w:sz w:val="18"/>
          <w:szCs w:val="18"/>
          <w:shd w:val="clear" w:color="auto" w:fill="F7FAFF"/>
        </w:rPr>
        <w:br/>
      </w:r>
      <w:r>
        <w:rPr>
          <w:rFonts w:ascii="Courier New" w:hAnsi="Courier New"/>
          <w:color w:val="000000"/>
          <w:sz w:val="18"/>
          <w:szCs w:val="18"/>
          <w:shd w:val="clear" w:color="auto" w:fill="F7FAFF"/>
        </w:rPr>
        <w:br/>
      </w:r>
    </w:p>
    <w:p w14:paraId="35A2903A"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//$objEntradaRegistrarAnotacaoAPI-&gt;setIdProcedimento();</w:t>
      </w:r>
    </w:p>
    <w:p w14:paraId="3883E2A1"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-&gt;setProtocoloProcedimento(</w:t>
      </w:r>
      <w:r>
        <w:rPr>
          <w:rFonts w:ascii="Courier New" w:hAnsi="Courier New"/>
          <w:b/>
          <w:color w:val="008000"/>
          <w:sz w:val="18"/>
          <w:szCs w:val="18"/>
          <w:shd w:val="clear" w:color="auto" w:fill="F7FAFF"/>
        </w:rPr>
        <w:t>'12.1.000000989-5'</w:t>
      </w:r>
      <w:r>
        <w:rPr>
          <w:rFonts w:ascii="Courier New" w:hAnsi="Courier New"/>
          <w:color w:val="000000"/>
          <w:sz w:val="18"/>
          <w:szCs w:val="18"/>
          <w:shd w:val="clear" w:color="auto" w:fill="F7FAFF"/>
        </w:rPr>
        <w:t>);</w:t>
      </w:r>
    </w:p>
    <w:p w14:paraId="369A00FF"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-&gt;setDescricao(</w:t>
      </w:r>
      <w:r>
        <w:rPr>
          <w:rFonts w:ascii="Courier New" w:hAnsi="Courier New"/>
          <w:b/>
          <w:color w:val="008000"/>
          <w:sz w:val="18"/>
          <w:szCs w:val="18"/>
          <w:shd w:val="clear" w:color="auto" w:fill="F7FAFF"/>
        </w:rPr>
        <w:t>'Texto da Anotação'</w:t>
      </w:r>
      <w:r>
        <w:rPr>
          <w:rFonts w:ascii="Courier New" w:hAnsi="Courier New"/>
          <w:color w:val="000000"/>
          <w:sz w:val="18"/>
          <w:szCs w:val="18"/>
          <w:shd w:val="clear" w:color="auto" w:fill="F7FAFF"/>
        </w:rPr>
        <w:t>);</w:t>
      </w:r>
    </w:p>
    <w:p w14:paraId="4D250D8E"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-&gt;setSinPrioridade(</w:t>
      </w:r>
      <w:r>
        <w:rPr>
          <w:rFonts w:ascii="Courier New" w:hAnsi="Courier New"/>
          <w:b/>
          <w:color w:val="008000"/>
          <w:sz w:val="18"/>
          <w:szCs w:val="18"/>
          <w:shd w:val="clear" w:color="auto" w:fill="F7FAFF"/>
        </w:rPr>
        <w:t>'N'</w:t>
      </w:r>
      <w:r>
        <w:rPr>
          <w:rFonts w:ascii="Courier New" w:hAnsi="Courier New"/>
          <w:color w:val="000000"/>
          <w:sz w:val="18"/>
          <w:szCs w:val="18"/>
          <w:shd w:val="clear" w:color="auto" w:fill="F7FAFF"/>
        </w:rPr>
        <w:t>);</w:t>
      </w:r>
    </w:p>
    <w:p w14:paraId="2185CF0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$arrObjEntradaRegistrarAnotacaoAPI</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w:t>
      </w:r>
    </w:p>
    <w:p w14:paraId="25646CEE" w14:textId="77777777" w:rsidR="00A82183" w:rsidRDefault="00A82183">
      <w:pPr>
        <w:pStyle w:val="PreformattedText"/>
        <w:shd w:val="clear" w:color="auto" w:fill="FFFFFF"/>
        <w:spacing w:after="0"/>
        <w:jc w:val="left"/>
        <w:rPr>
          <w:rFonts w:ascii="Courier New" w:hAnsi="Courier New"/>
          <w:color w:val="000000"/>
          <w:sz w:val="18"/>
          <w:szCs w:val="18"/>
          <w:shd w:val="clear" w:color="auto" w:fill="F7FAFF"/>
        </w:rPr>
      </w:pPr>
    </w:p>
    <w:p w14:paraId="18B3A614"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$objEntradaRegistrarAnotacaoAPI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w:t>
      </w:r>
      <w:r>
        <w:rPr>
          <w:rFonts w:ascii="Courier New" w:hAnsi="Courier New"/>
          <w:color w:val="660000"/>
          <w:sz w:val="18"/>
          <w:szCs w:val="18"/>
          <w:shd w:val="clear" w:color="auto" w:fill="F7FAFF"/>
        </w:rPr>
        <w:t>RegistrarAnotacao</w:t>
      </w:r>
      <w:r>
        <w:rPr>
          <w:rFonts w:ascii="Courier New" w:hAnsi="Courier New"/>
          <w:color w:val="000000"/>
          <w:sz w:val="18"/>
          <w:szCs w:val="18"/>
          <w:shd w:val="clear" w:color="auto" w:fill="F7FAFF"/>
        </w:rPr>
        <w:t>API();</w:t>
      </w:r>
    </w:p>
    <w:p w14:paraId="3EF708E9"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//$objEntradaRegistrarAnotacaoAPI-&gt;setIdProcedimento();</w:t>
      </w:r>
    </w:p>
    <w:p w14:paraId="261D9C9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-&gt;setProtocoloProcedimento(</w:t>
      </w:r>
      <w:r>
        <w:rPr>
          <w:rFonts w:ascii="Courier New" w:hAnsi="Courier New"/>
          <w:b/>
          <w:color w:val="008000"/>
          <w:sz w:val="18"/>
          <w:szCs w:val="18"/>
          <w:shd w:val="clear" w:color="auto" w:fill="F7FAFF"/>
        </w:rPr>
        <w:t>'10.1.000000470-0'</w:t>
      </w:r>
      <w:r>
        <w:rPr>
          <w:rFonts w:ascii="Courier New" w:hAnsi="Courier New"/>
          <w:color w:val="000000"/>
          <w:sz w:val="18"/>
          <w:szCs w:val="18"/>
          <w:shd w:val="clear" w:color="auto" w:fill="F7FAFF"/>
        </w:rPr>
        <w:t>);</w:t>
      </w:r>
    </w:p>
    <w:p w14:paraId="590D7E2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-&gt;setDescricao(</w:t>
      </w:r>
      <w:r>
        <w:rPr>
          <w:rFonts w:ascii="Courier New" w:hAnsi="Courier New"/>
          <w:b/>
          <w:color w:val="008000"/>
          <w:sz w:val="18"/>
          <w:szCs w:val="18"/>
          <w:shd w:val="clear" w:color="auto" w:fill="F7FAFF"/>
        </w:rPr>
        <w:t>'Texto da Anotação'</w:t>
      </w:r>
      <w:r>
        <w:rPr>
          <w:rFonts w:ascii="Courier New" w:hAnsi="Courier New"/>
          <w:color w:val="000000"/>
          <w:sz w:val="18"/>
          <w:szCs w:val="18"/>
          <w:shd w:val="clear" w:color="auto" w:fill="F7FAFF"/>
        </w:rPr>
        <w:t>);</w:t>
      </w:r>
    </w:p>
    <w:p w14:paraId="75ACD569" w14:textId="77777777" w:rsidR="00A82183" w:rsidRDefault="00A82183">
      <w:pPr>
        <w:pStyle w:val="PreformattedText"/>
        <w:shd w:val="clear" w:color="auto" w:fill="FFFFFF"/>
        <w:spacing w:after="0"/>
        <w:jc w:val="left"/>
      </w:pPr>
    </w:p>
    <w:p w14:paraId="02840F0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-&gt;setSinPrioridade(</w:t>
      </w:r>
      <w:r>
        <w:rPr>
          <w:rFonts w:ascii="Courier New" w:hAnsi="Courier New"/>
          <w:b/>
          <w:color w:val="008000"/>
          <w:sz w:val="18"/>
          <w:szCs w:val="18"/>
          <w:shd w:val="clear" w:color="auto" w:fill="F7FAFF"/>
        </w:rPr>
        <w:t>'S'</w:t>
      </w:r>
      <w:r>
        <w:rPr>
          <w:rFonts w:ascii="Courier New" w:hAnsi="Courier New"/>
          <w:color w:val="000000"/>
          <w:sz w:val="18"/>
          <w:szCs w:val="18"/>
          <w:shd w:val="clear" w:color="auto" w:fill="F7FAFF"/>
        </w:rPr>
        <w:t>);</w:t>
      </w:r>
    </w:p>
    <w:p w14:paraId="1F41A9B5"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$arrObjEntradaRegistrarAnotacaoAPI</w:t>
      </w:r>
      <w:r>
        <w:rPr>
          <w:rFonts w:ascii="Courier New" w:hAnsi="Courier New"/>
          <w:color w:val="000000"/>
          <w:sz w:val="18"/>
          <w:szCs w:val="18"/>
          <w:shd w:val="clear" w:color="auto" w:fill="F7FAFF"/>
        </w:rPr>
        <w:t xml:space="preserve">[] = </w:t>
      </w:r>
      <w:r>
        <w:rPr>
          <w:rFonts w:ascii="Courier New" w:hAnsi="Courier New"/>
          <w:color w:val="660000"/>
          <w:sz w:val="18"/>
          <w:szCs w:val="18"/>
          <w:shd w:val="clear" w:color="auto" w:fill="F7FAFF"/>
        </w:rPr>
        <w:t>$objEntradaRegistrarAnotacaoAPI</w:t>
      </w:r>
      <w:r>
        <w:rPr>
          <w:rFonts w:ascii="Courier New" w:hAnsi="Courier New"/>
          <w:color w:val="000000"/>
          <w:sz w:val="18"/>
          <w:szCs w:val="18"/>
          <w:shd w:val="clear" w:color="auto" w:fill="F7FAFF"/>
        </w:rPr>
        <w:t>;</w:t>
      </w:r>
    </w:p>
    <w:p w14:paraId="35184BA4" w14:textId="77777777" w:rsidR="00A82183" w:rsidRDefault="00A82183">
      <w:pPr>
        <w:pStyle w:val="PreformattedText"/>
        <w:shd w:val="clear" w:color="auto" w:fill="FFFFFF"/>
        <w:spacing w:after="0"/>
        <w:jc w:val="left"/>
        <w:rPr>
          <w:rFonts w:ascii="Courier New" w:hAnsi="Courier New"/>
          <w:color w:val="000000"/>
          <w:sz w:val="18"/>
          <w:szCs w:val="18"/>
          <w:shd w:val="clear" w:color="auto" w:fill="F7FAFF"/>
        </w:rPr>
      </w:pPr>
    </w:p>
    <w:p w14:paraId="001A969E"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1710DC2E"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$objSeiRN-&gt;registrarAnotacao($arrObjEntradaRegistrarAnotacaoAPI);</w:t>
      </w:r>
      <w:r>
        <w:br/>
      </w:r>
      <w:r>
        <w:rPr>
          <w:rFonts w:ascii="Courier New" w:hAnsi="Courier New" w:cs="Courier New"/>
          <w:color w:val="000080"/>
          <w:sz w:val="18"/>
          <w:szCs w:val="18"/>
          <w:shd w:val="clear" w:color="auto" w:fill="F7FAFF"/>
        </w:rPr>
        <w:t>```</w:t>
      </w:r>
    </w:p>
    <w:p w14:paraId="7CDB8DB3" w14:textId="77777777" w:rsidR="00A82183" w:rsidRDefault="00A82183"/>
    <w:p w14:paraId="0DD8150E" w14:textId="77777777" w:rsidR="00A82183" w:rsidRDefault="00000000">
      <w:pPr>
        <w:pStyle w:val="Ttulo2"/>
      </w:pPr>
      <w:bookmarkStart w:id="5094" w:name="_Toc171671405"/>
      <w:bookmarkStart w:id="5095" w:name="__RefHeading___Toc27801_2823614150"/>
      <w:bookmarkStart w:id="5096" w:name="_Toc223560357"/>
      <w:bookmarkStart w:id="5097" w:name="_Toc223772463"/>
      <w:bookmarkStart w:id="5098" w:name="_Toc223782551"/>
      <w:bookmarkStart w:id="5099" w:name="_Toc223895033"/>
      <w:bookmarkStart w:id="5100" w:name="_Toc223911378"/>
      <w:bookmarkStart w:id="5101" w:name="_Toc224380200"/>
      <w:bookmarkStart w:id="5102" w:name="_Toc225675986"/>
      <w:bookmarkStart w:id="5103" w:name="_Toc225806948"/>
      <w:bookmarkStart w:id="5104" w:name="_Toc226042425"/>
      <w:bookmarkStart w:id="5105" w:name="_Toc226118254"/>
      <w:bookmarkStart w:id="5106" w:name="_Toc226422839"/>
      <w:bookmarkStart w:id="5107" w:name="_Toc226644662"/>
      <w:bookmarkStart w:id="5108" w:name="_Toc231601345"/>
      <w:r>
        <w:t>registrarOuvidoria</w:t>
      </w:r>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566A2CB"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35AC7DE6" w14:textId="77777777" w:rsidR="00A82183" w:rsidRDefault="00000000">
            <w:pPr>
              <w:pStyle w:val="TableContents"/>
              <w:widowControl w:val="0"/>
              <w:spacing w:after="0" w:line="276" w:lineRule="auto"/>
              <w:jc w:val="center"/>
            </w:pPr>
            <w:r>
              <w:t>Entrada</w:t>
            </w:r>
          </w:p>
        </w:tc>
      </w:tr>
      <w:tr w:rsidR="00A82183" w14:paraId="5EDAF00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D800F1A" w14:textId="77777777" w:rsidR="00A82183" w:rsidRDefault="00000000">
            <w:pPr>
              <w:pStyle w:val="TableContents"/>
              <w:widowControl w:val="0"/>
              <w:spacing w:after="0" w:line="276" w:lineRule="auto"/>
            </w:pPr>
            <w:r>
              <w:t>Instância do objeto EntradaRegistrarOuvidoriaAPI preenchida com:</w:t>
            </w:r>
          </w:p>
          <w:p w14:paraId="74D02B9D" w14:textId="77777777" w:rsidR="00A82183" w:rsidRDefault="00000000">
            <w:pPr>
              <w:pStyle w:val="TableContents"/>
              <w:widowControl w:val="0"/>
              <w:numPr>
                <w:ilvl w:val="0"/>
                <w:numId w:val="148"/>
              </w:numPr>
              <w:spacing w:after="0" w:line="276" w:lineRule="auto"/>
            </w:pPr>
            <w:r>
              <w:lastRenderedPageBreak/>
              <w:t>IdOrgao</w:t>
            </w:r>
          </w:p>
          <w:p w14:paraId="712617B3" w14:textId="77777777" w:rsidR="00A82183" w:rsidRDefault="00000000">
            <w:pPr>
              <w:pStyle w:val="TableContents"/>
              <w:widowControl w:val="0"/>
              <w:numPr>
                <w:ilvl w:val="0"/>
                <w:numId w:val="148"/>
              </w:numPr>
              <w:spacing w:after="0" w:line="276" w:lineRule="auto"/>
            </w:pPr>
            <w:r>
              <w:t>Nome</w:t>
            </w:r>
          </w:p>
          <w:p w14:paraId="5D681CFF" w14:textId="77777777" w:rsidR="00A82183" w:rsidRDefault="00000000">
            <w:pPr>
              <w:pStyle w:val="TableContents"/>
              <w:widowControl w:val="0"/>
              <w:numPr>
                <w:ilvl w:val="0"/>
                <w:numId w:val="148"/>
              </w:numPr>
              <w:spacing w:after="0" w:line="276" w:lineRule="auto"/>
            </w:pPr>
            <w:r>
              <w:t>NomeSocial</w:t>
            </w:r>
          </w:p>
          <w:p w14:paraId="7E2D3CEC" w14:textId="77777777" w:rsidR="00A82183" w:rsidRDefault="00000000">
            <w:pPr>
              <w:pStyle w:val="TableContents"/>
              <w:widowControl w:val="0"/>
              <w:numPr>
                <w:ilvl w:val="0"/>
                <w:numId w:val="148"/>
              </w:numPr>
              <w:spacing w:after="0" w:line="276" w:lineRule="auto"/>
            </w:pPr>
            <w:r>
              <w:t>Email</w:t>
            </w:r>
          </w:p>
          <w:p w14:paraId="28872538" w14:textId="77777777" w:rsidR="00A82183" w:rsidRDefault="00000000">
            <w:pPr>
              <w:pStyle w:val="TableContents"/>
              <w:widowControl w:val="0"/>
              <w:numPr>
                <w:ilvl w:val="0"/>
                <w:numId w:val="148"/>
              </w:numPr>
              <w:spacing w:after="0" w:line="276" w:lineRule="auto"/>
            </w:pPr>
            <w:r>
              <w:t>Cpf (opcional se Rg/OrgaoExpedidor informados)</w:t>
            </w:r>
          </w:p>
          <w:p w14:paraId="63AB9601" w14:textId="77777777" w:rsidR="00A82183" w:rsidRDefault="00000000">
            <w:pPr>
              <w:pStyle w:val="TableContents"/>
              <w:widowControl w:val="0"/>
              <w:numPr>
                <w:ilvl w:val="0"/>
                <w:numId w:val="148"/>
              </w:numPr>
              <w:spacing w:after="0" w:line="276" w:lineRule="auto"/>
            </w:pPr>
            <w:r>
              <w:t>Rg (opcional se Cpf informado)</w:t>
            </w:r>
          </w:p>
          <w:p w14:paraId="48A69B33" w14:textId="77777777" w:rsidR="00A82183" w:rsidRDefault="00000000">
            <w:pPr>
              <w:pStyle w:val="TableContents"/>
              <w:widowControl w:val="0"/>
              <w:numPr>
                <w:ilvl w:val="0"/>
                <w:numId w:val="148"/>
              </w:numPr>
              <w:spacing w:after="0" w:line="276" w:lineRule="auto"/>
            </w:pPr>
            <w:r>
              <w:t>OrgaoExpedidor (opcional se Cpf informado)</w:t>
            </w:r>
          </w:p>
          <w:p w14:paraId="3A9CD084" w14:textId="77777777" w:rsidR="00A82183" w:rsidRDefault="00000000">
            <w:pPr>
              <w:pStyle w:val="TableContents"/>
              <w:widowControl w:val="0"/>
              <w:numPr>
                <w:ilvl w:val="0"/>
                <w:numId w:val="148"/>
              </w:numPr>
              <w:spacing w:after="0" w:line="276" w:lineRule="auto"/>
            </w:pPr>
            <w:r>
              <w:t>Telefone</w:t>
            </w:r>
          </w:p>
          <w:p w14:paraId="2CF81B64" w14:textId="77777777" w:rsidR="00A82183" w:rsidRDefault="00000000">
            <w:pPr>
              <w:pStyle w:val="TableContents"/>
              <w:widowControl w:val="0"/>
              <w:numPr>
                <w:ilvl w:val="0"/>
                <w:numId w:val="148"/>
              </w:numPr>
              <w:spacing w:after="0" w:line="276" w:lineRule="auto"/>
            </w:pPr>
            <w:r>
              <w:t>Estado</w:t>
            </w:r>
          </w:p>
          <w:p w14:paraId="453F9116" w14:textId="77777777" w:rsidR="00A82183" w:rsidRDefault="00000000">
            <w:pPr>
              <w:pStyle w:val="TableContents"/>
              <w:widowControl w:val="0"/>
              <w:numPr>
                <w:ilvl w:val="0"/>
                <w:numId w:val="148"/>
              </w:numPr>
              <w:spacing w:after="0" w:line="276" w:lineRule="auto"/>
            </w:pPr>
            <w:r>
              <w:t>Cidade</w:t>
            </w:r>
          </w:p>
          <w:p w14:paraId="32ADD6F4" w14:textId="77777777" w:rsidR="00A82183" w:rsidRDefault="00000000">
            <w:pPr>
              <w:pStyle w:val="TableContents"/>
              <w:widowControl w:val="0"/>
              <w:numPr>
                <w:ilvl w:val="0"/>
                <w:numId w:val="148"/>
              </w:numPr>
              <w:spacing w:after="0" w:line="276" w:lineRule="auto"/>
            </w:pPr>
            <w:r>
              <w:t>IdTipoProcedimento</w:t>
            </w:r>
          </w:p>
          <w:p w14:paraId="521C1FF0" w14:textId="77777777" w:rsidR="00A82183" w:rsidRDefault="00000000">
            <w:pPr>
              <w:pStyle w:val="TableContents"/>
              <w:widowControl w:val="0"/>
              <w:numPr>
                <w:ilvl w:val="0"/>
                <w:numId w:val="148"/>
              </w:numPr>
              <w:spacing w:after="0" w:line="276" w:lineRule="auto"/>
            </w:pPr>
            <w:r>
              <w:t>Processos</w:t>
            </w:r>
          </w:p>
          <w:p w14:paraId="1C02171A" w14:textId="77777777" w:rsidR="00A82183" w:rsidRDefault="00000000">
            <w:pPr>
              <w:pStyle w:val="TableContents"/>
              <w:widowControl w:val="0"/>
              <w:numPr>
                <w:ilvl w:val="0"/>
                <w:numId w:val="148"/>
              </w:numPr>
              <w:spacing w:after="0" w:line="276" w:lineRule="auto"/>
            </w:pPr>
            <w:r>
              <w:t>SinRetorno</w:t>
            </w:r>
          </w:p>
          <w:p w14:paraId="173CFCEA" w14:textId="77777777" w:rsidR="00A82183" w:rsidRDefault="00000000">
            <w:pPr>
              <w:pStyle w:val="TableContents"/>
              <w:widowControl w:val="0"/>
              <w:numPr>
                <w:ilvl w:val="0"/>
                <w:numId w:val="148"/>
              </w:numPr>
              <w:spacing w:after="0" w:line="276" w:lineRule="auto"/>
            </w:pPr>
            <w:r>
              <w:t>Mensagem</w:t>
            </w:r>
          </w:p>
          <w:p w14:paraId="19BF66E4" w14:textId="77777777" w:rsidR="00A82183" w:rsidRDefault="00000000">
            <w:pPr>
              <w:pStyle w:val="TableContents"/>
              <w:widowControl w:val="0"/>
              <w:numPr>
                <w:ilvl w:val="0"/>
                <w:numId w:val="148"/>
              </w:numPr>
              <w:spacing w:after="0" w:line="276" w:lineRule="auto"/>
            </w:pPr>
            <w:r>
              <w:t>AtributosAdicionais (opcional)</w:t>
            </w:r>
          </w:p>
        </w:tc>
      </w:tr>
    </w:tbl>
    <w:p w14:paraId="1037F78B" w14:textId="77777777" w:rsidR="00A82183" w:rsidRDefault="00000000">
      <w:pPr>
        <w:pStyle w:val="Standard"/>
        <w:spacing w:after="0"/>
        <w:ind w:left="0"/>
        <w:jc w:val="left"/>
        <w:rPr>
          <w:b/>
          <w:bCs/>
        </w:rPr>
      </w:pPr>
      <w:r>
        <w:rPr>
          <w:b/>
          <w:bCs/>
        </w:rPr>
        <w:lastRenderedPageBreak/>
        <w:t>Exemplo:</w:t>
      </w:r>
    </w:p>
    <w:p w14:paraId="4E205AA6" w14:textId="77777777" w:rsidR="00A82183" w:rsidRDefault="00A82183">
      <w:pPr>
        <w:pStyle w:val="Standard"/>
        <w:spacing w:after="0"/>
        <w:ind w:left="0"/>
        <w:jc w:val="left"/>
        <w:rPr>
          <w:b/>
          <w:bCs/>
        </w:rPr>
      </w:pPr>
    </w:p>
    <w:p w14:paraId="4A42734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000080"/>
          <w:sz w:val="18"/>
          <w:szCs w:val="18"/>
          <w:shd w:val="clear" w:color="auto" w:fill="F7FAFF"/>
        </w:rPr>
        <w:t>```php</w:t>
      </w:r>
      <w:r>
        <w:rPr>
          <w:rFonts w:ascii="Courier New" w:hAnsi="Courier New" w:cs="Courier New"/>
          <w:color w:val="660000"/>
          <w:sz w:val="18"/>
          <w:szCs w:val="18"/>
          <w:shd w:val="clear" w:color="auto" w:fill="F7FAFF"/>
        </w:rPr>
        <w:br/>
        <w:t xml:space="preserve">$objEntradaRegistrarOuvidoriaAPI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EntradaRegistrarOuvidoriaAPI();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-&gt;setIdOrgao(</w:t>
      </w:r>
      <w:r>
        <w:rPr>
          <w:rFonts w:ascii="Courier New" w:hAnsi="Courier New" w:cs="Courier New"/>
          <w:color w:val="0000FF"/>
          <w:sz w:val="18"/>
          <w:szCs w:val="18"/>
          <w:shd w:val="clear" w:color="auto" w:fill="F7FAFF"/>
        </w:rPr>
        <w:t>1</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-&gt;setNome(</w:t>
      </w:r>
      <w:r>
        <w:rPr>
          <w:rFonts w:ascii="Courier New" w:hAnsi="Courier New" w:cs="Courier New"/>
          <w:b/>
          <w:bCs/>
          <w:color w:val="008000"/>
          <w:sz w:val="18"/>
          <w:szCs w:val="18"/>
          <w:shd w:val="clear" w:color="auto" w:fill="F7FAFF"/>
        </w:rPr>
        <w:t>'Fulano da Silva'</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-&gt;setNomeSocial(</w:t>
      </w:r>
      <w:r>
        <w:rPr>
          <w:rFonts w:ascii="Courier New" w:hAnsi="Courier New" w:cs="Courier New"/>
          <w:b/>
          <w:bCs/>
          <w:color w:val="000080"/>
          <w:sz w:val="18"/>
          <w:szCs w:val="18"/>
          <w:shd w:val="clear" w:color="auto" w:fill="F7FAFF"/>
        </w:rPr>
        <w:t>null</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-&gt;setEmail(</w:t>
      </w:r>
      <w:r>
        <w:rPr>
          <w:rFonts w:ascii="Courier New" w:hAnsi="Courier New" w:cs="Courier New"/>
          <w:b/>
          <w:bCs/>
          <w:color w:val="008000"/>
          <w:sz w:val="18"/>
          <w:szCs w:val="18"/>
          <w:shd w:val="clear" w:color="auto" w:fill="F7FAFF"/>
        </w:rPr>
        <w:t>'fulano.silva@abc.def.com'</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-&gt;setCpf(</w:t>
      </w:r>
      <w:r>
        <w:rPr>
          <w:rFonts w:ascii="Courier New" w:hAnsi="Courier New" w:cs="Courier New"/>
          <w:b/>
          <w:bCs/>
          <w:color w:val="008000"/>
          <w:sz w:val="18"/>
          <w:szCs w:val="18"/>
          <w:shd w:val="clear" w:color="auto" w:fill="F7FAFF"/>
        </w:rPr>
        <w:t>'65292096032'</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$objEntradaRegistrarOuvidoriaAPI-&gt;setRg(null);</w:t>
      </w:r>
      <w:r>
        <w:rPr>
          <w:rFonts w:ascii="Courier New" w:hAnsi="Courier New" w:cs="Courier New"/>
          <w:color w:val="660000"/>
          <w:sz w:val="18"/>
          <w:szCs w:val="18"/>
          <w:shd w:val="clear" w:color="auto" w:fill="F7FAFF"/>
        </w:rPr>
        <w:br/>
      </w:r>
    </w:p>
    <w:p w14:paraId="724CACD3"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-&gt;setOrgaoExpedidor(</w:t>
      </w:r>
      <w:r>
        <w:rPr>
          <w:rFonts w:ascii="Courier New" w:hAnsi="Courier New" w:cs="Courier New"/>
          <w:b/>
          <w:bCs/>
          <w:color w:val="000080"/>
          <w:sz w:val="18"/>
          <w:szCs w:val="18"/>
          <w:shd w:val="clear" w:color="auto" w:fill="F7FAFF"/>
        </w:rPr>
        <w:t>null</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-&gt;setTelefone(</w:t>
      </w:r>
      <w:r>
        <w:rPr>
          <w:rFonts w:ascii="Courier New" w:hAnsi="Courier New" w:cs="Courier New"/>
          <w:b/>
          <w:bCs/>
          <w:color w:val="008000"/>
          <w:sz w:val="18"/>
          <w:szCs w:val="18"/>
          <w:shd w:val="clear" w:color="auto" w:fill="F7FAFF"/>
        </w:rPr>
        <w:t>'(51) 3322-9987'</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-&gt;setEstado(</w:t>
      </w:r>
      <w:r>
        <w:rPr>
          <w:rFonts w:ascii="Courier New" w:hAnsi="Courier New" w:cs="Courier New"/>
          <w:b/>
          <w:bCs/>
          <w:color w:val="008000"/>
          <w:sz w:val="18"/>
          <w:szCs w:val="18"/>
          <w:shd w:val="clear" w:color="auto" w:fill="F7FAFF"/>
        </w:rPr>
        <w:t>'RS'</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-&gt;setCidade(</w:t>
      </w:r>
      <w:r>
        <w:rPr>
          <w:rFonts w:ascii="Courier New" w:hAnsi="Courier New" w:cs="Courier New"/>
          <w:b/>
          <w:bCs/>
          <w:color w:val="008000"/>
          <w:sz w:val="18"/>
          <w:szCs w:val="18"/>
          <w:shd w:val="clear" w:color="auto" w:fill="F7FAFF"/>
        </w:rPr>
        <w:t>'Porto Alegre'</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-&gt;setIdTipoProcedimento(</w:t>
      </w:r>
      <w:r>
        <w:rPr>
          <w:rFonts w:ascii="Courier New" w:hAnsi="Courier New" w:cs="Courier New"/>
          <w:color w:val="0000FF"/>
          <w:sz w:val="18"/>
          <w:szCs w:val="18"/>
          <w:shd w:val="clear" w:color="auto" w:fill="F7FAFF"/>
        </w:rPr>
        <w:t>100000347</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-&gt;setProcessos(</w:t>
      </w:r>
      <w:r>
        <w:rPr>
          <w:rFonts w:ascii="Courier New" w:hAnsi="Courier New" w:cs="Courier New"/>
          <w:b/>
          <w:bCs/>
          <w:color w:val="008000"/>
          <w:sz w:val="18"/>
          <w:szCs w:val="18"/>
          <w:shd w:val="clear" w:color="auto" w:fill="F7FAFF"/>
        </w:rPr>
        <w:t>'12.1.000039131-9 e 0005689-15.2017.4.04.8000'</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-&gt;setSinRetorno(</w:t>
      </w:r>
      <w:r>
        <w:rPr>
          <w:rFonts w:ascii="Courier New" w:hAnsi="Courier New" w:cs="Courier New"/>
          <w:b/>
          <w:bCs/>
          <w:color w:val="008000"/>
          <w:sz w:val="18"/>
          <w:szCs w:val="18"/>
          <w:shd w:val="clear" w:color="auto" w:fill="F7FAFF"/>
        </w:rPr>
        <w:t>'S'</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-&gt;setMensagem(</w:t>
      </w:r>
      <w:r>
        <w:rPr>
          <w:rFonts w:ascii="Courier New" w:hAnsi="Courier New" w:cs="Courier New"/>
          <w:b/>
          <w:bCs/>
          <w:color w:val="008000"/>
          <w:sz w:val="18"/>
          <w:szCs w:val="18"/>
          <w:shd w:val="clear" w:color="auto" w:fill="F7FAFF"/>
        </w:rPr>
        <w:t>'Texto da mensagem do contato com a ouvidoria...'</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$arrObjAtributoOuvidoriaAPI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array</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$objAtributoOuvidoriaAPI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AtributoOuvidoriaAPI();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-&gt;setId(</w:t>
      </w:r>
      <w:r>
        <w:rPr>
          <w:rFonts w:ascii="Courier New" w:hAnsi="Courier New" w:cs="Courier New"/>
          <w:b/>
          <w:bCs/>
          <w:color w:val="008000"/>
          <w:sz w:val="18"/>
          <w:szCs w:val="18"/>
          <w:shd w:val="clear" w:color="auto" w:fill="F7FAFF"/>
        </w:rPr>
        <w:t>'C'</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$objAtributoOuvidoriaAPI-&gt;setNome('RELACAO');</w:t>
      </w:r>
    </w:p>
    <w:p w14:paraId="028F128B"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-&gt;setTitulo(</w:t>
      </w:r>
      <w:r>
        <w:rPr>
          <w:rFonts w:ascii="Courier New" w:hAnsi="Courier New" w:cs="Courier New"/>
          <w:b/>
          <w:bCs/>
          <w:color w:val="008000"/>
          <w:sz w:val="18"/>
          <w:szCs w:val="18"/>
          <w:shd w:val="clear" w:color="auto" w:fill="F7FAFF"/>
        </w:rPr>
        <w:t>'Relação com a Justiça Federal'</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$objAtributoOuvidoriaAPI-&gt;setValor('Cidadão');</w:t>
      </w:r>
    </w:p>
    <w:p w14:paraId="45C70396" w14:textId="77777777" w:rsidR="00A8218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color w:val="660000"/>
          <w:sz w:val="18"/>
          <w:szCs w:val="18"/>
          <w:shd w:val="clear" w:color="auto" w:fill="F7FAFF"/>
        </w:rPr>
        <w:t>$arrObjAtributoOuvidoriaAPI</w:t>
      </w:r>
      <w:r>
        <w:rPr>
          <w:rFonts w:ascii="Courier New" w:hAnsi="Courier New" w:cs="Courier New"/>
          <w:color w:val="000000"/>
          <w:sz w:val="18"/>
          <w:szCs w:val="18"/>
          <w:shd w:val="clear" w:color="auto" w:fill="F7FAFF"/>
        </w:rPr>
        <w:t xml:space="preserve">[] = </w:t>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$objAtributoOuvidoriaAPI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AtributoOuvidoriaAPI();</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-&gt;setId(</w:t>
      </w:r>
      <w:r>
        <w:rPr>
          <w:rFonts w:ascii="Courier New" w:hAnsi="Courier New" w:cs="Courier New"/>
          <w:b/>
          <w:bCs/>
          <w:color w:val="008000"/>
          <w:sz w:val="18"/>
          <w:szCs w:val="18"/>
          <w:shd w:val="clear" w:color="auto" w:fill="F7FAFF"/>
        </w:rPr>
        <w:t>'56'</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-&gt;setNome(</w:t>
      </w:r>
      <w:r>
        <w:rPr>
          <w:rFonts w:ascii="Courier New" w:hAnsi="Courier New" w:cs="Courier New"/>
          <w:b/>
          <w:bCs/>
          <w:color w:val="008000"/>
          <w:sz w:val="18"/>
          <w:szCs w:val="18"/>
          <w:shd w:val="clear" w:color="auto" w:fill="F7FAFF"/>
        </w:rPr>
        <w:t>'ORIGEM'</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-&gt;setTitulo(</w:t>
      </w:r>
      <w:r>
        <w:rPr>
          <w:rFonts w:ascii="Courier New" w:hAnsi="Courier New" w:cs="Courier New"/>
          <w:b/>
          <w:bCs/>
          <w:color w:val="008000"/>
          <w:sz w:val="18"/>
          <w:szCs w:val="18"/>
          <w:shd w:val="clear" w:color="auto" w:fill="F7FAFF"/>
        </w:rPr>
        <w:t>'Origem'</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-&gt;setValor(</w:t>
      </w:r>
      <w:r>
        <w:rPr>
          <w:rFonts w:ascii="Courier New" w:hAnsi="Courier New" w:cs="Courier New"/>
          <w:b/>
          <w:bCs/>
          <w:color w:val="008000"/>
          <w:sz w:val="18"/>
          <w:szCs w:val="18"/>
          <w:shd w:val="clear" w:color="auto" w:fill="F7FAFF"/>
        </w:rPr>
        <w:t>'Itália'</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$arrObjAtributoOuvidoriaAPI</w:t>
      </w:r>
      <w:r>
        <w:rPr>
          <w:rFonts w:ascii="Courier New" w:hAnsi="Courier New" w:cs="Courier New"/>
          <w:color w:val="000000"/>
          <w:sz w:val="18"/>
          <w:szCs w:val="18"/>
          <w:shd w:val="clear" w:color="auto" w:fill="F7FAFF"/>
        </w:rPr>
        <w:t xml:space="preserve">[] = </w:t>
      </w:r>
      <w:r>
        <w:rPr>
          <w:rFonts w:ascii="Courier New" w:hAnsi="Courier New" w:cs="Courier New"/>
          <w:color w:val="660000"/>
          <w:sz w:val="18"/>
          <w:szCs w:val="18"/>
          <w:shd w:val="clear" w:color="auto" w:fill="F7FAFF"/>
        </w:rPr>
        <w:t>$objAtributoOuvidoriaAPI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-&gt;setAtributosAdicionais(</w:t>
      </w:r>
      <w:r>
        <w:rPr>
          <w:rFonts w:ascii="Courier New" w:hAnsi="Courier New" w:cs="Courier New"/>
          <w:color w:val="660000"/>
          <w:sz w:val="18"/>
          <w:szCs w:val="18"/>
          <w:shd w:val="clear" w:color="auto" w:fill="F7FAFF"/>
        </w:rPr>
        <w:t>$arrObjAtributoOuvidoriaAPI</w:t>
      </w:r>
      <w:r>
        <w:rPr>
          <w:rFonts w:ascii="Courier New" w:hAnsi="Courier New" w:cs="Courier New"/>
          <w:color w:val="000000"/>
          <w:sz w:val="18"/>
          <w:szCs w:val="18"/>
          <w:shd w:val="clear" w:color="auto" w:fill="F7FAFF"/>
        </w:rPr>
        <w:t>);</w:t>
      </w:r>
      <w:r>
        <w:rPr>
          <w:rFonts w:ascii="Courier New" w:hAnsi="Courier New" w:cs="Courier New"/>
          <w:color w:val="000000"/>
          <w:sz w:val="18"/>
          <w:szCs w:val="18"/>
          <w:shd w:val="clear" w:color="auto" w:fill="F7FAFF"/>
        </w:rPr>
        <w:br/>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$objSeiRN </w:t>
      </w:r>
      <w:r>
        <w:rPr>
          <w:rFonts w:ascii="Courier New" w:hAnsi="Courier New" w:cs="Courier New"/>
          <w:color w:val="000000"/>
          <w:sz w:val="18"/>
          <w:szCs w:val="18"/>
          <w:shd w:val="clear" w:color="auto" w:fill="F7FAFF"/>
        </w:rPr>
        <w:t xml:space="preserve">= </w:t>
      </w:r>
      <w:r>
        <w:rPr>
          <w:rFonts w:ascii="Courier New" w:hAnsi="Courier New" w:cs="Courier New"/>
          <w:b/>
          <w:bCs/>
          <w:color w:val="000080"/>
          <w:sz w:val="18"/>
          <w:szCs w:val="18"/>
          <w:shd w:val="clear" w:color="auto" w:fill="F7FAFF"/>
        </w:rPr>
        <w:t xml:space="preserve">new </w:t>
      </w:r>
      <w:r>
        <w:rPr>
          <w:rFonts w:ascii="Courier New" w:hAnsi="Courier New" w:cs="Courier New"/>
          <w:color w:val="000000"/>
          <w:sz w:val="18"/>
          <w:szCs w:val="18"/>
          <w:shd w:val="clear" w:color="auto" w:fill="F7FAFF"/>
        </w:rPr>
        <w:t>SeiRN();</w:t>
      </w:r>
      <w:r>
        <w:rPr>
          <w:rFonts w:ascii="Courier New" w:hAnsi="Courier New" w:cs="Courier New"/>
          <w:color w:val="000000"/>
          <w:sz w:val="18"/>
          <w:szCs w:val="18"/>
          <w:shd w:val="clear" w:color="auto" w:fill="F7FAFF"/>
        </w:rPr>
        <w:br/>
      </w:r>
      <w:r>
        <w:rPr>
          <w:rFonts w:ascii="Courier New" w:hAnsi="Courier New" w:cs="Courier New"/>
          <w:color w:val="660000"/>
          <w:sz w:val="18"/>
          <w:szCs w:val="18"/>
          <w:shd w:val="clear" w:color="auto" w:fill="F7FAFF"/>
        </w:rPr>
        <w:t xml:space="preserve">$objProcedimentoResumidoAPI </w:t>
      </w:r>
      <w:r>
        <w:rPr>
          <w:rFonts w:ascii="Courier New" w:hAnsi="Courier New" w:cs="Courier New"/>
          <w:color w:val="000000"/>
          <w:sz w:val="18"/>
          <w:szCs w:val="18"/>
          <w:shd w:val="clear" w:color="auto" w:fill="F7FAFF"/>
        </w:rPr>
        <w:t xml:space="preserve">= </w:t>
      </w:r>
      <w:r>
        <w:rPr>
          <w:rFonts w:ascii="Courier New" w:hAnsi="Courier New" w:cs="Courier New"/>
          <w:color w:val="660000"/>
          <w:sz w:val="18"/>
          <w:szCs w:val="18"/>
          <w:shd w:val="clear" w:color="auto" w:fill="F7FAFF"/>
        </w:rPr>
        <w:t>$objSeiRN</w:t>
      </w:r>
      <w:r>
        <w:rPr>
          <w:rFonts w:ascii="Courier New" w:hAnsi="Courier New" w:cs="Courier New"/>
          <w:color w:val="000000"/>
          <w:sz w:val="18"/>
          <w:szCs w:val="18"/>
          <w:shd w:val="clear" w:color="auto" w:fill="F7FAFF"/>
        </w:rPr>
        <w:t>-&gt;registrarOuvidoria(</w:t>
      </w:r>
      <w:r>
        <w:rPr>
          <w:rFonts w:ascii="Courier New" w:hAnsi="Courier New" w:cs="Courier New"/>
          <w:color w:val="660000"/>
          <w:sz w:val="18"/>
          <w:szCs w:val="18"/>
          <w:shd w:val="clear" w:color="auto" w:fill="F7FAFF"/>
        </w:rPr>
        <w:t>$objEntradaRegistrarOuvidoriaAPI</w:t>
      </w:r>
      <w:r>
        <w:rPr>
          <w:rFonts w:ascii="Courier New" w:hAnsi="Courier New" w:cs="Courier New"/>
          <w:color w:val="000000"/>
          <w:sz w:val="18"/>
          <w:szCs w:val="18"/>
          <w:shd w:val="clear" w:color="auto" w:fill="F7FAFF"/>
        </w:rPr>
        <w:t>);</w:t>
      </w:r>
    </w:p>
    <w:p w14:paraId="7EE167F5" w14:textId="77777777" w:rsidR="00A82183" w:rsidRDefault="00A82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18"/>
          <w:szCs w:val="18"/>
        </w:rPr>
      </w:pPr>
    </w:p>
    <w:p w14:paraId="285E2A60" w14:textId="77777777" w:rsidR="00A8218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Pr>
          <w:rFonts w:ascii="Courier New" w:hAnsi="Courier New" w:cs="Courier New"/>
          <w:sz w:val="18"/>
          <w:szCs w:val="18"/>
        </w:rPr>
        <w:t>ProcedimentoResumidoAPI Object (</w:t>
      </w:r>
    </w:p>
    <w:p w14:paraId="3F8C6ED4" w14:textId="77777777" w:rsidR="00A8218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Pr>
          <w:rFonts w:ascii="Courier New" w:hAnsi="Courier New" w:cs="Courier New"/>
          <w:sz w:val="18"/>
          <w:szCs w:val="18"/>
        </w:rPr>
        <w:t xml:space="preserve">    [IdProcedimento] =&gt; 42039220124158072</w:t>
      </w:r>
    </w:p>
    <w:p w14:paraId="09849F93" w14:textId="77777777" w:rsidR="00A8218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Pr>
          <w:rFonts w:ascii="Courier New" w:hAnsi="Courier New" w:cs="Courier New"/>
          <w:sz w:val="18"/>
          <w:szCs w:val="18"/>
        </w:rPr>
        <w:t xml:space="preserve">    [ProcedimentoFormatado] =&gt; 0055122-41.2019.4.04.8000</w:t>
      </w:r>
    </w:p>
    <w:p w14:paraId="3FEA74BD" w14:textId="77777777" w:rsidR="00A8218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Pr>
          <w:rFonts w:ascii="Courier New" w:hAnsi="Courier New" w:cs="Courier New"/>
          <w:sz w:val="18"/>
          <w:szCs w:val="18"/>
        </w:rPr>
        <w:t>)</w:t>
      </w:r>
      <w:r>
        <w:rPr>
          <w:rFonts w:ascii="Courier New" w:hAnsi="Courier New" w:cs="Courier New"/>
          <w:sz w:val="18"/>
          <w:szCs w:val="18"/>
        </w:rPr>
        <w:br/>
      </w:r>
      <w:r>
        <w:rPr>
          <w:rFonts w:ascii="Courier New" w:hAnsi="Courier New" w:cs="Courier New"/>
          <w:color w:val="000080"/>
          <w:sz w:val="18"/>
          <w:szCs w:val="18"/>
          <w:shd w:val="clear" w:color="auto" w:fill="F7FAFF"/>
        </w:rPr>
        <w:t>```</w:t>
      </w:r>
    </w:p>
    <w:p w14:paraId="208D4231" w14:textId="77777777" w:rsidR="00A82183" w:rsidRDefault="00A82183"/>
    <w:p w14:paraId="663108DF" w14:textId="77777777" w:rsidR="00A82183" w:rsidRDefault="00000000">
      <w:pPr>
        <w:pStyle w:val="Ttulo2"/>
      </w:pPr>
      <w:bookmarkStart w:id="5109" w:name="_Toc171671406"/>
      <w:bookmarkStart w:id="5110" w:name="__RefHeading___Toc27799_2823614150"/>
      <w:bookmarkStart w:id="5111" w:name="_Toc223560358"/>
      <w:bookmarkStart w:id="5112" w:name="_Toc223772464"/>
      <w:bookmarkStart w:id="5113" w:name="_Toc223782552"/>
      <w:bookmarkStart w:id="5114" w:name="_Toc223895034"/>
      <w:bookmarkStart w:id="5115" w:name="_Toc223911379"/>
      <w:bookmarkStart w:id="5116" w:name="_Toc224380201"/>
      <w:bookmarkStart w:id="5117" w:name="_Toc225675987"/>
      <w:bookmarkStart w:id="5118" w:name="_Toc225806949"/>
      <w:bookmarkStart w:id="5119" w:name="_Toc226042426"/>
      <w:bookmarkStart w:id="5120" w:name="_Toc226118255"/>
      <w:bookmarkStart w:id="5121" w:name="_Toc226422840"/>
      <w:bookmarkStart w:id="5122" w:name="_Toc226644663"/>
      <w:bookmarkStart w:id="5123" w:name="_Toc231601346"/>
      <w:r>
        <w:lastRenderedPageBreak/>
        <w:t>relacionarProcesso</w:t>
      </w:r>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363F75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22E4043" w14:textId="77777777" w:rsidR="00A82183" w:rsidRDefault="00000000">
            <w:pPr>
              <w:pStyle w:val="TableContents"/>
              <w:widowControl w:val="0"/>
              <w:spacing w:after="0" w:line="276" w:lineRule="auto"/>
              <w:jc w:val="center"/>
            </w:pPr>
            <w:r>
              <w:t>Entrada</w:t>
            </w:r>
          </w:p>
        </w:tc>
      </w:tr>
      <w:tr w:rsidR="00A82183" w14:paraId="1F23FFD8"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D15D7B8" w14:textId="77777777" w:rsidR="00A82183" w:rsidRDefault="00000000">
            <w:pPr>
              <w:pStyle w:val="TableContents"/>
              <w:widowControl w:val="0"/>
              <w:spacing w:after="0" w:line="276" w:lineRule="auto"/>
            </w:pPr>
            <w:r>
              <w:t>Instância do objeto EntradaRelacionarProcessoAPI preenchida com:</w:t>
            </w:r>
          </w:p>
          <w:p w14:paraId="7A01A760" w14:textId="77777777" w:rsidR="00A82183" w:rsidRDefault="00000000">
            <w:pPr>
              <w:pStyle w:val="TableContents"/>
              <w:widowControl w:val="0"/>
              <w:numPr>
                <w:ilvl w:val="0"/>
                <w:numId w:val="149"/>
              </w:numPr>
              <w:spacing w:after="0" w:line="276" w:lineRule="auto"/>
            </w:pPr>
            <w:r>
              <w:t>IdProcedimento1 ou ProtocoloProcedimento1</w:t>
            </w:r>
          </w:p>
          <w:p w14:paraId="2C7EFFB1" w14:textId="77777777" w:rsidR="00A82183" w:rsidRDefault="00000000">
            <w:pPr>
              <w:pStyle w:val="TableContents"/>
              <w:widowControl w:val="0"/>
              <w:numPr>
                <w:ilvl w:val="0"/>
                <w:numId w:val="149"/>
              </w:numPr>
              <w:spacing w:after="0" w:line="276" w:lineRule="auto"/>
            </w:pPr>
            <w:r>
              <w:t>IdProcedimento2 ou ProtocoloProcedimento2</w:t>
            </w:r>
          </w:p>
        </w:tc>
      </w:tr>
    </w:tbl>
    <w:p w14:paraId="431AD371" w14:textId="77777777" w:rsidR="00A82183" w:rsidRDefault="00000000">
      <w:pPr>
        <w:pStyle w:val="Standard"/>
        <w:spacing w:after="0"/>
        <w:ind w:left="0"/>
        <w:jc w:val="left"/>
        <w:rPr>
          <w:b/>
          <w:bCs/>
        </w:rPr>
      </w:pPr>
      <w:r>
        <w:rPr>
          <w:b/>
          <w:bCs/>
        </w:rPr>
        <w:t>Exemplo:</w:t>
      </w:r>
    </w:p>
    <w:p w14:paraId="772E64F2" w14:textId="77777777" w:rsidR="00A82183" w:rsidRDefault="00A82183">
      <w:pPr>
        <w:pStyle w:val="Standard"/>
        <w:spacing w:after="0"/>
        <w:ind w:left="0"/>
        <w:jc w:val="left"/>
        <w:rPr>
          <w:b/>
          <w:bCs/>
        </w:rPr>
      </w:pPr>
    </w:p>
    <w:p w14:paraId="49E3A262" w14:textId="77777777" w:rsidR="00A82183" w:rsidRDefault="00000000">
      <w:pPr>
        <w:pStyle w:val="CdigoFonte"/>
        <w:ind w:left="99"/>
      </w:pPr>
      <w:r>
        <w:rPr>
          <w:color w:val="000080"/>
          <w:szCs w:val="18"/>
        </w:rPr>
        <w:t>```php</w:t>
      </w:r>
      <w:r>
        <w:br/>
        <w:t xml:space="preserve">$objEntradaRelacionarProcessoAPI = </w:t>
      </w:r>
      <w:r>
        <w:rPr>
          <w:b/>
          <w:bCs/>
          <w:color w:val="000080"/>
        </w:rPr>
        <w:t xml:space="preserve">new </w:t>
      </w:r>
      <w:r>
        <w:t>EntradaRelacionarProcessoAPI();</w:t>
      </w:r>
      <w:r>
        <w:br/>
      </w:r>
      <w:r>
        <w:rPr>
          <w:i/>
          <w:iCs/>
          <w:color w:val="808080"/>
        </w:rPr>
        <w:t>//$objEntradaRelacionarProcessoAPI-&gt;setIdProcedimento1();</w:t>
      </w:r>
      <w:r>
        <w:rPr>
          <w:i/>
          <w:iCs/>
          <w:color w:val="808080"/>
        </w:rPr>
        <w:br/>
      </w:r>
      <w:r>
        <w:t>$objEntradaRelacionarProcessoAPI-&gt;setProtocoloProcedimento1(</w:t>
      </w:r>
      <w:r>
        <w:rPr>
          <w:b/>
          <w:bCs/>
          <w:color w:val="008000"/>
        </w:rPr>
        <w:t>'11.1.000000485-4'</w:t>
      </w:r>
      <w:r>
        <w:t>);</w:t>
      </w:r>
      <w:r>
        <w:br/>
      </w:r>
      <w:r>
        <w:rPr>
          <w:i/>
          <w:iCs/>
          <w:color w:val="808080"/>
        </w:rPr>
        <w:t>//$objEntradaRelacionarProcessoAPI-&gt;setIdProcedimento2();</w:t>
      </w:r>
      <w:r>
        <w:rPr>
          <w:i/>
          <w:iCs/>
          <w:color w:val="808080"/>
        </w:rPr>
        <w:br/>
      </w:r>
      <w:r>
        <w:t>$objEntradaRelacionarProcessoAPI-&gt;setProtocoloProcedimento2(</w:t>
      </w:r>
      <w:r>
        <w:rPr>
          <w:b/>
          <w:bCs/>
          <w:color w:val="008000"/>
        </w:rPr>
        <w:t>'11.1.000000467-6'</w:t>
      </w:r>
      <w:r>
        <w:t>);</w:t>
      </w:r>
      <w:r>
        <w:br/>
      </w:r>
      <w:r>
        <w:br/>
        <w:t xml:space="preserve">$objSeiRN = </w:t>
      </w:r>
      <w:r>
        <w:rPr>
          <w:b/>
          <w:bCs/>
          <w:color w:val="000080"/>
        </w:rPr>
        <w:t xml:space="preserve">new </w:t>
      </w:r>
      <w:r>
        <w:t>SeiRN();</w:t>
      </w:r>
      <w:r>
        <w:br/>
        <w:t>$objSeiRN-&gt;relacionarProcesso($objEntradaRelacionarProcessoAPI);</w:t>
      </w:r>
      <w:r>
        <w:br/>
      </w:r>
      <w:r>
        <w:rPr>
          <w:color w:val="000080"/>
          <w:szCs w:val="18"/>
        </w:rPr>
        <w:t>```</w:t>
      </w:r>
    </w:p>
    <w:p w14:paraId="3CD956DA" w14:textId="77777777" w:rsidR="00A82183" w:rsidRDefault="00A82183">
      <w:pPr>
        <w:rPr>
          <w:shd w:val="clear" w:color="auto" w:fill="FFF200"/>
        </w:rPr>
      </w:pPr>
    </w:p>
    <w:p w14:paraId="78E5CD72" w14:textId="77777777" w:rsidR="00A82183" w:rsidRDefault="00000000">
      <w:pPr>
        <w:pStyle w:val="Ttulo2"/>
      </w:pPr>
      <w:bookmarkStart w:id="5124" w:name="_Toc171671407"/>
      <w:bookmarkStart w:id="5125" w:name="__RefHeading___Toc27797_2823614150"/>
      <w:bookmarkStart w:id="5126" w:name="_Toc223560359"/>
      <w:bookmarkStart w:id="5127" w:name="_Toc223772465"/>
      <w:bookmarkStart w:id="5128" w:name="_Toc223782553"/>
      <w:bookmarkStart w:id="5129" w:name="_Toc223895035"/>
      <w:bookmarkStart w:id="5130" w:name="_Toc223911380"/>
      <w:bookmarkStart w:id="5131" w:name="_Toc224380202"/>
      <w:bookmarkStart w:id="5132" w:name="_Toc225675988"/>
      <w:bookmarkStart w:id="5133" w:name="_Toc225806950"/>
      <w:bookmarkStart w:id="5134" w:name="_Toc226042427"/>
      <w:bookmarkStart w:id="5135" w:name="_Toc226118256"/>
      <w:bookmarkStart w:id="5136" w:name="_Toc226422841"/>
      <w:bookmarkStart w:id="5137" w:name="_Toc226644664"/>
      <w:bookmarkStart w:id="5138" w:name="_Toc231601347"/>
      <w:r>
        <w:t>removerControlePrazo</w:t>
      </w:r>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742AD2D1"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3078FF8" w14:textId="77777777" w:rsidR="00A82183" w:rsidRDefault="00000000">
            <w:pPr>
              <w:pStyle w:val="TableContents"/>
              <w:widowControl w:val="0"/>
              <w:spacing w:after="0" w:line="276" w:lineRule="auto"/>
              <w:jc w:val="center"/>
            </w:pPr>
            <w:r>
              <w:t>Entrada</w:t>
            </w:r>
          </w:p>
        </w:tc>
      </w:tr>
      <w:tr w:rsidR="00A82183" w14:paraId="313CC48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9E67ED5" w14:textId="77777777" w:rsidR="00A82183" w:rsidRDefault="00000000">
            <w:pPr>
              <w:pStyle w:val="TableContents"/>
              <w:widowControl w:val="0"/>
              <w:spacing w:after="0" w:line="276" w:lineRule="auto"/>
            </w:pPr>
            <w:r>
              <w:t>Instâncias do objeto EntradaRemoverControlePrazoAPI preenchidas com:</w:t>
            </w:r>
          </w:p>
          <w:p w14:paraId="0A9C823B" w14:textId="77777777" w:rsidR="00A82183" w:rsidRDefault="00000000">
            <w:pPr>
              <w:pStyle w:val="TableContents"/>
              <w:widowControl w:val="0"/>
              <w:numPr>
                <w:ilvl w:val="0"/>
                <w:numId w:val="150"/>
              </w:numPr>
              <w:spacing w:after="0" w:line="276" w:lineRule="auto"/>
            </w:pPr>
            <w:r>
              <w:t>IdProcedimento ou ProtocoloProcedimento</w:t>
            </w:r>
          </w:p>
        </w:tc>
      </w:tr>
    </w:tbl>
    <w:p w14:paraId="034C90F8" w14:textId="77777777" w:rsidR="00A82183" w:rsidRDefault="00000000">
      <w:pPr>
        <w:pStyle w:val="Standard"/>
        <w:spacing w:after="0"/>
        <w:ind w:left="0"/>
        <w:jc w:val="left"/>
        <w:rPr>
          <w:b/>
          <w:bCs/>
        </w:rPr>
      </w:pPr>
      <w:r>
        <w:rPr>
          <w:b/>
          <w:bCs/>
        </w:rPr>
        <w:t>Exemplo:</w:t>
      </w:r>
    </w:p>
    <w:p w14:paraId="2B621B5D" w14:textId="77777777" w:rsidR="00A82183" w:rsidRDefault="00A82183">
      <w:pPr>
        <w:pStyle w:val="Standard"/>
        <w:spacing w:after="0"/>
        <w:ind w:left="0"/>
        <w:jc w:val="left"/>
        <w:rPr>
          <w:b/>
          <w:bCs/>
        </w:rPr>
      </w:pPr>
    </w:p>
    <w:p w14:paraId="6DC08B23" w14:textId="77777777" w:rsidR="00A82183" w:rsidRDefault="00000000">
      <w:pPr>
        <w:pStyle w:val="PreformattedText"/>
        <w:spacing w:after="0"/>
        <w:ind w:left="99"/>
        <w:jc w:val="left"/>
      </w:pPr>
      <w:r>
        <w:rPr>
          <w:rFonts w:ascii="Courier New" w:hAnsi="Courier New" w:cs="Courier New"/>
          <w:color w:val="000080"/>
          <w:sz w:val="18"/>
          <w:szCs w:val="18"/>
          <w:shd w:val="clear" w:color="auto" w:fill="F7FAFF"/>
        </w:rPr>
        <w:t>```php</w:t>
      </w:r>
      <w:r>
        <w:rPr>
          <w:rFonts w:ascii="Courier New" w:hAnsi="Courier New"/>
          <w:color w:val="660000"/>
          <w:sz w:val="18"/>
          <w:szCs w:val="18"/>
          <w:shd w:val="clear" w:color="auto" w:fill="F7FAFF"/>
        </w:rPr>
        <w:br/>
        <w:t xml:space="preserve">$arrObjEntradaRemoverControlePrazoAPI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array</w:t>
      </w:r>
      <w:r>
        <w:rPr>
          <w:rFonts w:ascii="Courier New" w:hAnsi="Courier New"/>
          <w:color w:val="000000"/>
          <w:sz w:val="18"/>
          <w:szCs w:val="18"/>
          <w:shd w:val="clear" w:color="auto" w:fill="F7FAFF"/>
        </w:rPr>
        <w:t>();</w:t>
      </w:r>
    </w:p>
    <w:p w14:paraId="0EA6B215" w14:textId="77777777" w:rsidR="00A82183" w:rsidRDefault="00A82183">
      <w:pPr>
        <w:pStyle w:val="PreformattedText"/>
        <w:spacing w:after="0"/>
        <w:ind w:left="99"/>
        <w:jc w:val="left"/>
        <w:rPr>
          <w:rFonts w:ascii="Courier New" w:hAnsi="Courier New"/>
          <w:color w:val="660000"/>
          <w:sz w:val="18"/>
          <w:szCs w:val="18"/>
          <w:shd w:val="clear" w:color="auto" w:fill="F7FAFF"/>
        </w:rPr>
      </w:pPr>
    </w:p>
    <w:p w14:paraId="2C0A868E" w14:textId="77777777" w:rsidR="00A82183" w:rsidRDefault="00000000">
      <w:pPr>
        <w:pStyle w:val="PreformattedText"/>
        <w:spacing w:after="0"/>
        <w:ind w:left="99"/>
        <w:jc w:val="left"/>
      </w:pPr>
      <w:r>
        <w:rPr>
          <w:rFonts w:ascii="Courier New" w:hAnsi="Courier New"/>
          <w:color w:val="660000"/>
          <w:sz w:val="18"/>
          <w:szCs w:val="18"/>
          <w:shd w:val="clear" w:color="auto" w:fill="F7FAFF"/>
        </w:rPr>
        <w:t xml:space="preserve">$objEntradaRemoverControlePrazoAPI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EntradaRemoverControlePrazoAPI();</w:t>
      </w:r>
    </w:p>
    <w:p w14:paraId="2AD8AE88"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//$objEntradaRemoverControlePrazoAPI-&gt;setIdProcedimento();</w:t>
      </w:r>
    </w:p>
    <w:p w14:paraId="55AC730B"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$objEntradaRemoverControlePrazoAPI-&gt;setProtocoloProcedimento(</w:t>
      </w:r>
      <w:r>
        <w:rPr>
          <w:rFonts w:ascii="Courier New" w:hAnsi="Courier New"/>
          <w:b/>
          <w:bCs/>
          <w:color w:val="008000"/>
          <w:sz w:val="18"/>
          <w:szCs w:val="18"/>
          <w:shd w:val="clear" w:color="auto" w:fill="F7FAFF"/>
        </w:rPr>
        <w:t>'11.1.000000485-4'</w:t>
      </w:r>
      <w:r>
        <w:rPr>
          <w:rFonts w:ascii="Courier New" w:hAnsi="Courier New"/>
          <w:color w:val="660000"/>
          <w:sz w:val="18"/>
          <w:szCs w:val="18"/>
          <w:shd w:val="clear" w:color="auto" w:fill="F7FAFF"/>
        </w:rPr>
        <w:t>);</w:t>
      </w:r>
    </w:p>
    <w:p w14:paraId="53C64C74" w14:textId="77777777" w:rsidR="00A82183" w:rsidRDefault="00000000">
      <w:pPr>
        <w:pStyle w:val="PreformattedText"/>
        <w:shd w:val="clear" w:color="auto" w:fill="FFFFFF"/>
        <w:spacing w:after="0"/>
        <w:ind w:left="99"/>
        <w:jc w:val="left"/>
      </w:pPr>
      <w:r>
        <w:rPr>
          <w:rFonts w:ascii="Courier New" w:hAnsi="Courier New"/>
          <w:color w:val="660000"/>
          <w:sz w:val="18"/>
          <w:szCs w:val="18"/>
          <w:shd w:val="clear" w:color="auto" w:fill="F7FAFF"/>
        </w:rPr>
        <w:t>$arrObjEntradaRemoverControlePrazoAPI[] = $objEntradaRemoverControlePrazoAPI;</w:t>
      </w:r>
    </w:p>
    <w:p w14:paraId="796FE7B6" w14:textId="77777777" w:rsidR="00A82183" w:rsidRDefault="00A82183">
      <w:pPr>
        <w:pStyle w:val="PreformattedText"/>
        <w:shd w:val="clear" w:color="auto" w:fill="FFFFFF"/>
        <w:spacing w:after="0"/>
        <w:jc w:val="left"/>
        <w:rPr>
          <w:rFonts w:ascii="Courier New" w:hAnsi="Courier New"/>
          <w:b/>
          <w:bCs/>
          <w:color w:val="008000"/>
          <w:sz w:val="18"/>
          <w:szCs w:val="18"/>
          <w:shd w:val="clear" w:color="auto" w:fill="F7FAFF"/>
        </w:rPr>
      </w:pPr>
    </w:p>
    <w:p w14:paraId="55192EB2" w14:textId="77777777" w:rsidR="00A82183" w:rsidRDefault="00000000">
      <w:pPr>
        <w:pStyle w:val="PreformattedText"/>
        <w:spacing w:after="0"/>
        <w:ind w:left="99"/>
        <w:jc w:val="left"/>
      </w:pPr>
      <w:r>
        <w:rPr>
          <w:rFonts w:ascii="Courier New" w:hAnsi="Courier New"/>
          <w:color w:val="660000"/>
          <w:sz w:val="18"/>
          <w:szCs w:val="18"/>
          <w:shd w:val="clear" w:color="auto" w:fill="F7FAFF"/>
        </w:rPr>
        <w:t xml:space="preserve">$objEntradaRemoverControlePrazoAPI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EntradaRemoverControlePrazoAPI();</w:t>
      </w:r>
    </w:p>
    <w:p w14:paraId="42214CFD" w14:textId="77777777" w:rsidR="00A82183" w:rsidRDefault="00000000">
      <w:pPr>
        <w:pStyle w:val="PreformattedText"/>
        <w:shd w:val="clear" w:color="auto" w:fill="FFFFFF"/>
        <w:spacing w:after="0"/>
        <w:jc w:val="left"/>
        <w:rPr>
          <w:rFonts w:ascii="Courier New" w:hAnsi="Courier New"/>
          <w:i/>
          <w:color w:val="808080"/>
          <w:sz w:val="18"/>
          <w:szCs w:val="18"/>
          <w:shd w:val="clear" w:color="auto" w:fill="F7FAFF"/>
        </w:rPr>
      </w:pPr>
      <w:r>
        <w:rPr>
          <w:rFonts w:ascii="Courier New" w:hAnsi="Courier New"/>
          <w:i/>
          <w:color w:val="808080"/>
          <w:sz w:val="18"/>
          <w:szCs w:val="18"/>
          <w:shd w:val="clear" w:color="auto" w:fill="F7FAFF"/>
        </w:rPr>
        <w:t>//$objEntradaRemoverControlePrazoAPI-&gt;setIdProcedimento();</w:t>
      </w:r>
    </w:p>
    <w:p w14:paraId="12935616"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$objEntradaRemoverControlePrazoAPI-&gt;setProtocoloProcedimento(</w:t>
      </w:r>
      <w:r>
        <w:rPr>
          <w:rFonts w:ascii="Courier New" w:hAnsi="Courier New"/>
          <w:b/>
          <w:bCs/>
          <w:color w:val="008000"/>
          <w:sz w:val="18"/>
          <w:szCs w:val="18"/>
          <w:shd w:val="clear" w:color="auto" w:fill="F7FAFF"/>
        </w:rPr>
        <w:t>'11.1.000000467-6'</w:t>
      </w:r>
      <w:r>
        <w:rPr>
          <w:rFonts w:ascii="Courier New" w:hAnsi="Courier New"/>
          <w:color w:val="660000"/>
          <w:sz w:val="18"/>
          <w:szCs w:val="18"/>
          <w:shd w:val="clear" w:color="auto" w:fill="F7FAFF"/>
        </w:rPr>
        <w:t>);</w:t>
      </w:r>
    </w:p>
    <w:p w14:paraId="395A4B1B" w14:textId="77777777" w:rsidR="00A82183" w:rsidRDefault="00000000">
      <w:pPr>
        <w:pStyle w:val="PreformattedText"/>
        <w:shd w:val="clear" w:color="auto" w:fill="FFFFFF"/>
        <w:spacing w:after="0"/>
        <w:ind w:left="99"/>
        <w:jc w:val="left"/>
      </w:pPr>
      <w:r>
        <w:rPr>
          <w:rFonts w:ascii="Courier New" w:hAnsi="Courier New"/>
          <w:color w:val="660000"/>
          <w:sz w:val="18"/>
          <w:szCs w:val="18"/>
          <w:shd w:val="clear" w:color="auto" w:fill="F7FAFF"/>
        </w:rPr>
        <w:t>$arrObjEntradaRemoverControlePrazoAPI[] = $objEntradaRemoverControlePrazoAPI;</w:t>
      </w:r>
    </w:p>
    <w:p w14:paraId="58001EBA" w14:textId="77777777" w:rsidR="00A82183" w:rsidRDefault="00A82183">
      <w:pPr>
        <w:pStyle w:val="PreformattedText"/>
        <w:shd w:val="clear" w:color="auto" w:fill="FFFFFF"/>
        <w:spacing w:after="0"/>
        <w:jc w:val="left"/>
        <w:rPr>
          <w:rFonts w:ascii="Courier New" w:hAnsi="Courier New"/>
          <w:b/>
          <w:bCs/>
          <w:color w:val="008000"/>
          <w:sz w:val="18"/>
          <w:szCs w:val="18"/>
          <w:shd w:val="clear" w:color="auto" w:fill="F7FAFF"/>
        </w:rPr>
      </w:pPr>
    </w:p>
    <w:p w14:paraId="17A7B032"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 xml:space="preserve">$objSeiRN </w:t>
      </w:r>
      <w:r>
        <w:rPr>
          <w:rFonts w:ascii="Courier New" w:hAnsi="Courier New"/>
          <w:color w:val="000000"/>
          <w:sz w:val="18"/>
          <w:szCs w:val="18"/>
          <w:shd w:val="clear" w:color="auto" w:fill="F7FAFF"/>
        </w:rPr>
        <w:t xml:space="preserve">= </w:t>
      </w:r>
      <w:r>
        <w:rPr>
          <w:rFonts w:ascii="Courier New" w:hAnsi="Courier New"/>
          <w:b/>
          <w:color w:val="000080"/>
          <w:sz w:val="18"/>
          <w:szCs w:val="18"/>
          <w:shd w:val="clear" w:color="auto" w:fill="F7FAFF"/>
        </w:rPr>
        <w:t xml:space="preserve">new </w:t>
      </w:r>
      <w:r>
        <w:rPr>
          <w:rFonts w:ascii="Courier New" w:hAnsi="Courier New"/>
          <w:color w:val="000000"/>
          <w:sz w:val="18"/>
          <w:szCs w:val="18"/>
          <w:shd w:val="clear" w:color="auto" w:fill="F7FAFF"/>
        </w:rPr>
        <w:t>SeiRN();</w:t>
      </w:r>
    </w:p>
    <w:p w14:paraId="171F33DA" w14:textId="77777777" w:rsidR="00A82183" w:rsidRDefault="00000000">
      <w:pPr>
        <w:pStyle w:val="PreformattedText"/>
        <w:shd w:val="clear" w:color="auto" w:fill="FFFFFF"/>
        <w:spacing w:after="0"/>
        <w:jc w:val="left"/>
      </w:pPr>
      <w:r>
        <w:rPr>
          <w:rFonts w:ascii="Courier New" w:hAnsi="Courier New"/>
          <w:color w:val="660000"/>
          <w:sz w:val="18"/>
          <w:szCs w:val="18"/>
          <w:shd w:val="clear" w:color="auto" w:fill="F7FAFF"/>
        </w:rPr>
        <w:t>$objSeiRN-&gt;removerControlePrazo($arrObjEntradaRemoverControlePrazoAPI);</w:t>
      </w:r>
      <w:r>
        <w:rPr>
          <w:rFonts w:ascii="Courier New" w:hAnsi="Courier New"/>
          <w:color w:val="000000"/>
          <w:sz w:val="18"/>
          <w:szCs w:val="18"/>
          <w:shd w:val="clear" w:color="auto" w:fill="F7FAFF"/>
        </w:rPr>
        <w:br/>
      </w:r>
      <w:r>
        <w:rPr>
          <w:rFonts w:ascii="Courier New" w:hAnsi="Courier New" w:cs="Courier New"/>
          <w:color w:val="000080"/>
          <w:sz w:val="18"/>
          <w:szCs w:val="18"/>
          <w:shd w:val="clear" w:color="auto" w:fill="F7FAFF"/>
        </w:rPr>
        <w:t>```</w:t>
      </w:r>
    </w:p>
    <w:p w14:paraId="2314E2D3" w14:textId="77777777" w:rsidR="00A82183" w:rsidRDefault="00A82183"/>
    <w:p w14:paraId="734E8E11" w14:textId="77777777" w:rsidR="00A82183" w:rsidRDefault="00000000">
      <w:pPr>
        <w:pStyle w:val="Ttulo2"/>
      </w:pPr>
      <w:bookmarkStart w:id="5139" w:name="_Toc171671408"/>
      <w:bookmarkStart w:id="5140" w:name="__RefHeading___Toc27795_2823614150"/>
      <w:bookmarkStart w:id="5141" w:name="_Toc223560360"/>
      <w:bookmarkStart w:id="5142" w:name="_Toc223772466"/>
      <w:bookmarkStart w:id="5143" w:name="_Toc223782554"/>
      <w:bookmarkStart w:id="5144" w:name="_Toc223895036"/>
      <w:bookmarkStart w:id="5145" w:name="_Toc223911381"/>
      <w:bookmarkStart w:id="5146" w:name="_Toc224380203"/>
      <w:bookmarkStart w:id="5147" w:name="_Toc225675989"/>
      <w:bookmarkStart w:id="5148" w:name="_Toc225806951"/>
      <w:bookmarkStart w:id="5149" w:name="_Toc226042428"/>
      <w:bookmarkStart w:id="5150" w:name="_Toc226118257"/>
      <w:bookmarkStart w:id="5151" w:name="_Toc226422842"/>
      <w:bookmarkStart w:id="5152" w:name="_Toc226644665"/>
      <w:bookmarkStart w:id="5153" w:name="_Toc231601348"/>
      <w:r>
        <w:t>removerRelacionamentoProcesso</w:t>
      </w:r>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3874305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27AD2514" w14:textId="77777777" w:rsidR="00A82183" w:rsidRDefault="00000000">
            <w:pPr>
              <w:pStyle w:val="TableContents"/>
              <w:widowControl w:val="0"/>
              <w:spacing w:after="0" w:line="276" w:lineRule="auto"/>
              <w:jc w:val="center"/>
            </w:pPr>
            <w:r>
              <w:t>Entrada</w:t>
            </w:r>
          </w:p>
        </w:tc>
      </w:tr>
      <w:tr w:rsidR="00A82183" w14:paraId="71D444CE"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C6EEBF8" w14:textId="77777777" w:rsidR="00A82183" w:rsidRDefault="00000000">
            <w:pPr>
              <w:pStyle w:val="TableContents"/>
              <w:widowControl w:val="0"/>
              <w:spacing w:after="0" w:line="276" w:lineRule="auto"/>
            </w:pPr>
            <w:r>
              <w:t>Instância do objeto EntradaRemoverRelacionamentoProcessoAPI preenchida com:</w:t>
            </w:r>
          </w:p>
          <w:p w14:paraId="265F60B0" w14:textId="77777777" w:rsidR="00A82183" w:rsidRDefault="00000000">
            <w:pPr>
              <w:pStyle w:val="TableContents"/>
              <w:widowControl w:val="0"/>
              <w:numPr>
                <w:ilvl w:val="0"/>
                <w:numId w:val="150"/>
              </w:numPr>
              <w:spacing w:after="0" w:line="276" w:lineRule="auto"/>
            </w:pPr>
            <w:r>
              <w:t>IdProcedimento1 ou ProtocoloProcedimento1</w:t>
            </w:r>
          </w:p>
          <w:p w14:paraId="340D0060" w14:textId="77777777" w:rsidR="00A82183" w:rsidRDefault="00000000">
            <w:pPr>
              <w:pStyle w:val="TableContents"/>
              <w:widowControl w:val="0"/>
              <w:numPr>
                <w:ilvl w:val="0"/>
                <w:numId w:val="150"/>
              </w:numPr>
              <w:spacing w:after="0" w:line="276" w:lineRule="auto"/>
            </w:pPr>
            <w:r>
              <w:t>IdProcedimento2 ou ProtocoloProcedimento2</w:t>
            </w:r>
          </w:p>
        </w:tc>
      </w:tr>
    </w:tbl>
    <w:p w14:paraId="77607C2F" w14:textId="77777777" w:rsidR="00A82183" w:rsidRDefault="00000000">
      <w:pPr>
        <w:pStyle w:val="Standard"/>
        <w:spacing w:after="0"/>
        <w:ind w:left="0"/>
        <w:jc w:val="left"/>
        <w:rPr>
          <w:b/>
          <w:bCs/>
        </w:rPr>
      </w:pPr>
      <w:r>
        <w:rPr>
          <w:b/>
          <w:bCs/>
        </w:rPr>
        <w:t>Exemplo:</w:t>
      </w:r>
    </w:p>
    <w:p w14:paraId="4B88FFE6" w14:textId="77777777" w:rsidR="00A82183" w:rsidRDefault="00A82183">
      <w:pPr>
        <w:pStyle w:val="Standard"/>
        <w:spacing w:after="0"/>
        <w:ind w:left="0"/>
        <w:jc w:val="left"/>
        <w:rPr>
          <w:b/>
          <w:bCs/>
        </w:rPr>
      </w:pPr>
    </w:p>
    <w:p w14:paraId="61CDF8E3" w14:textId="77777777" w:rsidR="00A82183" w:rsidRDefault="00000000">
      <w:pPr>
        <w:pStyle w:val="CdigoFonte"/>
        <w:ind w:left="99"/>
      </w:pPr>
      <w:r>
        <w:rPr>
          <w:color w:val="000080"/>
          <w:szCs w:val="18"/>
        </w:rPr>
        <w:t>```php</w:t>
      </w:r>
      <w:r>
        <w:br/>
        <w:t xml:space="preserve">$objEntradaRemoverRelacionamentoProcessoAPI = </w:t>
      </w:r>
      <w:r>
        <w:rPr>
          <w:b/>
          <w:bCs/>
          <w:color w:val="000080"/>
        </w:rPr>
        <w:t xml:space="preserve">new </w:t>
      </w:r>
      <w:r>
        <w:t>EntradaRemoverRelacionamentoProcessoAPI();</w:t>
      </w:r>
      <w:r>
        <w:br/>
      </w:r>
      <w:r>
        <w:rPr>
          <w:i/>
          <w:iCs/>
          <w:color w:val="808080"/>
        </w:rPr>
        <w:t>//$objEntradaRemoverRelacionamentoProcessoAPI-&gt;setIdProcedimento1();</w:t>
      </w:r>
      <w:r>
        <w:rPr>
          <w:i/>
          <w:iCs/>
          <w:color w:val="808080"/>
        </w:rPr>
        <w:br/>
      </w:r>
      <w:r>
        <w:t>$objEntradaRemoverRelacionamentoProcessoAPI-&gt;setProtocoloProcedimento1(</w:t>
      </w:r>
      <w:r>
        <w:rPr>
          <w:b/>
          <w:bCs/>
          <w:color w:val="008000"/>
        </w:rPr>
        <w:t>'11.1.000000485-4'</w:t>
      </w:r>
      <w:r>
        <w:t>);</w:t>
      </w:r>
      <w:r>
        <w:br/>
      </w:r>
      <w:r>
        <w:rPr>
          <w:i/>
          <w:iCs/>
          <w:color w:val="808080"/>
        </w:rPr>
        <w:t>//$objEntradaRemoverRelacionamentoProcessoAPI-&gt;setIdProcedimento2();</w:t>
      </w:r>
      <w:r>
        <w:rPr>
          <w:i/>
          <w:iCs/>
          <w:color w:val="808080"/>
        </w:rPr>
        <w:br/>
      </w:r>
      <w:r>
        <w:t>$objEntradaRemoverRelacionamentoProcessoAPI-&gt;setProtocoloProcedimento2(</w:t>
      </w:r>
      <w:r>
        <w:rPr>
          <w:b/>
          <w:bCs/>
          <w:color w:val="008000"/>
        </w:rPr>
        <w:t>'11.1.000000467-6'</w:t>
      </w:r>
      <w:r>
        <w:t>);</w:t>
      </w:r>
      <w:r>
        <w:br/>
      </w:r>
      <w:r>
        <w:br/>
        <w:t xml:space="preserve">$objSeiRN = </w:t>
      </w:r>
      <w:r>
        <w:rPr>
          <w:b/>
          <w:bCs/>
          <w:color w:val="000080"/>
        </w:rPr>
        <w:t xml:space="preserve">new </w:t>
      </w:r>
      <w:r>
        <w:t>SeiRN();</w:t>
      </w:r>
      <w:r>
        <w:br/>
        <w:t>$objSeiRN-&gt;removerRelacionamentoProcesso($objEntradaRemoverRelacionamentoProcessoAPI);</w:t>
      </w:r>
      <w:r>
        <w:br/>
      </w:r>
      <w:r>
        <w:rPr>
          <w:color w:val="000080"/>
          <w:szCs w:val="18"/>
        </w:rPr>
        <w:t>```</w:t>
      </w:r>
    </w:p>
    <w:p w14:paraId="35D2109B" w14:textId="77777777" w:rsidR="00A82183" w:rsidRDefault="00A82183"/>
    <w:p w14:paraId="56D3D29D" w14:textId="77777777" w:rsidR="00A82183" w:rsidRDefault="00000000">
      <w:pPr>
        <w:pStyle w:val="Ttulo2"/>
      </w:pPr>
      <w:bookmarkStart w:id="5154" w:name="_Toc171671409"/>
      <w:bookmarkStart w:id="5155" w:name="__RefHeading___Toc27793_2823614150"/>
      <w:bookmarkStart w:id="5156" w:name="_Toc223560361"/>
      <w:bookmarkStart w:id="5157" w:name="_Toc223772467"/>
      <w:bookmarkStart w:id="5158" w:name="_Toc223782555"/>
      <w:bookmarkStart w:id="5159" w:name="_Toc223895037"/>
      <w:bookmarkStart w:id="5160" w:name="_Toc223911382"/>
      <w:bookmarkStart w:id="5161" w:name="_Toc224380204"/>
      <w:bookmarkStart w:id="5162" w:name="_Toc225675990"/>
      <w:bookmarkStart w:id="5163" w:name="_Toc225806952"/>
      <w:bookmarkStart w:id="5164" w:name="_Toc226042429"/>
      <w:bookmarkStart w:id="5165" w:name="_Toc226118258"/>
      <w:bookmarkStart w:id="5166" w:name="_Toc226422843"/>
      <w:bookmarkStart w:id="5167" w:name="_Toc226644666"/>
      <w:bookmarkStart w:id="5168" w:name="_Toc231601349"/>
      <w:r>
        <w:lastRenderedPageBreak/>
        <w:t>removerSobrestamentoProcesso</w:t>
      </w:r>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1B9FF24C"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1743B5BE" w14:textId="77777777" w:rsidR="00A82183" w:rsidRDefault="00000000">
            <w:pPr>
              <w:pStyle w:val="TableContents"/>
              <w:widowControl w:val="0"/>
              <w:spacing w:after="0" w:line="276" w:lineRule="auto"/>
              <w:jc w:val="center"/>
            </w:pPr>
            <w:r>
              <w:t>Entrada</w:t>
            </w:r>
          </w:p>
        </w:tc>
      </w:tr>
      <w:tr w:rsidR="00A82183" w14:paraId="656CEC13"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21F10E5" w14:textId="77777777" w:rsidR="00A82183" w:rsidRDefault="00000000">
            <w:pPr>
              <w:pStyle w:val="TableContents"/>
              <w:widowControl w:val="0"/>
              <w:spacing w:after="0" w:line="276" w:lineRule="auto"/>
            </w:pPr>
            <w:r>
              <w:t>Instância do objeto EntradaRemoverSobrestamentoProcessoAPI preenchida com:</w:t>
            </w:r>
          </w:p>
          <w:p w14:paraId="5CD7FF60" w14:textId="77777777" w:rsidR="00A82183" w:rsidRDefault="00000000">
            <w:pPr>
              <w:pStyle w:val="TableContents"/>
              <w:widowControl w:val="0"/>
              <w:numPr>
                <w:ilvl w:val="0"/>
                <w:numId w:val="151"/>
              </w:numPr>
              <w:spacing w:after="0" w:line="276" w:lineRule="auto"/>
            </w:pPr>
            <w:r>
              <w:t>IdProcedimento ou ProtocoloProcedimento</w:t>
            </w:r>
          </w:p>
        </w:tc>
      </w:tr>
    </w:tbl>
    <w:p w14:paraId="1EA98BD1" w14:textId="77777777" w:rsidR="00A82183" w:rsidRDefault="00000000">
      <w:pPr>
        <w:pStyle w:val="Standard"/>
        <w:spacing w:after="0"/>
        <w:ind w:left="0"/>
        <w:jc w:val="left"/>
        <w:rPr>
          <w:b/>
          <w:bCs/>
        </w:rPr>
      </w:pPr>
      <w:r>
        <w:rPr>
          <w:b/>
          <w:bCs/>
        </w:rPr>
        <w:t>Exemplo:</w:t>
      </w:r>
    </w:p>
    <w:p w14:paraId="69658E84" w14:textId="77777777" w:rsidR="00A82183" w:rsidRDefault="00A82183">
      <w:pPr>
        <w:pStyle w:val="Standard"/>
        <w:spacing w:after="0"/>
        <w:ind w:left="0"/>
        <w:jc w:val="left"/>
        <w:rPr>
          <w:b/>
          <w:bCs/>
        </w:rPr>
      </w:pPr>
    </w:p>
    <w:p w14:paraId="781943A1" w14:textId="77777777" w:rsidR="00A82183" w:rsidRDefault="00000000">
      <w:pPr>
        <w:pStyle w:val="CdigoFonte"/>
        <w:ind w:left="99"/>
      </w:pPr>
      <w:r>
        <w:rPr>
          <w:color w:val="000080"/>
          <w:szCs w:val="18"/>
        </w:rPr>
        <w:t>```php</w:t>
      </w:r>
      <w:r>
        <w:br/>
        <w:t xml:space="preserve">$objEntradaRemoverSobrestamentoProcessoAPI = </w:t>
      </w:r>
      <w:r>
        <w:rPr>
          <w:b/>
          <w:bCs/>
          <w:color w:val="000080"/>
        </w:rPr>
        <w:t xml:space="preserve">new </w:t>
      </w:r>
      <w:r>
        <w:t>EntradaRemoverSobrestamentoProcessoAPI();</w:t>
      </w:r>
      <w:r>
        <w:br/>
      </w:r>
      <w:r>
        <w:rPr>
          <w:i/>
          <w:iCs/>
          <w:color w:val="808080"/>
        </w:rPr>
        <w:t>//$objEntradaRemoverSobrestamentoProcessoAPI-&gt;setIdProcedimento();</w:t>
      </w:r>
      <w:r>
        <w:rPr>
          <w:i/>
          <w:iCs/>
          <w:color w:val="808080"/>
        </w:rPr>
        <w:br/>
      </w:r>
      <w:r>
        <w:t>$objEntradaRemoverSobrestamentoProcessoAPI-&gt;setProtocoloProcedimento(</w:t>
      </w:r>
      <w:r>
        <w:rPr>
          <w:b/>
          <w:bCs/>
          <w:color w:val="008000"/>
        </w:rPr>
        <w:t>'0000495-63.2014.4.04.8000'</w:t>
      </w:r>
      <w:r>
        <w:t>);</w:t>
      </w:r>
      <w:r>
        <w:br/>
      </w:r>
      <w:r>
        <w:br/>
        <w:t xml:space="preserve">$objSeiRN = </w:t>
      </w:r>
      <w:r>
        <w:rPr>
          <w:b/>
          <w:bCs/>
          <w:color w:val="000080"/>
        </w:rPr>
        <w:t xml:space="preserve">new </w:t>
      </w:r>
      <w:r>
        <w:t>SeiRN();</w:t>
      </w:r>
      <w:r>
        <w:br/>
        <w:t>$objSeiRN-&gt;removerSobrestamentoProcesso($objEntradaRemoverSobrestamentoProcessoAPI);</w:t>
      </w:r>
      <w:r>
        <w:br/>
      </w:r>
      <w:r>
        <w:rPr>
          <w:color w:val="000080"/>
          <w:szCs w:val="18"/>
        </w:rPr>
        <w:t>```</w:t>
      </w:r>
    </w:p>
    <w:p w14:paraId="7C4463FB" w14:textId="77777777" w:rsidR="00A82183" w:rsidRDefault="00A82183"/>
    <w:p w14:paraId="66BC94FC" w14:textId="77777777" w:rsidR="00A82183" w:rsidRDefault="00000000">
      <w:pPr>
        <w:pStyle w:val="Ttulo2"/>
      </w:pPr>
      <w:bookmarkStart w:id="5169" w:name="_Toc171671410"/>
      <w:bookmarkStart w:id="5170" w:name="__RefHeading___Toc27791_2823614150"/>
      <w:bookmarkStart w:id="5171" w:name="_Toc223560362"/>
      <w:bookmarkStart w:id="5172" w:name="_Toc223772468"/>
      <w:bookmarkStart w:id="5173" w:name="_Toc223782556"/>
      <w:bookmarkStart w:id="5174" w:name="_Toc223895038"/>
      <w:bookmarkStart w:id="5175" w:name="_Toc223911383"/>
      <w:bookmarkStart w:id="5176" w:name="_Toc224380205"/>
      <w:bookmarkStart w:id="5177" w:name="_Toc225675991"/>
      <w:bookmarkStart w:id="5178" w:name="_Toc225806953"/>
      <w:bookmarkStart w:id="5179" w:name="_Toc226042430"/>
      <w:bookmarkStart w:id="5180" w:name="_Toc226118259"/>
      <w:bookmarkStart w:id="5181" w:name="_Toc226422844"/>
      <w:bookmarkStart w:id="5182" w:name="_Toc226644667"/>
      <w:bookmarkStart w:id="5183" w:name="_Toc231601350"/>
      <w:r>
        <w:t>retirarDocumentoBloco</w:t>
      </w:r>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0855499"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6BAC6AAD" w14:textId="77777777" w:rsidR="00A82183" w:rsidRDefault="00000000">
            <w:pPr>
              <w:pStyle w:val="TableContents"/>
              <w:widowControl w:val="0"/>
              <w:spacing w:after="0" w:line="276" w:lineRule="auto"/>
              <w:jc w:val="center"/>
            </w:pPr>
            <w:r>
              <w:t>Entrada</w:t>
            </w:r>
          </w:p>
        </w:tc>
      </w:tr>
      <w:tr w:rsidR="00A82183" w14:paraId="0FE1DA7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60B6533" w14:textId="77777777" w:rsidR="00A82183" w:rsidRDefault="00000000">
            <w:pPr>
              <w:pStyle w:val="TableContents"/>
              <w:widowControl w:val="0"/>
              <w:spacing w:after="0" w:line="276" w:lineRule="auto"/>
            </w:pPr>
            <w:r>
              <w:t>Instância do objeto EntradaRetirarDocumentoBlocoAPI preenchida com:</w:t>
            </w:r>
          </w:p>
          <w:p w14:paraId="1E36136C" w14:textId="77777777" w:rsidR="00A82183" w:rsidRDefault="00000000">
            <w:pPr>
              <w:pStyle w:val="TableContents"/>
              <w:widowControl w:val="0"/>
              <w:numPr>
                <w:ilvl w:val="0"/>
                <w:numId w:val="151"/>
              </w:numPr>
              <w:spacing w:after="0" w:line="276" w:lineRule="auto"/>
            </w:pPr>
            <w:r>
              <w:t>IdBloco</w:t>
            </w:r>
          </w:p>
          <w:p w14:paraId="1B93CB10" w14:textId="77777777" w:rsidR="00A82183" w:rsidRDefault="00000000">
            <w:pPr>
              <w:pStyle w:val="TableContents"/>
              <w:widowControl w:val="0"/>
              <w:numPr>
                <w:ilvl w:val="0"/>
                <w:numId w:val="151"/>
              </w:numPr>
              <w:spacing w:after="0" w:line="276" w:lineRule="auto"/>
            </w:pPr>
            <w:r>
              <w:t>IdDocumento ou ProtocoloDocumento</w:t>
            </w:r>
          </w:p>
        </w:tc>
      </w:tr>
    </w:tbl>
    <w:p w14:paraId="6686BCCD" w14:textId="77777777" w:rsidR="00A82183" w:rsidRDefault="00000000">
      <w:pPr>
        <w:pStyle w:val="Standard"/>
        <w:spacing w:after="0"/>
        <w:ind w:left="0"/>
        <w:jc w:val="left"/>
        <w:rPr>
          <w:b/>
          <w:bCs/>
        </w:rPr>
      </w:pPr>
      <w:r>
        <w:rPr>
          <w:b/>
          <w:bCs/>
        </w:rPr>
        <w:t>Exemplo:</w:t>
      </w:r>
    </w:p>
    <w:p w14:paraId="5A05FFCE" w14:textId="77777777" w:rsidR="00A82183" w:rsidRDefault="00A82183">
      <w:pPr>
        <w:pStyle w:val="Standard"/>
        <w:spacing w:after="0"/>
        <w:ind w:left="0"/>
        <w:jc w:val="left"/>
        <w:rPr>
          <w:b/>
          <w:bCs/>
        </w:rPr>
      </w:pPr>
    </w:p>
    <w:p w14:paraId="33335AED" w14:textId="77777777" w:rsidR="00A82183" w:rsidRDefault="00000000">
      <w:pPr>
        <w:pStyle w:val="CdigoFonte"/>
        <w:ind w:left="99"/>
      </w:pPr>
      <w:r>
        <w:rPr>
          <w:color w:val="000080"/>
          <w:szCs w:val="18"/>
        </w:rPr>
        <w:t>```php</w:t>
      </w:r>
      <w:r>
        <w:br/>
        <w:t>$objEntradaRetirarDocumentoBlocoAPI = new EntradaRetirarDocumentoBlocoAPI();</w:t>
      </w:r>
      <w:r>
        <w:br/>
        <w:t>$objEntradaRetirarDocumentoBlocoAPI-&gt;setIdBloco(932);</w:t>
      </w:r>
      <w:r>
        <w:br/>
        <w:t>//$objEntradaRetirarDocumentoBlocoAPI-&gt;setIdDocumento();</w:t>
      </w:r>
      <w:r>
        <w:br/>
        <w:t>$objEntradaRetirarDocumentoBlocoAPI-&gt;setProtocoloDocumento('0011323');</w:t>
      </w:r>
      <w:r>
        <w:br/>
      </w:r>
      <w:r>
        <w:br/>
        <w:t>$objSeiRN = new SeiRN();</w:t>
      </w:r>
      <w:r>
        <w:br/>
        <w:t>$objSeiRN-&gt;retirarDocumentoBloco($objEntradaRetirarDocumentoBlocoAPI);</w:t>
      </w:r>
      <w:r>
        <w:br/>
      </w:r>
      <w:r>
        <w:rPr>
          <w:color w:val="000080"/>
          <w:szCs w:val="18"/>
        </w:rPr>
        <w:t>```</w:t>
      </w:r>
    </w:p>
    <w:p w14:paraId="54340ED0" w14:textId="77777777" w:rsidR="00A82183" w:rsidRDefault="00A82183"/>
    <w:p w14:paraId="6C291DCC" w14:textId="77777777" w:rsidR="00A82183" w:rsidRDefault="00000000">
      <w:pPr>
        <w:pStyle w:val="Ttulo2"/>
      </w:pPr>
      <w:bookmarkStart w:id="5184" w:name="_Toc171671411"/>
      <w:bookmarkStart w:id="5185" w:name="__RefHeading___Toc27789_2823614150"/>
      <w:bookmarkStart w:id="5186" w:name="_Toc223560363"/>
      <w:bookmarkStart w:id="5187" w:name="_Toc223772469"/>
      <w:bookmarkStart w:id="5188" w:name="_Toc223782557"/>
      <w:bookmarkStart w:id="5189" w:name="_Toc223895039"/>
      <w:bookmarkStart w:id="5190" w:name="_Toc223911384"/>
      <w:bookmarkStart w:id="5191" w:name="_Toc224380206"/>
      <w:bookmarkStart w:id="5192" w:name="_Toc225675992"/>
      <w:bookmarkStart w:id="5193" w:name="_Toc225806954"/>
      <w:bookmarkStart w:id="5194" w:name="_Toc226042431"/>
      <w:bookmarkStart w:id="5195" w:name="_Toc226118260"/>
      <w:bookmarkStart w:id="5196" w:name="_Toc226422845"/>
      <w:bookmarkStart w:id="5197" w:name="_Toc226644668"/>
      <w:bookmarkStart w:id="5198" w:name="_Toc231601351"/>
      <w:r>
        <w:t>retirarProcessoBloco</w:t>
      </w:r>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58FC5865"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00690BF5" w14:textId="77777777" w:rsidR="00A82183" w:rsidRDefault="00000000">
            <w:pPr>
              <w:pStyle w:val="TableContents"/>
              <w:widowControl w:val="0"/>
              <w:spacing w:after="0" w:line="276" w:lineRule="auto"/>
              <w:jc w:val="center"/>
            </w:pPr>
            <w:r>
              <w:t>Entrada</w:t>
            </w:r>
          </w:p>
        </w:tc>
      </w:tr>
      <w:tr w:rsidR="00A82183" w14:paraId="174683FF"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D802D7" w14:textId="77777777" w:rsidR="00A82183" w:rsidRDefault="00000000">
            <w:pPr>
              <w:pStyle w:val="TableContents"/>
              <w:widowControl w:val="0"/>
              <w:spacing w:after="0" w:line="276" w:lineRule="auto"/>
            </w:pPr>
            <w:r>
              <w:t>Instância do objeto EntradaRetirarProcessoBlocoAPI preenchida com:</w:t>
            </w:r>
          </w:p>
          <w:p w14:paraId="70F1ECC3" w14:textId="77777777" w:rsidR="00A82183" w:rsidRDefault="00000000">
            <w:pPr>
              <w:pStyle w:val="TableContents"/>
              <w:widowControl w:val="0"/>
              <w:numPr>
                <w:ilvl w:val="0"/>
                <w:numId w:val="152"/>
              </w:numPr>
              <w:spacing w:after="0" w:line="276" w:lineRule="auto"/>
            </w:pPr>
            <w:r>
              <w:t>IdBloco</w:t>
            </w:r>
          </w:p>
          <w:p w14:paraId="0C14DBF2" w14:textId="77777777" w:rsidR="00A82183" w:rsidRDefault="00000000">
            <w:pPr>
              <w:pStyle w:val="TableContents"/>
              <w:widowControl w:val="0"/>
              <w:numPr>
                <w:ilvl w:val="0"/>
                <w:numId w:val="152"/>
              </w:numPr>
              <w:spacing w:after="0" w:line="276" w:lineRule="auto"/>
            </w:pPr>
            <w:r>
              <w:t>IdProcedimento ou ProtocoloProcedimento</w:t>
            </w:r>
          </w:p>
        </w:tc>
      </w:tr>
    </w:tbl>
    <w:p w14:paraId="07428024" w14:textId="77777777" w:rsidR="00A82183" w:rsidRDefault="00000000">
      <w:pPr>
        <w:pStyle w:val="Standard"/>
        <w:spacing w:after="0"/>
        <w:ind w:left="0"/>
        <w:jc w:val="left"/>
        <w:rPr>
          <w:b/>
          <w:bCs/>
        </w:rPr>
      </w:pPr>
      <w:r>
        <w:rPr>
          <w:b/>
          <w:bCs/>
        </w:rPr>
        <w:t>Exemplo:</w:t>
      </w:r>
    </w:p>
    <w:p w14:paraId="1D3AA8E4" w14:textId="77777777" w:rsidR="00A82183" w:rsidRDefault="00A82183">
      <w:pPr>
        <w:pStyle w:val="Standard"/>
        <w:spacing w:after="0"/>
        <w:ind w:left="0"/>
        <w:jc w:val="left"/>
        <w:rPr>
          <w:b/>
          <w:bCs/>
        </w:rPr>
      </w:pPr>
    </w:p>
    <w:p w14:paraId="6E6DF510" w14:textId="77777777" w:rsidR="00A82183" w:rsidRDefault="00000000">
      <w:pPr>
        <w:pStyle w:val="CdigoFonte"/>
        <w:ind w:left="0"/>
      </w:pPr>
      <w:r>
        <w:rPr>
          <w:color w:val="000080"/>
          <w:szCs w:val="18"/>
        </w:rPr>
        <w:t>```php</w:t>
      </w:r>
      <w:r>
        <w:br/>
        <w:t xml:space="preserve">$objEntradaRetirarProcessoBlocoAPI = </w:t>
      </w:r>
      <w:r>
        <w:rPr>
          <w:b/>
          <w:bCs/>
          <w:color w:val="000080"/>
        </w:rPr>
        <w:t xml:space="preserve">new </w:t>
      </w:r>
      <w:r>
        <w:t>EntradaRetirarProcessoBlocoAPI();</w:t>
      </w:r>
      <w:r>
        <w:br/>
        <w:t>$objEntradaRetirarProcessoBlocoAPI-&gt;setIdBloco(</w:t>
      </w:r>
      <w:r>
        <w:rPr>
          <w:color w:val="0000FF"/>
        </w:rPr>
        <w:t>777</w:t>
      </w:r>
      <w:r>
        <w:t>);</w:t>
      </w:r>
      <w:r>
        <w:br/>
      </w:r>
      <w:r>
        <w:rPr>
          <w:i/>
          <w:iCs/>
          <w:color w:val="808080"/>
        </w:rPr>
        <w:t>//$objEntradaRetirarProcessoBlocoAPI-&gt;setIdProcedimento();</w:t>
      </w:r>
      <w:r>
        <w:rPr>
          <w:i/>
          <w:iCs/>
          <w:color w:val="808080"/>
        </w:rPr>
        <w:br/>
      </w:r>
      <w:r>
        <w:t>$objEntradaRetirarProcessoBlocoAPI-&gt;setProtocoloProcedimento('0001570-06.2015.4.04.8000');</w:t>
      </w:r>
      <w:r>
        <w:br/>
      </w:r>
      <w:r>
        <w:br/>
        <w:t xml:space="preserve">$objSeiRN = </w:t>
      </w:r>
      <w:r>
        <w:rPr>
          <w:b/>
          <w:bCs/>
          <w:color w:val="000080"/>
        </w:rPr>
        <w:t xml:space="preserve">new </w:t>
      </w:r>
      <w:r>
        <w:t>SeiRN();</w:t>
      </w:r>
      <w:r>
        <w:br/>
        <w:t>$objSeiRN-&gt;retirarProcessoBloco($objEntradaRetirarProcessoBlocoAPI);</w:t>
      </w:r>
      <w:r>
        <w:br/>
      </w:r>
      <w:r>
        <w:rPr>
          <w:color w:val="000080"/>
          <w:szCs w:val="18"/>
        </w:rPr>
        <w:t>```</w:t>
      </w:r>
    </w:p>
    <w:p w14:paraId="0B5F5689" w14:textId="77777777" w:rsidR="00A82183" w:rsidRDefault="00A82183"/>
    <w:p w14:paraId="638772A6" w14:textId="77777777" w:rsidR="00A82183" w:rsidRDefault="00000000">
      <w:pPr>
        <w:pStyle w:val="Ttulo2"/>
      </w:pPr>
      <w:bookmarkStart w:id="5199" w:name="_Toc171671412"/>
      <w:bookmarkStart w:id="5200" w:name="__RefHeading___Toc27787_2823614150"/>
      <w:bookmarkStart w:id="5201" w:name="_Toc223560364"/>
      <w:bookmarkStart w:id="5202" w:name="_Toc223772470"/>
      <w:bookmarkStart w:id="5203" w:name="_Toc223782558"/>
      <w:bookmarkStart w:id="5204" w:name="_Toc223895040"/>
      <w:bookmarkStart w:id="5205" w:name="_Toc223911385"/>
      <w:bookmarkStart w:id="5206" w:name="_Toc224380207"/>
      <w:bookmarkStart w:id="5207" w:name="_Toc225675993"/>
      <w:bookmarkStart w:id="5208" w:name="_Toc225806955"/>
      <w:bookmarkStart w:id="5209" w:name="_Toc226042432"/>
      <w:bookmarkStart w:id="5210" w:name="_Toc226118261"/>
      <w:bookmarkStart w:id="5211" w:name="_Toc226422846"/>
      <w:bookmarkStart w:id="5212" w:name="_Toc226644669"/>
      <w:bookmarkStart w:id="5213" w:name="_Toc231601352"/>
      <w:r>
        <w:t>sobrestarProcesso</w:t>
      </w:r>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p>
    <w:tbl>
      <w:tblPr>
        <w:tblW w:w="10195" w:type="dxa"/>
        <w:tblInd w:w="-5" w:type="dxa"/>
        <w:tblLayout w:type="fixed"/>
        <w:tblCellMar>
          <w:left w:w="10" w:type="dxa"/>
          <w:right w:w="10" w:type="dxa"/>
        </w:tblCellMar>
        <w:tblLook w:val="0000" w:firstRow="0" w:lastRow="0" w:firstColumn="0" w:lastColumn="0" w:noHBand="0" w:noVBand="0"/>
      </w:tblPr>
      <w:tblGrid>
        <w:gridCol w:w="10195"/>
      </w:tblGrid>
      <w:tr w:rsidR="00A82183" w14:paraId="4882DBF6"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shd w:val="clear" w:color="auto" w:fill="CCCCCC"/>
            <w:tcMar>
              <w:top w:w="0" w:type="dxa"/>
              <w:left w:w="113" w:type="dxa"/>
              <w:bottom w:w="0" w:type="dxa"/>
              <w:right w:w="108" w:type="dxa"/>
            </w:tcMar>
          </w:tcPr>
          <w:p w14:paraId="5E4642F0" w14:textId="77777777" w:rsidR="00A82183" w:rsidRDefault="00000000">
            <w:pPr>
              <w:pStyle w:val="TableContents"/>
              <w:widowControl w:val="0"/>
              <w:spacing w:after="0" w:line="276" w:lineRule="auto"/>
              <w:jc w:val="center"/>
            </w:pPr>
            <w:r>
              <w:t>Entrada</w:t>
            </w:r>
          </w:p>
        </w:tc>
      </w:tr>
      <w:tr w:rsidR="00A82183" w14:paraId="3B941F57" w14:textId="77777777">
        <w:tblPrEx>
          <w:tblCellMar>
            <w:top w:w="0" w:type="dxa"/>
            <w:bottom w:w="0" w:type="dxa"/>
          </w:tblCellMar>
        </w:tblPrEx>
        <w:tc>
          <w:tcPr>
            <w:tcW w:w="1019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3D3FFC" w14:textId="77777777" w:rsidR="00A82183" w:rsidRDefault="00000000">
            <w:pPr>
              <w:pStyle w:val="TableContents"/>
              <w:widowControl w:val="0"/>
              <w:spacing w:after="0" w:line="276" w:lineRule="auto"/>
            </w:pPr>
            <w:r>
              <w:t>Instância do objeto EntradaSobrestarProcessoAPI preenchida com:</w:t>
            </w:r>
          </w:p>
          <w:p w14:paraId="4BCC9BA9" w14:textId="77777777" w:rsidR="00A82183" w:rsidRDefault="00000000">
            <w:pPr>
              <w:pStyle w:val="TableContents"/>
              <w:widowControl w:val="0"/>
              <w:numPr>
                <w:ilvl w:val="0"/>
                <w:numId w:val="153"/>
              </w:numPr>
              <w:spacing w:after="0" w:line="276" w:lineRule="auto"/>
            </w:pPr>
            <w:r>
              <w:t>IdProcedimento ou ProtocoloProcedimento</w:t>
            </w:r>
          </w:p>
          <w:p w14:paraId="037C7891" w14:textId="77777777" w:rsidR="00A82183" w:rsidRDefault="00000000">
            <w:pPr>
              <w:pStyle w:val="TableContents"/>
              <w:widowControl w:val="0"/>
              <w:numPr>
                <w:ilvl w:val="0"/>
                <w:numId w:val="153"/>
              </w:numPr>
              <w:spacing w:after="0" w:line="276" w:lineRule="auto"/>
            </w:pPr>
            <w:r>
              <w:lastRenderedPageBreak/>
              <w:t>IdProcedimentoVinculado ou ProtocoloProcedimentoVinculado (opcional)</w:t>
            </w:r>
          </w:p>
          <w:p w14:paraId="592A01CE" w14:textId="77777777" w:rsidR="00A82183" w:rsidRDefault="00000000">
            <w:pPr>
              <w:pStyle w:val="TableContents"/>
              <w:widowControl w:val="0"/>
              <w:numPr>
                <w:ilvl w:val="0"/>
                <w:numId w:val="153"/>
              </w:numPr>
              <w:spacing w:after="0" w:line="276" w:lineRule="auto"/>
            </w:pPr>
            <w:r>
              <w:t>Motivo</w:t>
            </w:r>
          </w:p>
        </w:tc>
      </w:tr>
    </w:tbl>
    <w:p w14:paraId="3C832ED6" w14:textId="77777777" w:rsidR="00A82183" w:rsidRDefault="00000000">
      <w:pPr>
        <w:pStyle w:val="Standard"/>
        <w:spacing w:after="0"/>
        <w:ind w:left="0"/>
        <w:jc w:val="left"/>
        <w:rPr>
          <w:b/>
          <w:bCs/>
        </w:rPr>
      </w:pPr>
      <w:r>
        <w:rPr>
          <w:b/>
          <w:bCs/>
        </w:rPr>
        <w:lastRenderedPageBreak/>
        <w:t>Exemplo:</w:t>
      </w:r>
    </w:p>
    <w:p w14:paraId="0FA8A69B" w14:textId="77777777" w:rsidR="00A82183" w:rsidRDefault="00A82183">
      <w:pPr>
        <w:pStyle w:val="Standard"/>
        <w:spacing w:after="0"/>
        <w:ind w:left="0"/>
        <w:jc w:val="left"/>
        <w:rPr>
          <w:b/>
          <w:bCs/>
        </w:rPr>
      </w:pPr>
    </w:p>
    <w:p w14:paraId="540C3A23" w14:textId="77777777" w:rsidR="00A82183" w:rsidRDefault="00000000">
      <w:pPr>
        <w:pStyle w:val="CdigoFonte"/>
        <w:ind w:left="99"/>
      </w:pPr>
      <w:r>
        <w:rPr>
          <w:color w:val="000080"/>
          <w:szCs w:val="18"/>
        </w:rPr>
        <w:t>```php</w:t>
      </w:r>
      <w:r>
        <w:br/>
        <w:t xml:space="preserve">$objEntradaSobrestarProcessoAPI = </w:t>
      </w:r>
      <w:r>
        <w:rPr>
          <w:b/>
          <w:bCs/>
          <w:color w:val="000080"/>
        </w:rPr>
        <w:t xml:space="preserve">new </w:t>
      </w:r>
      <w:r>
        <w:t>EntradaSobrestarProcessoAPI();</w:t>
      </w:r>
      <w:r>
        <w:br/>
      </w:r>
      <w:r>
        <w:rPr>
          <w:i/>
          <w:iCs/>
          <w:color w:val="808080"/>
        </w:rPr>
        <w:t>//$objEntradaSobrestarProcessoAPI-&gt;setIdProcedimento();</w:t>
      </w:r>
      <w:r>
        <w:rPr>
          <w:i/>
          <w:iCs/>
          <w:color w:val="808080"/>
        </w:rPr>
        <w:br/>
      </w:r>
      <w:r>
        <w:t>$objEntradaSobrestarProcessoAPI-&gt;setProtocoloProcedimento(</w:t>
      </w:r>
      <w:r>
        <w:rPr>
          <w:b/>
          <w:bCs/>
          <w:color w:val="008000"/>
        </w:rPr>
        <w:t>'0000495-63.2014.4.04.8000'</w:t>
      </w:r>
      <w:r>
        <w:t>);</w:t>
      </w:r>
      <w:r>
        <w:br/>
        <w:t>$objEntradaSobrestarProcessoAPI-&gt;setMotivo(</w:t>
      </w:r>
      <w:r>
        <w:rPr>
          <w:b/>
          <w:bCs/>
          <w:color w:val="008000"/>
        </w:rPr>
        <w:t>'Exemplo sobrestamento de processo módulo ABC'</w:t>
      </w:r>
      <w:r>
        <w:t>);</w:t>
      </w:r>
      <w:r>
        <w:br/>
      </w:r>
      <w:r>
        <w:br/>
        <w:t xml:space="preserve">$objSeiRN = </w:t>
      </w:r>
      <w:r>
        <w:rPr>
          <w:b/>
          <w:bCs/>
          <w:color w:val="000080"/>
        </w:rPr>
        <w:t xml:space="preserve">new </w:t>
      </w:r>
      <w:r>
        <w:t>SeiRN();</w:t>
      </w:r>
      <w:r>
        <w:br/>
        <w:t>$objSeiRN-&gt;sobrestarProcesso($objEntradaSobrestarProcessoAPI);</w:t>
      </w:r>
      <w:r>
        <w:br/>
      </w:r>
      <w:r>
        <w:rPr>
          <w:color w:val="000080"/>
          <w:szCs w:val="18"/>
        </w:rPr>
        <w:t>```</w:t>
      </w:r>
    </w:p>
    <w:p w14:paraId="741F2289" w14:textId="77777777" w:rsidR="00A82183" w:rsidRDefault="00A82183">
      <w:pPr>
        <w:pStyle w:val="Standard"/>
        <w:ind w:left="0"/>
      </w:pPr>
    </w:p>
    <w:sectPr w:rsidR="00A82183">
      <w:footerReference w:type="default" r:id="rId99"/>
      <w:footerReference w:type="first" r:id="rId100"/>
      <w:pgSz w:w="11906" w:h="16838"/>
      <w:pgMar w:top="720" w:right="850" w:bottom="85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7452" w14:textId="77777777" w:rsidR="00954BE1" w:rsidRDefault="00954BE1">
      <w:pPr>
        <w:spacing w:after="0"/>
      </w:pPr>
      <w:r>
        <w:separator/>
      </w:r>
    </w:p>
  </w:endnote>
  <w:endnote w:type="continuationSeparator" w:id="0">
    <w:p w14:paraId="461FA320" w14:textId="77777777" w:rsidR="00954BE1" w:rsidRDefault="00954B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alibri"/>
    <w:charset w:val="00"/>
    <w:family w:val="modern"/>
    <w:pitch w:val="fixed"/>
  </w:font>
  <w:font w:name="Aptos">
    <w:charset w:val="00"/>
    <w:family w:val="swiss"/>
    <w:pitch w:val="variable"/>
    <w:sig w:usb0="20000287" w:usb1="00000003" w:usb2="00000000" w:usb3="00000000" w:csb0="0000019F" w:csb1="00000000"/>
  </w:font>
  <w:font w:name="Courier">
    <w:altName w:val="Courier New"/>
    <w:panose1 w:val="02070409020205020404"/>
    <w:charset w:val="00"/>
    <w:family w:val="auto"/>
    <w:pitch w:val="variable"/>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82C9" w14:textId="77777777" w:rsidR="00000000" w:rsidRDefault="00000000">
    <w:pPr>
      <w:pStyle w:val="Rodap"/>
      <w:jc w:val="right"/>
    </w:pPr>
    <w:r>
      <w:fldChar w:fldCharType="begin"/>
    </w:r>
    <w:r>
      <w:instrText xml:space="preserve"> PAGE </w:instrText>
    </w:r>
    <w:r>
      <w:fldChar w:fldCharType="separate"/>
    </w:r>
    <w:r>
      <w:t>19</w:t>
    </w:r>
    <w:r>
      <w:fldChar w:fldCharType="end"/>
    </w:r>
    <w:r>
      <w:t>/</w:t>
    </w:r>
    <w:fldSimple w:instr=" NUMPAGES ">
      <w:r>
        <w:t>153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254F" w14:textId="77777777" w:rsidR="00000000" w:rsidRDefault="00000000">
    <w:pPr>
      <w:pStyle w:val="Rodap"/>
      <w:jc w:val="right"/>
    </w:pPr>
    <w:r>
      <w:fldChar w:fldCharType="begin"/>
    </w:r>
    <w:r>
      <w:instrText xml:space="preserve"> PAGE </w:instrText>
    </w:r>
    <w:r>
      <w:fldChar w:fldCharType="separate"/>
    </w:r>
    <w:r>
      <w:t>1</w:t>
    </w:r>
    <w:r>
      <w:fldChar w:fldCharType="end"/>
    </w:r>
    <w:r>
      <w:t>/</w:t>
    </w:r>
    <w:fldSimple w:instr=" NUMPAGES ">
      <w:r>
        <w:t>153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633FB" w14:textId="77777777" w:rsidR="00954BE1" w:rsidRDefault="00954BE1">
      <w:pPr>
        <w:spacing w:after="0"/>
      </w:pPr>
      <w:r>
        <w:rPr>
          <w:color w:val="000000"/>
        </w:rPr>
        <w:separator/>
      </w:r>
    </w:p>
  </w:footnote>
  <w:footnote w:type="continuationSeparator" w:id="0">
    <w:p w14:paraId="5B61309A" w14:textId="77777777" w:rsidR="00954BE1" w:rsidRDefault="00954B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F6"/>
    <w:multiLevelType w:val="multilevel"/>
    <w:tmpl w:val="AF6E80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06A14CE"/>
    <w:multiLevelType w:val="multilevel"/>
    <w:tmpl w:val="CA06F770"/>
    <w:styleLink w:val="WWNum9"/>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821D73"/>
    <w:multiLevelType w:val="multilevel"/>
    <w:tmpl w:val="D80CBE7C"/>
    <w:styleLink w:val="WWNum51"/>
    <w:lvl w:ilvl="0">
      <w:start w:val="1"/>
      <w:numFmt w:val="decimal"/>
      <w:lvlText w:val="%1."/>
      <w:lvlJc w:val="left"/>
      <w:pPr>
        <w:ind w:left="1430" w:hanging="360"/>
      </w:pPr>
    </w:lvl>
    <w:lvl w:ilvl="1">
      <w:start w:val="1"/>
      <w:numFmt w:val="lowerLetter"/>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3" w15:restartNumberingAfterBreak="0">
    <w:nsid w:val="019B53E9"/>
    <w:multiLevelType w:val="multilevel"/>
    <w:tmpl w:val="D3CCEE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25223BB"/>
    <w:multiLevelType w:val="multilevel"/>
    <w:tmpl w:val="00D072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2F2331D"/>
    <w:multiLevelType w:val="multilevel"/>
    <w:tmpl w:val="4950E100"/>
    <w:styleLink w:val="WWNum32"/>
    <w:lvl w:ilvl="0">
      <w:numFmt w:val="bullet"/>
      <w:lvlText w:val=""/>
      <w:lvlJc w:val="left"/>
      <w:pPr>
        <w:ind w:left="-1500" w:hanging="360"/>
      </w:pPr>
      <w:rPr>
        <w:rFonts w:ascii="Symbol" w:hAnsi="Symbol"/>
        <w:sz w:val="28"/>
      </w:rPr>
    </w:lvl>
    <w:lvl w:ilvl="1">
      <w:start w:val="1"/>
      <w:numFmt w:val="decimal"/>
      <w:lvlText w:val="%2."/>
      <w:lvlJc w:val="left"/>
      <w:pPr>
        <w:ind w:left="-780" w:hanging="360"/>
      </w:pPr>
    </w:lvl>
    <w:lvl w:ilvl="2">
      <w:start w:val="1"/>
      <w:numFmt w:val="decimal"/>
      <w:lvlText w:val="%3."/>
      <w:lvlJc w:val="left"/>
      <w:pPr>
        <w:ind w:left="-420" w:hanging="360"/>
      </w:pPr>
    </w:lvl>
    <w:lvl w:ilvl="3">
      <w:start w:val="1"/>
      <w:numFmt w:val="decimal"/>
      <w:lvlText w:val="%4."/>
      <w:lvlJc w:val="left"/>
      <w:pPr>
        <w:ind w:left="-60" w:hanging="360"/>
      </w:pPr>
    </w:lvl>
    <w:lvl w:ilvl="4">
      <w:start w:val="1"/>
      <w:numFmt w:val="decimal"/>
      <w:lvlText w:val="%5."/>
      <w:lvlJc w:val="left"/>
      <w:pPr>
        <w:ind w:left="300" w:hanging="360"/>
      </w:pPr>
    </w:lvl>
    <w:lvl w:ilvl="5">
      <w:start w:val="1"/>
      <w:numFmt w:val="decimal"/>
      <w:lvlText w:val="%6."/>
      <w:lvlJc w:val="left"/>
      <w:pPr>
        <w:ind w:left="660" w:hanging="360"/>
      </w:pPr>
    </w:lvl>
    <w:lvl w:ilvl="6">
      <w:start w:val="1"/>
      <w:numFmt w:val="decimal"/>
      <w:lvlText w:val="%7."/>
      <w:lvlJc w:val="left"/>
      <w:pPr>
        <w:ind w:left="1020" w:hanging="360"/>
      </w:pPr>
    </w:lvl>
    <w:lvl w:ilvl="7">
      <w:start w:val="1"/>
      <w:numFmt w:val="decimal"/>
      <w:lvlText w:val="%8."/>
      <w:lvlJc w:val="left"/>
      <w:pPr>
        <w:ind w:left="1380" w:hanging="360"/>
      </w:pPr>
    </w:lvl>
    <w:lvl w:ilvl="8">
      <w:start w:val="1"/>
      <w:numFmt w:val="decimal"/>
      <w:lvlText w:val="%9."/>
      <w:lvlJc w:val="left"/>
      <w:pPr>
        <w:ind w:left="1740" w:hanging="360"/>
      </w:pPr>
    </w:lvl>
  </w:abstractNum>
  <w:abstractNum w:abstractNumId="6" w15:restartNumberingAfterBreak="0">
    <w:nsid w:val="047D6BA7"/>
    <w:multiLevelType w:val="multilevel"/>
    <w:tmpl w:val="68D06398"/>
    <w:styleLink w:val="WWNum24"/>
    <w:lvl w:ilvl="0">
      <w:numFmt w:val="bullet"/>
      <w:lvlText w:val=""/>
      <w:lvlJc w:val="left"/>
      <w:pPr>
        <w:ind w:left="360" w:hanging="360"/>
      </w:pPr>
      <w:rPr>
        <w:rFonts w:ascii="Wingdings" w:hAnsi="Wingdings"/>
        <w:sz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071E2A13"/>
    <w:multiLevelType w:val="multilevel"/>
    <w:tmpl w:val="892868CA"/>
    <w:styleLink w:val="WWNum36"/>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8" w15:restartNumberingAfterBreak="0">
    <w:nsid w:val="074D56D8"/>
    <w:multiLevelType w:val="multilevel"/>
    <w:tmpl w:val="D33E812A"/>
    <w:styleLink w:val="WWNum14"/>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07BF5804"/>
    <w:multiLevelType w:val="multilevel"/>
    <w:tmpl w:val="93B059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080D0443"/>
    <w:multiLevelType w:val="multilevel"/>
    <w:tmpl w:val="62D01D7A"/>
    <w:styleLink w:val="WWNum39"/>
    <w:lvl w:ilvl="0">
      <w:numFmt w:val="bullet"/>
      <w:lvlText w:val=""/>
      <w:lvlJc w:val="left"/>
      <w:pPr>
        <w:ind w:left="-1836" w:hanging="360"/>
      </w:pPr>
      <w:rPr>
        <w:rFonts w:ascii="Wingdings" w:hAnsi="Wingdings"/>
        <w:sz w:val="16"/>
      </w:rPr>
    </w:lvl>
    <w:lvl w:ilvl="1">
      <w:start w:val="1"/>
      <w:numFmt w:val="decimal"/>
      <w:lvlText w:val="%2."/>
      <w:lvlJc w:val="left"/>
      <w:pPr>
        <w:ind w:left="-1116" w:hanging="360"/>
      </w:pPr>
    </w:lvl>
    <w:lvl w:ilvl="2">
      <w:start w:val="1"/>
      <w:numFmt w:val="decimal"/>
      <w:lvlText w:val="%3."/>
      <w:lvlJc w:val="left"/>
      <w:pPr>
        <w:ind w:left="-756" w:hanging="360"/>
      </w:pPr>
    </w:lvl>
    <w:lvl w:ilvl="3">
      <w:start w:val="1"/>
      <w:numFmt w:val="decimal"/>
      <w:lvlText w:val="%4."/>
      <w:lvlJc w:val="left"/>
      <w:pPr>
        <w:ind w:left="-396" w:hanging="360"/>
      </w:pPr>
    </w:lvl>
    <w:lvl w:ilvl="4">
      <w:start w:val="1"/>
      <w:numFmt w:val="decimal"/>
      <w:lvlText w:val="%5."/>
      <w:lvlJc w:val="left"/>
      <w:pPr>
        <w:ind w:left="-36" w:hanging="360"/>
      </w:pPr>
    </w:lvl>
    <w:lvl w:ilvl="5">
      <w:start w:val="1"/>
      <w:numFmt w:val="decimal"/>
      <w:lvlText w:val="%6."/>
      <w:lvlJc w:val="left"/>
      <w:pPr>
        <w:ind w:left="324" w:hanging="360"/>
      </w:pPr>
    </w:lvl>
    <w:lvl w:ilvl="6">
      <w:start w:val="1"/>
      <w:numFmt w:val="decimal"/>
      <w:lvlText w:val="%7."/>
      <w:lvlJc w:val="left"/>
      <w:pPr>
        <w:ind w:left="684" w:hanging="360"/>
      </w:pPr>
    </w:lvl>
    <w:lvl w:ilvl="7">
      <w:start w:val="1"/>
      <w:numFmt w:val="decimal"/>
      <w:lvlText w:val="%8."/>
      <w:lvlJc w:val="left"/>
      <w:pPr>
        <w:ind w:left="1044" w:hanging="360"/>
      </w:pPr>
    </w:lvl>
    <w:lvl w:ilvl="8">
      <w:start w:val="1"/>
      <w:numFmt w:val="decimal"/>
      <w:lvlText w:val="%9."/>
      <w:lvlJc w:val="left"/>
      <w:pPr>
        <w:ind w:left="1404" w:hanging="360"/>
      </w:pPr>
    </w:lvl>
  </w:abstractNum>
  <w:abstractNum w:abstractNumId="11" w15:restartNumberingAfterBreak="0">
    <w:nsid w:val="081301A0"/>
    <w:multiLevelType w:val="multilevel"/>
    <w:tmpl w:val="2D7C6E78"/>
    <w:styleLink w:val="WWNum30"/>
    <w:lvl w:ilvl="0">
      <w:numFmt w:val="bullet"/>
      <w:lvlText w:val=""/>
      <w:lvlJc w:val="left"/>
      <w:pPr>
        <w:ind w:left="360" w:hanging="360"/>
      </w:pPr>
      <w:rPr>
        <w:rFonts w:ascii="Wingdings" w:hAnsi="Wingdings"/>
        <w:sz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08497EE6"/>
    <w:multiLevelType w:val="multilevel"/>
    <w:tmpl w:val="1054B672"/>
    <w:lvl w:ilvl="0">
      <w:numFmt w:val="bullet"/>
      <w:lvlText w:val="•"/>
      <w:lvlJc w:val="left"/>
      <w:pPr>
        <w:ind w:left="1068" w:hanging="360"/>
      </w:pPr>
      <w:rPr>
        <w:rFonts w:ascii="OpenSymbol" w:eastAsia="OpenSymbol" w:hAnsi="OpenSymbol" w:cs="OpenSymbol"/>
      </w:rPr>
    </w:lvl>
    <w:lvl w:ilvl="1">
      <w:numFmt w:val="bullet"/>
      <w:lvlText w:val="◦"/>
      <w:lvlJc w:val="left"/>
      <w:pPr>
        <w:ind w:left="1428" w:hanging="360"/>
      </w:pPr>
      <w:rPr>
        <w:rFonts w:ascii="OpenSymbol" w:eastAsia="OpenSymbol" w:hAnsi="OpenSymbol" w:cs="OpenSymbol"/>
      </w:rPr>
    </w:lvl>
    <w:lvl w:ilvl="2">
      <w:numFmt w:val="bullet"/>
      <w:lvlText w:val="▪"/>
      <w:lvlJc w:val="left"/>
      <w:pPr>
        <w:ind w:left="1788" w:hanging="360"/>
      </w:pPr>
      <w:rPr>
        <w:rFonts w:ascii="OpenSymbol" w:eastAsia="OpenSymbol" w:hAnsi="OpenSymbol" w:cs="OpenSymbol"/>
      </w:rPr>
    </w:lvl>
    <w:lvl w:ilvl="3">
      <w:numFmt w:val="bullet"/>
      <w:lvlText w:val="•"/>
      <w:lvlJc w:val="left"/>
      <w:pPr>
        <w:ind w:left="2148" w:hanging="360"/>
      </w:pPr>
      <w:rPr>
        <w:rFonts w:ascii="OpenSymbol" w:eastAsia="OpenSymbol" w:hAnsi="OpenSymbol" w:cs="OpenSymbol"/>
      </w:rPr>
    </w:lvl>
    <w:lvl w:ilvl="4">
      <w:numFmt w:val="bullet"/>
      <w:lvlText w:val="◦"/>
      <w:lvlJc w:val="left"/>
      <w:pPr>
        <w:ind w:left="2508" w:hanging="360"/>
      </w:pPr>
      <w:rPr>
        <w:rFonts w:ascii="OpenSymbol" w:eastAsia="OpenSymbol" w:hAnsi="OpenSymbol" w:cs="OpenSymbol"/>
      </w:rPr>
    </w:lvl>
    <w:lvl w:ilvl="5">
      <w:numFmt w:val="bullet"/>
      <w:lvlText w:val="▪"/>
      <w:lvlJc w:val="left"/>
      <w:pPr>
        <w:ind w:left="2868" w:hanging="360"/>
      </w:pPr>
      <w:rPr>
        <w:rFonts w:ascii="OpenSymbol" w:eastAsia="OpenSymbol" w:hAnsi="OpenSymbol" w:cs="OpenSymbol"/>
      </w:rPr>
    </w:lvl>
    <w:lvl w:ilvl="6">
      <w:numFmt w:val="bullet"/>
      <w:lvlText w:val="•"/>
      <w:lvlJc w:val="left"/>
      <w:pPr>
        <w:ind w:left="3228" w:hanging="360"/>
      </w:pPr>
      <w:rPr>
        <w:rFonts w:ascii="OpenSymbol" w:eastAsia="OpenSymbol" w:hAnsi="OpenSymbol" w:cs="OpenSymbol"/>
      </w:rPr>
    </w:lvl>
    <w:lvl w:ilvl="7">
      <w:numFmt w:val="bullet"/>
      <w:lvlText w:val="◦"/>
      <w:lvlJc w:val="left"/>
      <w:pPr>
        <w:ind w:left="3588" w:hanging="360"/>
      </w:pPr>
      <w:rPr>
        <w:rFonts w:ascii="OpenSymbol" w:eastAsia="OpenSymbol" w:hAnsi="OpenSymbol" w:cs="OpenSymbol"/>
      </w:rPr>
    </w:lvl>
    <w:lvl w:ilvl="8">
      <w:numFmt w:val="bullet"/>
      <w:lvlText w:val="▪"/>
      <w:lvlJc w:val="left"/>
      <w:pPr>
        <w:ind w:left="3948" w:hanging="360"/>
      </w:pPr>
      <w:rPr>
        <w:rFonts w:ascii="OpenSymbol" w:eastAsia="OpenSymbol" w:hAnsi="OpenSymbol" w:cs="OpenSymbol"/>
      </w:rPr>
    </w:lvl>
  </w:abstractNum>
  <w:abstractNum w:abstractNumId="13" w15:restartNumberingAfterBreak="0">
    <w:nsid w:val="08F421EF"/>
    <w:multiLevelType w:val="multilevel"/>
    <w:tmpl w:val="0D6EA7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09360D85"/>
    <w:multiLevelType w:val="multilevel"/>
    <w:tmpl w:val="9A5087B6"/>
    <w:styleLink w:val="WWNum31"/>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09DD0539"/>
    <w:multiLevelType w:val="multilevel"/>
    <w:tmpl w:val="074C52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0A1F6F5D"/>
    <w:multiLevelType w:val="multilevel"/>
    <w:tmpl w:val="26A043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0B101846"/>
    <w:multiLevelType w:val="multilevel"/>
    <w:tmpl w:val="CD3279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0B393ECD"/>
    <w:multiLevelType w:val="multilevel"/>
    <w:tmpl w:val="E43EC1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0B474674"/>
    <w:multiLevelType w:val="multilevel"/>
    <w:tmpl w:val="200021E6"/>
    <w:styleLink w:val="WWNum16"/>
    <w:lvl w:ilvl="0">
      <w:numFmt w:val="bullet"/>
      <w:lvlText w:val=""/>
      <w:lvlJc w:val="left"/>
      <w:pPr>
        <w:ind w:left="240" w:hanging="360"/>
      </w:pPr>
      <w:rPr>
        <w:rFonts w:ascii="Symbol" w:hAnsi="Symbol"/>
        <w:sz w:val="28"/>
      </w:rPr>
    </w:lvl>
    <w:lvl w:ilvl="1">
      <w:start w:val="1"/>
      <w:numFmt w:val="decimal"/>
      <w:lvlText w:val="%2."/>
      <w:lvlJc w:val="left"/>
      <w:pPr>
        <w:ind w:left="960" w:hanging="360"/>
      </w:pPr>
    </w:lvl>
    <w:lvl w:ilvl="2">
      <w:start w:val="1"/>
      <w:numFmt w:val="decimal"/>
      <w:lvlText w:val="%3."/>
      <w:lvlJc w:val="left"/>
      <w:pPr>
        <w:ind w:left="1320" w:hanging="360"/>
      </w:pPr>
    </w:lvl>
    <w:lvl w:ilvl="3">
      <w:start w:val="1"/>
      <w:numFmt w:val="decimal"/>
      <w:lvlText w:val="%4."/>
      <w:lvlJc w:val="left"/>
      <w:pPr>
        <w:ind w:left="1680" w:hanging="360"/>
      </w:pPr>
    </w:lvl>
    <w:lvl w:ilvl="4">
      <w:start w:val="1"/>
      <w:numFmt w:val="decimal"/>
      <w:lvlText w:val="%5."/>
      <w:lvlJc w:val="left"/>
      <w:pPr>
        <w:ind w:left="2040" w:hanging="360"/>
      </w:pPr>
    </w:lvl>
    <w:lvl w:ilvl="5">
      <w:start w:val="1"/>
      <w:numFmt w:val="decimal"/>
      <w:lvlText w:val="%6."/>
      <w:lvlJc w:val="left"/>
      <w:pPr>
        <w:ind w:left="2400" w:hanging="360"/>
      </w:pPr>
    </w:lvl>
    <w:lvl w:ilvl="6">
      <w:start w:val="1"/>
      <w:numFmt w:val="decimal"/>
      <w:lvlText w:val="%7."/>
      <w:lvlJc w:val="left"/>
      <w:pPr>
        <w:ind w:left="2760" w:hanging="360"/>
      </w:pPr>
    </w:lvl>
    <w:lvl w:ilvl="7">
      <w:start w:val="1"/>
      <w:numFmt w:val="decimal"/>
      <w:lvlText w:val="%8."/>
      <w:lvlJc w:val="left"/>
      <w:pPr>
        <w:ind w:left="3120" w:hanging="360"/>
      </w:pPr>
    </w:lvl>
    <w:lvl w:ilvl="8">
      <w:start w:val="1"/>
      <w:numFmt w:val="decimal"/>
      <w:lvlText w:val="%9."/>
      <w:lvlJc w:val="left"/>
      <w:pPr>
        <w:ind w:left="3480" w:hanging="360"/>
      </w:pPr>
    </w:lvl>
  </w:abstractNum>
  <w:abstractNum w:abstractNumId="20" w15:restartNumberingAfterBreak="0">
    <w:nsid w:val="0B6F420E"/>
    <w:multiLevelType w:val="multilevel"/>
    <w:tmpl w:val="9CB67A00"/>
    <w:styleLink w:val="WWNum13"/>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0E544C92"/>
    <w:multiLevelType w:val="multilevel"/>
    <w:tmpl w:val="6C88FA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108C0581"/>
    <w:multiLevelType w:val="multilevel"/>
    <w:tmpl w:val="9790D72E"/>
    <w:styleLink w:val="WWNum7"/>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118B3A83"/>
    <w:multiLevelType w:val="multilevel"/>
    <w:tmpl w:val="C3D0BF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123E7EFC"/>
    <w:multiLevelType w:val="multilevel"/>
    <w:tmpl w:val="D2C697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12C5406D"/>
    <w:multiLevelType w:val="multilevel"/>
    <w:tmpl w:val="C03090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12F16506"/>
    <w:multiLevelType w:val="multilevel"/>
    <w:tmpl w:val="D1C299F2"/>
    <w:styleLink w:val="WWNum4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15FB7CBB"/>
    <w:multiLevelType w:val="multilevel"/>
    <w:tmpl w:val="E4E837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16520B14"/>
    <w:multiLevelType w:val="multilevel"/>
    <w:tmpl w:val="7248A0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17375BDF"/>
    <w:multiLevelType w:val="multilevel"/>
    <w:tmpl w:val="64B4BC8E"/>
    <w:styleLink w:val="WWNum5"/>
    <w:lvl w:ilvl="0">
      <w:numFmt w:val="bullet"/>
      <w:lvlText w:val=""/>
      <w:lvlJc w:val="left"/>
      <w:pPr>
        <w:ind w:left="-3888" w:hanging="360"/>
      </w:pPr>
      <w:rPr>
        <w:rFonts w:ascii="Symbol" w:hAnsi="Symbol"/>
      </w:rPr>
    </w:lvl>
    <w:lvl w:ilvl="1">
      <w:start w:val="1"/>
      <w:numFmt w:val="decimal"/>
      <w:lvlText w:val="%2."/>
      <w:lvlJc w:val="left"/>
      <w:pPr>
        <w:ind w:left="-3168" w:hanging="360"/>
      </w:pPr>
    </w:lvl>
    <w:lvl w:ilvl="2">
      <w:start w:val="1"/>
      <w:numFmt w:val="decimal"/>
      <w:lvlText w:val="%3."/>
      <w:lvlJc w:val="left"/>
      <w:pPr>
        <w:ind w:left="-2808" w:hanging="360"/>
      </w:pPr>
    </w:lvl>
    <w:lvl w:ilvl="3">
      <w:start w:val="1"/>
      <w:numFmt w:val="decimal"/>
      <w:lvlText w:val="%4."/>
      <w:lvlJc w:val="left"/>
      <w:pPr>
        <w:ind w:left="-2448" w:hanging="360"/>
      </w:pPr>
    </w:lvl>
    <w:lvl w:ilvl="4">
      <w:start w:val="1"/>
      <w:numFmt w:val="decimal"/>
      <w:lvlText w:val="%5."/>
      <w:lvlJc w:val="left"/>
      <w:pPr>
        <w:ind w:left="-2088" w:hanging="360"/>
      </w:pPr>
    </w:lvl>
    <w:lvl w:ilvl="5">
      <w:start w:val="1"/>
      <w:numFmt w:val="decimal"/>
      <w:lvlText w:val="%6."/>
      <w:lvlJc w:val="left"/>
      <w:pPr>
        <w:ind w:left="-1728" w:hanging="360"/>
      </w:pPr>
    </w:lvl>
    <w:lvl w:ilvl="6">
      <w:start w:val="1"/>
      <w:numFmt w:val="decimal"/>
      <w:lvlText w:val="%7."/>
      <w:lvlJc w:val="left"/>
      <w:pPr>
        <w:ind w:left="-1368" w:hanging="360"/>
      </w:pPr>
    </w:lvl>
    <w:lvl w:ilvl="7">
      <w:start w:val="1"/>
      <w:numFmt w:val="decimal"/>
      <w:lvlText w:val="%8."/>
      <w:lvlJc w:val="left"/>
      <w:pPr>
        <w:ind w:left="-1008" w:hanging="360"/>
      </w:pPr>
    </w:lvl>
    <w:lvl w:ilvl="8">
      <w:start w:val="1"/>
      <w:numFmt w:val="decimal"/>
      <w:lvlText w:val="%9."/>
      <w:lvlJc w:val="left"/>
      <w:pPr>
        <w:ind w:left="-648" w:hanging="360"/>
      </w:pPr>
    </w:lvl>
  </w:abstractNum>
  <w:abstractNum w:abstractNumId="30" w15:restartNumberingAfterBreak="0">
    <w:nsid w:val="17D04588"/>
    <w:multiLevelType w:val="multilevel"/>
    <w:tmpl w:val="6B90DB04"/>
    <w:styleLink w:val="WWNum18"/>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18970ABE"/>
    <w:multiLevelType w:val="multilevel"/>
    <w:tmpl w:val="AB2E755C"/>
    <w:styleLink w:val="WWNum20"/>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19BB3F9D"/>
    <w:multiLevelType w:val="multilevel"/>
    <w:tmpl w:val="58FC35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1A4E53E1"/>
    <w:multiLevelType w:val="multilevel"/>
    <w:tmpl w:val="38BC09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1BB644D9"/>
    <w:multiLevelType w:val="multilevel"/>
    <w:tmpl w:val="F5F092CA"/>
    <w:styleLink w:val="WWNum53"/>
    <w:lvl w:ilvl="0">
      <w:start w:val="1"/>
      <w:numFmt w:val="lowerLetter"/>
      <w:lvlText w:val="%1)"/>
      <w:lvlJc w:val="left"/>
      <w:pPr>
        <w:ind w:left="1430" w:hanging="360"/>
      </w:pPr>
    </w:lvl>
    <w:lvl w:ilvl="1">
      <w:start w:val="1"/>
      <w:numFmt w:val="lowerLetter"/>
      <w:suff w:val="space"/>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35" w15:restartNumberingAfterBreak="0">
    <w:nsid w:val="1BC802B8"/>
    <w:multiLevelType w:val="multilevel"/>
    <w:tmpl w:val="E28007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1BE5543F"/>
    <w:multiLevelType w:val="multilevel"/>
    <w:tmpl w:val="5FCCA790"/>
    <w:styleLink w:val="WWNum6"/>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1BF82976"/>
    <w:multiLevelType w:val="multilevel"/>
    <w:tmpl w:val="921473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1C661A02"/>
    <w:multiLevelType w:val="multilevel"/>
    <w:tmpl w:val="0D7CB9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1CC02620"/>
    <w:multiLevelType w:val="multilevel"/>
    <w:tmpl w:val="C0E49C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1DBE360C"/>
    <w:multiLevelType w:val="multilevel"/>
    <w:tmpl w:val="41FCC3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1DF03D7B"/>
    <w:multiLevelType w:val="multilevel"/>
    <w:tmpl w:val="9404D5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1E7055BC"/>
    <w:multiLevelType w:val="multilevel"/>
    <w:tmpl w:val="A5EA6B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1ECE001D"/>
    <w:multiLevelType w:val="multilevel"/>
    <w:tmpl w:val="0AE43A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1EF71D1D"/>
    <w:multiLevelType w:val="multilevel"/>
    <w:tmpl w:val="2D72F7E8"/>
    <w:styleLink w:val="WWNum41"/>
    <w:lvl w:ilvl="0">
      <w:start w:val="1"/>
      <w:numFmt w:val="decimal"/>
      <w:lvlText w:val="%1."/>
      <w:lvlJc w:val="left"/>
      <w:pPr>
        <w:ind w:left="720" w:hanging="360"/>
      </w:pPr>
      <w:rPr>
        <w:b/>
        <w:i w:val="0"/>
        <w:color w:val="365F91"/>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0E34F46"/>
    <w:multiLevelType w:val="multilevel"/>
    <w:tmpl w:val="FDC65BA0"/>
    <w:styleLink w:val="WWNum4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234849A4"/>
    <w:multiLevelType w:val="multilevel"/>
    <w:tmpl w:val="A99C57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23676BD8"/>
    <w:multiLevelType w:val="multilevel"/>
    <w:tmpl w:val="317248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23C6246C"/>
    <w:multiLevelType w:val="multilevel"/>
    <w:tmpl w:val="064875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2635669E"/>
    <w:multiLevelType w:val="multilevel"/>
    <w:tmpl w:val="EBD85248"/>
    <w:styleLink w:val="WWNum27"/>
    <w:lvl w:ilvl="0">
      <w:numFmt w:val="bullet"/>
      <w:lvlText w:val=""/>
      <w:lvlJc w:val="left"/>
      <w:pPr>
        <w:ind w:left="360" w:hanging="360"/>
      </w:pPr>
      <w:rPr>
        <w:rFonts w:ascii="Wingdings" w:hAnsi="Wingdings"/>
        <w:sz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0" w15:restartNumberingAfterBreak="0">
    <w:nsid w:val="26873123"/>
    <w:multiLevelType w:val="multilevel"/>
    <w:tmpl w:val="9B0831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26AC552A"/>
    <w:multiLevelType w:val="multilevel"/>
    <w:tmpl w:val="0CB85F7E"/>
    <w:styleLink w:val="WWNum8"/>
    <w:lvl w:ilvl="0">
      <w:numFmt w:val="bullet"/>
      <w:lvlText w:val=""/>
      <w:lvlJc w:val="left"/>
      <w:pPr>
        <w:ind w:left="72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2" w15:restartNumberingAfterBreak="0">
    <w:nsid w:val="26FB1E5D"/>
    <w:multiLevelType w:val="multilevel"/>
    <w:tmpl w:val="0FC8B334"/>
    <w:styleLink w:val="WWNum17"/>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3" w15:restartNumberingAfterBreak="0">
    <w:nsid w:val="272D13C2"/>
    <w:multiLevelType w:val="multilevel"/>
    <w:tmpl w:val="6478DEE2"/>
    <w:styleLink w:val="WWNum50"/>
    <w:lvl w:ilvl="0">
      <w:start w:val="1"/>
      <w:numFmt w:val="decimal"/>
      <w:lvlText w:val="%1."/>
      <w:lvlJc w:val="left"/>
      <w:pPr>
        <w:ind w:left="720" w:hanging="360"/>
      </w:pPr>
      <w:rPr>
        <w:b/>
        <w:i w:val="0"/>
        <w:color w:val="00000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8684AA4"/>
    <w:multiLevelType w:val="multilevel"/>
    <w:tmpl w:val="805E3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5" w15:restartNumberingAfterBreak="0">
    <w:nsid w:val="28F91B9F"/>
    <w:multiLevelType w:val="multilevel"/>
    <w:tmpl w:val="B9A222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6" w15:restartNumberingAfterBreak="0">
    <w:nsid w:val="29B001FF"/>
    <w:multiLevelType w:val="multilevel"/>
    <w:tmpl w:val="9372F61E"/>
    <w:styleLink w:val="WWNum45"/>
    <w:lvl w:ilvl="0">
      <w:start w:val="1"/>
      <w:numFmt w:val="decimal"/>
      <w:lvlText w:val="%1."/>
      <w:lvlJc w:val="left"/>
      <w:pPr>
        <w:ind w:left="720" w:hanging="360"/>
      </w:pPr>
      <w:rPr>
        <w:b/>
        <w:i w:val="0"/>
        <w:color w:val="00000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AC61EA2"/>
    <w:multiLevelType w:val="multilevel"/>
    <w:tmpl w:val="D1424F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8" w15:restartNumberingAfterBreak="0">
    <w:nsid w:val="2ACB595B"/>
    <w:multiLevelType w:val="multilevel"/>
    <w:tmpl w:val="9B58F1AE"/>
    <w:styleLink w:val="WWNum3"/>
    <w:lvl w:ilvl="0">
      <w:start w:val="1"/>
      <w:numFmt w:val="decimal"/>
      <w:lvlText w:val="%1."/>
      <w:lvlJc w:val="left"/>
      <w:pPr>
        <w:ind w:left="360" w:hanging="360"/>
      </w:pPr>
      <w:rPr>
        <w:color w:val="305CB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2BA22FCE"/>
    <w:multiLevelType w:val="multilevel"/>
    <w:tmpl w:val="68C6156A"/>
    <w:styleLink w:val="WWNum11"/>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0" w15:restartNumberingAfterBreak="0">
    <w:nsid w:val="2BAE72C5"/>
    <w:multiLevelType w:val="multilevel"/>
    <w:tmpl w:val="866A04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1" w15:restartNumberingAfterBreak="0">
    <w:nsid w:val="2E6E71AB"/>
    <w:multiLevelType w:val="multilevel"/>
    <w:tmpl w:val="DAB037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2" w15:restartNumberingAfterBreak="0">
    <w:nsid w:val="2E890894"/>
    <w:multiLevelType w:val="multilevel"/>
    <w:tmpl w:val="6B1444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2E896BBC"/>
    <w:multiLevelType w:val="multilevel"/>
    <w:tmpl w:val="B54A46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4" w15:restartNumberingAfterBreak="0">
    <w:nsid w:val="2F72739B"/>
    <w:multiLevelType w:val="multilevel"/>
    <w:tmpl w:val="8C586D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5" w15:restartNumberingAfterBreak="0">
    <w:nsid w:val="2FE3647B"/>
    <w:multiLevelType w:val="multilevel"/>
    <w:tmpl w:val="05F6E7CC"/>
    <w:styleLink w:val="WWNum23"/>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6" w15:restartNumberingAfterBreak="0">
    <w:nsid w:val="31345932"/>
    <w:multiLevelType w:val="multilevel"/>
    <w:tmpl w:val="264C90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7" w15:restartNumberingAfterBreak="0">
    <w:nsid w:val="316534CB"/>
    <w:multiLevelType w:val="multilevel"/>
    <w:tmpl w:val="06DC7BDC"/>
    <w:styleLink w:val="WWNum37"/>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68" w15:restartNumberingAfterBreak="0">
    <w:nsid w:val="33A87AA3"/>
    <w:multiLevelType w:val="multilevel"/>
    <w:tmpl w:val="32E874B6"/>
    <w:styleLink w:val="WWNum28"/>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9" w15:restartNumberingAfterBreak="0">
    <w:nsid w:val="346B1E9C"/>
    <w:multiLevelType w:val="multilevel"/>
    <w:tmpl w:val="D95AD784"/>
    <w:styleLink w:val="WWNum25"/>
    <w:lvl w:ilvl="0">
      <w:numFmt w:val="bullet"/>
      <w:lvlText w:val=""/>
      <w:lvlJc w:val="left"/>
      <w:pPr>
        <w:ind w:left="360" w:hanging="360"/>
      </w:pPr>
      <w:rPr>
        <w:rFonts w:ascii="Wingdings" w:hAnsi="Wingdings"/>
        <w:sz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0" w15:restartNumberingAfterBreak="0">
    <w:nsid w:val="34874F61"/>
    <w:multiLevelType w:val="multilevel"/>
    <w:tmpl w:val="0C9063CA"/>
    <w:styleLink w:val="WWNum4"/>
    <w:lvl w:ilvl="0">
      <w:numFmt w:val="bullet"/>
      <w:lvlText w:val=""/>
      <w:lvlJc w:val="left"/>
      <w:pPr>
        <w:ind w:left="-756" w:hanging="360"/>
      </w:pPr>
      <w:rPr>
        <w:rFonts w:ascii="Symbol" w:hAnsi="Symbol"/>
      </w:rPr>
    </w:lvl>
    <w:lvl w:ilvl="1">
      <w:start w:val="1"/>
      <w:numFmt w:val="decimal"/>
      <w:lvlText w:val="%2."/>
      <w:lvlJc w:val="left"/>
      <w:pPr>
        <w:ind w:left="-36" w:hanging="360"/>
      </w:pPr>
    </w:lvl>
    <w:lvl w:ilvl="2">
      <w:start w:val="1"/>
      <w:numFmt w:val="decimal"/>
      <w:lvlText w:val="%3."/>
      <w:lvlJc w:val="left"/>
      <w:pPr>
        <w:ind w:left="324" w:hanging="360"/>
      </w:pPr>
    </w:lvl>
    <w:lvl w:ilvl="3">
      <w:start w:val="1"/>
      <w:numFmt w:val="decimal"/>
      <w:lvlText w:val="%4."/>
      <w:lvlJc w:val="left"/>
      <w:pPr>
        <w:ind w:left="684" w:hanging="360"/>
      </w:pPr>
    </w:lvl>
    <w:lvl w:ilvl="4">
      <w:start w:val="1"/>
      <w:numFmt w:val="decimal"/>
      <w:lvlText w:val="%5."/>
      <w:lvlJc w:val="left"/>
      <w:pPr>
        <w:ind w:left="1044" w:hanging="360"/>
      </w:pPr>
    </w:lvl>
    <w:lvl w:ilvl="5">
      <w:start w:val="1"/>
      <w:numFmt w:val="decimal"/>
      <w:lvlText w:val="%6."/>
      <w:lvlJc w:val="left"/>
      <w:pPr>
        <w:ind w:left="1404" w:hanging="360"/>
      </w:pPr>
    </w:lvl>
    <w:lvl w:ilvl="6">
      <w:start w:val="1"/>
      <w:numFmt w:val="decimal"/>
      <w:lvlText w:val="%7."/>
      <w:lvlJc w:val="left"/>
      <w:pPr>
        <w:ind w:left="1764" w:hanging="360"/>
      </w:pPr>
    </w:lvl>
    <w:lvl w:ilvl="7">
      <w:start w:val="1"/>
      <w:numFmt w:val="decimal"/>
      <w:lvlText w:val="%8."/>
      <w:lvlJc w:val="left"/>
      <w:pPr>
        <w:ind w:left="2124" w:hanging="360"/>
      </w:pPr>
    </w:lvl>
    <w:lvl w:ilvl="8">
      <w:start w:val="1"/>
      <w:numFmt w:val="decimal"/>
      <w:lvlText w:val="%9."/>
      <w:lvlJc w:val="left"/>
      <w:pPr>
        <w:ind w:left="2484" w:hanging="360"/>
      </w:pPr>
    </w:lvl>
  </w:abstractNum>
  <w:abstractNum w:abstractNumId="71" w15:restartNumberingAfterBreak="0">
    <w:nsid w:val="34E451BE"/>
    <w:multiLevelType w:val="multilevel"/>
    <w:tmpl w:val="4A4CCE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2" w15:restartNumberingAfterBreak="0">
    <w:nsid w:val="35565E50"/>
    <w:multiLevelType w:val="multilevel"/>
    <w:tmpl w:val="C712AA92"/>
    <w:styleLink w:val="WWNum35"/>
    <w:lvl w:ilvl="0">
      <w:numFmt w:val="bullet"/>
      <w:lvlText w:val=""/>
      <w:lvlJc w:val="left"/>
      <w:pPr>
        <w:ind w:left="720" w:hanging="360"/>
      </w:pPr>
      <w:rPr>
        <w:rFonts w:ascii="Wingdings" w:hAnsi="Wingdings"/>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73" w15:restartNumberingAfterBreak="0">
    <w:nsid w:val="35FB2028"/>
    <w:multiLevelType w:val="multilevel"/>
    <w:tmpl w:val="A8FA2E82"/>
    <w:styleLink w:val="WWNum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4" w15:restartNumberingAfterBreak="0">
    <w:nsid w:val="37F7333F"/>
    <w:multiLevelType w:val="multilevel"/>
    <w:tmpl w:val="623044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5" w15:restartNumberingAfterBreak="0">
    <w:nsid w:val="382F1E00"/>
    <w:multiLevelType w:val="multilevel"/>
    <w:tmpl w:val="21CE27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6" w15:restartNumberingAfterBreak="0">
    <w:nsid w:val="3AB74DDD"/>
    <w:multiLevelType w:val="multilevel"/>
    <w:tmpl w:val="B84A77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3C3A4E53"/>
    <w:multiLevelType w:val="multilevel"/>
    <w:tmpl w:val="337464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8" w15:restartNumberingAfterBreak="0">
    <w:nsid w:val="3E4640EF"/>
    <w:multiLevelType w:val="multilevel"/>
    <w:tmpl w:val="9FC602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9" w15:restartNumberingAfterBreak="0">
    <w:nsid w:val="43B07D2B"/>
    <w:multiLevelType w:val="multilevel"/>
    <w:tmpl w:val="3E92F0A0"/>
    <w:styleLink w:val="WWNum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0" w15:restartNumberingAfterBreak="0">
    <w:nsid w:val="43E62028"/>
    <w:multiLevelType w:val="multilevel"/>
    <w:tmpl w:val="D0C0F4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1" w15:restartNumberingAfterBreak="0">
    <w:nsid w:val="43EE3277"/>
    <w:multiLevelType w:val="multilevel"/>
    <w:tmpl w:val="5DA60374"/>
    <w:styleLink w:val="WWNum48"/>
    <w:lvl w:ilvl="0">
      <w:numFmt w:val="bullet"/>
      <w:lvlText w:val=""/>
      <w:lvlJc w:val="left"/>
      <w:pPr>
        <w:ind w:left="833" w:hanging="360"/>
      </w:pPr>
      <w:rPr>
        <w:rFonts w:ascii="Symbol" w:hAnsi="Symbol"/>
      </w:rPr>
    </w:lvl>
    <w:lvl w:ilvl="1">
      <w:numFmt w:val="bullet"/>
      <w:lvlText w:val="o"/>
      <w:lvlJc w:val="left"/>
      <w:pPr>
        <w:ind w:left="1553" w:hanging="360"/>
      </w:pPr>
      <w:rPr>
        <w:rFonts w:ascii="Courier New" w:hAnsi="Courier New" w:cs="Courier New"/>
      </w:rPr>
    </w:lvl>
    <w:lvl w:ilvl="2">
      <w:numFmt w:val="bullet"/>
      <w:lvlText w:val=""/>
      <w:lvlJc w:val="left"/>
      <w:pPr>
        <w:ind w:left="2273" w:hanging="360"/>
      </w:pPr>
      <w:rPr>
        <w:rFonts w:ascii="Wingdings" w:hAnsi="Wingdings"/>
      </w:rPr>
    </w:lvl>
    <w:lvl w:ilvl="3">
      <w:numFmt w:val="bullet"/>
      <w:lvlText w:val=""/>
      <w:lvlJc w:val="left"/>
      <w:pPr>
        <w:ind w:left="2993" w:hanging="360"/>
      </w:pPr>
      <w:rPr>
        <w:rFonts w:ascii="Symbol" w:hAnsi="Symbol"/>
      </w:rPr>
    </w:lvl>
    <w:lvl w:ilvl="4">
      <w:numFmt w:val="bullet"/>
      <w:lvlText w:val="o"/>
      <w:lvlJc w:val="left"/>
      <w:pPr>
        <w:ind w:left="3713" w:hanging="360"/>
      </w:pPr>
      <w:rPr>
        <w:rFonts w:ascii="Courier New" w:hAnsi="Courier New" w:cs="Courier New"/>
      </w:rPr>
    </w:lvl>
    <w:lvl w:ilvl="5">
      <w:numFmt w:val="bullet"/>
      <w:lvlText w:val=""/>
      <w:lvlJc w:val="left"/>
      <w:pPr>
        <w:ind w:left="4433" w:hanging="360"/>
      </w:pPr>
      <w:rPr>
        <w:rFonts w:ascii="Wingdings" w:hAnsi="Wingdings"/>
      </w:rPr>
    </w:lvl>
    <w:lvl w:ilvl="6">
      <w:numFmt w:val="bullet"/>
      <w:lvlText w:val=""/>
      <w:lvlJc w:val="left"/>
      <w:pPr>
        <w:ind w:left="5153" w:hanging="360"/>
      </w:pPr>
      <w:rPr>
        <w:rFonts w:ascii="Symbol" w:hAnsi="Symbol"/>
      </w:rPr>
    </w:lvl>
    <w:lvl w:ilvl="7">
      <w:numFmt w:val="bullet"/>
      <w:lvlText w:val="o"/>
      <w:lvlJc w:val="left"/>
      <w:pPr>
        <w:ind w:left="5873" w:hanging="360"/>
      </w:pPr>
      <w:rPr>
        <w:rFonts w:ascii="Courier New" w:hAnsi="Courier New" w:cs="Courier New"/>
      </w:rPr>
    </w:lvl>
    <w:lvl w:ilvl="8">
      <w:numFmt w:val="bullet"/>
      <w:lvlText w:val=""/>
      <w:lvlJc w:val="left"/>
      <w:pPr>
        <w:ind w:left="6593" w:hanging="360"/>
      </w:pPr>
      <w:rPr>
        <w:rFonts w:ascii="Wingdings" w:hAnsi="Wingdings"/>
      </w:rPr>
    </w:lvl>
  </w:abstractNum>
  <w:abstractNum w:abstractNumId="82" w15:restartNumberingAfterBreak="0">
    <w:nsid w:val="46434C9B"/>
    <w:multiLevelType w:val="multilevel"/>
    <w:tmpl w:val="4840292A"/>
    <w:styleLink w:val="WWNum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3" w15:restartNumberingAfterBreak="0">
    <w:nsid w:val="47B11634"/>
    <w:multiLevelType w:val="multilevel"/>
    <w:tmpl w:val="F39C3916"/>
    <w:styleLink w:val="WWNum40"/>
    <w:lvl w:ilvl="0">
      <w:start w:val="1"/>
      <w:numFmt w:val="decimal"/>
      <w:lvlText w:val="%1"/>
      <w:lvlJc w:val="left"/>
      <w:pPr>
        <w:ind w:left="432" w:hanging="432"/>
      </w:pPr>
      <w:rPr>
        <w:rFonts w:cs="Arial"/>
        <w:sz w:val="32"/>
        <w:szCs w:val="32"/>
      </w:rPr>
    </w:lvl>
    <w:lvl w:ilvl="1">
      <w:start w:val="1"/>
      <w:numFmt w:val="decimal"/>
      <w:lvlText w:val="%1.%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84" w15:restartNumberingAfterBreak="0">
    <w:nsid w:val="48B75221"/>
    <w:multiLevelType w:val="multilevel"/>
    <w:tmpl w:val="1102C2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5" w15:restartNumberingAfterBreak="0">
    <w:nsid w:val="495E62B9"/>
    <w:multiLevelType w:val="multilevel"/>
    <w:tmpl w:val="54500F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6" w15:restartNumberingAfterBreak="0">
    <w:nsid w:val="4AA975C4"/>
    <w:multiLevelType w:val="multilevel"/>
    <w:tmpl w:val="5AFE53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7" w15:restartNumberingAfterBreak="0">
    <w:nsid w:val="4CE10825"/>
    <w:multiLevelType w:val="multilevel"/>
    <w:tmpl w:val="473880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8" w15:restartNumberingAfterBreak="0">
    <w:nsid w:val="4D2C4BAF"/>
    <w:multiLevelType w:val="multilevel"/>
    <w:tmpl w:val="A052FF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9" w15:restartNumberingAfterBreak="0">
    <w:nsid w:val="4DB439F5"/>
    <w:multiLevelType w:val="multilevel"/>
    <w:tmpl w:val="574090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0" w15:restartNumberingAfterBreak="0">
    <w:nsid w:val="4DF90A82"/>
    <w:multiLevelType w:val="multilevel"/>
    <w:tmpl w:val="907EAD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1" w15:restartNumberingAfterBreak="0">
    <w:nsid w:val="4E2A792B"/>
    <w:multiLevelType w:val="multilevel"/>
    <w:tmpl w:val="7B0AA132"/>
    <w:styleLink w:val="WWNum44"/>
    <w:lvl w:ilvl="0">
      <w:start w:val="1"/>
      <w:numFmt w:val="decimal"/>
      <w:lvlText w:val="%1."/>
      <w:lvlJc w:val="left"/>
      <w:pPr>
        <w:ind w:left="720" w:hanging="360"/>
      </w:pPr>
      <w:rPr>
        <w:b/>
        <w:i w:val="0"/>
        <w:color w:val="00000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F6E6644"/>
    <w:multiLevelType w:val="multilevel"/>
    <w:tmpl w:val="192645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3" w15:restartNumberingAfterBreak="0">
    <w:nsid w:val="510E3DFA"/>
    <w:multiLevelType w:val="multilevel"/>
    <w:tmpl w:val="AFF282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304027E"/>
    <w:multiLevelType w:val="multilevel"/>
    <w:tmpl w:val="900E0C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5" w15:restartNumberingAfterBreak="0">
    <w:nsid w:val="53B62AB6"/>
    <w:multiLevelType w:val="multilevel"/>
    <w:tmpl w:val="A4D2A3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6" w15:restartNumberingAfterBreak="0">
    <w:nsid w:val="53B87673"/>
    <w:multiLevelType w:val="multilevel"/>
    <w:tmpl w:val="CDF4AD94"/>
    <w:styleLink w:val="WWNum21"/>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7" w15:restartNumberingAfterBreak="0">
    <w:nsid w:val="546D0E12"/>
    <w:multiLevelType w:val="multilevel"/>
    <w:tmpl w:val="F732D924"/>
    <w:styleLink w:val="WWNum12"/>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8" w15:restartNumberingAfterBreak="0">
    <w:nsid w:val="54C30B62"/>
    <w:multiLevelType w:val="multilevel"/>
    <w:tmpl w:val="D25A5C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9" w15:restartNumberingAfterBreak="0">
    <w:nsid w:val="560B2579"/>
    <w:multiLevelType w:val="multilevel"/>
    <w:tmpl w:val="B87629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0" w15:restartNumberingAfterBreak="0">
    <w:nsid w:val="56136AE3"/>
    <w:multiLevelType w:val="multilevel"/>
    <w:tmpl w:val="9EAA49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1" w15:restartNumberingAfterBreak="0">
    <w:nsid w:val="564304FF"/>
    <w:multiLevelType w:val="multilevel"/>
    <w:tmpl w:val="B42A5E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2" w15:restartNumberingAfterBreak="0">
    <w:nsid w:val="5655427C"/>
    <w:multiLevelType w:val="multilevel"/>
    <w:tmpl w:val="7F44B540"/>
    <w:styleLink w:val="WWNum49"/>
    <w:lvl w:ilvl="0">
      <w:start w:val="1"/>
      <w:numFmt w:val="decimal"/>
      <w:lvlText w:val="%1."/>
      <w:lvlJc w:val="left"/>
      <w:pPr>
        <w:ind w:left="720" w:hanging="360"/>
      </w:pPr>
      <w:rPr>
        <w:b/>
        <w:i w:val="0"/>
        <w:color w:val="00000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66820EF"/>
    <w:multiLevelType w:val="multilevel"/>
    <w:tmpl w:val="6FC69B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4" w15:restartNumberingAfterBreak="0">
    <w:nsid w:val="5745275A"/>
    <w:multiLevelType w:val="multilevel"/>
    <w:tmpl w:val="A3243E72"/>
    <w:styleLink w:val="WWNum29"/>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5" w15:restartNumberingAfterBreak="0">
    <w:nsid w:val="58377245"/>
    <w:multiLevelType w:val="multilevel"/>
    <w:tmpl w:val="15F84EAE"/>
    <w:styleLink w:val="WWNum26"/>
    <w:lvl w:ilvl="0">
      <w:numFmt w:val="bullet"/>
      <w:lvlText w:val=""/>
      <w:lvlJc w:val="left"/>
      <w:pPr>
        <w:ind w:left="360" w:hanging="360"/>
      </w:pPr>
      <w:rPr>
        <w:rFonts w:ascii="Wingdings" w:hAnsi="Wingdings"/>
        <w:sz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6" w15:restartNumberingAfterBreak="0">
    <w:nsid w:val="58574086"/>
    <w:multiLevelType w:val="multilevel"/>
    <w:tmpl w:val="513A9E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7" w15:restartNumberingAfterBreak="0">
    <w:nsid w:val="59280AA5"/>
    <w:multiLevelType w:val="multilevel"/>
    <w:tmpl w:val="24923B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8" w15:restartNumberingAfterBreak="0">
    <w:nsid w:val="5A826A72"/>
    <w:multiLevelType w:val="multilevel"/>
    <w:tmpl w:val="C0A02B3A"/>
    <w:styleLink w:val="WWNum19"/>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9" w15:restartNumberingAfterBreak="0">
    <w:nsid w:val="5C295E48"/>
    <w:multiLevelType w:val="multilevel"/>
    <w:tmpl w:val="7974EA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0" w15:restartNumberingAfterBreak="0">
    <w:nsid w:val="5C7534F1"/>
    <w:multiLevelType w:val="multilevel"/>
    <w:tmpl w:val="A3EE54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1" w15:restartNumberingAfterBreak="0">
    <w:nsid w:val="5D4A18E5"/>
    <w:multiLevelType w:val="multilevel"/>
    <w:tmpl w:val="6430105A"/>
    <w:styleLink w:val="WWNum34"/>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2" w15:restartNumberingAfterBreak="0">
    <w:nsid w:val="5FCA0E77"/>
    <w:multiLevelType w:val="multilevel"/>
    <w:tmpl w:val="36F6E8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3" w15:restartNumberingAfterBreak="0">
    <w:nsid w:val="60E867FC"/>
    <w:multiLevelType w:val="multilevel"/>
    <w:tmpl w:val="D756B2AA"/>
    <w:styleLink w:val="WWNum46"/>
    <w:lvl w:ilvl="0">
      <w:start w:val="1"/>
      <w:numFmt w:val="decimal"/>
      <w:lvlText w:val="%1."/>
      <w:lvlJc w:val="left"/>
      <w:pPr>
        <w:ind w:left="720" w:hanging="360"/>
      </w:pPr>
      <w:rPr>
        <w:b/>
        <w:i w:val="0"/>
        <w:color w:val="00000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60FE47F5"/>
    <w:multiLevelType w:val="multilevel"/>
    <w:tmpl w:val="AE1E2C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5" w15:restartNumberingAfterBreak="0">
    <w:nsid w:val="615F4020"/>
    <w:multiLevelType w:val="multilevel"/>
    <w:tmpl w:val="BA34FB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6" w15:restartNumberingAfterBreak="0">
    <w:nsid w:val="61803E65"/>
    <w:multiLevelType w:val="multilevel"/>
    <w:tmpl w:val="F4D88A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7" w15:restartNumberingAfterBreak="0">
    <w:nsid w:val="65692837"/>
    <w:multiLevelType w:val="multilevel"/>
    <w:tmpl w:val="23D4D3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8" w15:restartNumberingAfterBreak="0">
    <w:nsid w:val="657B5B27"/>
    <w:multiLevelType w:val="multilevel"/>
    <w:tmpl w:val="718431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9" w15:restartNumberingAfterBreak="0">
    <w:nsid w:val="66587C6D"/>
    <w:multiLevelType w:val="multilevel"/>
    <w:tmpl w:val="5764EF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0" w15:restartNumberingAfterBreak="0">
    <w:nsid w:val="67520A89"/>
    <w:multiLevelType w:val="multilevel"/>
    <w:tmpl w:val="C1A210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1" w15:restartNumberingAfterBreak="0">
    <w:nsid w:val="683508B2"/>
    <w:multiLevelType w:val="multilevel"/>
    <w:tmpl w:val="A0626D74"/>
    <w:styleLink w:val="WWNum10"/>
    <w:lvl w:ilvl="0">
      <w:numFmt w:val="bullet"/>
      <w:lvlText w:val=""/>
      <w:lvlJc w:val="left"/>
      <w:pPr>
        <w:ind w:left="72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2" w15:restartNumberingAfterBreak="0">
    <w:nsid w:val="6851353E"/>
    <w:multiLevelType w:val="multilevel"/>
    <w:tmpl w:val="783E67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3" w15:restartNumberingAfterBreak="0">
    <w:nsid w:val="68640017"/>
    <w:multiLevelType w:val="multilevel"/>
    <w:tmpl w:val="4EB61BE8"/>
    <w:styleLink w:val="WWNum15"/>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4" w15:restartNumberingAfterBreak="0">
    <w:nsid w:val="68BF423D"/>
    <w:multiLevelType w:val="multilevel"/>
    <w:tmpl w:val="DCD6BC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5" w15:restartNumberingAfterBreak="0">
    <w:nsid w:val="6BF01CB8"/>
    <w:multiLevelType w:val="multilevel"/>
    <w:tmpl w:val="D4EE49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6" w15:restartNumberingAfterBreak="0">
    <w:nsid w:val="6D506958"/>
    <w:multiLevelType w:val="multilevel"/>
    <w:tmpl w:val="293C5D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7" w15:restartNumberingAfterBreak="0">
    <w:nsid w:val="720A3920"/>
    <w:multiLevelType w:val="multilevel"/>
    <w:tmpl w:val="8D1CD6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8" w15:restartNumberingAfterBreak="0">
    <w:nsid w:val="72BE2806"/>
    <w:multiLevelType w:val="multilevel"/>
    <w:tmpl w:val="57E2DC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9" w15:restartNumberingAfterBreak="0">
    <w:nsid w:val="73240524"/>
    <w:multiLevelType w:val="multilevel"/>
    <w:tmpl w:val="DF0081A6"/>
    <w:styleLink w:val="WWNum52"/>
    <w:lvl w:ilvl="0">
      <w:start w:val="1"/>
      <w:numFmt w:val="decimal"/>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30" w15:restartNumberingAfterBreak="0">
    <w:nsid w:val="733E6CCE"/>
    <w:multiLevelType w:val="multilevel"/>
    <w:tmpl w:val="B33A41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1" w15:restartNumberingAfterBreak="0">
    <w:nsid w:val="7343275C"/>
    <w:multiLevelType w:val="multilevel"/>
    <w:tmpl w:val="6C02F8B0"/>
    <w:styleLink w:val="WWNum22"/>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2" w15:restartNumberingAfterBreak="0">
    <w:nsid w:val="755809A9"/>
    <w:multiLevelType w:val="multilevel"/>
    <w:tmpl w:val="72688D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3" w15:restartNumberingAfterBreak="0">
    <w:nsid w:val="771E7A46"/>
    <w:multiLevelType w:val="multilevel"/>
    <w:tmpl w:val="585C29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4" w15:restartNumberingAfterBreak="0">
    <w:nsid w:val="77B538E1"/>
    <w:multiLevelType w:val="multilevel"/>
    <w:tmpl w:val="AF388F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5" w15:restartNumberingAfterBreak="0">
    <w:nsid w:val="784D703E"/>
    <w:multiLevelType w:val="multilevel"/>
    <w:tmpl w:val="71A2C58E"/>
    <w:styleLink w:val="WWNum33"/>
    <w:lvl w:ilvl="0">
      <w:numFmt w:val="bullet"/>
      <w:lvlText w:val=""/>
      <w:lvlJc w:val="left"/>
      <w:pPr>
        <w:ind w:left="360" w:hanging="360"/>
      </w:pPr>
      <w:rPr>
        <w:rFonts w:ascii="Symbol" w:hAnsi="Symbol"/>
        <w:sz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6" w15:restartNumberingAfterBreak="0">
    <w:nsid w:val="79C9743A"/>
    <w:multiLevelType w:val="multilevel"/>
    <w:tmpl w:val="528C22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7" w15:restartNumberingAfterBreak="0">
    <w:nsid w:val="7B3F6588"/>
    <w:multiLevelType w:val="multilevel"/>
    <w:tmpl w:val="E2B027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8" w15:restartNumberingAfterBreak="0">
    <w:nsid w:val="7B4027BB"/>
    <w:multiLevelType w:val="multilevel"/>
    <w:tmpl w:val="D3A2A66A"/>
    <w:styleLink w:val="WWNum1"/>
    <w:lvl w:ilvl="0">
      <w:start w:val="1"/>
      <w:numFmt w:val="decimal"/>
      <w:lvlText w:val="%1."/>
      <w:lvlJc w:val="left"/>
      <w:pPr>
        <w:ind w:left="360" w:hanging="360"/>
      </w:pPr>
      <w:rPr>
        <w:color w:val="305CB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7B513690"/>
    <w:multiLevelType w:val="multilevel"/>
    <w:tmpl w:val="DCE616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0" w15:restartNumberingAfterBreak="0">
    <w:nsid w:val="7C3C57A9"/>
    <w:multiLevelType w:val="multilevel"/>
    <w:tmpl w:val="56CE76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1" w15:restartNumberingAfterBreak="0">
    <w:nsid w:val="7DB71865"/>
    <w:multiLevelType w:val="multilevel"/>
    <w:tmpl w:val="337472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2" w15:restartNumberingAfterBreak="0">
    <w:nsid w:val="7E0B3DEA"/>
    <w:multiLevelType w:val="multilevel"/>
    <w:tmpl w:val="DE48F1C0"/>
    <w:styleLink w:val="Sem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3" w15:restartNumberingAfterBreak="0">
    <w:nsid w:val="7FF52511"/>
    <w:multiLevelType w:val="multilevel"/>
    <w:tmpl w:val="5BE6E7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2077122729">
    <w:abstractNumId w:val="142"/>
  </w:num>
  <w:num w:numId="2" w16cid:durableId="1666283005">
    <w:abstractNumId w:val="138"/>
  </w:num>
  <w:num w:numId="3" w16cid:durableId="1411776582">
    <w:abstractNumId w:val="73"/>
  </w:num>
  <w:num w:numId="4" w16cid:durableId="295528068">
    <w:abstractNumId w:val="58"/>
  </w:num>
  <w:num w:numId="5" w16cid:durableId="1850607276">
    <w:abstractNumId w:val="70"/>
  </w:num>
  <w:num w:numId="6" w16cid:durableId="69735345">
    <w:abstractNumId w:val="29"/>
  </w:num>
  <w:num w:numId="7" w16cid:durableId="1430006746">
    <w:abstractNumId w:val="36"/>
  </w:num>
  <w:num w:numId="8" w16cid:durableId="1271471476">
    <w:abstractNumId w:val="22"/>
  </w:num>
  <w:num w:numId="9" w16cid:durableId="2026590409">
    <w:abstractNumId w:val="51"/>
  </w:num>
  <w:num w:numId="10" w16cid:durableId="449201088">
    <w:abstractNumId w:val="1"/>
  </w:num>
  <w:num w:numId="11" w16cid:durableId="1203831565">
    <w:abstractNumId w:val="121"/>
  </w:num>
  <w:num w:numId="12" w16cid:durableId="1996251934">
    <w:abstractNumId w:val="59"/>
  </w:num>
  <w:num w:numId="13" w16cid:durableId="1593471824">
    <w:abstractNumId w:val="97"/>
  </w:num>
  <w:num w:numId="14" w16cid:durableId="1713579400">
    <w:abstractNumId w:val="20"/>
  </w:num>
  <w:num w:numId="15" w16cid:durableId="1665235788">
    <w:abstractNumId w:val="8"/>
  </w:num>
  <w:num w:numId="16" w16cid:durableId="52390125">
    <w:abstractNumId w:val="123"/>
  </w:num>
  <w:num w:numId="17" w16cid:durableId="2141848479">
    <w:abstractNumId w:val="19"/>
  </w:num>
  <w:num w:numId="18" w16cid:durableId="1126243730">
    <w:abstractNumId w:val="52"/>
  </w:num>
  <w:num w:numId="19" w16cid:durableId="1788893512">
    <w:abstractNumId w:val="30"/>
  </w:num>
  <w:num w:numId="20" w16cid:durableId="1385181434">
    <w:abstractNumId w:val="108"/>
  </w:num>
  <w:num w:numId="21" w16cid:durableId="1926301931">
    <w:abstractNumId w:val="31"/>
  </w:num>
  <w:num w:numId="22" w16cid:durableId="1356426329">
    <w:abstractNumId w:val="96"/>
  </w:num>
  <w:num w:numId="23" w16cid:durableId="16126097">
    <w:abstractNumId w:val="131"/>
  </w:num>
  <w:num w:numId="24" w16cid:durableId="552742674">
    <w:abstractNumId w:val="65"/>
  </w:num>
  <w:num w:numId="25" w16cid:durableId="426273366">
    <w:abstractNumId w:val="6"/>
  </w:num>
  <w:num w:numId="26" w16cid:durableId="1016923845">
    <w:abstractNumId w:val="69"/>
  </w:num>
  <w:num w:numId="27" w16cid:durableId="1982222248">
    <w:abstractNumId w:val="105"/>
  </w:num>
  <w:num w:numId="28" w16cid:durableId="2107189041">
    <w:abstractNumId w:val="49"/>
  </w:num>
  <w:num w:numId="29" w16cid:durableId="69081845">
    <w:abstractNumId w:val="68"/>
  </w:num>
  <w:num w:numId="30" w16cid:durableId="189338334">
    <w:abstractNumId w:val="104"/>
  </w:num>
  <w:num w:numId="31" w16cid:durableId="991831455">
    <w:abstractNumId w:val="11"/>
  </w:num>
  <w:num w:numId="32" w16cid:durableId="1582787200">
    <w:abstractNumId w:val="14"/>
  </w:num>
  <w:num w:numId="33" w16cid:durableId="898594189">
    <w:abstractNumId w:val="5"/>
  </w:num>
  <w:num w:numId="34" w16cid:durableId="665474185">
    <w:abstractNumId w:val="135"/>
  </w:num>
  <w:num w:numId="35" w16cid:durableId="1387139674">
    <w:abstractNumId w:val="111"/>
  </w:num>
  <w:num w:numId="36" w16cid:durableId="496001500">
    <w:abstractNumId w:val="72"/>
  </w:num>
  <w:num w:numId="37" w16cid:durableId="959187081">
    <w:abstractNumId w:val="7"/>
  </w:num>
  <w:num w:numId="38" w16cid:durableId="121844483">
    <w:abstractNumId w:val="67"/>
  </w:num>
  <w:num w:numId="39" w16cid:durableId="1986276754">
    <w:abstractNumId w:val="79"/>
  </w:num>
  <w:num w:numId="40" w16cid:durableId="180050080">
    <w:abstractNumId w:val="10"/>
  </w:num>
  <w:num w:numId="41" w16cid:durableId="1210530263">
    <w:abstractNumId w:val="83"/>
  </w:num>
  <w:num w:numId="42" w16cid:durableId="83452382">
    <w:abstractNumId w:val="44"/>
  </w:num>
  <w:num w:numId="43" w16cid:durableId="1526089736">
    <w:abstractNumId w:val="82"/>
  </w:num>
  <w:num w:numId="44" w16cid:durableId="1261910965">
    <w:abstractNumId w:val="45"/>
  </w:num>
  <w:num w:numId="45" w16cid:durableId="1236167180">
    <w:abstractNumId w:val="91"/>
  </w:num>
  <w:num w:numId="46" w16cid:durableId="869563048">
    <w:abstractNumId w:val="56"/>
  </w:num>
  <w:num w:numId="47" w16cid:durableId="1567841212">
    <w:abstractNumId w:val="113"/>
  </w:num>
  <w:num w:numId="48" w16cid:durableId="1046561664">
    <w:abstractNumId w:val="26"/>
  </w:num>
  <w:num w:numId="49" w16cid:durableId="1980064799">
    <w:abstractNumId w:val="81"/>
  </w:num>
  <w:num w:numId="50" w16cid:durableId="1820490364">
    <w:abstractNumId w:val="102"/>
  </w:num>
  <w:num w:numId="51" w16cid:durableId="403718748">
    <w:abstractNumId w:val="53"/>
  </w:num>
  <w:num w:numId="52" w16cid:durableId="215241035">
    <w:abstractNumId w:val="2"/>
  </w:num>
  <w:num w:numId="53" w16cid:durableId="774180311">
    <w:abstractNumId w:val="129"/>
  </w:num>
  <w:num w:numId="54" w16cid:durableId="1790854514">
    <w:abstractNumId w:val="34"/>
  </w:num>
  <w:num w:numId="55" w16cid:durableId="1058438946">
    <w:abstractNumId w:val="44"/>
    <w:lvlOverride w:ilvl="0">
      <w:startOverride w:val="1"/>
    </w:lvlOverride>
  </w:num>
  <w:num w:numId="56" w16cid:durableId="71894563">
    <w:abstractNumId w:val="82"/>
    <w:lvlOverride w:ilvl="0"/>
  </w:num>
  <w:num w:numId="57" w16cid:durableId="139810623">
    <w:abstractNumId w:val="37"/>
  </w:num>
  <w:num w:numId="58" w16cid:durableId="1670403358">
    <w:abstractNumId w:val="93"/>
  </w:num>
  <w:num w:numId="59" w16cid:durableId="866985385">
    <w:abstractNumId w:val="47"/>
  </w:num>
  <w:num w:numId="60" w16cid:durableId="1143543714">
    <w:abstractNumId w:val="136"/>
  </w:num>
  <w:num w:numId="61" w16cid:durableId="841967877">
    <w:abstractNumId w:val="106"/>
  </w:num>
  <w:num w:numId="62" w16cid:durableId="1256205935">
    <w:abstractNumId w:val="62"/>
  </w:num>
  <w:num w:numId="63" w16cid:durableId="2100523460">
    <w:abstractNumId w:val="40"/>
  </w:num>
  <w:num w:numId="64" w16cid:durableId="881677099">
    <w:abstractNumId w:val="45"/>
    <w:lvlOverride w:ilvl="0"/>
  </w:num>
  <w:num w:numId="65" w16cid:durableId="1588924905">
    <w:abstractNumId w:val="114"/>
  </w:num>
  <w:num w:numId="66" w16cid:durableId="794906286">
    <w:abstractNumId w:val="89"/>
  </w:num>
  <w:num w:numId="67" w16cid:durableId="9720662">
    <w:abstractNumId w:val="61"/>
  </w:num>
  <w:num w:numId="68" w16cid:durableId="399451307">
    <w:abstractNumId w:val="92"/>
  </w:num>
  <w:num w:numId="69" w16cid:durableId="1893928336">
    <w:abstractNumId w:val="104"/>
    <w:lvlOverride w:ilvl="0"/>
  </w:num>
  <w:num w:numId="70" w16cid:durableId="9306599">
    <w:abstractNumId w:val="68"/>
    <w:lvlOverride w:ilvl="0"/>
  </w:num>
  <w:num w:numId="71" w16cid:durableId="765732494">
    <w:abstractNumId w:val="104"/>
    <w:lvlOverride w:ilvl="0"/>
  </w:num>
  <w:num w:numId="72" w16cid:durableId="677462769">
    <w:abstractNumId w:val="103"/>
  </w:num>
  <w:num w:numId="73" w16cid:durableId="1085030638">
    <w:abstractNumId w:val="116"/>
  </w:num>
  <w:num w:numId="74" w16cid:durableId="574053906">
    <w:abstractNumId w:val="51"/>
    <w:lvlOverride w:ilvl="0"/>
  </w:num>
  <w:num w:numId="75" w16cid:durableId="351222364">
    <w:abstractNumId w:val="25"/>
  </w:num>
  <w:num w:numId="76" w16cid:durableId="625739041">
    <w:abstractNumId w:val="129"/>
    <w:lvlOverride w:ilvl="0">
      <w:startOverride w:val="1"/>
    </w:lvlOverride>
  </w:num>
  <w:num w:numId="77" w16cid:durableId="769356010">
    <w:abstractNumId w:val="0"/>
  </w:num>
  <w:num w:numId="78" w16cid:durableId="2119982486">
    <w:abstractNumId w:val="48"/>
  </w:num>
  <w:num w:numId="79" w16cid:durableId="731317671">
    <w:abstractNumId w:val="35"/>
  </w:num>
  <w:num w:numId="80" w16cid:durableId="1063454651">
    <w:abstractNumId w:val="133"/>
  </w:num>
  <w:num w:numId="81" w16cid:durableId="2051294497">
    <w:abstractNumId w:val="64"/>
  </w:num>
  <w:num w:numId="82" w16cid:durableId="1697002144">
    <w:abstractNumId w:val="74"/>
  </w:num>
  <w:num w:numId="83" w16cid:durableId="1028411649">
    <w:abstractNumId w:val="130"/>
  </w:num>
  <w:num w:numId="84" w16cid:durableId="1927617566">
    <w:abstractNumId w:val="115"/>
  </w:num>
  <w:num w:numId="85" w16cid:durableId="401761393">
    <w:abstractNumId w:val="98"/>
  </w:num>
  <w:num w:numId="86" w16cid:durableId="205921833">
    <w:abstractNumId w:val="41"/>
  </w:num>
  <w:num w:numId="87" w16cid:durableId="299697456">
    <w:abstractNumId w:val="78"/>
  </w:num>
  <w:num w:numId="88" w16cid:durableId="2044742692">
    <w:abstractNumId w:val="50"/>
  </w:num>
  <w:num w:numId="89" w16cid:durableId="1184440444">
    <w:abstractNumId w:val="87"/>
  </w:num>
  <w:num w:numId="90" w16cid:durableId="1152016020">
    <w:abstractNumId w:val="119"/>
  </w:num>
  <w:num w:numId="91" w16cid:durableId="1139344652">
    <w:abstractNumId w:val="28"/>
  </w:num>
  <w:num w:numId="92" w16cid:durableId="1371805119">
    <w:abstractNumId w:val="32"/>
  </w:num>
  <w:num w:numId="93" w16cid:durableId="222059439">
    <w:abstractNumId w:val="107"/>
  </w:num>
  <w:num w:numId="94" w16cid:durableId="374474827">
    <w:abstractNumId w:val="127"/>
  </w:num>
  <w:num w:numId="95" w16cid:durableId="2093813987">
    <w:abstractNumId w:val="122"/>
  </w:num>
  <w:num w:numId="96" w16cid:durableId="1500850805">
    <w:abstractNumId w:val="13"/>
  </w:num>
  <w:num w:numId="97" w16cid:durableId="213123567">
    <w:abstractNumId w:val="9"/>
  </w:num>
  <w:num w:numId="98" w16cid:durableId="1478112492">
    <w:abstractNumId w:val="110"/>
  </w:num>
  <w:num w:numId="99" w16cid:durableId="1421757214">
    <w:abstractNumId w:val="4"/>
  </w:num>
  <w:num w:numId="100" w16cid:durableId="670983875">
    <w:abstractNumId w:val="21"/>
  </w:num>
  <w:num w:numId="101" w16cid:durableId="82604461">
    <w:abstractNumId w:val="33"/>
  </w:num>
  <w:num w:numId="102" w16cid:durableId="293953482">
    <w:abstractNumId w:val="100"/>
  </w:num>
  <w:num w:numId="103" w16cid:durableId="1584796703">
    <w:abstractNumId w:val="15"/>
  </w:num>
  <w:num w:numId="104" w16cid:durableId="1339385044">
    <w:abstractNumId w:val="54"/>
  </w:num>
  <w:num w:numId="105" w16cid:durableId="1883207395">
    <w:abstractNumId w:val="117"/>
  </w:num>
  <w:num w:numId="106" w16cid:durableId="1717007478">
    <w:abstractNumId w:val="76"/>
  </w:num>
  <w:num w:numId="107" w16cid:durableId="1310789623">
    <w:abstractNumId w:val="42"/>
  </w:num>
  <w:num w:numId="108" w16cid:durableId="889389860">
    <w:abstractNumId w:val="73"/>
    <w:lvlOverride w:ilvl="0"/>
  </w:num>
  <w:num w:numId="109" w16cid:durableId="1337612129">
    <w:abstractNumId w:val="39"/>
  </w:num>
  <w:num w:numId="110" w16cid:durableId="2069376644">
    <w:abstractNumId w:val="141"/>
  </w:num>
  <w:num w:numId="111" w16cid:durableId="1485200313">
    <w:abstractNumId w:val="85"/>
  </w:num>
  <w:num w:numId="112" w16cid:durableId="1223171410">
    <w:abstractNumId w:val="3"/>
  </w:num>
  <w:num w:numId="113" w16cid:durableId="1473207703">
    <w:abstractNumId w:val="12"/>
  </w:num>
  <w:num w:numId="114" w16cid:durableId="688406424">
    <w:abstractNumId w:val="75"/>
  </w:num>
  <w:num w:numId="115" w16cid:durableId="1951007623">
    <w:abstractNumId w:val="134"/>
  </w:num>
  <w:num w:numId="116" w16cid:durableId="1577591351">
    <w:abstractNumId w:val="23"/>
  </w:num>
  <w:num w:numId="117" w16cid:durableId="1675377998">
    <w:abstractNumId w:val="88"/>
  </w:num>
  <w:num w:numId="118" w16cid:durableId="1490437442">
    <w:abstractNumId w:val="38"/>
  </w:num>
  <w:num w:numId="119" w16cid:durableId="1152673601">
    <w:abstractNumId w:val="63"/>
  </w:num>
  <w:num w:numId="120" w16cid:durableId="1059868155">
    <w:abstractNumId w:val="128"/>
  </w:num>
  <w:num w:numId="121" w16cid:durableId="2055034188">
    <w:abstractNumId w:val="99"/>
  </w:num>
  <w:num w:numId="122" w16cid:durableId="104350996">
    <w:abstractNumId w:val="18"/>
  </w:num>
  <w:num w:numId="123" w16cid:durableId="155073661">
    <w:abstractNumId w:val="80"/>
  </w:num>
  <w:num w:numId="124" w16cid:durableId="465439729">
    <w:abstractNumId w:val="90"/>
  </w:num>
  <w:num w:numId="125" w16cid:durableId="1310554709">
    <w:abstractNumId w:val="94"/>
  </w:num>
  <w:num w:numId="126" w16cid:durableId="443115422">
    <w:abstractNumId w:val="120"/>
  </w:num>
  <w:num w:numId="127" w16cid:durableId="1844078207">
    <w:abstractNumId w:val="124"/>
  </w:num>
  <w:num w:numId="128" w16cid:durableId="1311788501">
    <w:abstractNumId w:val="112"/>
  </w:num>
  <w:num w:numId="129" w16cid:durableId="1860318575">
    <w:abstractNumId w:val="60"/>
  </w:num>
  <w:num w:numId="130" w16cid:durableId="604072096">
    <w:abstractNumId w:val="46"/>
  </w:num>
  <w:num w:numId="131" w16cid:durableId="969553835">
    <w:abstractNumId w:val="43"/>
  </w:num>
  <w:num w:numId="132" w16cid:durableId="257910473">
    <w:abstractNumId w:val="125"/>
  </w:num>
  <w:num w:numId="133" w16cid:durableId="1032000799">
    <w:abstractNumId w:val="140"/>
  </w:num>
  <w:num w:numId="134" w16cid:durableId="223954981">
    <w:abstractNumId w:val="17"/>
  </w:num>
  <w:num w:numId="135" w16cid:durableId="1871143827">
    <w:abstractNumId w:val="118"/>
  </w:num>
  <w:num w:numId="136" w16cid:durableId="1706447299">
    <w:abstractNumId w:val="101"/>
  </w:num>
  <w:num w:numId="137" w16cid:durableId="158693199">
    <w:abstractNumId w:val="139"/>
  </w:num>
  <w:num w:numId="138" w16cid:durableId="1738088999">
    <w:abstractNumId w:val="95"/>
  </w:num>
  <w:num w:numId="139" w16cid:durableId="1570076752">
    <w:abstractNumId w:val="109"/>
  </w:num>
  <w:num w:numId="140" w16cid:durableId="7220423">
    <w:abstractNumId w:val="132"/>
  </w:num>
  <w:num w:numId="141" w16cid:durableId="660087353">
    <w:abstractNumId w:val="24"/>
  </w:num>
  <w:num w:numId="142" w16cid:durableId="93406589">
    <w:abstractNumId w:val="57"/>
  </w:num>
  <w:num w:numId="143" w16cid:durableId="508985326">
    <w:abstractNumId w:val="16"/>
  </w:num>
  <w:num w:numId="144" w16cid:durableId="906839199">
    <w:abstractNumId w:val="55"/>
  </w:num>
  <w:num w:numId="145" w16cid:durableId="1039935730">
    <w:abstractNumId w:val="77"/>
  </w:num>
  <w:num w:numId="146" w16cid:durableId="1530949490">
    <w:abstractNumId w:val="27"/>
  </w:num>
  <w:num w:numId="147" w16cid:durableId="2146506690">
    <w:abstractNumId w:val="66"/>
  </w:num>
  <w:num w:numId="148" w16cid:durableId="1014498356">
    <w:abstractNumId w:val="71"/>
  </w:num>
  <w:num w:numId="149" w16cid:durableId="744954989">
    <w:abstractNumId w:val="143"/>
  </w:num>
  <w:num w:numId="150" w16cid:durableId="555239503">
    <w:abstractNumId w:val="86"/>
  </w:num>
  <w:num w:numId="151" w16cid:durableId="471483562">
    <w:abstractNumId w:val="84"/>
  </w:num>
  <w:num w:numId="152" w16cid:durableId="1816796023">
    <w:abstractNumId w:val="137"/>
  </w:num>
  <w:num w:numId="153" w16cid:durableId="1525512951">
    <w:abstractNumId w:val="126"/>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2183"/>
    <w:rsid w:val="00352091"/>
    <w:rsid w:val="00954BE1"/>
    <w:rsid w:val="00A82183"/>
    <w:rsid w:val="00D22A26"/>
    <w:rsid w:val="00DB71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C0F8"/>
  <w15:docId w15:val="{B492DAA9-D1EE-44FF-9788-63DF0B01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pt-BR" w:eastAsia="pt-BR"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240" w:after="0"/>
      <w:outlineLvl w:val="0"/>
    </w:pPr>
    <w:rPr>
      <w:rFonts w:ascii="Calibri Light" w:eastAsia="Calibri Light" w:hAnsi="Calibri Light" w:cs="Calibri Light"/>
      <w:color w:val="2E74B5"/>
      <w:sz w:val="32"/>
      <w:szCs w:val="32"/>
    </w:rPr>
  </w:style>
  <w:style w:type="paragraph" w:styleId="Ttulo2">
    <w:name w:val="heading 2"/>
    <w:basedOn w:val="Normal"/>
    <w:next w:val="Normal"/>
    <w:uiPriority w:val="9"/>
    <w:unhideWhenUsed/>
    <w:qFormat/>
    <w:pPr>
      <w:keepNext/>
      <w:keepLines/>
      <w:suppressAutoHyphens w:val="0"/>
      <w:spacing w:before="40" w:after="0"/>
      <w:outlineLvl w:val="1"/>
    </w:pPr>
    <w:rPr>
      <w:rFonts w:ascii="Calibri Light" w:eastAsia="Calibri Light" w:hAnsi="Calibri Light" w:cs="Calibri Light"/>
      <w:color w:val="2E74B5"/>
      <w:sz w:val="28"/>
      <w:szCs w:val="28"/>
    </w:rPr>
  </w:style>
  <w:style w:type="paragraph" w:styleId="Ttulo3">
    <w:name w:val="heading 3"/>
    <w:basedOn w:val="Ttulo2"/>
    <w:next w:val="Normal"/>
    <w:uiPriority w:val="9"/>
    <w:unhideWhenUsed/>
    <w:qFormat/>
    <w:pPr>
      <w:outlineLvl w:val="2"/>
    </w:pPr>
    <w:rPr>
      <w:i/>
      <w:iCs/>
      <w:sz w:val="22"/>
      <w:szCs w:val="22"/>
    </w:rPr>
  </w:style>
  <w:style w:type="paragraph" w:styleId="Ttulo4">
    <w:name w:val="heading 4"/>
    <w:basedOn w:val="Normal"/>
    <w:next w:val="Normal"/>
    <w:uiPriority w:val="9"/>
    <w:semiHidden/>
    <w:unhideWhenUsed/>
    <w:qFormat/>
    <w:pPr>
      <w:keepNext/>
      <w:keepLines/>
      <w:spacing w:before="40" w:after="0"/>
      <w:outlineLvl w:val="3"/>
    </w:pPr>
    <w:rPr>
      <w:rFonts w:ascii="Calibri Light" w:eastAsia="Calibri Light" w:hAnsi="Calibri Light" w:cs="Calibri Light"/>
      <w:i/>
      <w:iCs/>
      <w:color w:val="2E74B5"/>
    </w:rPr>
  </w:style>
  <w:style w:type="paragraph" w:styleId="Ttulo5">
    <w:name w:val="heading 5"/>
    <w:basedOn w:val="Normal"/>
    <w:next w:val="Normal"/>
    <w:uiPriority w:val="9"/>
    <w:semiHidden/>
    <w:unhideWhenUsed/>
    <w:qFormat/>
    <w:pPr>
      <w:keepNext/>
      <w:keepLines/>
      <w:spacing w:before="40" w:after="0"/>
      <w:outlineLvl w:val="4"/>
    </w:pPr>
    <w:rPr>
      <w:rFonts w:ascii="Calibri Light" w:eastAsia="Calibri Light" w:hAnsi="Calibri Light" w:cs="Calibri Light"/>
      <w:color w:val="2E74B5"/>
    </w:rPr>
  </w:style>
  <w:style w:type="paragraph" w:styleId="Ttulo6">
    <w:name w:val="heading 6"/>
    <w:basedOn w:val="Normal"/>
    <w:next w:val="Normal"/>
    <w:uiPriority w:val="9"/>
    <w:semiHidden/>
    <w:unhideWhenUsed/>
    <w:qFormat/>
    <w:pPr>
      <w:keepNext/>
      <w:keepLines/>
      <w:spacing w:before="40" w:after="0"/>
      <w:outlineLvl w:val="5"/>
    </w:pPr>
    <w:rPr>
      <w:rFonts w:ascii="Calibri Light" w:eastAsia="Calibri Light" w:hAnsi="Calibri Light" w:cs="Calibri Light"/>
      <w:color w:val="1F4E79"/>
    </w:rPr>
  </w:style>
  <w:style w:type="paragraph" w:styleId="Ttulo7">
    <w:name w:val="heading 7"/>
    <w:basedOn w:val="Normal"/>
    <w:next w:val="Normal"/>
    <w:pPr>
      <w:keepNext/>
      <w:keepLines/>
      <w:spacing w:before="40" w:after="0"/>
      <w:outlineLvl w:val="6"/>
    </w:pPr>
    <w:rPr>
      <w:rFonts w:ascii="Calibri Light" w:eastAsia="Calibri Light" w:hAnsi="Calibri Light" w:cs="Calibri Light"/>
      <w:i/>
      <w:iCs/>
      <w:color w:val="1F4E79"/>
    </w:rPr>
  </w:style>
  <w:style w:type="paragraph" w:styleId="Ttulo8">
    <w:name w:val="heading 8"/>
    <w:basedOn w:val="Normal"/>
    <w:next w:val="Normal"/>
    <w:pPr>
      <w:keepNext/>
      <w:keepLines/>
      <w:spacing w:before="40" w:after="0"/>
      <w:outlineLvl w:val="7"/>
    </w:pPr>
    <w:rPr>
      <w:rFonts w:ascii="Calibri Light" w:eastAsia="Calibri Light" w:hAnsi="Calibri Light" w:cs="Calibri Light"/>
      <w:color w:val="262626"/>
      <w:sz w:val="21"/>
      <w:szCs w:val="21"/>
    </w:rPr>
  </w:style>
  <w:style w:type="paragraph" w:styleId="Ttulo9">
    <w:name w:val="heading 9"/>
    <w:basedOn w:val="Normal"/>
    <w:next w:val="Normal"/>
    <w:pPr>
      <w:keepNext/>
      <w:keepLines/>
      <w:spacing w:before="40" w:after="0"/>
      <w:outlineLvl w:val="8"/>
    </w:pPr>
    <w:rPr>
      <w:rFonts w:ascii="Calibri Light" w:eastAsia="Calibri Light" w:hAnsi="Calibri Light" w:cs="Calibri Light"/>
      <w:i/>
      <w:iCs/>
      <w:color w:val="262626"/>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uppressAutoHyphens/>
      <w:ind w:left="113"/>
      <w:jc w:val="both"/>
    </w:pPr>
    <w:rPr>
      <w:szCs w:val="24"/>
    </w:rPr>
  </w:style>
  <w:style w:type="paragraph" w:customStyle="1" w:styleId="Heading">
    <w:name w:val="Heading"/>
    <w:basedOn w:val="Normal"/>
    <w:next w:val="Normal"/>
    <w:pPr>
      <w:spacing w:after="0"/>
    </w:pPr>
    <w:rPr>
      <w:rFonts w:ascii="Calibri Light" w:eastAsia="Calibri Light" w:hAnsi="Calibri Light" w:cs="Calibri Light"/>
      <w:spacing w:val="-10"/>
      <w:sz w:val="56"/>
      <w:szCs w:val="56"/>
    </w:rPr>
  </w:style>
  <w:style w:type="paragraph" w:customStyle="1" w:styleId="Textbody">
    <w:name w:val="Text body"/>
    <w:basedOn w:val="Standard"/>
    <w:pPr>
      <w:spacing w:after="140" w:line="276" w:lineRule="auto"/>
    </w:pPr>
  </w:style>
  <w:style w:type="paragraph" w:styleId="Lista">
    <w:name w:val="List"/>
    <w:basedOn w:val="Standard"/>
    <w:pPr>
      <w:ind w:left="283" w:hanging="283"/>
    </w:pPr>
  </w:style>
  <w:style w:type="paragraph" w:styleId="Legenda">
    <w:name w:val="caption"/>
    <w:basedOn w:val="Normal"/>
    <w:next w:val="Normal"/>
    <w:pPr>
      <w:spacing w:after="200"/>
    </w:pPr>
    <w:rPr>
      <w:i/>
      <w:iCs/>
      <w:color w:val="44546A"/>
      <w:sz w:val="18"/>
      <w:szCs w:val="18"/>
    </w:rPr>
  </w:style>
  <w:style w:type="paragraph" w:customStyle="1" w:styleId="Index">
    <w:name w:val="Index"/>
    <w:basedOn w:val="Standard"/>
    <w:rPr>
      <w:szCs w:val="20"/>
    </w:rPr>
  </w:style>
  <w:style w:type="paragraph" w:customStyle="1" w:styleId="Footnote">
    <w:name w:val="Footnote"/>
    <w:basedOn w:val="Standard"/>
    <w:rPr>
      <w:sz w:val="20"/>
      <w:szCs w:val="20"/>
    </w:rPr>
  </w:style>
  <w:style w:type="paragraph" w:customStyle="1" w:styleId="HeaderandFooter">
    <w:name w:val="Header and Footer"/>
    <w:basedOn w:val="Standard"/>
    <w:pPr>
      <w:suppressLineNumbers/>
      <w:tabs>
        <w:tab w:val="center" w:pos="4932"/>
        <w:tab w:val="right" w:pos="9751"/>
      </w:tabs>
    </w:pPr>
  </w:style>
  <w:style w:type="paragraph" w:styleId="Cabealho">
    <w:name w:val="header"/>
    <w:basedOn w:val="Standard"/>
    <w:pPr>
      <w:tabs>
        <w:tab w:val="center" w:pos="4365"/>
        <w:tab w:val="right" w:pos="8617"/>
      </w:tabs>
    </w:pPr>
  </w:style>
  <w:style w:type="paragraph" w:styleId="Rodap">
    <w:name w:val="footer"/>
    <w:basedOn w:val="HeaderandFooter"/>
  </w:style>
  <w:style w:type="paragraph" w:styleId="NormalWeb">
    <w:name w:val="Normal (Web)"/>
    <w:basedOn w:val="Standard"/>
    <w:pPr>
      <w:spacing w:before="280" w:after="280"/>
    </w:pPr>
  </w:style>
  <w:style w:type="paragraph" w:styleId="Pr-formataoHTML">
    <w:name w:val="HTML Preformatted"/>
    <w:basedOn w:val="Standard"/>
    <w:pPr>
      <w:tabs>
        <w:tab w:val="left" w:pos="1029"/>
        <w:tab w:val="left" w:pos="1945"/>
        <w:tab w:val="left" w:pos="2861"/>
        <w:tab w:val="left" w:pos="3777"/>
        <w:tab w:val="left" w:pos="4693"/>
        <w:tab w:val="left" w:pos="5609"/>
        <w:tab w:val="left" w:pos="6525"/>
        <w:tab w:val="left" w:pos="7441"/>
        <w:tab w:val="left" w:pos="8357"/>
        <w:tab w:val="left" w:pos="9273"/>
        <w:tab w:val="left" w:pos="10189"/>
        <w:tab w:val="left" w:pos="11105"/>
        <w:tab w:val="left" w:pos="12021"/>
        <w:tab w:val="left" w:pos="12937"/>
        <w:tab w:val="left" w:pos="13853"/>
        <w:tab w:val="left" w:pos="14769"/>
      </w:tabs>
    </w:pPr>
    <w:rPr>
      <w:rFonts w:ascii="Courier New" w:eastAsia="Courier New" w:hAnsi="Courier New" w:cs="Courier New"/>
      <w:sz w:val="20"/>
      <w:szCs w:val="20"/>
    </w:rPr>
  </w:style>
  <w:style w:type="paragraph" w:styleId="Textodebalo">
    <w:name w:val="Balloon Text"/>
    <w:basedOn w:val="Standard"/>
    <w:rPr>
      <w:rFonts w:ascii="Tahoma" w:eastAsia="Tahoma" w:hAnsi="Tahoma" w:cs="Tahoma"/>
      <w:sz w:val="16"/>
      <w:szCs w:val="16"/>
    </w:rPr>
  </w:style>
  <w:style w:type="paragraph" w:styleId="PargrafodaLista">
    <w:name w:val="List Paragraph"/>
    <w:basedOn w:val="Standard"/>
    <w:pPr>
      <w:ind w:left="720"/>
      <w:jc w:val="left"/>
    </w:pPr>
    <w:rPr>
      <w:szCs w:val="22"/>
    </w:rPr>
  </w:style>
  <w:style w:type="paragraph" w:customStyle="1" w:styleId="TOCBase">
    <w:name w:val="TOC Base"/>
    <w:basedOn w:val="Standard"/>
    <w:pPr>
      <w:tabs>
        <w:tab w:val="right" w:pos="9513"/>
      </w:tabs>
    </w:pPr>
    <w:rPr>
      <w:szCs w:val="20"/>
    </w:rPr>
  </w:style>
  <w:style w:type="paragraph" w:customStyle="1" w:styleId="ListaTable">
    <w:name w:val="Lista Table"/>
    <w:basedOn w:val="Lista"/>
    <w:pPr>
      <w:tabs>
        <w:tab w:val="left" w:pos="2160"/>
      </w:tabs>
      <w:spacing w:before="10" w:after="140"/>
      <w:ind w:left="1080" w:hanging="360"/>
    </w:pPr>
    <w:rPr>
      <w:szCs w:val="20"/>
    </w:rPr>
  </w:style>
  <w:style w:type="paragraph" w:customStyle="1" w:styleId="BodyTable">
    <w:name w:val="BodyTable"/>
    <w:basedOn w:val="Standard"/>
    <w:pPr>
      <w:spacing w:before="115"/>
    </w:pPr>
    <w:rPr>
      <w:szCs w:val="20"/>
    </w:rPr>
  </w:style>
  <w:style w:type="paragraph" w:customStyle="1" w:styleId="WW-Corpodetexto3">
    <w:name w:val="WW-Corpo de texto 3"/>
    <w:basedOn w:val="Standard"/>
    <w:rPr>
      <w:sz w:val="16"/>
      <w:szCs w:val="20"/>
    </w:rPr>
  </w:style>
  <w:style w:type="paragraph" w:styleId="Recuodecorpodetexto2">
    <w:name w:val="Body Text Indent 2"/>
    <w:basedOn w:val="Standard"/>
    <w:pPr>
      <w:ind w:left="720"/>
    </w:pPr>
    <w:rPr>
      <w:szCs w:val="20"/>
    </w:rPr>
  </w:style>
  <w:style w:type="paragraph" w:styleId="Recuodecorpodetexto3">
    <w:name w:val="Body Text Indent 3"/>
    <w:basedOn w:val="Standard"/>
    <w:pPr>
      <w:ind w:left="0" w:firstLine="720"/>
    </w:pPr>
    <w:rPr>
      <w:szCs w:val="20"/>
    </w:rPr>
  </w:style>
  <w:style w:type="paragraph" w:customStyle="1" w:styleId="HeadingBase">
    <w:name w:val="Heading Base"/>
    <w:basedOn w:val="Standard"/>
    <w:rPr>
      <w:rFonts w:ascii="Arial" w:eastAsia="Arial" w:hAnsi="Arial" w:cs="Arial"/>
      <w:b/>
      <w:szCs w:val="20"/>
    </w:rPr>
  </w:style>
  <w:style w:type="paragraph" w:customStyle="1" w:styleId="Contents1">
    <w:name w:val="Contents 1"/>
    <w:basedOn w:val="Normal"/>
    <w:next w:val="Normal"/>
    <w:autoRedefine/>
    <w:pPr>
      <w:spacing w:after="100"/>
    </w:pPr>
  </w:style>
  <w:style w:type="paragraph" w:customStyle="1" w:styleId="Contents2">
    <w:name w:val="Contents 2"/>
    <w:basedOn w:val="Normal"/>
    <w:next w:val="Normal"/>
    <w:autoRedefine/>
    <w:pPr>
      <w:spacing w:after="100"/>
      <w:ind w:left="240"/>
    </w:pPr>
  </w:style>
  <w:style w:type="paragraph" w:customStyle="1" w:styleId="Contents3">
    <w:name w:val="Contents 3"/>
    <w:basedOn w:val="Normal"/>
    <w:next w:val="Normal"/>
    <w:autoRedefine/>
    <w:pPr>
      <w:spacing w:after="100"/>
      <w:ind w:left="480"/>
    </w:pPr>
  </w:style>
  <w:style w:type="paragraph" w:customStyle="1" w:styleId="CdigoFonte">
    <w:name w:val="Código Fonte"/>
    <w:basedOn w:val="Standard"/>
    <w:pPr>
      <w:ind w:left="720"/>
      <w:jc w:val="left"/>
    </w:pPr>
    <w:rPr>
      <w:rFonts w:ascii="Courier New" w:eastAsia="Courier New" w:hAnsi="Courier New" w:cs="Courier New"/>
      <w:color w:val="000000"/>
      <w:sz w:val="18"/>
      <w:szCs w:val="16"/>
      <w:shd w:val="clear" w:color="auto" w:fill="F7FAFF"/>
    </w:rPr>
  </w:style>
  <w:style w:type="paragraph" w:customStyle="1" w:styleId="Contents4">
    <w:name w:val="Contents 4"/>
    <w:basedOn w:val="Normal"/>
    <w:next w:val="Normal"/>
    <w:autoRedefine/>
    <w:pPr>
      <w:spacing w:after="100"/>
      <w:ind w:left="660"/>
    </w:pPr>
  </w:style>
  <w:style w:type="paragraph" w:customStyle="1" w:styleId="Contents5">
    <w:name w:val="Contents 5"/>
    <w:basedOn w:val="Normal"/>
    <w:next w:val="Normal"/>
    <w:autoRedefine/>
    <w:pPr>
      <w:spacing w:after="100"/>
      <w:ind w:left="880"/>
    </w:pPr>
  </w:style>
  <w:style w:type="paragraph" w:customStyle="1" w:styleId="Contents6">
    <w:name w:val="Contents 6"/>
    <w:basedOn w:val="Normal"/>
    <w:next w:val="Normal"/>
    <w:autoRedefine/>
    <w:pPr>
      <w:spacing w:after="100"/>
      <w:ind w:left="1100"/>
    </w:pPr>
  </w:style>
  <w:style w:type="paragraph" w:customStyle="1" w:styleId="Contents7">
    <w:name w:val="Contents 7"/>
    <w:basedOn w:val="Normal"/>
    <w:next w:val="Normal"/>
    <w:autoRedefine/>
    <w:pPr>
      <w:spacing w:after="100"/>
      <w:ind w:left="1320"/>
    </w:pPr>
  </w:style>
  <w:style w:type="paragraph" w:customStyle="1" w:styleId="Contents8">
    <w:name w:val="Contents 8"/>
    <w:basedOn w:val="Normal"/>
    <w:next w:val="Normal"/>
    <w:autoRedefine/>
    <w:pPr>
      <w:spacing w:after="100"/>
      <w:ind w:left="1540"/>
    </w:pPr>
  </w:style>
  <w:style w:type="paragraph" w:customStyle="1" w:styleId="Contents9">
    <w:name w:val="Contents 9"/>
    <w:basedOn w:val="Normal"/>
    <w:next w:val="Normal"/>
    <w:autoRedefine/>
    <w:pPr>
      <w:spacing w:after="100"/>
      <w:ind w:left="1760"/>
    </w:pPr>
  </w:style>
  <w:style w:type="paragraph" w:styleId="Subttulo">
    <w:name w:val="Subtitle"/>
    <w:basedOn w:val="Normal"/>
    <w:next w:val="Normal"/>
    <w:uiPriority w:val="11"/>
    <w:qFormat/>
    <w:rPr>
      <w:color w:val="5A5A5A"/>
      <w:spacing w:val="15"/>
    </w:rPr>
  </w:style>
  <w:style w:type="paragraph" w:styleId="CabealhodoSumrio">
    <w:name w:val="TOC Heading"/>
    <w:basedOn w:val="Ttulo1"/>
    <w:next w:val="Normal"/>
  </w:style>
  <w:style w:type="paragraph" w:customStyle="1" w:styleId="TableContents">
    <w:name w:val="Table Contents"/>
    <w:basedOn w:val="Standard"/>
    <w:pPr>
      <w:suppressLineNumbers/>
      <w:ind w:left="0"/>
      <w:jc w:val="left"/>
    </w:pPr>
    <w:rPr>
      <w:lang w:eastAsia="zh-CN"/>
    </w:rPr>
  </w:style>
  <w:style w:type="paragraph" w:customStyle="1" w:styleId="Framecontents">
    <w:name w:val="Frame contents"/>
    <w:basedOn w:val="Standard"/>
  </w:style>
  <w:style w:type="paragraph" w:customStyle="1" w:styleId="PreformattedText">
    <w:name w:val="Preformatted Text"/>
    <w:basedOn w:val="Standard"/>
    <w:rPr>
      <w:rFonts w:ascii="Liberation Mono" w:eastAsia="Liberation Mono" w:hAnsi="Liberation Mono" w:cs="Liberation Mono"/>
      <w:sz w:val="20"/>
      <w:szCs w:val="20"/>
    </w:rPr>
  </w:style>
  <w:style w:type="paragraph" w:customStyle="1" w:styleId="TableHeading">
    <w:name w:val="Table Heading"/>
    <w:basedOn w:val="TableContents"/>
    <w:pPr>
      <w:jc w:val="center"/>
    </w:pPr>
    <w:rPr>
      <w:b/>
      <w:bCs/>
    </w:rPr>
  </w:style>
  <w:style w:type="paragraph" w:styleId="SemEspaamento">
    <w:name w:val="No Spacing"/>
    <w:pPr>
      <w:suppressAutoHyphens/>
      <w:spacing w:after="0"/>
    </w:pPr>
  </w:style>
  <w:style w:type="paragraph" w:styleId="Citao">
    <w:name w:val="Quote"/>
    <w:basedOn w:val="Normal"/>
    <w:next w:val="Normal"/>
    <w:pPr>
      <w:spacing w:before="200"/>
      <w:ind w:left="864" w:right="864"/>
    </w:pPr>
    <w:rPr>
      <w:i/>
      <w:iCs/>
      <w:color w:val="404040"/>
    </w:rPr>
  </w:style>
  <w:style w:type="paragraph" w:styleId="CitaoIntensa">
    <w:name w:val="Intense Quote"/>
    <w:basedOn w:val="Normal"/>
    <w:next w:val="Normal"/>
    <w:pPr>
      <w:pBdr>
        <w:top w:val="single" w:sz="4" w:space="10" w:color="5B9BD5"/>
        <w:bottom w:val="single" w:sz="4" w:space="10" w:color="5B9BD5"/>
      </w:pBdr>
      <w:spacing w:before="360" w:after="360"/>
      <w:ind w:left="864" w:right="864"/>
      <w:jc w:val="center"/>
    </w:pPr>
    <w:rPr>
      <w:i/>
      <w:iCs/>
      <w:color w:val="5B9BD5"/>
    </w:rPr>
  </w:style>
  <w:style w:type="paragraph" w:styleId="Ttulodendiceremissivo">
    <w:name w:val="index heading"/>
    <w:basedOn w:val="Heading"/>
    <w:pPr>
      <w:suppressLineNumbers/>
    </w:pPr>
    <w:rPr>
      <w:b/>
      <w:bCs/>
      <w:sz w:val="32"/>
      <w:szCs w:val="32"/>
    </w:rPr>
  </w:style>
  <w:style w:type="paragraph" w:customStyle="1" w:styleId="ContentsHeading">
    <w:name w:val="Contents Heading"/>
    <w:basedOn w:val="Ttulodendiceremissivo"/>
  </w:style>
  <w:style w:type="paragraph" w:styleId="Reviso">
    <w:name w:val="Revision"/>
    <w:pPr>
      <w:suppressAutoHyphens/>
      <w:spacing w:after="0"/>
      <w:textAlignment w:val="auto"/>
    </w:pPr>
  </w:style>
  <w:style w:type="paragraph" w:styleId="Sumrio1">
    <w:name w:val="toc 1"/>
    <w:basedOn w:val="Normal"/>
    <w:next w:val="Normal"/>
    <w:autoRedefine/>
    <w:uiPriority w:val="39"/>
    <w:pPr>
      <w:spacing w:after="100"/>
    </w:pPr>
  </w:style>
  <w:style w:type="paragraph" w:styleId="Sumrio2">
    <w:name w:val="toc 2"/>
    <w:basedOn w:val="Normal"/>
    <w:next w:val="Normal"/>
    <w:autoRedefine/>
    <w:uiPriority w:val="39"/>
    <w:pPr>
      <w:spacing w:after="100"/>
      <w:ind w:left="220"/>
    </w:pPr>
  </w:style>
  <w:style w:type="paragraph" w:styleId="Sumrio3">
    <w:name w:val="toc 3"/>
    <w:basedOn w:val="Normal"/>
    <w:next w:val="Normal"/>
    <w:autoRedefine/>
    <w:uiPriority w:val="39"/>
    <w:pPr>
      <w:spacing w:after="100" w:line="276" w:lineRule="auto"/>
      <w:ind w:left="480"/>
      <w:textAlignment w:val="auto"/>
    </w:pPr>
    <w:rPr>
      <w:rFonts w:ascii="Aptos" w:eastAsia="Aptos" w:hAnsi="Aptos" w:cs="Aptos"/>
      <w:kern w:val="3"/>
      <w:sz w:val="24"/>
      <w:szCs w:val="24"/>
    </w:rPr>
  </w:style>
  <w:style w:type="paragraph" w:styleId="Sumrio4">
    <w:name w:val="toc 4"/>
    <w:basedOn w:val="Normal"/>
    <w:next w:val="Normal"/>
    <w:autoRedefine/>
    <w:uiPriority w:val="39"/>
    <w:pPr>
      <w:spacing w:after="100" w:line="276" w:lineRule="auto"/>
      <w:ind w:left="720"/>
      <w:textAlignment w:val="auto"/>
    </w:pPr>
    <w:rPr>
      <w:rFonts w:ascii="Aptos" w:eastAsia="Aptos" w:hAnsi="Aptos" w:cs="Aptos"/>
      <w:kern w:val="3"/>
      <w:sz w:val="24"/>
      <w:szCs w:val="24"/>
    </w:rPr>
  </w:style>
  <w:style w:type="paragraph" w:styleId="Sumrio5">
    <w:name w:val="toc 5"/>
    <w:basedOn w:val="Normal"/>
    <w:next w:val="Normal"/>
    <w:autoRedefine/>
    <w:uiPriority w:val="39"/>
    <w:pPr>
      <w:spacing w:after="100" w:line="276" w:lineRule="auto"/>
      <w:ind w:left="960"/>
      <w:textAlignment w:val="auto"/>
    </w:pPr>
    <w:rPr>
      <w:rFonts w:ascii="Aptos" w:eastAsia="Aptos" w:hAnsi="Aptos" w:cs="Aptos"/>
      <w:kern w:val="3"/>
      <w:sz w:val="24"/>
      <w:szCs w:val="24"/>
    </w:rPr>
  </w:style>
  <w:style w:type="paragraph" w:styleId="Sumrio6">
    <w:name w:val="toc 6"/>
    <w:basedOn w:val="Normal"/>
    <w:next w:val="Normal"/>
    <w:autoRedefine/>
    <w:uiPriority w:val="39"/>
    <w:pPr>
      <w:spacing w:after="100" w:line="276" w:lineRule="auto"/>
      <w:ind w:left="1200"/>
      <w:textAlignment w:val="auto"/>
    </w:pPr>
    <w:rPr>
      <w:rFonts w:ascii="Aptos" w:eastAsia="Aptos" w:hAnsi="Aptos" w:cs="Aptos"/>
      <w:kern w:val="3"/>
      <w:sz w:val="24"/>
      <w:szCs w:val="24"/>
    </w:rPr>
  </w:style>
  <w:style w:type="paragraph" w:styleId="Sumrio7">
    <w:name w:val="toc 7"/>
    <w:basedOn w:val="Normal"/>
    <w:next w:val="Normal"/>
    <w:autoRedefine/>
    <w:uiPriority w:val="39"/>
    <w:pPr>
      <w:spacing w:after="100" w:line="276" w:lineRule="auto"/>
      <w:ind w:left="1440"/>
      <w:textAlignment w:val="auto"/>
    </w:pPr>
    <w:rPr>
      <w:rFonts w:ascii="Aptos" w:eastAsia="Aptos" w:hAnsi="Aptos" w:cs="Aptos"/>
      <w:kern w:val="3"/>
      <w:sz w:val="24"/>
      <w:szCs w:val="24"/>
    </w:rPr>
  </w:style>
  <w:style w:type="paragraph" w:styleId="Sumrio8">
    <w:name w:val="toc 8"/>
    <w:basedOn w:val="Normal"/>
    <w:next w:val="Normal"/>
    <w:autoRedefine/>
    <w:uiPriority w:val="39"/>
    <w:pPr>
      <w:spacing w:after="100" w:line="276" w:lineRule="auto"/>
      <w:ind w:left="1680"/>
      <w:textAlignment w:val="auto"/>
    </w:pPr>
    <w:rPr>
      <w:rFonts w:ascii="Aptos" w:eastAsia="Aptos" w:hAnsi="Aptos" w:cs="Aptos"/>
      <w:kern w:val="3"/>
      <w:sz w:val="24"/>
      <w:szCs w:val="24"/>
    </w:rPr>
  </w:style>
  <w:style w:type="paragraph" w:styleId="Sumrio9">
    <w:name w:val="toc 9"/>
    <w:basedOn w:val="Normal"/>
    <w:next w:val="Normal"/>
    <w:autoRedefine/>
    <w:uiPriority w:val="39"/>
    <w:pPr>
      <w:spacing w:after="100" w:line="276" w:lineRule="auto"/>
      <w:ind w:left="1920"/>
      <w:textAlignment w:val="auto"/>
    </w:pPr>
    <w:rPr>
      <w:rFonts w:ascii="Aptos" w:eastAsia="Aptos" w:hAnsi="Aptos" w:cs="Aptos"/>
      <w:kern w:val="3"/>
      <w:sz w:val="24"/>
      <w:szCs w:val="24"/>
    </w:rPr>
  </w:style>
  <w:style w:type="paragraph" w:customStyle="1" w:styleId="HorizontalLine">
    <w:name w:val="Horizontal Line"/>
    <w:basedOn w:val="Standard"/>
    <w:next w:val="Textbody"/>
    <w:pPr>
      <w:suppressLineNumbers/>
      <w:spacing w:after="283"/>
    </w:pPr>
    <w:rPr>
      <w:sz w:val="12"/>
      <w:szCs w:val="12"/>
    </w:rPr>
  </w:style>
  <w:style w:type="character" w:customStyle="1" w:styleId="Footnoteanchor">
    <w:name w:val="Footnote anchor"/>
    <w:rPr>
      <w:position w:val="0"/>
      <w:vertAlign w:val="superscript"/>
    </w:rPr>
  </w:style>
  <w:style w:type="character" w:customStyle="1" w:styleId="FootnoteCharacters">
    <w:name w:val="Footnote Characters"/>
    <w:basedOn w:val="Fontepargpadro"/>
    <w:rPr>
      <w:position w:val="0"/>
      <w:vertAlign w:val="superscript"/>
    </w:rPr>
  </w:style>
  <w:style w:type="character" w:customStyle="1" w:styleId="Internetlink">
    <w:name w:val="Internet link"/>
    <w:basedOn w:val="Fontepargpadro"/>
    <w:rPr>
      <w:color w:val="0000FF"/>
      <w:u w:val="single"/>
    </w:rPr>
  </w:style>
  <w:style w:type="character" w:styleId="Nmerodepgina">
    <w:name w:val="page number"/>
    <w:basedOn w:val="Fontepargpadro"/>
  </w:style>
  <w:style w:type="character" w:customStyle="1" w:styleId="block">
    <w:name w:val="block"/>
    <w:basedOn w:val="Fontepargpadro"/>
  </w:style>
  <w:style w:type="character" w:customStyle="1" w:styleId="Pr-formataoHTMLChar">
    <w:name w:val="Pré-formatação HTML Char"/>
    <w:basedOn w:val="Fontepargpadro"/>
    <w:rPr>
      <w:rFonts w:ascii="Courier New" w:eastAsia="Courier New" w:hAnsi="Courier New" w:cs="Courier New"/>
    </w:rPr>
  </w:style>
  <w:style w:type="character" w:customStyle="1" w:styleId="TextodebaloChar">
    <w:name w:val="Texto de balão Char"/>
    <w:basedOn w:val="Fontepargpadro"/>
    <w:rPr>
      <w:rFonts w:ascii="Tahoma" w:eastAsia="Tahoma" w:hAnsi="Tahoma" w:cs="Tahoma"/>
      <w:sz w:val="16"/>
      <w:szCs w:val="16"/>
    </w:rPr>
  </w:style>
  <w:style w:type="character" w:customStyle="1" w:styleId="Ttulo2Char">
    <w:name w:val="Título 2 Char"/>
    <w:basedOn w:val="Fontepargpadro"/>
    <w:rPr>
      <w:rFonts w:ascii="Calibri Light" w:eastAsia="Times New Roman" w:hAnsi="Calibri Light" w:cs="Times New Roman"/>
      <w:color w:val="2E74B5"/>
      <w:sz w:val="28"/>
      <w:szCs w:val="28"/>
    </w:rPr>
  </w:style>
  <w:style w:type="character" w:customStyle="1" w:styleId="Ttulo3Char">
    <w:name w:val="Título 3 Char"/>
    <w:basedOn w:val="Fontepargpadro"/>
    <w:rPr>
      <w:rFonts w:ascii="Calibri Light" w:eastAsia="Times New Roman" w:hAnsi="Calibri Light" w:cs="Times New Roman"/>
      <w:color w:val="1F4E79"/>
      <w:sz w:val="24"/>
      <w:szCs w:val="24"/>
    </w:rPr>
  </w:style>
  <w:style w:type="character" w:customStyle="1" w:styleId="Recuodecorpodetexto2Char">
    <w:name w:val="Recuo de corpo de texto 2 Char"/>
    <w:basedOn w:val="Fontepargpadro"/>
    <w:rPr>
      <w:sz w:val="24"/>
    </w:rPr>
  </w:style>
  <w:style w:type="character" w:customStyle="1" w:styleId="Recuodecorpodetexto3Char">
    <w:name w:val="Recuo de corpo de texto 3 Char"/>
    <w:basedOn w:val="Fontepargpadro"/>
    <w:rPr>
      <w:sz w:val="24"/>
    </w:rPr>
  </w:style>
  <w:style w:type="character" w:customStyle="1" w:styleId="Ttulo1Char">
    <w:name w:val="Título 1 Char"/>
    <w:basedOn w:val="Fontepargpadro"/>
    <w:rPr>
      <w:rFonts w:ascii="Calibri Light" w:eastAsia="Times New Roman" w:hAnsi="Calibri Light" w:cs="Times New Roman"/>
      <w:color w:val="2E74B5"/>
      <w:sz w:val="32"/>
      <w:szCs w:val="32"/>
    </w:rPr>
  </w:style>
  <w:style w:type="character" w:customStyle="1" w:styleId="CdigoFonteChar">
    <w:name w:val="Código Fonte Char"/>
    <w:basedOn w:val="Fontepargpadro"/>
    <w:rPr>
      <w:rFonts w:ascii="Courier New" w:eastAsia="Courier New" w:hAnsi="Courier New" w:cs="Courier New"/>
      <w:color w:val="000000"/>
      <w:sz w:val="18"/>
      <w:szCs w:val="16"/>
    </w:rPr>
  </w:style>
  <w:style w:type="character" w:styleId="Forte">
    <w:name w:val="Strong"/>
    <w:basedOn w:val="Fontepargpadro"/>
    <w:rPr>
      <w:b/>
      <w:bCs/>
      <w:color w:val="auto"/>
    </w:rPr>
  </w:style>
  <w:style w:type="character" w:customStyle="1" w:styleId="SubttuloChar">
    <w:name w:val="Subtítulo Char"/>
    <w:basedOn w:val="Fontepargpadro"/>
    <w:rPr>
      <w:color w:val="5A5A5A"/>
      <w:spacing w:val="15"/>
    </w:rPr>
  </w:style>
  <w:style w:type="character" w:customStyle="1" w:styleId="ListLabel1">
    <w:name w:val="ListLabel 1"/>
    <w:rPr>
      <w:color w:val="305CB4"/>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color w:val="305CB4"/>
    </w:rPr>
  </w:style>
  <w:style w:type="character" w:customStyle="1" w:styleId="ListLabel6">
    <w:name w:val="ListLabel 6"/>
    <w:rPr>
      <w:sz w:val="28"/>
    </w:rPr>
  </w:style>
  <w:style w:type="character" w:customStyle="1" w:styleId="ListLabel7">
    <w:name w:val="ListLabel 7"/>
    <w:rPr>
      <w:sz w:val="28"/>
    </w:rPr>
  </w:style>
  <w:style w:type="character" w:customStyle="1" w:styleId="ListLabel8">
    <w:name w:val="ListLabel 8"/>
    <w:rPr>
      <w:sz w:val="28"/>
    </w:rPr>
  </w:style>
  <w:style w:type="character" w:customStyle="1" w:styleId="ListLabel9">
    <w:name w:val="ListLabel 9"/>
    <w:rPr>
      <w:sz w:val="28"/>
    </w:rPr>
  </w:style>
  <w:style w:type="character" w:customStyle="1" w:styleId="ListLabel10">
    <w:name w:val="ListLabel 10"/>
    <w:rPr>
      <w:sz w:val="28"/>
    </w:rPr>
  </w:style>
  <w:style w:type="character" w:customStyle="1" w:styleId="ListLabel11">
    <w:name w:val="ListLabel 11"/>
    <w:rPr>
      <w:sz w:val="28"/>
    </w:rPr>
  </w:style>
  <w:style w:type="character" w:customStyle="1" w:styleId="ListLabel12">
    <w:name w:val="ListLabel 12"/>
    <w:rPr>
      <w:sz w:val="28"/>
    </w:rPr>
  </w:style>
  <w:style w:type="character" w:customStyle="1" w:styleId="ListLabel13">
    <w:name w:val="ListLabel 13"/>
    <w:rPr>
      <w:sz w:val="28"/>
    </w:rPr>
  </w:style>
  <w:style w:type="character" w:customStyle="1" w:styleId="ListLabel14">
    <w:name w:val="ListLabel 14"/>
    <w:rPr>
      <w:sz w:val="28"/>
    </w:rPr>
  </w:style>
  <w:style w:type="character" w:customStyle="1" w:styleId="ListLabel15">
    <w:name w:val="ListLabel 15"/>
    <w:rPr>
      <w:sz w:val="28"/>
    </w:rPr>
  </w:style>
  <w:style w:type="character" w:customStyle="1" w:styleId="ListLabel16">
    <w:name w:val="ListLabel 16"/>
    <w:rPr>
      <w:sz w:val="28"/>
    </w:rPr>
  </w:style>
  <w:style w:type="character" w:customStyle="1" w:styleId="ListLabel17">
    <w:name w:val="ListLabel 17"/>
    <w:rPr>
      <w:sz w:val="28"/>
    </w:rPr>
  </w:style>
  <w:style w:type="character" w:customStyle="1" w:styleId="ListLabel18">
    <w:name w:val="ListLabel 18"/>
    <w:rPr>
      <w:sz w:val="28"/>
    </w:rPr>
  </w:style>
  <w:style w:type="character" w:customStyle="1" w:styleId="ListLabel19">
    <w:name w:val="ListLabel 19"/>
    <w:rPr>
      <w:sz w:val="16"/>
    </w:rPr>
  </w:style>
  <w:style w:type="character" w:customStyle="1" w:styleId="ListLabel20">
    <w:name w:val="ListLabel 20"/>
    <w:rPr>
      <w:sz w:val="16"/>
    </w:rPr>
  </w:style>
  <w:style w:type="character" w:customStyle="1" w:styleId="ListLabel21">
    <w:name w:val="ListLabel 21"/>
    <w:rPr>
      <w:sz w:val="16"/>
    </w:rPr>
  </w:style>
  <w:style w:type="character" w:customStyle="1" w:styleId="ListLabel22">
    <w:name w:val="ListLabel 22"/>
    <w:rPr>
      <w:sz w:val="16"/>
    </w:rPr>
  </w:style>
  <w:style w:type="character" w:customStyle="1" w:styleId="ListLabel23">
    <w:name w:val="ListLabel 23"/>
    <w:rPr>
      <w:sz w:val="28"/>
    </w:rPr>
  </w:style>
  <w:style w:type="character" w:customStyle="1" w:styleId="ListLabel24">
    <w:name w:val="ListLabel 24"/>
    <w:rPr>
      <w:sz w:val="28"/>
    </w:rPr>
  </w:style>
  <w:style w:type="character" w:customStyle="1" w:styleId="ListLabel25">
    <w:name w:val="ListLabel 25"/>
    <w:rPr>
      <w:sz w:val="16"/>
    </w:rPr>
  </w:style>
  <w:style w:type="character" w:customStyle="1" w:styleId="ListLabel26">
    <w:name w:val="ListLabel 26"/>
    <w:rPr>
      <w:sz w:val="28"/>
    </w:rPr>
  </w:style>
  <w:style w:type="character" w:customStyle="1" w:styleId="ListLabel27">
    <w:name w:val="ListLabel 27"/>
    <w:rPr>
      <w:sz w:val="28"/>
    </w:rPr>
  </w:style>
  <w:style w:type="character" w:customStyle="1" w:styleId="ListLabel28">
    <w:name w:val="ListLabel 28"/>
    <w:rPr>
      <w:sz w:val="28"/>
    </w:rPr>
  </w:style>
  <w:style w:type="character" w:customStyle="1" w:styleId="ListLabel29">
    <w:name w:val="ListLabel 29"/>
    <w:rPr>
      <w:sz w:val="28"/>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sz w:val="16"/>
    </w:rPr>
  </w:style>
  <w:style w:type="character" w:customStyle="1" w:styleId="ListLabel34">
    <w:name w:val="ListLabel 34"/>
    <w:rPr>
      <w:rFonts w:cs="Arial"/>
      <w:sz w:val="32"/>
      <w:szCs w:val="32"/>
    </w:rPr>
  </w:style>
  <w:style w:type="character" w:customStyle="1" w:styleId="ListLabel35">
    <w:name w:val="ListLabel 35"/>
    <w:rPr>
      <w:b/>
      <w:i w:val="0"/>
      <w:color w:val="000000"/>
      <w:sz w:val="32"/>
    </w:rPr>
  </w:style>
  <w:style w:type="character" w:customStyle="1" w:styleId="ListLabel36">
    <w:name w:val="ListLabel 36"/>
    <w:rPr>
      <w:rFonts w:cs="Courier New"/>
    </w:rPr>
  </w:style>
  <w:style w:type="character" w:customStyle="1" w:styleId="ListLabel37">
    <w:name w:val="ListLabel 37"/>
    <w:rPr>
      <w:rFonts w:cs="Courier New"/>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Courier New"/>
    </w:rPr>
  </w:style>
  <w:style w:type="character" w:customStyle="1" w:styleId="ListLabel41">
    <w:name w:val="ListLabel 41"/>
    <w:rPr>
      <w:rFonts w:cs="Courier New"/>
    </w:rPr>
  </w:style>
  <w:style w:type="character" w:customStyle="1" w:styleId="ListLabel42">
    <w:name w:val="ListLabel 42"/>
    <w:rPr>
      <w:b/>
      <w:i w:val="0"/>
      <w:color w:val="000000"/>
      <w:sz w:val="32"/>
    </w:rPr>
  </w:style>
  <w:style w:type="character" w:customStyle="1" w:styleId="ListLabel43">
    <w:name w:val="ListLabel 43"/>
    <w:rPr>
      <w:b/>
      <w:i w:val="0"/>
      <w:color w:val="000000"/>
      <w:sz w:val="32"/>
    </w:rPr>
  </w:style>
  <w:style w:type="character" w:customStyle="1" w:styleId="ListLabel44">
    <w:name w:val="ListLabel 44"/>
    <w:rPr>
      <w:b/>
      <w:i w:val="0"/>
      <w:color w:val="000000"/>
      <w:sz w:val="32"/>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b/>
      <w:i w:val="0"/>
      <w:color w:val="000000"/>
      <w:sz w:val="32"/>
    </w:rPr>
  </w:style>
  <w:style w:type="character" w:customStyle="1" w:styleId="ListLabel52">
    <w:name w:val="ListLabel 52"/>
    <w:rPr>
      <w:b/>
      <w:i w:val="0"/>
      <w:color w:val="000000"/>
      <w:sz w:val="32"/>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styleId="Hyperlink">
    <w:name w:val="Hyperlink"/>
    <w:basedOn w:val="Fontepargpadro"/>
    <w:uiPriority w:val="99"/>
    <w:rPr>
      <w:color w:val="0563C1"/>
      <w:u w:val="single"/>
    </w:rPr>
  </w:style>
  <w:style w:type="character" w:customStyle="1" w:styleId="Ttulo4Char">
    <w:name w:val="Título 4 Char"/>
    <w:basedOn w:val="Fontepargpadro"/>
    <w:rPr>
      <w:rFonts w:ascii="Calibri Light" w:eastAsia="Times New Roman" w:hAnsi="Calibri Light" w:cs="Times New Roman"/>
      <w:i/>
      <w:iCs/>
      <w:color w:val="2E74B5"/>
    </w:rPr>
  </w:style>
  <w:style w:type="character" w:customStyle="1" w:styleId="Ttulo5Char">
    <w:name w:val="Título 5 Char"/>
    <w:basedOn w:val="Fontepargpadro"/>
    <w:rPr>
      <w:rFonts w:ascii="Calibri Light" w:eastAsia="Times New Roman" w:hAnsi="Calibri Light" w:cs="Times New Roman"/>
      <w:color w:val="2E74B5"/>
    </w:rPr>
  </w:style>
  <w:style w:type="character" w:customStyle="1" w:styleId="Ttulo6Char">
    <w:name w:val="Título 6 Char"/>
    <w:basedOn w:val="Fontepargpadro"/>
    <w:rPr>
      <w:rFonts w:ascii="Calibri Light" w:eastAsia="Times New Roman" w:hAnsi="Calibri Light" w:cs="Times New Roman"/>
      <w:color w:val="1F4E79"/>
    </w:rPr>
  </w:style>
  <w:style w:type="character" w:customStyle="1" w:styleId="Ttulo7Char">
    <w:name w:val="Título 7 Char"/>
    <w:basedOn w:val="Fontepargpadro"/>
    <w:rPr>
      <w:rFonts w:ascii="Calibri Light" w:eastAsia="Times New Roman" w:hAnsi="Calibri Light" w:cs="Times New Roman"/>
      <w:i/>
      <w:iCs/>
      <w:color w:val="1F4E79"/>
    </w:rPr>
  </w:style>
  <w:style w:type="character" w:customStyle="1" w:styleId="Ttulo8Char">
    <w:name w:val="Título 8 Char"/>
    <w:basedOn w:val="Fontepargpadro"/>
    <w:rPr>
      <w:rFonts w:ascii="Calibri Light" w:eastAsia="Times New Roman" w:hAnsi="Calibri Light" w:cs="Times New Roman"/>
      <w:color w:val="262626"/>
      <w:sz w:val="21"/>
      <w:szCs w:val="21"/>
    </w:rPr>
  </w:style>
  <w:style w:type="character" w:customStyle="1" w:styleId="Ttulo9Char">
    <w:name w:val="Título 9 Char"/>
    <w:basedOn w:val="Fontepargpadro"/>
    <w:rPr>
      <w:rFonts w:ascii="Calibri Light" w:eastAsia="Times New Roman" w:hAnsi="Calibri Light" w:cs="Times New Roman"/>
      <w:i/>
      <w:iCs/>
      <w:color w:val="262626"/>
      <w:sz w:val="21"/>
      <w:szCs w:val="21"/>
    </w:rPr>
  </w:style>
  <w:style w:type="character" w:customStyle="1" w:styleId="TtuloChar">
    <w:name w:val="Título Char"/>
    <w:basedOn w:val="Fontepargpadro"/>
    <w:rPr>
      <w:rFonts w:ascii="Calibri Light" w:eastAsia="Times New Roman" w:hAnsi="Calibri Light" w:cs="Times New Roman"/>
      <w:spacing w:val="-10"/>
      <w:sz w:val="56"/>
      <w:szCs w:val="56"/>
    </w:rPr>
  </w:style>
  <w:style w:type="character" w:styleId="nfase">
    <w:name w:val="Emphasis"/>
    <w:basedOn w:val="Fontepargpadro"/>
    <w:rPr>
      <w:i/>
      <w:iCs/>
      <w:color w:val="auto"/>
    </w:rPr>
  </w:style>
  <w:style w:type="character" w:customStyle="1" w:styleId="CitaoChar">
    <w:name w:val="Citação Char"/>
    <w:basedOn w:val="Fontepargpadro"/>
    <w:rPr>
      <w:i/>
      <w:iCs/>
      <w:color w:val="404040"/>
    </w:rPr>
  </w:style>
  <w:style w:type="character" w:customStyle="1" w:styleId="CitaoIntensaChar">
    <w:name w:val="Citação Intensa Char"/>
    <w:basedOn w:val="Fontepargpadro"/>
    <w:rPr>
      <w:i/>
      <w:iCs/>
      <w:color w:val="5B9BD5"/>
    </w:rPr>
  </w:style>
  <w:style w:type="character" w:styleId="nfaseSutil">
    <w:name w:val="Subtle Emphasis"/>
    <w:basedOn w:val="Fontepargpadro"/>
    <w:rPr>
      <w:i/>
      <w:iCs/>
      <w:color w:val="404040"/>
    </w:rPr>
  </w:style>
  <w:style w:type="character" w:styleId="nfaseIntensa">
    <w:name w:val="Intense Emphasis"/>
    <w:basedOn w:val="Fontepargpadro"/>
    <w:rPr>
      <w:i/>
      <w:iCs/>
      <w:color w:val="5B9BD5"/>
    </w:rPr>
  </w:style>
  <w:style w:type="character" w:styleId="RefernciaSutil">
    <w:name w:val="Subtle Reference"/>
    <w:basedOn w:val="Fontepargpadro"/>
    <w:rPr>
      <w:smallCaps/>
      <w:color w:val="404040"/>
    </w:rPr>
  </w:style>
  <w:style w:type="character" w:styleId="RefernciaIntensa">
    <w:name w:val="Intense Reference"/>
    <w:basedOn w:val="Fontepargpadro"/>
    <w:rPr>
      <w:b/>
      <w:bCs/>
      <w:smallCaps/>
      <w:color w:val="5B9BD5"/>
      <w:spacing w:val="5"/>
    </w:rPr>
  </w:style>
  <w:style w:type="character" w:styleId="TtulodoLivro">
    <w:name w:val="Book Title"/>
    <w:basedOn w:val="Fontepargpadro"/>
    <w:rPr>
      <w:b/>
      <w:bCs/>
      <w:i/>
      <w:iCs/>
      <w:spacing w:val="5"/>
    </w:rPr>
  </w:style>
  <w:style w:type="character" w:styleId="MenoPendente">
    <w:name w:val="Unresolved Mention"/>
    <w:basedOn w:val="Fontepargpadro"/>
    <w:uiPriority w:val="99"/>
    <w:rPr>
      <w:color w:val="605E5C"/>
      <w:shd w:val="clear" w:color="auto" w:fill="E1DFDD"/>
    </w:rPr>
  </w:style>
  <w:style w:type="character" w:styleId="HiperlinkVisitado">
    <w:name w:val="FollowedHyperlink"/>
    <w:basedOn w:val="Fontepargpadro"/>
    <w:rPr>
      <w:color w:val="96607D"/>
      <w:u w:val="single"/>
    </w:rPr>
  </w:style>
  <w:style w:type="character" w:customStyle="1" w:styleId="VisitedInternetLink">
    <w:name w:val="Visited Internet Link"/>
    <w:rPr>
      <w:color w:val="800000"/>
      <w:u w:val="single"/>
    </w:rPr>
  </w:style>
  <w:style w:type="character" w:customStyle="1" w:styleId="FootnoteSymbol">
    <w:name w:val="Footnote Symbol"/>
  </w:style>
  <w:style w:type="character" w:customStyle="1" w:styleId="StrongEmphasis">
    <w:name w:val="Strong Emphasis"/>
    <w:rPr>
      <w:b/>
      <w:bCs/>
    </w:rPr>
  </w:style>
  <w:style w:type="character" w:customStyle="1" w:styleId="SourceText">
    <w:name w:val="Source Text"/>
    <w:rPr>
      <w:rFonts w:ascii="Liberation Mono" w:eastAsia="Liberation Mono" w:hAnsi="Liberation Mono" w:cs="Liberation Mono"/>
    </w:rPr>
  </w:style>
  <w:style w:type="numbering" w:customStyle="1" w:styleId="Semlista1">
    <w:name w:val="Sem lista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WWNum3">
    <w:name w:val="WWNum3"/>
    <w:basedOn w:val="Semlista"/>
    <w:pPr>
      <w:numPr>
        <w:numId w:val="4"/>
      </w:numPr>
    </w:pPr>
  </w:style>
  <w:style w:type="numbering" w:customStyle="1" w:styleId="WWNum4">
    <w:name w:val="WWNum4"/>
    <w:basedOn w:val="Semlista"/>
    <w:pPr>
      <w:numPr>
        <w:numId w:val="5"/>
      </w:numPr>
    </w:pPr>
  </w:style>
  <w:style w:type="numbering" w:customStyle="1" w:styleId="WWNum5">
    <w:name w:val="WWNum5"/>
    <w:basedOn w:val="Semlista"/>
    <w:pPr>
      <w:numPr>
        <w:numId w:val="6"/>
      </w:numPr>
    </w:pPr>
  </w:style>
  <w:style w:type="numbering" w:customStyle="1" w:styleId="WWNum6">
    <w:name w:val="WWNum6"/>
    <w:basedOn w:val="Semlista"/>
    <w:pPr>
      <w:numPr>
        <w:numId w:val="7"/>
      </w:numPr>
    </w:pPr>
  </w:style>
  <w:style w:type="numbering" w:customStyle="1" w:styleId="WWNum7">
    <w:name w:val="WWNum7"/>
    <w:basedOn w:val="Semlista"/>
    <w:pPr>
      <w:numPr>
        <w:numId w:val="8"/>
      </w:numPr>
    </w:pPr>
  </w:style>
  <w:style w:type="numbering" w:customStyle="1" w:styleId="WWNum8">
    <w:name w:val="WWNum8"/>
    <w:basedOn w:val="Semlista"/>
    <w:pPr>
      <w:numPr>
        <w:numId w:val="9"/>
      </w:numPr>
    </w:pPr>
  </w:style>
  <w:style w:type="numbering" w:customStyle="1" w:styleId="WWNum9">
    <w:name w:val="WWNum9"/>
    <w:basedOn w:val="Semlista"/>
    <w:pPr>
      <w:numPr>
        <w:numId w:val="10"/>
      </w:numPr>
    </w:pPr>
  </w:style>
  <w:style w:type="numbering" w:customStyle="1" w:styleId="WWNum10">
    <w:name w:val="WWNum10"/>
    <w:basedOn w:val="Semlista"/>
    <w:pPr>
      <w:numPr>
        <w:numId w:val="11"/>
      </w:numPr>
    </w:pPr>
  </w:style>
  <w:style w:type="numbering" w:customStyle="1" w:styleId="WWNum11">
    <w:name w:val="WWNum11"/>
    <w:basedOn w:val="Semlista"/>
    <w:pPr>
      <w:numPr>
        <w:numId w:val="12"/>
      </w:numPr>
    </w:pPr>
  </w:style>
  <w:style w:type="numbering" w:customStyle="1" w:styleId="WWNum12">
    <w:name w:val="WWNum12"/>
    <w:basedOn w:val="Semlista"/>
    <w:pPr>
      <w:numPr>
        <w:numId w:val="13"/>
      </w:numPr>
    </w:pPr>
  </w:style>
  <w:style w:type="numbering" w:customStyle="1" w:styleId="WWNum13">
    <w:name w:val="WWNum13"/>
    <w:basedOn w:val="Semlista"/>
    <w:pPr>
      <w:numPr>
        <w:numId w:val="14"/>
      </w:numPr>
    </w:pPr>
  </w:style>
  <w:style w:type="numbering" w:customStyle="1" w:styleId="WWNum14">
    <w:name w:val="WWNum14"/>
    <w:basedOn w:val="Semlista"/>
    <w:pPr>
      <w:numPr>
        <w:numId w:val="15"/>
      </w:numPr>
    </w:pPr>
  </w:style>
  <w:style w:type="numbering" w:customStyle="1" w:styleId="WWNum15">
    <w:name w:val="WWNum15"/>
    <w:basedOn w:val="Semlista"/>
    <w:pPr>
      <w:numPr>
        <w:numId w:val="16"/>
      </w:numPr>
    </w:pPr>
  </w:style>
  <w:style w:type="numbering" w:customStyle="1" w:styleId="WWNum16">
    <w:name w:val="WWNum16"/>
    <w:basedOn w:val="Semlista"/>
    <w:pPr>
      <w:numPr>
        <w:numId w:val="17"/>
      </w:numPr>
    </w:pPr>
  </w:style>
  <w:style w:type="numbering" w:customStyle="1" w:styleId="WWNum17">
    <w:name w:val="WWNum17"/>
    <w:basedOn w:val="Semlista"/>
    <w:pPr>
      <w:numPr>
        <w:numId w:val="18"/>
      </w:numPr>
    </w:pPr>
  </w:style>
  <w:style w:type="numbering" w:customStyle="1" w:styleId="WWNum18">
    <w:name w:val="WWNum18"/>
    <w:basedOn w:val="Semlista"/>
    <w:pPr>
      <w:numPr>
        <w:numId w:val="19"/>
      </w:numPr>
    </w:pPr>
  </w:style>
  <w:style w:type="numbering" w:customStyle="1" w:styleId="WWNum19">
    <w:name w:val="WWNum19"/>
    <w:basedOn w:val="Semlista"/>
    <w:pPr>
      <w:numPr>
        <w:numId w:val="20"/>
      </w:numPr>
    </w:pPr>
  </w:style>
  <w:style w:type="numbering" w:customStyle="1" w:styleId="WWNum20">
    <w:name w:val="WWNum20"/>
    <w:basedOn w:val="Semlista"/>
    <w:pPr>
      <w:numPr>
        <w:numId w:val="21"/>
      </w:numPr>
    </w:pPr>
  </w:style>
  <w:style w:type="numbering" w:customStyle="1" w:styleId="WWNum21">
    <w:name w:val="WWNum21"/>
    <w:basedOn w:val="Semlista"/>
    <w:pPr>
      <w:numPr>
        <w:numId w:val="22"/>
      </w:numPr>
    </w:pPr>
  </w:style>
  <w:style w:type="numbering" w:customStyle="1" w:styleId="WWNum22">
    <w:name w:val="WWNum22"/>
    <w:basedOn w:val="Semlista"/>
    <w:pPr>
      <w:numPr>
        <w:numId w:val="23"/>
      </w:numPr>
    </w:pPr>
  </w:style>
  <w:style w:type="numbering" w:customStyle="1" w:styleId="WWNum23">
    <w:name w:val="WWNum23"/>
    <w:basedOn w:val="Semlista"/>
    <w:pPr>
      <w:numPr>
        <w:numId w:val="24"/>
      </w:numPr>
    </w:pPr>
  </w:style>
  <w:style w:type="numbering" w:customStyle="1" w:styleId="WWNum24">
    <w:name w:val="WWNum24"/>
    <w:basedOn w:val="Semlista"/>
    <w:pPr>
      <w:numPr>
        <w:numId w:val="25"/>
      </w:numPr>
    </w:pPr>
  </w:style>
  <w:style w:type="numbering" w:customStyle="1" w:styleId="WWNum25">
    <w:name w:val="WWNum25"/>
    <w:basedOn w:val="Semlista"/>
    <w:pPr>
      <w:numPr>
        <w:numId w:val="26"/>
      </w:numPr>
    </w:pPr>
  </w:style>
  <w:style w:type="numbering" w:customStyle="1" w:styleId="WWNum26">
    <w:name w:val="WWNum26"/>
    <w:basedOn w:val="Semlista"/>
    <w:pPr>
      <w:numPr>
        <w:numId w:val="27"/>
      </w:numPr>
    </w:pPr>
  </w:style>
  <w:style w:type="numbering" w:customStyle="1" w:styleId="WWNum27">
    <w:name w:val="WWNum27"/>
    <w:basedOn w:val="Semlista"/>
    <w:pPr>
      <w:numPr>
        <w:numId w:val="28"/>
      </w:numPr>
    </w:pPr>
  </w:style>
  <w:style w:type="numbering" w:customStyle="1" w:styleId="WWNum28">
    <w:name w:val="WWNum28"/>
    <w:basedOn w:val="Semlista"/>
    <w:pPr>
      <w:numPr>
        <w:numId w:val="29"/>
      </w:numPr>
    </w:pPr>
  </w:style>
  <w:style w:type="numbering" w:customStyle="1" w:styleId="WWNum29">
    <w:name w:val="WWNum29"/>
    <w:basedOn w:val="Semlista"/>
    <w:pPr>
      <w:numPr>
        <w:numId w:val="30"/>
      </w:numPr>
    </w:pPr>
  </w:style>
  <w:style w:type="numbering" w:customStyle="1" w:styleId="WWNum30">
    <w:name w:val="WWNum30"/>
    <w:basedOn w:val="Semlista"/>
    <w:pPr>
      <w:numPr>
        <w:numId w:val="31"/>
      </w:numPr>
    </w:pPr>
  </w:style>
  <w:style w:type="numbering" w:customStyle="1" w:styleId="WWNum31">
    <w:name w:val="WWNum31"/>
    <w:basedOn w:val="Semlista"/>
    <w:pPr>
      <w:numPr>
        <w:numId w:val="32"/>
      </w:numPr>
    </w:pPr>
  </w:style>
  <w:style w:type="numbering" w:customStyle="1" w:styleId="WWNum32">
    <w:name w:val="WWNum32"/>
    <w:basedOn w:val="Semlista"/>
    <w:pPr>
      <w:numPr>
        <w:numId w:val="33"/>
      </w:numPr>
    </w:pPr>
  </w:style>
  <w:style w:type="numbering" w:customStyle="1" w:styleId="WWNum33">
    <w:name w:val="WWNum33"/>
    <w:basedOn w:val="Semlista"/>
    <w:pPr>
      <w:numPr>
        <w:numId w:val="34"/>
      </w:numPr>
    </w:pPr>
  </w:style>
  <w:style w:type="numbering" w:customStyle="1" w:styleId="WWNum34">
    <w:name w:val="WWNum34"/>
    <w:basedOn w:val="Semlista"/>
    <w:pPr>
      <w:numPr>
        <w:numId w:val="35"/>
      </w:numPr>
    </w:pPr>
  </w:style>
  <w:style w:type="numbering" w:customStyle="1" w:styleId="WWNum35">
    <w:name w:val="WWNum35"/>
    <w:basedOn w:val="Semlista"/>
    <w:pPr>
      <w:numPr>
        <w:numId w:val="36"/>
      </w:numPr>
    </w:pPr>
  </w:style>
  <w:style w:type="numbering" w:customStyle="1" w:styleId="WWNum36">
    <w:name w:val="WWNum36"/>
    <w:basedOn w:val="Semlista"/>
    <w:pPr>
      <w:numPr>
        <w:numId w:val="37"/>
      </w:numPr>
    </w:pPr>
  </w:style>
  <w:style w:type="numbering" w:customStyle="1" w:styleId="WWNum37">
    <w:name w:val="WWNum37"/>
    <w:basedOn w:val="Semlista"/>
    <w:pPr>
      <w:numPr>
        <w:numId w:val="38"/>
      </w:numPr>
    </w:pPr>
  </w:style>
  <w:style w:type="numbering" w:customStyle="1" w:styleId="WWNum38">
    <w:name w:val="WWNum38"/>
    <w:basedOn w:val="Semlista"/>
    <w:pPr>
      <w:numPr>
        <w:numId w:val="39"/>
      </w:numPr>
    </w:pPr>
  </w:style>
  <w:style w:type="numbering" w:customStyle="1" w:styleId="WWNum39">
    <w:name w:val="WWNum39"/>
    <w:basedOn w:val="Semlista"/>
    <w:pPr>
      <w:numPr>
        <w:numId w:val="40"/>
      </w:numPr>
    </w:pPr>
  </w:style>
  <w:style w:type="numbering" w:customStyle="1" w:styleId="WWNum40">
    <w:name w:val="WWNum40"/>
    <w:basedOn w:val="Semlista"/>
    <w:pPr>
      <w:numPr>
        <w:numId w:val="41"/>
      </w:numPr>
    </w:pPr>
  </w:style>
  <w:style w:type="numbering" w:customStyle="1" w:styleId="WWNum41">
    <w:name w:val="WWNum41"/>
    <w:basedOn w:val="Semlista"/>
    <w:pPr>
      <w:numPr>
        <w:numId w:val="42"/>
      </w:numPr>
    </w:pPr>
  </w:style>
  <w:style w:type="numbering" w:customStyle="1" w:styleId="WWNum42">
    <w:name w:val="WWNum42"/>
    <w:basedOn w:val="Semlista"/>
    <w:pPr>
      <w:numPr>
        <w:numId w:val="43"/>
      </w:numPr>
    </w:pPr>
  </w:style>
  <w:style w:type="numbering" w:customStyle="1" w:styleId="WWNum43">
    <w:name w:val="WWNum43"/>
    <w:basedOn w:val="Semlista"/>
    <w:pPr>
      <w:numPr>
        <w:numId w:val="44"/>
      </w:numPr>
    </w:pPr>
  </w:style>
  <w:style w:type="numbering" w:customStyle="1" w:styleId="WWNum44">
    <w:name w:val="WWNum44"/>
    <w:basedOn w:val="Semlista"/>
    <w:pPr>
      <w:numPr>
        <w:numId w:val="45"/>
      </w:numPr>
    </w:pPr>
  </w:style>
  <w:style w:type="numbering" w:customStyle="1" w:styleId="WWNum45">
    <w:name w:val="WWNum45"/>
    <w:basedOn w:val="Semlista"/>
    <w:pPr>
      <w:numPr>
        <w:numId w:val="46"/>
      </w:numPr>
    </w:pPr>
  </w:style>
  <w:style w:type="numbering" w:customStyle="1" w:styleId="WWNum46">
    <w:name w:val="WWNum46"/>
    <w:basedOn w:val="Semlista"/>
    <w:pPr>
      <w:numPr>
        <w:numId w:val="47"/>
      </w:numPr>
    </w:pPr>
  </w:style>
  <w:style w:type="numbering" w:customStyle="1" w:styleId="WWNum47">
    <w:name w:val="WWNum47"/>
    <w:basedOn w:val="Semlista"/>
    <w:pPr>
      <w:numPr>
        <w:numId w:val="48"/>
      </w:numPr>
    </w:pPr>
  </w:style>
  <w:style w:type="numbering" w:customStyle="1" w:styleId="WWNum48">
    <w:name w:val="WWNum48"/>
    <w:basedOn w:val="Semlista"/>
    <w:pPr>
      <w:numPr>
        <w:numId w:val="49"/>
      </w:numPr>
    </w:pPr>
  </w:style>
  <w:style w:type="numbering" w:customStyle="1" w:styleId="WWNum49">
    <w:name w:val="WWNum49"/>
    <w:basedOn w:val="Semlista"/>
    <w:pPr>
      <w:numPr>
        <w:numId w:val="50"/>
      </w:numPr>
    </w:pPr>
  </w:style>
  <w:style w:type="numbering" w:customStyle="1" w:styleId="WWNum50">
    <w:name w:val="WWNum50"/>
    <w:basedOn w:val="Semlista"/>
    <w:pPr>
      <w:numPr>
        <w:numId w:val="51"/>
      </w:numPr>
    </w:pPr>
  </w:style>
  <w:style w:type="numbering" w:customStyle="1" w:styleId="WWNum51">
    <w:name w:val="WWNum51"/>
    <w:basedOn w:val="Semlista"/>
    <w:pPr>
      <w:numPr>
        <w:numId w:val="52"/>
      </w:numPr>
    </w:pPr>
  </w:style>
  <w:style w:type="numbering" w:customStyle="1" w:styleId="WWNum52">
    <w:name w:val="WWNum52"/>
    <w:basedOn w:val="Semlista"/>
    <w:pPr>
      <w:numPr>
        <w:numId w:val="53"/>
      </w:numPr>
    </w:pPr>
  </w:style>
  <w:style w:type="numbering" w:customStyle="1" w:styleId="WWNum53">
    <w:name w:val="WWNum53"/>
    <w:basedOn w:val="Semlista"/>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1.png"/><Relationship Id="rId47" Type="http://schemas.openxmlformats.org/officeDocument/2006/relationships/oleObject" Target="embeddings/oleObject7.bin"/><Relationship Id="rId63" Type="http://schemas.openxmlformats.org/officeDocument/2006/relationships/oleObject" Target="embeddings/oleObject15.bin"/><Relationship Id="rId68" Type="http://schemas.openxmlformats.org/officeDocument/2006/relationships/image" Target="media/image44.png"/><Relationship Id="rId84" Type="http://schemas.openxmlformats.org/officeDocument/2006/relationships/oleObject" Target="embeddings/oleObject25.bin"/><Relationship Id="rId89" Type="http://schemas.openxmlformats.org/officeDocument/2006/relationships/image" Target="media/image55.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oleObject" Target="embeddings/oleObject2.bin"/><Relationship Id="rId53" Type="http://schemas.openxmlformats.org/officeDocument/2006/relationships/oleObject" Target="embeddings/oleObject10.bin"/><Relationship Id="rId58"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image" Target="media/image50.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oleObject" Target="embeddings/oleObject28.bin"/><Relationship Id="rId95" Type="http://schemas.openxmlformats.org/officeDocument/2006/relationships/image" Target="media/image5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oleObject" Target="embeddings/oleObject5.bin"/><Relationship Id="rId48"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oleObject" Target="embeddings/oleObject18.bin"/><Relationship Id="rId80" Type="http://schemas.openxmlformats.org/officeDocument/2006/relationships/oleObject" Target="embeddings/oleObject23.bin"/><Relationship Id="rId85" Type="http://schemas.openxmlformats.org/officeDocument/2006/relationships/image" Target="media/image5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3.png"/><Relationship Id="rId59" Type="http://schemas.openxmlformats.org/officeDocument/2006/relationships/oleObject" Target="embeddings/oleObject13.bin"/><Relationship Id="rId67" Type="http://schemas.openxmlformats.org/officeDocument/2006/relationships/oleObject" Target="embeddings/oleObject17.bin"/><Relationship Id="rId20" Type="http://schemas.openxmlformats.org/officeDocument/2006/relationships/image" Target="media/image14.png"/><Relationship Id="rId41" Type="http://schemas.openxmlformats.org/officeDocument/2006/relationships/oleObject" Target="embeddings/oleObject4.bin"/><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5.png"/><Relationship Id="rId75" Type="http://schemas.openxmlformats.org/officeDocument/2006/relationships/oleObject" Target="embeddings/oleObject21.bin"/><Relationship Id="rId83" Type="http://schemas.openxmlformats.org/officeDocument/2006/relationships/image" Target="media/image52.png"/><Relationship Id="rId88" Type="http://schemas.openxmlformats.org/officeDocument/2006/relationships/oleObject" Target="embeddings/oleObject27.bin"/><Relationship Id="rId91" Type="http://schemas.openxmlformats.org/officeDocument/2006/relationships/image" Target="media/image56.png"/><Relationship Id="rId96" Type="http://schemas.openxmlformats.org/officeDocument/2006/relationships/oleObject" Target="embeddings/oleObject3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erador.trf4.jus.br/" TargetMode="External"/><Relationship Id="rId36" Type="http://schemas.openxmlformats.org/officeDocument/2006/relationships/image" Target="media/image28.png"/><Relationship Id="rId49" Type="http://schemas.openxmlformats.org/officeDocument/2006/relationships/oleObject" Target="embeddings/oleObject8.bin"/><Relationship Id="rId57" Type="http://schemas.openxmlformats.org/officeDocument/2006/relationships/oleObject" Target="embeddings/oleObject12.bin"/><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36.png"/><Relationship Id="rId60" Type="http://schemas.openxmlformats.org/officeDocument/2006/relationships/image" Target="media/image40.png"/><Relationship Id="rId65" Type="http://schemas.openxmlformats.org/officeDocument/2006/relationships/oleObject" Target="embeddings/oleObject16.bin"/><Relationship Id="rId73" Type="http://schemas.openxmlformats.org/officeDocument/2006/relationships/oleObject" Target="embeddings/oleObject20.bin"/><Relationship Id="rId78" Type="http://schemas.openxmlformats.org/officeDocument/2006/relationships/image" Target="media/image49.png"/><Relationship Id="rId81" Type="http://schemas.openxmlformats.org/officeDocument/2006/relationships/image" Target="media/image51.png"/><Relationship Id="rId86" Type="http://schemas.openxmlformats.org/officeDocument/2006/relationships/oleObject" Target="embeddings/oleObject26.bin"/><Relationship Id="rId94" Type="http://schemas.openxmlformats.org/officeDocument/2006/relationships/oleObject" Target="embeddings/oleObject30.bin"/><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oleObject" Target="embeddings/oleObject3.bin"/><Relationship Id="rId34" Type="http://schemas.openxmlformats.org/officeDocument/2006/relationships/image" Target="media/image27.png"/><Relationship Id="rId50" Type="http://schemas.openxmlformats.org/officeDocument/2006/relationships/image" Target="media/image35.png"/><Relationship Id="rId55" Type="http://schemas.openxmlformats.org/officeDocument/2006/relationships/oleObject" Target="embeddings/oleObject11.bin"/><Relationship Id="rId76" Type="http://schemas.openxmlformats.org/officeDocument/2006/relationships/image" Target="media/image48.png"/><Relationship Id="rId97"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oleObject" Target="embeddings/oleObject19.bin"/><Relationship Id="rId92" Type="http://schemas.openxmlformats.org/officeDocument/2006/relationships/oleObject" Target="embeddings/oleObject29.bin"/><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oleObject" Target="embeddings/oleObject6.bin"/><Relationship Id="rId66" Type="http://schemas.openxmlformats.org/officeDocument/2006/relationships/image" Target="media/image43.png"/><Relationship Id="rId87" Type="http://schemas.openxmlformats.org/officeDocument/2006/relationships/image" Target="media/image54.png"/><Relationship Id="rId61" Type="http://schemas.openxmlformats.org/officeDocument/2006/relationships/oleObject" Target="embeddings/oleObject14.bin"/><Relationship Id="rId82" Type="http://schemas.openxmlformats.org/officeDocument/2006/relationships/oleObject" Target="embeddings/oleObject24.bin"/><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oleObject" Target="embeddings/oleObject1.bin"/><Relationship Id="rId56" Type="http://schemas.openxmlformats.org/officeDocument/2006/relationships/image" Target="media/image38.png"/><Relationship Id="rId77" Type="http://schemas.openxmlformats.org/officeDocument/2006/relationships/oleObject" Target="embeddings/oleObject22.bin"/><Relationship Id="rId100"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oleObject" Target="embeddings/oleObject9.bin"/><Relationship Id="rId72" Type="http://schemas.openxmlformats.org/officeDocument/2006/relationships/image" Target="media/image46.png"/><Relationship Id="rId93" Type="http://schemas.openxmlformats.org/officeDocument/2006/relationships/image" Target="media/image57.png"/><Relationship Id="rId98" Type="http://schemas.openxmlformats.org/officeDocument/2006/relationships/oleObject" Target="embeddings/oleObject32.bin"/><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154</Pages>
  <Words>45627</Words>
  <Characters>246386</Characters>
  <Application>Microsoft Office Word</Application>
  <DocSecurity>0</DocSecurity>
  <Lines>2053</Lines>
  <Paragraphs>582</Paragraphs>
  <ScaleCrop>false</ScaleCrop>
  <Company/>
  <LinksUpToDate>false</LinksUpToDate>
  <CharactersWithSpaces>291431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 - Módulos</dc:title>
  <dc:creator>TRF4</dc:creator>
  <cp:lastModifiedBy>Nei Jobson da Costa Carneiro</cp:lastModifiedBy>
  <cp:revision>2</cp:revision>
  <cp:lastPrinted>2026-04-09T19:25:00Z</cp:lastPrinted>
  <dcterms:created xsi:type="dcterms:W3CDTF">2026-06-06T04:17:00Z</dcterms:created>
  <dcterms:modified xsi:type="dcterms:W3CDTF">2026-06-06T04:17:00Z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Processor</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